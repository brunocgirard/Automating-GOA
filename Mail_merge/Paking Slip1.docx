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5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255"/>
        <w:gridCol w:w="4394"/>
        <w:gridCol w:w="283"/>
        <w:gridCol w:w="709"/>
        <w:gridCol w:w="284"/>
        <w:gridCol w:w="4281"/>
      </w:tblGrid>
      <w:tr w:rsidR="00ED42B5" w:rsidRPr="0091190B" w14:paraId="02A43F50" w14:textId="77777777" w:rsidTr="00B46CEC">
        <w:trPr>
          <w:cantSplit/>
          <w:trHeight w:val="2031"/>
        </w:trPr>
        <w:tc>
          <w:tcPr>
            <w:tcW w:w="851" w:type="dxa"/>
            <w:shd w:val="pct15" w:color="auto" w:fill="FFFFFF"/>
            <w:textDirection w:val="btLr"/>
            <w:vAlign w:val="center"/>
          </w:tcPr>
          <w:p w14:paraId="1D4DD40D" w14:textId="77777777" w:rsidR="00ED42B5" w:rsidRDefault="00ED42B5" w:rsidP="00CC61F8">
            <w:pPr>
              <w:ind w:left="113" w:right="113"/>
              <w:jc w:val="center"/>
              <w:rPr>
                <w:spacing w:val="70"/>
              </w:rPr>
            </w:pPr>
            <w:r>
              <w:rPr>
                <w:spacing w:val="70"/>
              </w:rPr>
              <w:t>Sold To</w:t>
            </w:r>
          </w:p>
          <w:p w14:paraId="4DCCA9E6" w14:textId="77777777" w:rsidR="00ED42B5" w:rsidRDefault="00ED42B5" w:rsidP="00CC61F8">
            <w:pPr>
              <w:ind w:left="113" w:right="113"/>
              <w:jc w:val="center"/>
              <w:rPr>
                <w:spacing w:val="38"/>
              </w:rPr>
            </w:pPr>
            <w:proofErr w:type="spellStart"/>
            <w:r>
              <w:rPr>
                <w:spacing w:val="70"/>
              </w:rPr>
              <w:t>Vendu</w:t>
            </w:r>
            <w:proofErr w:type="spellEnd"/>
            <w:r>
              <w:rPr>
                <w:spacing w:val="70"/>
              </w:rPr>
              <w:t xml:space="preserve"> A</w:t>
            </w:r>
          </w:p>
        </w:tc>
        <w:tc>
          <w:tcPr>
            <w:tcW w:w="255" w:type="dxa"/>
            <w:tcBorders>
              <w:top w:val="nil"/>
              <w:bottom w:val="nil"/>
            </w:tcBorders>
          </w:tcPr>
          <w:p w14:paraId="3F9EB8B8" w14:textId="77777777" w:rsidR="00ED42B5" w:rsidRDefault="00ED42B5" w:rsidP="00C87FB6"/>
        </w:tc>
        <w:tc>
          <w:tcPr>
            <w:tcW w:w="4394" w:type="dxa"/>
            <w:vAlign w:val="center"/>
          </w:tcPr>
          <w:p w14:paraId="24DC4A00" w14:textId="25ACC2DB" w:rsidR="00ED42B5" w:rsidRPr="00A964CC" w:rsidRDefault="00747AFF" w:rsidP="003E699B">
            <w:pPr>
              <w:rPr>
                <w:bCs/>
                <w:sz w:val="24"/>
                <w:szCs w:val="24"/>
                <w:lang w:val="en-CA"/>
              </w:rPr>
            </w:pPr>
            <w:r w:rsidRPr="00747AFF">
              <w:rPr>
                <w:bCs/>
                <w:sz w:val="24"/>
                <w:szCs w:val="24"/>
              </w:rPr>
              <w:t>{{Customer}}</w:t>
            </w:r>
          </w:p>
          <w:p w14:paraId="6877E916" w14:textId="41A4DE53" w:rsidR="00411627" w:rsidRPr="00A964CC" w:rsidRDefault="00747AFF" w:rsidP="003E699B">
            <w:pPr>
              <w:rPr>
                <w:bCs/>
                <w:sz w:val="24"/>
                <w:szCs w:val="24"/>
                <w:lang w:val="en-CA"/>
              </w:rPr>
            </w:pPr>
            <w:r>
              <w:rPr>
                <w:bCs/>
                <w:sz w:val="24"/>
                <w:szCs w:val="24"/>
                <w:lang w:val="en-CA"/>
              </w:rPr>
              <w:t>{{Sold_toAddress_1}}</w:t>
            </w:r>
          </w:p>
          <w:p w14:paraId="082D8385" w14:textId="73C047BF" w:rsidR="00747AFF" w:rsidRPr="00A964CC" w:rsidRDefault="00747AFF" w:rsidP="00747AFF">
            <w:pPr>
              <w:rPr>
                <w:bCs/>
                <w:sz w:val="24"/>
                <w:szCs w:val="24"/>
                <w:lang w:val="en-CA"/>
              </w:rPr>
            </w:pPr>
            <w:r>
              <w:rPr>
                <w:bCs/>
                <w:sz w:val="24"/>
                <w:szCs w:val="24"/>
                <w:lang w:val="en-CA"/>
              </w:rPr>
              <w:t>{{Sold_toAddress_</w:t>
            </w:r>
            <w:r>
              <w:rPr>
                <w:bCs/>
                <w:sz w:val="24"/>
                <w:szCs w:val="24"/>
                <w:lang w:val="en-CA"/>
              </w:rPr>
              <w:t>2</w:t>
            </w:r>
            <w:r>
              <w:rPr>
                <w:bCs/>
                <w:sz w:val="24"/>
                <w:szCs w:val="24"/>
                <w:lang w:val="en-CA"/>
              </w:rPr>
              <w:t>}}</w:t>
            </w:r>
          </w:p>
          <w:p w14:paraId="47212E5B" w14:textId="7BC7AD82" w:rsidR="00411627" w:rsidRPr="00473B78" w:rsidRDefault="00747AFF" w:rsidP="003E699B">
            <w:pPr>
              <w:rPr>
                <w:bCs/>
                <w:sz w:val="24"/>
                <w:szCs w:val="24"/>
                <w:lang w:val="en-CA"/>
              </w:rPr>
            </w:pPr>
            <w:r>
              <w:rPr>
                <w:bCs/>
                <w:sz w:val="24"/>
                <w:szCs w:val="24"/>
                <w:lang w:val="en-CA"/>
              </w:rPr>
              <w:t>{{Sold_toAddress_</w:t>
            </w:r>
            <w:r>
              <w:rPr>
                <w:bCs/>
                <w:sz w:val="24"/>
                <w:szCs w:val="24"/>
                <w:lang w:val="en-CA"/>
              </w:rPr>
              <w:t>3</w:t>
            </w:r>
            <w:r>
              <w:rPr>
                <w:bCs/>
                <w:sz w:val="24"/>
                <w:szCs w:val="24"/>
                <w:lang w:val="en-CA"/>
              </w:rPr>
              <w:t>}}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5EFC25C9" w14:textId="77777777" w:rsidR="00ED42B5" w:rsidRPr="00473B78" w:rsidRDefault="00ED42B5" w:rsidP="00C87FB6">
            <w:pPr>
              <w:rPr>
                <w:lang w:val="en-CA"/>
              </w:rPr>
            </w:pPr>
          </w:p>
        </w:tc>
        <w:tc>
          <w:tcPr>
            <w:tcW w:w="709" w:type="dxa"/>
            <w:shd w:val="pct15" w:color="auto" w:fill="FFFFFF"/>
            <w:textDirection w:val="btLr"/>
            <w:vAlign w:val="center"/>
          </w:tcPr>
          <w:p w14:paraId="0A4269DD" w14:textId="77777777" w:rsidR="00ED42B5" w:rsidRDefault="00ED42B5" w:rsidP="00C87FB6">
            <w:pPr>
              <w:ind w:left="113" w:right="113"/>
              <w:jc w:val="center"/>
              <w:rPr>
                <w:spacing w:val="70"/>
              </w:rPr>
            </w:pPr>
            <w:r>
              <w:rPr>
                <w:spacing w:val="70"/>
              </w:rPr>
              <w:t>Ship To</w:t>
            </w:r>
          </w:p>
          <w:p w14:paraId="30E3EE98" w14:textId="77777777" w:rsidR="00ED42B5" w:rsidRDefault="00ED42B5" w:rsidP="00C87FB6">
            <w:pPr>
              <w:ind w:left="113" w:right="113"/>
              <w:jc w:val="center"/>
            </w:pPr>
            <w:proofErr w:type="spellStart"/>
            <w:r>
              <w:rPr>
                <w:spacing w:val="70"/>
              </w:rPr>
              <w:t>Expedie</w:t>
            </w:r>
            <w:proofErr w:type="spellEnd"/>
            <w:r>
              <w:rPr>
                <w:spacing w:val="70"/>
              </w:rPr>
              <w:t xml:space="preserve"> A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3345169C" w14:textId="14A6D0C0" w:rsidR="00ED42B5" w:rsidRDefault="00ED42B5" w:rsidP="00C87FB6"/>
        </w:tc>
        <w:tc>
          <w:tcPr>
            <w:tcW w:w="42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F6043A" w14:textId="77777777" w:rsidR="00747AFF" w:rsidRPr="00A964CC" w:rsidRDefault="00747AFF" w:rsidP="00747AFF">
            <w:pPr>
              <w:rPr>
                <w:bCs/>
                <w:sz w:val="24"/>
                <w:szCs w:val="24"/>
                <w:lang w:val="en-CA"/>
              </w:rPr>
            </w:pPr>
            <w:r w:rsidRPr="00747AFF">
              <w:rPr>
                <w:bCs/>
                <w:sz w:val="24"/>
                <w:szCs w:val="24"/>
              </w:rPr>
              <w:t>{{Customer}}</w:t>
            </w:r>
          </w:p>
          <w:p w14:paraId="390D092D" w14:textId="782518E6" w:rsidR="00747AFF" w:rsidRPr="00A964CC" w:rsidRDefault="00747AFF" w:rsidP="00747AFF">
            <w:pPr>
              <w:rPr>
                <w:bCs/>
                <w:sz w:val="24"/>
                <w:szCs w:val="24"/>
                <w:lang w:val="en-CA"/>
              </w:rPr>
            </w:pPr>
            <w:r>
              <w:rPr>
                <w:bCs/>
                <w:sz w:val="24"/>
                <w:szCs w:val="24"/>
                <w:lang w:val="en-CA"/>
              </w:rPr>
              <w:t>{{</w:t>
            </w:r>
            <w:r>
              <w:rPr>
                <w:bCs/>
                <w:sz w:val="24"/>
                <w:szCs w:val="24"/>
                <w:lang w:val="en-CA"/>
              </w:rPr>
              <w:t>Ship</w:t>
            </w:r>
            <w:r>
              <w:rPr>
                <w:bCs/>
                <w:sz w:val="24"/>
                <w:szCs w:val="24"/>
                <w:lang w:val="en-CA"/>
              </w:rPr>
              <w:t>_toAddress_1}}</w:t>
            </w:r>
          </w:p>
          <w:p w14:paraId="4425D099" w14:textId="7CD18F16" w:rsidR="00747AFF" w:rsidRPr="00A964CC" w:rsidRDefault="00747AFF" w:rsidP="00747AFF">
            <w:pPr>
              <w:rPr>
                <w:bCs/>
                <w:sz w:val="24"/>
                <w:szCs w:val="24"/>
                <w:lang w:val="en-CA"/>
              </w:rPr>
            </w:pPr>
            <w:r>
              <w:rPr>
                <w:bCs/>
                <w:sz w:val="24"/>
                <w:szCs w:val="24"/>
                <w:lang w:val="en-CA"/>
              </w:rPr>
              <w:t>{{S</w:t>
            </w:r>
            <w:r>
              <w:rPr>
                <w:bCs/>
                <w:sz w:val="24"/>
                <w:szCs w:val="24"/>
                <w:lang w:val="en-CA"/>
              </w:rPr>
              <w:t>hip</w:t>
            </w:r>
            <w:r>
              <w:rPr>
                <w:bCs/>
                <w:sz w:val="24"/>
                <w:szCs w:val="24"/>
                <w:lang w:val="en-CA"/>
              </w:rPr>
              <w:t>_toAddress_2}}</w:t>
            </w:r>
          </w:p>
          <w:p w14:paraId="7C812CE5" w14:textId="1F3E9DA6" w:rsidR="00411627" w:rsidRPr="00411627" w:rsidRDefault="00747AFF" w:rsidP="00747AFF">
            <w:pPr>
              <w:rPr>
                <w:bCs/>
                <w:sz w:val="24"/>
                <w:szCs w:val="24"/>
                <w:lang w:val="en-CA"/>
              </w:rPr>
            </w:pPr>
            <w:r>
              <w:rPr>
                <w:bCs/>
                <w:sz w:val="24"/>
                <w:szCs w:val="24"/>
                <w:lang w:val="en-CA"/>
              </w:rPr>
              <w:t>{{S</w:t>
            </w:r>
            <w:r>
              <w:rPr>
                <w:bCs/>
                <w:sz w:val="24"/>
                <w:szCs w:val="24"/>
                <w:lang w:val="en-CA"/>
              </w:rPr>
              <w:t>hip</w:t>
            </w:r>
            <w:r>
              <w:rPr>
                <w:bCs/>
                <w:sz w:val="24"/>
                <w:szCs w:val="24"/>
                <w:lang w:val="en-CA"/>
              </w:rPr>
              <w:t>_toAddress_3}}</w:t>
            </w:r>
          </w:p>
        </w:tc>
      </w:tr>
    </w:tbl>
    <w:p w14:paraId="721D85C0" w14:textId="1B936802" w:rsidR="00ED42B5" w:rsidRPr="00523496" w:rsidRDefault="00ED42B5" w:rsidP="00ED42B5">
      <w:pPr>
        <w:pStyle w:val="Header"/>
        <w:tabs>
          <w:tab w:val="clear" w:pos="4320"/>
          <w:tab w:val="clear" w:pos="8640"/>
          <w:tab w:val="center" w:pos="355"/>
        </w:tabs>
        <w:ind w:left="-540"/>
        <w:rPr>
          <w:sz w:val="12"/>
          <w:szCs w:val="12"/>
          <w:lang w:val="en-CA"/>
        </w:rPr>
      </w:pPr>
      <w:r w:rsidRPr="0091190B">
        <w:rPr>
          <w:lang w:val="en-CA"/>
        </w:rPr>
        <w:tab/>
      </w:r>
      <w:r w:rsidRPr="00523496">
        <w:rPr>
          <w:sz w:val="12"/>
          <w:szCs w:val="12"/>
          <w:lang w:val="en-CA"/>
        </w:rPr>
        <w:tab/>
      </w:r>
    </w:p>
    <w:tbl>
      <w:tblPr>
        <w:tblW w:w="11031" w:type="dxa"/>
        <w:tblInd w:w="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84"/>
        <w:gridCol w:w="2520"/>
        <w:gridCol w:w="2074"/>
        <w:gridCol w:w="3853"/>
      </w:tblGrid>
      <w:tr w:rsidR="00ED42B5" w:rsidRPr="00523496" w14:paraId="329003ED" w14:textId="77777777" w:rsidTr="00B46CEC">
        <w:trPr>
          <w:trHeight w:val="529"/>
        </w:trPr>
        <w:tc>
          <w:tcPr>
            <w:tcW w:w="2584" w:type="dxa"/>
            <w:shd w:val="clear" w:color="auto" w:fill="C0C0C0"/>
            <w:vAlign w:val="center"/>
          </w:tcPr>
          <w:p w14:paraId="71A0FE9A" w14:textId="77777777" w:rsidR="00ED42B5" w:rsidRPr="00523496" w:rsidRDefault="00ED42B5" w:rsidP="009C6B5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fr-CA"/>
              </w:rPr>
            </w:pPr>
            <w:r w:rsidRPr="00523496">
              <w:rPr>
                <w:noProof/>
                <w:lang w:val="fr-CA"/>
              </w:rPr>
              <w:t>Client bon de commande No.</w:t>
            </w:r>
          </w:p>
          <w:p w14:paraId="4854416C" w14:textId="77777777" w:rsidR="00ED42B5" w:rsidRPr="00523496" w:rsidRDefault="00ED42B5" w:rsidP="009C6B5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</w:rPr>
            </w:pPr>
            <w:r w:rsidRPr="00523496">
              <w:rPr>
                <w:noProof/>
                <w:lang w:val="en-CA"/>
              </w:rPr>
              <w:t>Customer purchase ord</w:t>
            </w:r>
            <w:r w:rsidRPr="00523496">
              <w:rPr>
                <w:noProof/>
              </w:rPr>
              <w:t>er No.</w:t>
            </w:r>
          </w:p>
        </w:tc>
        <w:tc>
          <w:tcPr>
            <w:tcW w:w="2520" w:type="dxa"/>
            <w:shd w:val="clear" w:color="auto" w:fill="C0C0C0"/>
            <w:vAlign w:val="center"/>
          </w:tcPr>
          <w:p w14:paraId="635EA03A" w14:textId="77777777" w:rsidR="00ED42B5" w:rsidRPr="00523496" w:rsidRDefault="00ED42B5" w:rsidP="009C6B5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fr-CA"/>
              </w:rPr>
            </w:pPr>
            <w:r w:rsidRPr="00523496">
              <w:rPr>
                <w:noProof/>
                <w:lang w:val="fr-CA"/>
              </w:rPr>
              <w:t>Date de la commande</w:t>
            </w:r>
          </w:p>
          <w:p w14:paraId="4035C2A9" w14:textId="77777777" w:rsidR="00ED42B5" w:rsidRPr="00523496" w:rsidRDefault="00ED42B5" w:rsidP="009C6B5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fr-CA"/>
              </w:rPr>
            </w:pPr>
            <w:r w:rsidRPr="00523496">
              <w:rPr>
                <w:noProof/>
                <w:lang w:val="fr-CA"/>
              </w:rPr>
              <w:t>Order date</w:t>
            </w:r>
          </w:p>
        </w:tc>
        <w:tc>
          <w:tcPr>
            <w:tcW w:w="2074" w:type="dxa"/>
            <w:shd w:val="clear" w:color="auto" w:fill="C0C0C0"/>
            <w:vAlign w:val="center"/>
          </w:tcPr>
          <w:p w14:paraId="6979B551" w14:textId="77777777" w:rsidR="00ED42B5" w:rsidRPr="00523496" w:rsidRDefault="00ED42B5" w:rsidP="009C6B5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</w:rPr>
            </w:pPr>
            <w:r w:rsidRPr="00523496">
              <w:rPr>
                <w:noProof/>
              </w:rPr>
              <w:t>Notre numero de commande</w:t>
            </w:r>
          </w:p>
          <w:p w14:paraId="7D2DE227" w14:textId="77777777" w:rsidR="00ED42B5" w:rsidRPr="00523496" w:rsidRDefault="00ED42B5" w:rsidP="009C6B5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</w:rPr>
            </w:pPr>
            <w:r w:rsidRPr="00523496">
              <w:rPr>
                <w:noProof/>
              </w:rPr>
              <w:t>Our order number</w:t>
            </w:r>
          </w:p>
        </w:tc>
        <w:tc>
          <w:tcPr>
            <w:tcW w:w="3853" w:type="dxa"/>
            <w:shd w:val="clear" w:color="auto" w:fill="C0C0C0"/>
            <w:vAlign w:val="center"/>
          </w:tcPr>
          <w:p w14:paraId="6449EA6D" w14:textId="7914DEF3" w:rsidR="00ED42B5" w:rsidRPr="00523496" w:rsidRDefault="00ED42B5" w:rsidP="009C6B5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</w:rPr>
            </w:pPr>
            <w:r w:rsidRPr="00523496">
              <w:rPr>
                <w:noProof/>
              </w:rPr>
              <w:t>QTY PALLETT/CRATES</w:t>
            </w:r>
          </w:p>
          <w:p w14:paraId="02B345F9" w14:textId="77777777" w:rsidR="00C74B0F" w:rsidRPr="00523496" w:rsidRDefault="00C74B0F" w:rsidP="009C6B5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</w:rPr>
            </w:pPr>
            <w:r w:rsidRPr="00523496">
              <w:rPr>
                <w:noProof/>
              </w:rPr>
              <w:t>Truck No.</w:t>
            </w:r>
          </w:p>
        </w:tc>
      </w:tr>
      <w:tr w:rsidR="00ED42B5" w:rsidRPr="00C74B0F" w14:paraId="66B9F6A2" w14:textId="77777777" w:rsidTr="00B46CEC">
        <w:trPr>
          <w:cantSplit/>
        </w:trPr>
        <w:tc>
          <w:tcPr>
            <w:tcW w:w="2584" w:type="dxa"/>
            <w:vAlign w:val="center"/>
          </w:tcPr>
          <w:p w14:paraId="59F363DB" w14:textId="29056CEA" w:rsidR="00ED42B5" w:rsidRPr="00411627" w:rsidRDefault="00747AFF" w:rsidP="00411627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noProof/>
              </w:rPr>
              <w:t>{{Customer_PO}}</w:t>
            </w:r>
          </w:p>
        </w:tc>
        <w:tc>
          <w:tcPr>
            <w:tcW w:w="2520" w:type="dxa"/>
            <w:vAlign w:val="center"/>
          </w:tcPr>
          <w:p w14:paraId="694AA159" w14:textId="0709A051" w:rsidR="00ED42B5" w:rsidRPr="00C74B0F" w:rsidRDefault="00747AFF" w:rsidP="00411627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noProof/>
              </w:rPr>
              <w:t>{{Order_date}}</w:t>
            </w:r>
          </w:p>
        </w:tc>
        <w:tc>
          <w:tcPr>
            <w:tcW w:w="2074" w:type="dxa"/>
            <w:vAlign w:val="center"/>
          </w:tcPr>
          <w:p w14:paraId="6F1CB689" w14:textId="0222FB43" w:rsidR="00ED42B5" w:rsidRPr="00C74B0F" w:rsidRDefault="00747AFF" w:rsidP="00411627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noProof/>
              </w:rPr>
              <w:t>{{Ox}}</w:t>
            </w:r>
          </w:p>
        </w:tc>
        <w:tc>
          <w:tcPr>
            <w:tcW w:w="3853" w:type="dxa"/>
            <w:vMerge w:val="restart"/>
            <w:vAlign w:val="center"/>
          </w:tcPr>
          <w:p w14:paraId="3B93927E" w14:textId="33AF3524" w:rsidR="009A6A34" w:rsidRPr="00B46CEC" w:rsidRDefault="00747AFF" w:rsidP="00041191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en-CA"/>
              </w:rPr>
            </w:pPr>
            <w:r>
              <w:rPr>
                <w:noProof/>
                <w:lang w:val="en-CA"/>
              </w:rPr>
              <w:t>x</w:t>
            </w:r>
            <w:r w:rsidR="009A6A34" w:rsidRPr="00B46CEC">
              <w:rPr>
                <w:noProof/>
                <w:lang w:val="en-CA"/>
              </w:rPr>
              <w:t xml:space="preserve"> Crates (Total)</w:t>
            </w:r>
          </w:p>
          <w:p w14:paraId="2767B4D5" w14:textId="4A5ED8C7" w:rsidR="00ED42B5" w:rsidRPr="00B46CEC" w:rsidRDefault="00747AFF" w:rsidP="00041191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en-CA"/>
              </w:rPr>
            </w:pPr>
            <w:r>
              <w:rPr>
                <w:noProof/>
                <w:lang w:val="en-CA"/>
              </w:rPr>
              <w:t>x</w:t>
            </w:r>
            <w:r w:rsidR="006A2AD2" w:rsidRPr="00B46CEC">
              <w:rPr>
                <w:noProof/>
                <w:lang w:val="en-CA"/>
              </w:rPr>
              <w:t xml:space="preserve"> lbs</w:t>
            </w:r>
            <w:r w:rsidR="009A6A34" w:rsidRPr="00B46CEC">
              <w:rPr>
                <w:noProof/>
                <w:lang w:val="en-CA"/>
              </w:rPr>
              <w:t xml:space="preserve"> (Total)</w:t>
            </w:r>
          </w:p>
          <w:p w14:paraId="509106AD" w14:textId="5CCB8FCB" w:rsidR="00B5330A" w:rsidRPr="00C74B0F" w:rsidRDefault="00B5330A" w:rsidP="00041191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en-CA"/>
              </w:rPr>
            </w:pPr>
            <w:r w:rsidRPr="00B46CEC">
              <w:rPr>
                <w:noProof/>
                <w:lang w:val="en-CA"/>
              </w:rPr>
              <w:t xml:space="preserve">Truck </w:t>
            </w:r>
            <w:r w:rsidR="00896798" w:rsidRPr="00B46CEC">
              <w:rPr>
                <w:noProof/>
                <w:lang w:val="en-CA"/>
              </w:rPr>
              <w:t>x</w:t>
            </w:r>
          </w:p>
        </w:tc>
      </w:tr>
      <w:tr w:rsidR="00C74B0F" w:rsidRPr="00523496" w14:paraId="06E3453C" w14:textId="77777777" w:rsidTr="00B46CEC">
        <w:trPr>
          <w:cantSplit/>
          <w:trHeight w:val="364"/>
        </w:trPr>
        <w:tc>
          <w:tcPr>
            <w:tcW w:w="2584" w:type="dxa"/>
            <w:shd w:val="clear" w:color="auto" w:fill="C0C0C0"/>
            <w:vAlign w:val="center"/>
          </w:tcPr>
          <w:p w14:paraId="07379240" w14:textId="77777777" w:rsidR="00C74B0F" w:rsidRPr="00523496" w:rsidRDefault="00C74B0F" w:rsidP="00C87FB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</w:rPr>
            </w:pPr>
            <w:r w:rsidRPr="00523496">
              <w:rPr>
                <w:noProof/>
              </w:rPr>
              <w:t>VIA</w:t>
            </w:r>
          </w:p>
        </w:tc>
        <w:tc>
          <w:tcPr>
            <w:tcW w:w="2520" w:type="dxa"/>
            <w:shd w:val="clear" w:color="auto" w:fill="C0C0C0"/>
            <w:vAlign w:val="center"/>
          </w:tcPr>
          <w:p w14:paraId="79F25C37" w14:textId="77777777" w:rsidR="00C74B0F" w:rsidRPr="00523496" w:rsidRDefault="00523496" w:rsidP="00C87FB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</w:rPr>
            </w:pPr>
            <w:r>
              <w:rPr>
                <w:noProof/>
              </w:rPr>
              <w:t>I</w:t>
            </w:r>
            <w:r w:rsidR="00C74B0F" w:rsidRPr="00523496">
              <w:rPr>
                <w:noProof/>
              </w:rPr>
              <w:t>ncoterm</w:t>
            </w:r>
          </w:p>
        </w:tc>
        <w:tc>
          <w:tcPr>
            <w:tcW w:w="2074" w:type="dxa"/>
            <w:shd w:val="clear" w:color="auto" w:fill="C0C0C0"/>
          </w:tcPr>
          <w:p w14:paraId="61C8A84F" w14:textId="77777777" w:rsidR="00C74B0F" w:rsidRPr="003E4A2F" w:rsidRDefault="00C74B0F" w:rsidP="00C87FB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en-CA"/>
              </w:rPr>
            </w:pPr>
            <w:r w:rsidRPr="003E4A2F">
              <w:rPr>
                <w:noProof/>
                <w:lang w:val="en-CA"/>
              </w:rPr>
              <w:t>No du client</w:t>
            </w:r>
          </w:p>
          <w:p w14:paraId="69EDC220" w14:textId="77777777" w:rsidR="00C74B0F" w:rsidRPr="003E4A2F" w:rsidRDefault="00C74B0F" w:rsidP="00C87FB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en-CA"/>
              </w:rPr>
            </w:pPr>
            <w:r w:rsidRPr="003E4A2F">
              <w:rPr>
                <w:noProof/>
                <w:lang w:val="en-CA"/>
              </w:rPr>
              <w:t>Customer number</w:t>
            </w:r>
          </w:p>
        </w:tc>
        <w:tc>
          <w:tcPr>
            <w:tcW w:w="3853" w:type="dxa"/>
            <w:vMerge/>
            <w:shd w:val="clear" w:color="auto" w:fill="C0C0C0"/>
          </w:tcPr>
          <w:p w14:paraId="613D4740" w14:textId="77777777" w:rsidR="00C74B0F" w:rsidRPr="00523496" w:rsidRDefault="00C74B0F" w:rsidP="00C87FB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</w:rPr>
            </w:pPr>
          </w:p>
        </w:tc>
      </w:tr>
      <w:tr w:rsidR="00C74B0F" w:rsidRPr="00C74B0F" w14:paraId="4D395CE2" w14:textId="77777777" w:rsidTr="00B46CEC">
        <w:trPr>
          <w:cantSplit/>
          <w:trHeight w:val="265"/>
        </w:trPr>
        <w:tc>
          <w:tcPr>
            <w:tcW w:w="2584" w:type="dxa"/>
          </w:tcPr>
          <w:p w14:paraId="57E3C040" w14:textId="77777777" w:rsidR="00C74B0F" w:rsidRPr="00C74B0F" w:rsidRDefault="00C74B0F" w:rsidP="00C87FB6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noProof/>
              </w:rPr>
            </w:pPr>
            <w:r w:rsidRPr="00C74B0F">
              <w:rPr>
                <w:rFonts w:ascii="Tahoma" w:hAnsi="Tahoma" w:cs="Tahoma"/>
                <w:noProof/>
              </w:rPr>
              <w:t xml:space="preserve"> AS PER QUOTATION</w:t>
            </w:r>
          </w:p>
        </w:tc>
        <w:tc>
          <w:tcPr>
            <w:tcW w:w="2520" w:type="dxa"/>
          </w:tcPr>
          <w:p w14:paraId="57532C98" w14:textId="684B43F5" w:rsidR="00C74B0F" w:rsidRPr="00C74B0F" w:rsidRDefault="00747AFF" w:rsidP="00411627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noProof/>
              </w:rPr>
              <w:t>{{Incoterm}}</w:t>
            </w:r>
          </w:p>
        </w:tc>
        <w:tc>
          <w:tcPr>
            <w:tcW w:w="2074" w:type="dxa"/>
          </w:tcPr>
          <w:p w14:paraId="2CE298CA" w14:textId="4CD1E3BB" w:rsidR="00C74B0F" w:rsidRPr="00C74B0F" w:rsidRDefault="00747AFF" w:rsidP="00411627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noProof/>
                <w:lang w:val="fr-CA"/>
              </w:rPr>
            </w:pPr>
            <w:r>
              <w:rPr>
                <w:rFonts w:ascii="Tahoma" w:hAnsi="Tahoma" w:cs="Tahoma"/>
                <w:noProof/>
                <w:lang w:val="fr-CA"/>
              </w:rPr>
              <w:t>{{Customer_Number}}</w:t>
            </w:r>
          </w:p>
        </w:tc>
        <w:tc>
          <w:tcPr>
            <w:tcW w:w="3853" w:type="dxa"/>
            <w:vMerge/>
          </w:tcPr>
          <w:p w14:paraId="0C0C417F" w14:textId="77777777" w:rsidR="00C74B0F" w:rsidRPr="00C74B0F" w:rsidRDefault="00C74B0F" w:rsidP="00C87FB6">
            <w:pPr>
              <w:pStyle w:val="Header"/>
              <w:tabs>
                <w:tab w:val="clear" w:pos="4320"/>
                <w:tab w:val="clear" w:pos="8640"/>
              </w:tabs>
              <w:rPr>
                <w:noProof/>
                <w:lang w:val="fr-CA"/>
              </w:rPr>
            </w:pPr>
          </w:p>
        </w:tc>
      </w:tr>
    </w:tbl>
    <w:p w14:paraId="2CAD2956" w14:textId="77777777" w:rsidR="00DE6E3D" w:rsidRPr="00DE6E3D" w:rsidRDefault="00DE6E3D">
      <w:pPr>
        <w:rPr>
          <w:sz w:val="12"/>
          <w:szCs w:val="12"/>
        </w:rPr>
      </w:pPr>
    </w:p>
    <w:tbl>
      <w:tblPr>
        <w:tblW w:w="11031" w:type="dxa"/>
        <w:tblInd w:w="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054"/>
        <w:gridCol w:w="1080"/>
        <w:gridCol w:w="1080"/>
        <w:gridCol w:w="1080"/>
        <w:gridCol w:w="5861"/>
        <w:gridCol w:w="876"/>
      </w:tblGrid>
      <w:tr w:rsidR="00E13366" w:rsidRPr="00DE6E3D" w14:paraId="2D4DD421" w14:textId="77777777" w:rsidTr="00B46CEC">
        <w:tc>
          <w:tcPr>
            <w:tcW w:w="1054" w:type="dxa"/>
            <w:shd w:val="clear" w:color="auto" w:fill="C0C0C0"/>
            <w:vAlign w:val="center"/>
          </w:tcPr>
          <w:p w14:paraId="0A179CEA" w14:textId="77777777" w:rsidR="00E13366" w:rsidRPr="00DE6E3D" w:rsidRDefault="00E13366" w:rsidP="007B4CF1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</w:rPr>
            </w:pPr>
            <w:r w:rsidRPr="00DE6E3D">
              <w:rPr>
                <w:rFonts w:ascii="Tahoma" w:hAnsi="Tahoma" w:cs="Tahoma"/>
                <w:noProof/>
              </w:rPr>
              <w:t>Qte com.</w:t>
            </w:r>
          </w:p>
          <w:p w14:paraId="46EB7A39" w14:textId="77777777" w:rsidR="00E13366" w:rsidRPr="00DE6E3D" w:rsidRDefault="00E13366" w:rsidP="007B4CF1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</w:rPr>
            </w:pPr>
            <w:r w:rsidRPr="00DE6E3D">
              <w:rPr>
                <w:rFonts w:ascii="Tahoma" w:hAnsi="Tahoma" w:cs="Tahoma"/>
                <w:noProof/>
              </w:rPr>
              <w:t>Qty ord.</w:t>
            </w:r>
          </w:p>
        </w:tc>
        <w:tc>
          <w:tcPr>
            <w:tcW w:w="1080" w:type="dxa"/>
            <w:shd w:val="clear" w:color="auto" w:fill="C0C0C0"/>
            <w:vAlign w:val="center"/>
          </w:tcPr>
          <w:p w14:paraId="52BCC5E8" w14:textId="77777777" w:rsidR="00E13366" w:rsidRPr="00DE6E3D" w:rsidRDefault="00E13366" w:rsidP="007B4CF1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</w:rPr>
            </w:pPr>
            <w:r w:rsidRPr="00DE6E3D">
              <w:rPr>
                <w:rFonts w:ascii="Tahoma" w:hAnsi="Tahoma" w:cs="Tahoma"/>
                <w:noProof/>
              </w:rPr>
              <w:t>Com.Souf</w:t>
            </w:r>
          </w:p>
          <w:p w14:paraId="2F013005" w14:textId="77777777" w:rsidR="00E13366" w:rsidRPr="00DE6E3D" w:rsidRDefault="00E13366" w:rsidP="007B4CF1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</w:rPr>
            </w:pPr>
            <w:r w:rsidRPr="00DE6E3D">
              <w:rPr>
                <w:rFonts w:ascii="Tahoma" w:hAnsi="Tahoma" w:cs="Tahoma"/>
                <w:noProof/>
              </w:rPr>
              <w:t>Back ord.</w:t>
            </w:r>
          </w:p>
        </w:tc>
        <w:tc>
          <w:tcPr>
            <w:tcW w:w="1080" w:type="dxa"/>
            <w:shd w:val="clear" w:color="auto" w:fill="C0C0C0"/>
            <w:vAlign w:val="center"/>
          </w:tcPr>
          <w:p w14:paraId="5B9C0861" w14:textId="77777777" w:rsidR="00E13366" w:rsidRPr="00DE6E3D" w:rsidRDefault="00E13366" w:rsidP="007B4CF1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</w:rPr>
            </w:pPr>
            <w:r w:rsidRPr="00DE6E3D">
              <w:rPr>
                <w:rFonts w:ascii="Tahoma" w:hAnsi="Tahoma" w:cs="Tahoma"/>
                <w:noProof/>
              </w:rPr>
              <w:t>Qte exp.</w:t>
            </w:r>
          </w:p>
          <w:p w14:paraId="0BFA65E8" w14:textId="77777777" w:rsidR="00E13366" w:rsidRPr="00DE6E3D" w:rsidRDefault="00E13366" w:rsidP="007B4CF1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</w:rPr>
            </w:pPr>
            <w:r w:rsidRPr="00DE6E3D">
              <w:rPr>
                <w:rFonts w:ascii="Tahoma" w:hAnsi="Tahoma" w:cs="Tahoma"/>
                <w:noProof/>
              </w:rPr>
              <w:t>Qty ship.</w:t>
            </w:r>
          </w:p>
        </w:tc>
        <w:tc>
          <w:tcPr>
            <w:tcW w:w="1080" w:type="dxa"/>
            <w:shd w:val="clear" w:color="auto" w:fill="C0C0C0"/>
            <w:vAlign w:val="center"/>
          </w:tcPr>
          <w:p w14:paraId="202421A4" w14:textId="77777777" w:rsidR="00E13366" w:rsidRPr="00DE6E3D" w:rsidRDefault="00E13366" w:rsidP="007B4CF1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</w:rPr>
            </w:pPr>
            <w:r w:rsidRPr="00DE6E3D">
              <w:rPr>
                <w:rFonts w:ascii="Tahoma" w:hAnsi="Tahoma" w:cs="Tahoma"/>
                <w:noProof/>
              </w:rPr>
              <w:t>Project #</w:t>
            </w:r>
          </w:p>
        </w:tc>
        <w:tc>
          <w:tcPr>
            <w:tcW w:w="5861" w:type="dxa"/>
            <w:tcBorders>
              <w:right w:val="nil"/>
            </w:tcBorders>
            <w:shd w:val="clear" w:color="auto" w:fill="C0C0C0"/>
            <w:vAlign w:val="center"/>
          </w:tcPr>
          <w:p w14:paraId="252B5870" w14:textId="77777777" w:rsidR="00E13366" w:rsidRPr="00DE6E3D" w:rsidRDefault="00E13366" w:rsidP="007B4CF1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  <w:lang w:val="fr-CA"/>
              </w:rPr>
            </w:pPr>
            <w:r w:rsidRPr="00DE6E3D">
              <w:rPr>
                <w:rFonts w:ascii="Tahoma" w:hAnsi="Tahoma" w:cs="Tahoma"/>
                <w:noProof/>
                <w:lang w:val="fr-CA"/>
              </w:rPr>
              <w:t>Description</w:t>
            </w:r>
          </w:p>
        </w:tc>
        <w:tc>
          <w:tcPr>
            <w:tcW w:w="876" w:type="dxa"/>
            <w:tcBorders>
              <w:left w:val="nil"/>
            </w:tcBorders>
            <w:shd w:val="clear" w:color="auto" w:fill="C0C0C0"/>
            <w:vAlign w:val="center"/>
          </w:tcPr>
          <w:p w14:paraId="0AEC7B96" w14:textId="3CBD76F5" w:rsidR="00E13366" w:rsidRPr="00DE6E3D" w:rsidRDefault="00E13366" w:rsidP="007B4CF1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</w:rPr>
            </w:pPr>
          </w:p>
        </w:tc>
      </w:tr>
      <w:tr w:rsidR="00E13366" w:rsidRPr="00DE6E3D" w14:paraId="334A20D3" w14:textId="77777777" w:rsidTr="00B46CEC">
        <w:trPr>
          <w:trHeight w:val="380"/>
        </w:trPr>
        <w:tc>
          <w:tcPr>
            <w:tcW w:w="1054" w:type="dxa"/>
            <w:tcBorders>
              <w:bottom w:val="single" w:sz="4" w:space="0" w:color="auto"/>
            </w:tcBorders>
            <w:vAlign w:val="center"/>
          </w:tcPr>
          <w:p w14:paraId="1DCFB707" w14:textId="77777777" w:rsidR="00E13366" w:rsidRPr="00DE6E3D" w:rsidRDefault="00E13366" w:rsidP="00D17B6A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44AD547F" w14:textId="77777777" w:rsidR="00E13366" w:rsidRPr="00DE6E3D" w:rsidRDefault="00E13366" w:rsidP="00D17B6A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488F5484" w14:textId="77777777" w:rsidR="00E13366" w:rsidRPr="00DE6E3D" w:rsidRDefault="00E13366" w:rsidP="00D17B6A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3DAA37A0" w14:textId="77777777" w:rsidR="00E13366" w:rsidRPr="00D17B6A" w:rsidRDefault="00E13366" w:rsidP="00D17B6A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5861" w:type="dxa"/>
            <w:tcBorders>
              <w:bottom w:val="single" w:sz="4" w:space="0" w:color="auto"/>
              <w:right w:val="nil"/>
            </w:tcBorders>
            <w:vAlign w:val="center"/>
          </w:tcPr>
          <w:p w14:paraId="4624CFA3" w14:textId="77777777" w:rsidR="00E13366" w:rsidRPr="00B46CEC" w:rsidRDefault="00E13366" w:rsidP="00FC793E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b/>
                <w:bCs/>
                <w:noProof/>
                <w:lang w:val="en-CA"/>
              </w:rPr>
              <w:t>MADE IN CANADA</w:t>
            </w:r>
          </w:p>
        </w:tc>
        <w:tc>
          <w:tcPr>
            <w:tcW w:w="876" w:type="dxa"/>
            <w:tcBorders>
              <w:left w:val="nil"/>
              <w:bottom w:val="single" w:sz="4" w:space="0" w:color="auto"/>
            </w:tcBorders>
          </w:tcPr>
          <w:p w14:paraId="0D3E8A3E" w14:textId="77777777" w:rsidR="00E13366" w:rsidRPr="00DE6E3D" w:rsidRDefault="00E13366" w:rsidP="00FC793E">
            <w:pPr>
              <w:jc w:val="center"/>
              <w:rPr>
                <w:rFonts w:ascii="Tahoma" w:hAnsi="Tahoma" w:cs="Tahoma"/>
                <w:noProof/>
              </w:rPr>
            </w:pPr>
          </w:p>
        </w:tc>
      </w:tr>
      <w:tr w:rsidR="00E13366" w:rsidRPr="00747AFF" w14:paraId="6CB3FE35" w14:textId="77777777" w:rsidTr="00B46CEC">
        <w:trPr>
          <w:trHeight w:val="576"/>
        </w:trPr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DDA1040" w14:textId="6399B750" w:rsidR="00E13366" w:rsidRPr="00B46CEC" w:rsidRDefault="00747AFF" w:rsidP="00D95AA7">
            <w:pPr>
              <w:jc w:val="center"/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noProof/>
              </w:rPr>
              <w:t>{{Qty}}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AE39AB" w14:textId="77777777" w:rsidR="00E13366" w:rsidRPr="00B46CEC" w:rsidRDefault="00E13366" w:rsidP="00D95AA7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3E74DD5" w14:textId="41D32C5F" w:rsidR="00E13366" w:rsidRPr="00B46CEC" w:rsidRDefault="00747AFF" w:rsidP="00D95AA7">
            <w:pPr>
              <w:jc w:val="center"/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noProof/>
              </w:rPr>
              <w:t>{{Qty}}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BA1AFD6" w14:textId="77777777" w:rsidR="00E13366" w:rsidRPr="00DE6E3D" w:rsidRDefault="00E13366" w:rsidP="00D95AA7">
            <w:pPr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58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4E354D9" w14:textId="1FD828A6" w:rsidR="00E13366" w:rsidRPr="00B46CEC" w:rsidRDefault="00E13366" w:rsidP="0066424A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>CAPMATIC</w:t>
            </w:r>
            <w:r w:rsidR="00747AFF">
              <w:rPr>
                <w:rFonts w:ascii="Tahoma" w:hAnsi="Tahoma" w:cs="Tahoma"/>
                <w:noProof/>
                <w:lang w:val="en-CA"/>
              </w:rPr>
              <w:t xml:space="preserve"> {{TYPE}} </w:t>
            </w:r>
            <w:r w:rsidRPr="00B46CEC">
              <w:rPr>
                <w:rFonts w:ascii="Tahoma" w:hAnsi="Tahoma" w:cs="Tahoma"/>
                <w:noProof/>
                <w:lang w:val="en-CA"/>
              </w:rPr>
              <w:t xml:space="preserve">MACHINE MODEL </w:t>
            </w:r>
            <w:r w:rsidR="00747AFF">
              <w:rPr>
                <w:rFonts w:ascii="Tahoma" w:hAnsi="Tahoma" w:cs="Tahoma"/>
                <w:noProof/>
                <w:lang w:val="en-CA"/>
              </w:rPr>
              <w:t>{{Machine}}</w:t>
            </w:r>
          </w:p>
          <w:p w14:paraId="403AD3D6" w14:textId="69AFCBF1" w:rsidR="00E13366" w:rsidRPr="00747AFF" w:rsidRDefault="00E13366" w:rsidP="0066424A">
            <w:pPr>
              <w:rPr>
                <w:rFonts w:ascii="Tahoma" w:hAnsi="Tahoma" w:cs="Tahoma"/>
                <w:noProof/>
              </w:rPr>
            </w:pPr>
            <w:r w:rsidRPr="00747AFF">
              <w:rPr>
                <w:rFonts w:ascii="Tahoma" w:hAnsi="Tahoma" w:cs="Tahoma"/>
                <w:noProof/>
              </w:rPr>
              <w:t xml:space="preserve">Serial No: </w:t>
            </w:r>
            <w:r w:rsidR="00747AFF" w:rsidRPr="00747AFF">
              <w:rPr>
                <w:rFonts w:ascii="Tahoma" w:hAnsi="Tahoma" w:cs="Tahoma"/>
                <w:noProof/>
              </w:rPr>
              <w:t>{{Serial_Number}}</w:t>
            </w:r>
          </w:p>
          <w:p w14:paraId="6D479B91" w14:textId="00D5ED46" w:rsidR="008D6D80" w:rsidRPr="00747AFF" w:rsidRDefault="008D6D80" w:rsidP="00747AFF">
            <w:pPr>
              <w:rPr>
                <w:rFonts w:ascii="Tahoma" w:hAnsi="Tahoma" w:cs="Tahoma"/>
                <w:noProof/>
                <w:lang w:val="pt-BR"/>
              </w:rPr>
            </w:pPr>
            <w:r w:rsidRPr="00747AFF">
              <w:rPr>
                <w:rFonts w:ascii="Tahoma" w:hAnsi="Tahoma" w:cs="Tahoma"/>
                <w:noProof/>
                <w:lang w:val="pt-BR"/>
              </w:rPr>
              <w:t xml:space="preserve">H.S: </w:t>
            </w:r>
            <w:r w:rsidR="00747AFF" w:rsidRPr="00747AFF">
              <w:rPr>
                <w:rFonts w:ascii="Tahoma" w:hAnsi="Tahoma" w:cs="Tahoma"/>
                <w:noProof/>
                <w:lang w:val="pt-BR"/>
              </w:rPr>
              <w:t>{</w:t>
            </w:r>
            <w:r w:rsidR="00747AFF">
              <w:rPr>
                <w:rFonts w:ascii="Tahoma" w:hAnsi="Tahoma" w:cs="Tahoma"/>
                <w:noProof/>
                <w:lang w:val="pt-BR"/>
              </w:rPr>
              <w:t>{HS}}</w:t>
            </w:r>
          </w:p>
        </w:tc>
        <w:tc>
          <w:tcPr>
            <w:tcW w:w="8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F2800CF" w14:textId="77777777" w:rsidR="00E13366" w:rsidRPr="00747AFF" w:rsidRDefault="00E13366" w:rsidP="00FC793E">
            <w:pPr>
              <w:jc w:val="center"/>
              <w:rPr>
                <w:rFonts w:ascii="Tahoma" w:hAnsi="Tahoma" w:cs="Tahoma"/>
                <w:noProof/>
                <w:lang w:val="pt-BR"/>
              </w:rPr>
            </w:pPr>
          </w:p>
        </w:tc>
      </w:tr>
    </w:tbl>
    <w:p w14:paraId="7F8B70E6" w14:textId="77777777" w:rsidR="00AE5C65" w:rsidRPr="00747AFF" w:rsidRDefault="00AE5C65">
      <w:pPr>
        <w:rPr>
          <w:lang w:val="pt-BR"/>
        </w:rPr>
      </w:pPr>
    </w:p>
    <w:tbl>
      <w:tblPr>
        <w:tblW w:w="11031" w:type="dxa"/>
        <w:tblInd w:w="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320"/>
        <w:gridCol w:w="2835"/>
        <w:gridCol w:w="876"/>
      </w:tblGrid>
      <w:tr w:rsidR="00AE5C65" w:rsidRPr="00ED0E38" w14:paraId="255BD5B6" w14:textId="77777777" w:rsidTr="00B46CEC">
        <w:trPr>
          <w:cantSplit/>
          <w:trHeight w:val="1537"/>
        </w:trPr>
        <w:tc>
          <w:tcPr>
            <w:tcW w:w="7320" w:type="dxa"/>
            <w:tcBorders>
              <w:top w:val="single" w:sz="4" w:space="0" w:color="auto"/>
              <w:right w:val="single" w:sz="4" w:space="0" w:color="auto"/>
            </w:tcBorders>
          </w:tcPr>
          <w:p w14:paraId="23771660" w14:textId="77777777" w:rsidR="00AE5C65" w:rsidRPr="00ED1C40" w:rsidRDefault="00AE5C65" w:rsidP="00C87FB6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6"/>
                <w:szCs w:val="16"/>
                <w:lang w:val="fr-CA"/>
              </w:rPr>
            </w:pPr>
            <w:r w:rsidRPr="00ED1C40">
              <w:rPr>
                <w:rFonts w:ascii="Tahoma" w:hAnsi="Tahoma" w:cs="Tahoma"/>
                <w:sz w:val="16"/>
                <w:szCs w:val="16"/>
                <w:lang w:val="fr-CA"/>
              </w:rPr>
              <w:t>Tous les droits de propriété de l’équipement expédie demeurent au nom de</w:t>
            </w:r>
          </w:p>
          <w:p w14:paraId="2AA22D3B" w14:textId="77777777" w:rsidR="00AE5C65" w:rsidRPr="00ED1C40" w:rsidRDefault="00AE5C65" w:rsidP="00C87FB6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6"/>
                <w:szCs w:val="16"/>
                <w:lang w:val="fr-CA"/>
              </w:rPr>
            </w:pPr>
            <w:proofErr w:type="spellStart"/>
            <w:r w:rsidRPr="00ED1C40">
              <w:rPr>
                <w:rFonts w:ascii="Tahoma" w:hAnsi="Tahoma" w:cs="Tahoma"/>
                <w:sz w:val="16"/>
                <w:szCs w:val="16"/>
                <w:lang w:val="fr-CA"/>
              </w:rPr>
              <w:t>Capmatic</w:t>
            </w:r>
            <w:proofErr w:type="spellEnd"/>
            <w:r w:rsidRPr="00ED1C40">
              <w:rPr>
                <w:rFonts w:ascii="Tahoma" w:hAnsi="Tahoma" w:cs="Tahoma"/>
                <w:sz w:val="16"/>
                <w:szCs w:val="16"/>
                <w:lang w:val="fr-CA"/>
              </w:rPr>
              <w:t xml:space="preserve"> </w:t>
            </w:r>
            <w:proofErr w:type="spellStart"/>
            <w:r w:rsidRPr="00ED1C40">
              <w:rPr>
                <w:rFonts w:ascii="Tahoma" w:hAnsi="Tahoma" w:cs="Tahoma"/>
                <w:sz w:val="16"/>
                <w:szCs w:val="16"/>
                <w:lang w:val="fr-CA"/>
              </w:rPr>
              <w:t>Ltee</w:t>
            </w:r>
            <w:proofErr w:type="spellEnd"/>
            <w:r w:rsidRPr="00ED1C40">
              <w:rPr>
                <w:rFonts w:ascii="Tahoma" w:hAnsi="Tahoma" w:cs="Tahoma"/>
                <w:sz w:val="16"/>
                <w:szCs w:val="16"/>
                <w:lang w:val="fr-CA"/>
              </w:rPr>
              <w:t xml:space="preserve"> jusqu'à la réception complète et finale du paiement.</w:t>
            </w:r>
          </w:p>
          <w:p w14:paraId="2AADE76F" w14:textId="77777777" w:rsidR="00AE5C65" w:rsidRPr="00AE5C65" w:rsidRDefault="00AE5C65" w:rsidP="00C87FB6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2"/>
                <w:szCs w:val="12"/>
                <w:lang w:val="fr-CA"/>
              </w:rPr>
            </w:pPr>
          </w:p>
          <w:p w14:paraId="6C944D3C" w14:textId="77777777" w:rsidR="00AE5C65" w:rsidRPr="00ED1C40" w:rsidRDefault="00AE5C65" w:rsidP="00C87FB6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6"/>
                <w:szCs w:val="16"/>
              </w:rPr>
            </w:pPr>
            <w:r w:rsidRPr="00ED1C40">
              <w:rPr>
                <w:rFonts w:ascii="Tahoma" w:hAnsi="Tahoma" w:cs="Tahoma"/>
                <w:sz w:val="16"/>
                <w:szCs w:val="16"/>
              </w:rPr>
              <w:t>Full title to equipment shall remain in Capmatic ltd. Until full and final</w:t>
            </w:r>
          </w:p>
          <w:p w14:paraId="1063F4AE" w14:textId="77777777" w:rsidR="00AE5C65" w:rsidRPr="00ED1C40" w:rsidRDefault="00AE5C65" w:rsidP="00C87FB6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6"/>
                <w:szCs w:val="16"/>
              </w:rPr>
            </w:pPr>
            <w:r w:rsidRPr="00ED1C40">
              <w:rPr>
                <w:rFonts w:ascii="Tahoma" w:hAnsi="Tahoma" w:cs="Tahoma"/>
                <w:sz w:val="16"/>
                <w:szCs w:val="16"/>
              </w:rPr>
              <w:t>Payment has been received.</w:t>
            </w:r>
          </w:p>
          <w:p w14:paraId="65AE70AE" w14:textId="77777777" w:rsidR="00AE5C65" w:rsidRPr="00AE5C65" w:rsidRDefault="00AE5C65" w:rsidP="00C87FB6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2"/>
                <w:szCs w:val="12"/>
              </w:rPr>
            </w:pPr>
          </w:p>
          <w:p w14:paraId="7025A943" w14:textId="77777777" w:rsidR="00AE5C65" w:rsidRPr="00ED1C40" w:rsidRDefault="00AE5C65" w:rsidP="00C87FB6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6"/>
                <w:szCs w:val="16"/>
                <w:lang w:val="fr-CA"/>
              </w:rPr>
            </w:pPr>
            <w:r w:rsidRPr="00ED1C40">
              <w:rPr>
                <w:rFonts w:ascii="Tahoma" w:hAnsi="Tahoma" w:cs="Tahoma"/>
                <w:sz w:val="16"/>
                <w:szCs w:val="16"/>
                <w:lang w:val="fr-CA"/>
              </w:rPr>
              <w:t>AUCUNE MARCHANDISE NE PEUT ETRE RETOURNEE SANS NOTRE AUTORISATION</w:t>
            </w:r>
          </w:p>
          <w:p w14:paraId="6FDB5850" w14:textId="77777777" w:rsidR="00AE5C65" w:rsidRPr="00ED1C40" w:rsidRDefault="00AE5C65" w:rsidP="00C87FB6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6"/>
                <w:szCs w:val="16"/>
                <w:lang w:val="en-CA"/>
              </w:rPr>
            </w:pPr>
            <w:r w:rsidRPr="00ED1C40">
              <w:rPr>
                <w:rFonts w:ascii="Tahoma" w:hAnsi="Tahoma" w:cs="Tahoma"/>
                <w:sz w:val="16"/>
                <w:szCs w:val="16"/>
                <w:lang w:val="en-CA"/>
              </w:rPr>
              <w:t>NO RETURNS ACCEPTED WITHOUT OUR AUTHORIZATION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D7E155" w14:textId="77777777" w:rsidR="00473B78" w:rsidRPr="00473B78" w:rsidRDefault="00473B78" w:rsidP="00B46CEC"/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FF4736" w14:textId="77777777" w:rsidR="00AE5C65" w:rsidRPr="00ED0E38" w:rsidRDefault="00AE5C65" w:rsidP="00B46CEC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8"/>
                <w:szCs w:val="18"/>
                <w:lang w:val="en-CA"/>
              </w:rPr>
            </w:pPr>
          </w:p>
        </w:tc>
      </w:tr>
    </w:tbl>
    <w:p w14:paraId="7CC4411A" w14:textId="5B88E0AE" w:rsidR="00084F37" w:rsidRPr="00B46CEC" w:rsidRDefault="00ED42B5" w:rsidP="00B46CEC">
      <w:pPr>
        <w:pStyle w:val="Header"/>
        <w:tabs>
          <w:tab w:val="clear" w:pos="4320"/>
          <w:tab w:val="clear" w:pos="8640"/>
        </w:tabs>
        <w:ind w:left="-180"/>
        <w:rPr>
          <w:bCs/>
          <w:sz w:val="16"/>
          <w:lang w:val="fr-CA"/>
        </w:rPr>
        <w:sectPr w:rsidR="00084F37" w:rsidRPr="00B46CEC" w:rsidSect="00970D93">
          <w:headerReference w:type="default" r:id="rId12"/>
          <w:footerReference w:type="default" r:id="rId13"/>
          <w:pgSz w:w="12240" w:h="15840"/>
          <w:pgMar w:top="2269" w:right="0" w:bottom="2" w:left="540" w:header="720" w:footer="720" w:gutter="0"/>
          <w:cols w:space="720"/>
        </w:sectPr>
      </w:pPr>
      <w:r w:rsidRPr="00ED42B5">
        <w:rPr>
          <w:lang w:val="en-CA"/>
        </w:rPr>
        <w:tab/>
      </w:r>
      <w:r w:rsidRPr="00ED42B5">
        <w:rPr>
          <w:lang w:val="en-CA"/>
        </w:rPr>
        <w:tab/>
      </w:r>
      <w:r w:rsidRPr="00ED42B5">
        <w:rPr>
          <w:lang w:val="en-CA"/>
        </w:rPr>
        <w:tab/>
      </w:r>
      <w:r w:rsidRPr="00ED42B5">
        <w:rPr>
          <w:lang w:val="en-CA"/>
        </w:rPr>
        <w:tab/>
      </w:r>
      <w:r w:rsidRPr="00ED42B5">
        <w:rPr>
          <w:lang w:val="en-CA"/>
        </w:rPr>
        <w:tab/>
      </w:r>
      <w:r w:rsidRPr="00ED42B5">
        <w:rPr>
          <w:sz w:val="16"/>
          <w:lang w:val="en-CA"/>
        </w:rPr>
        <w:tab/>
      </w:r>
      <w:r w:rsidRPr="00ED0E38">
        <w:rPr>
          <w:bCs/>
          <w:sz w:val="16"/>
          <w:lang w:val="fr-CA"/>
        </w:rPr>
        <w:t>COPIE DU CLIENT – CLIENT COPY</w:t>
      </w:r>
    </w:p>
    <w:p w14:paraId="15C4F3F2" w14:textId="040825CE" w:rsidR="007A4676" w:rsidRPr="00B46CEC" w:rsidRDefault="007A4676" w:rsidP="001224DB">
      <w:pPr>
        <w:spacing w:after="160" w:line="259" w:lineRule="auto"/>
        <w:rPr>
          <w:bCs/>
          <w:sz w:val="24"/>
          <w:szCs w:val="24"/>
          <w:lang w:val="fr-CA"/>
        </w:rPr>
      </w:pPr>
    </w:p>
    <w:sectPr w:rsidR="007A4676" w:rsidRPr="00B46CEC" w:rsidSect="00E036EB">
      <w:headerReference w:type="default" r:id="rId14"/>
      <w:type w:val="continuous"/>
      <w:pgSz w:w="12240" w:h="15840"/>
      <w:pgMar w:top="360" w:right="245" w:bottom="245" w:left="54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0DE4D" w14:textId="77777777" w:rsidR="00232764" w:rsidRDefault="00232764">
      <w:r>
        <w:separator/>
      </w:r>
    </w:p>
  </w:endnote>
  <w:endnote w:type="continuationSeparator" w:id="0">
    <w:p w14:paraId="3EEA33B2" w14:textId="77777777" w:rsidR="00232764" w:rsidRDefault="002327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9714" w14:textId="77777777" w:rsidR="00970398" w:rsidRDefault="00970398">
    <w:pPr>
      <w:pStyle w:val="Footer"/>
      <w:jc w:val="center"/>
      <w:rPr>
        <w:rFonts w:ascii="Arial" w:hAnsi="Arial"/>
        <w:lang w:val="fr-C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49878" w14:textId="77777777" w:rsidR="00232764" w:rsidRDefault="00232764">
      <w:r>
        <w:separator/>
      </w:r>
    </w:p>
  </w:footnote>
  <w:footnote w:type="continuationSeparator" w:id="0">
    <w:p w14:paraId="3FFC05C2" w14:textId="77777777" w:rsidR="00232764" w:rsidRDefault="002327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007E9" w14:textId="77777777" w:rsidR="00B46CEC" w:rsidRDefault="00B46CEC" w:rsidP="00B46CE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9191EC7" wp14:editId="1D8F2606">
              <wp:simplePos x="0" y="0"/>
              <wp:positionH relativeFrom="column">
                <wp:posOffset>847725</wp:posOffset>
              </wp:positionH>
              <wp:positionV relativeFrom="page">
                <wp:posOffset>923925</wp:posOffset>
              </wp:positionV>
              <wp:extent cx="3514725" cy="342900"/>
              <wp:effectExtent l="0" t="0" r="9525" b="0"/>
              <wp:wrapNone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14725" cy="342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E29471" w14:textId="77777777" w:rsidR="00B46CEC" w:rsidRPr="0081457C" w:rsidRDefault="00B46CEC" w:rsidP="00B46CEC">
                          <w:pPr>
                            <w:rPr>
                              <w:rFonts w:ascii="Tahoma" w:hAnsi="Tahoma" w:cs="Tahoma"/>
                              <w:sz w:val="16"/>
                            </w:rPr>
                          </w:pPr>
                          <w:r w:rsidRPr="0081457C">
                            <w:rPr>
                              <w:rFonts w:ascii="Tahoma" w:hAnsi="Tahoma" w:cs="Tahoma"/>
                              <w:sz w:val="16"/>
                            </w:rPr>
                            <w:t>12180 ALBERT HUDON, MONTREAL-NORD, QUEBEC, CANADA, H1G 3K7</w:t>
                          </w:r>
                        </w:p>
                        <w:p w14:paraId="2865A000" w14:textId="77777777" w:rsidR="00B46CEC" w:rsidRPr="006E7F40" w:rsidRDefault="00B46CEC" w:rsidP="00B46CEC">
                          <w:pPr>
                            <w:rPr>
                              <w:rFonts w:ascii="Tahoma" w:hAnsi="Tahoma" w:cs="Tahoma"/>
                              <w:sz w:val="16"/>
                            </w:rPr>
                          </w:pPr>
                          <w:r w:rsidRPr="0081457C">
                            <w:rPr>
                              <w:rFonts w:ascii="Tahoma" w:hAnsi="Tahoma" w:cs="Tahoma"/>
                              <w:sz w:val="16"/>
                            </w:rPr>
                            <w:t>TEL:(514)-322-</w:t>
                          </w:r>
                          <w:proofErr w:type="gramStart"/>
                          <w:r w:rsidRPr="0081457C">
                            <w:rPr>
                              <w:rFonts w:ascii="Tahoma" w:hAnsi="Tahoma" w:cs="Tahoma"/>
                              <w:sz w:val="16"/>
                            </w:rPr>
                            <w:t>0062  FAX</w:t>
                          </w:r>
                          <w:proofErr w:type="gramEnd"/>
                          <w:r w:rsidRPr="0081457C">
                            <w:rPr>
                              <w:rFonts w:ascii="Tahoma" w:hAnsi="Tahoma" w:cs="Tahoma"/>
                              <w:sz w:val="16"/>
                            </w:rPr>
                            <w:t xml:space="preserve">:(514)-322-0063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191EC7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6" type="#_x0000_t202" style="position:absolute;margin-left:66.75pt;margin-top:72.75pt;width:276.75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" stroked="f" strokecolor="red">
              <v:textbox>
                <w:txbxContent>
                  <w:p w14:paraId="6DE29471" w14:textId="77777777" w:rsidR="00B46CEC" w:rsidRPr="0081457C" w:rsidRDefault="00B46CEC" w:rsidP="00B46CEC">
                    <w:pPr>
                      <w:rPr>
                        <w:rFonts w:ascii="Tahoma" w:hAnsi="Tahoma" w:cs="Tahoma"/>
                        <w:sz w:val="16"/>
                      </w:rPr>
                    </w:pPr>
                    <w:r w:rsidRPr="0081457C">
                      <w:rPr>
                        <w:rFonts w:ascii="Tahoma" w:hAnsi="Tahoma" w:cs="Tahoma"/>
                        <w:sz w:val="16"/>
                      </w:rPr>
                      <w:t>12180 ALBERT HUDON, MONTREAL-NORD, QUEBEC, CANADA, H1G 3K7</w:t>
                    </w:r>
                  </w:p>
                  <w:p w14:paraId="2865A000" w14:textId="77777777" w:rsidR="00B46CEC" w:rsidRPr="006E7F40" w:rsidRDefault="00B46CEC" w:rsidP="00B46CEC">
                    <w:pPr>
                      <w:rPr>
                        <w:rFonts w:ascii="Tahoma" w:hAnsi="Tahoma" w:cs="Tahoma"/>
                        <w:sz w:val="16"/>
                      </w:rPr>
                    </w:pPr>
                    <w:r w:rsidRPr="0081457C">
                      <w:rPr>
                        <w:rFonts w:ascii="Tahoma" w:hAnsi="Tahoma" w:cs="Tahoma"/>
                        <w:sz w:val="16"/>
                      </w:rPr>
                      <w:t>TEL:(514)-322-</w:t>
                    </w:r>
                    <w:proofErr w:type="gramStart"/>
                    <w:r w:rsidRPr="0081457C">
                      <w:rPr>
                        <w:rFonts w:ascii="Tahoma" w:hAnsi="Tahoma" w:cs="Tahoma"/>
                        <w:sz w:val="16"/>
                      </w:rPr>
                      <w:t>0062  FAX</w:t>
                    </w:r>
                    <w:proofErr w:type="gramEnd"/>
                    <w:r w:rsidRPr="0081457C">
                      <w:rPr>
                        <w:rFonts w:ascii="Tahoma" w:hAnsi="Tahoma" w:cs="Tahoma"/>
                        <w:sz w:val="16"/>
                      </w:rPr>
                      <w:t xml:space="preserve">:(514)-322-0063        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0D67594" wp14:editId="5E696CE1">
              <wp:simplePos x="0" y="0"/>
              <wp:positionH relativeFrom="column">
                <wp:posOffset>2562225</wp:posOffset>
              </wp:positionH>
              <wp:positionV relativeFrom="page">
                <wp:posOffset>466725</wp:posOffset>
              </wp:positionV>
              <wp:extent cx="571500" cy="457200"/>
              <wp:effectExtent l="0" t="0" r="0" b="0"/>
              <wp:wrapNone/>
              <wp:docPr id="1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150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B7D7AC" w14:textId="77777777" w:rsidR="00B46CEC" w:rsidRDefault="00B46CEC" w:rsidP="00B46CEC">
                          <w:pPr>
                            <w:rPr>
                              <w:rFonts w:ascii="Arial Narrow" w:hAnsi="Arial Narrow"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color w:val="000000"/>
                              <w:sz w:val="24"/>
                            </w:rPr>
                            <w:t>LT</w:t>
                          </w:r>
                          <w:r>
                            <w:rPr>
                              <w:rFonts w:ascii="Arial Narrow" w:hAnsi="Arial Narrow"/>
                              <w:b/>
                              <w:snapToGrid w:val="0"/>
                              <w:color w:val="000000"/>
                              <w:sz w:val="24"/>
                            </w:rPr>
                            <w:t>ÉE</w:t>
                          </w:r>
                        </w:p>
                        <w:p w14:paraId="70D9B9BF" w14:textId="77777777" w:rsidR="00B46CEC" w:rsidRDefault="00B46CEC" w:rsidP="00B46CEC">
                          <w:pPr>
                            <w:pStyle w:val="Heading2"/>
                          </w:pPr>
                          <w:r>
                            <w:rPr>
                              <w:color w:val="000000"/>
                            </w:rPr>
                            <w:t>LTD.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D67594" id="Text Box 12" o:spid="_x0000_s1027" type="#_x0000_t202" style="position:absolute;margin-left:201.75pt;margin-top:36.75pt;width:45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" stroked="f">
              <v:textbox>
                <w:txbxContent>
                  <w:p w14:paraId="5DB7D7AC" w14:textId="77777777" w:rsidR="00B46CEC" w:rsidRDefault="00B46CEC" w:rsidP="00B46CEC">
                    <w:pPr>
                      <w:rPr>
                        <w:rFonts w:ascii="Arial Narrow" w:hAnsi="Arial Narrow"/>
                        <w:b/>
                        <w:color w:val="000000"/>
                        <w:sz w:val="24"/>
                      </w:rPr>
                    </w:pPr>
                    <w:r>
                      <w:rPr>
                        <w:rFonts w:ascii="Arial Narrow" w:hAnsi="Arial Narrow"/>
                        <w:b/>
                        <w:color w:val="000000"/>
                        <w:sz w:val="24"/>
                      </w:rPr>
                      <w:t>LT</w:t>
                    </w:r>
                    <w:r>
                      <w:rPr>
                        <w:rFonts w:ascii="Arial Narrow" w:hAnsi="Arial Narrow"/>
                        <w:b/>
                        <w:snapToGrid w:val="0"/>
                        <w:color w:val="000000"/>
                        <w:sz w:val="24"/>
                      </w:rPr>
                      <w:t>ÉE</w:t>
                    </w:r>
                  </w:p>
                  <w:p w14:paraId="70D9B9BF" w14:textId="77777777" w:rsidR="00B46CEC" w:rsidRDefault="00B46CEC" w:rsidP="00B46CEC">
                    <w:pPr>
                      <w:pStyle w:val="Heading2"/>
                    </w:pPr>
                    <w:r>
                      <w:rPr>
                        <w:color w:val="000000"/>
                      </w:rPr>
                      <w:t>LTD.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82E3D6" wp14:editId="716B3206">
              <wp:simplePos x="0" y="0"/>
              <wp:positionH relativeFrom="margin">
                <wp:posOffset>908685</wp:posOffset>
              </wp:positionH>
              <wp:positionV relativeFrom="margin">
                <wp:posOffset>-1027430</wp:posOffset>
              </wp:positionV>
              <wp:extent cx="1645920" cy="457200"/>
              <wp:effectExtent l="0" t="0" r="0" b="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4592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B7D38A" w14:textId="77777777" w:rsidR="00B46CEC" w:rsidRDefault="00B46CEC" w:rsidP="00B46CEC">
                          <w:pPr>
                            <w:rPr>
                              <w:rFonts w:ascii="Arial Narrow" w:hAnsi="Arial Narrow"/>
                              <w:b/>
                              <w:color w:val="000000"/>
                              <w:sz w:val="52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color w:val="000000"/>
                              <w:sz w:val="48"/>
                            </w:rPr>
                            <w:t>CAPMATIC</w:t>
                          </w:r>
                          <w:r>
                            <w:rPr>
                              <w:rFonts w:ascii="Arial Narrow" w:hAnsi="Arial Narrow"/>
                              <w:snapToGrid w:val="0"/>
                              <w:color w:val="000000"/>
                              <w:sz w:val="52"/>
                              <w:vertAlign w:val="superscript"/>
                            </w:rPr>
                            <w:t>®</w:t>
                          </w:r>
                        </w:p>
                        <w:p w14:paraId="063B386B" w14:textId="77777777" w:rsidR="00B46CEC" w:rsidRDefault="00B46CEC" w:rsidP="00B46CEC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82E3D6" id="Text Box 10" o:spid="_x0000_s1028" type="#_x0000_t202" style="position:absolute;margin-left:71.55pt;margin-top:-80.9pt;width:129.6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" filled="f" stroked="f">
              <v:textbox>
                <w:txbxContent>
                  <w:p w14:paraId="6BB7D38A" w14:textId="77777777" w:rsidR="00B46CEC" w:rsidRDefault="00B46CEC" w:rsidP="00B46CEC">
                    <w:pPr>
                      <w:rPr>
                        <w:rFonts w:ascii="Arial Narrow" w:hAnsi="Arial Narrow"/>
                        <w:b/>
                        <w:color w:val="000000"/>
                        <w:sz w:val="52"/>
                      </w:rPr>
                    </w:pPr>
                    <w:r>
                      <w:rPr>
                        <w:rFonts w:ascii="Arial Narrow" w:hAnsi="Arial Narrow"/>
                        <w:b/>
                        <w:color w:val="000000"/>
                        <w:sz w:val="48"/>
                      </w:rPr>
                      <w:t>CAPMATIC</w:t>
                    </w:r>
                    <w:r>
                      <w:rPr>
                        <w:rFonts w:ascii="Arial Narrow" w:hAnsi="Arial Narrow"/>
                        <w:snapToGrid w:val="0"/>
                        <w:color w:val="000000"/>
                        <w:sz w:val="52"/>
                        <w:vertAlign w:val="superscript"/>
                      </w:rPr>
                      <w:t>®</w:t>
                    </w:r>
                  </w:p>
                  <w:p w14:paraId="063B386B" w14:textId="77777777" w:rsidR="00B46CEC" w:rsidRDefault="00B46CEC" w:rsidP="00B46CEC"/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0" locked="0" layoutInCell="1" allowOverlap="1" wp14:anchorId="386B139B" wp14:editId="7EDBEBDC">
          <wp:simplePos x="0" y="0"/>
          <wp:positionH relativeFrom="column">
            <wp:posOffset>0</wp:posOffset>
          </wp:positionH>
          <wp:positionV relativeFrom="page">
            <wp:posOffset>457200</wp:posOffset>
          </wp:positionV>
          <wp:extent cx="752475" cy="752475"/>
          <wp:effectExtent l="0" t="0" r="9525" b="9525"/>
          <wp:wrapNone/>
          <wp:docPr id="38489990" name="Picture 38489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752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ab/>
    </w:r>
  </w:p>
  <w:tbl>
    <w:tblPr>
      <w:tblStyle w:val="TableGrid"/>
      <w:tblW w:w="0" w:type="auto"/>
      <w:tblInd w:w="6895" w:type="dxa"/>
      <w:tblLook w:val="04A0" w:firstRow="1" w:lastRow="0" w:firstColumn="1" w:lastColumn="0" w:noHBand="0" w:noVBand="1"/>
    </w:tblPr>
    <w:tblGrid>
      <w:gridCol w:w="2073"/>
      <w:gridCol w:w="2073"/>
    </w:tblGrid>
    <w:tr w:rsidR="00B46CEC" w14:paraId="231891E8" w14:textId="77777777" w:rsidTr="00A658C4">
      <w:trPr>
        <w:trHeight w:val="321"/>
      </w:trPr>
      <w:tc>
        <w:tcPr>
          <w:tcW w:w="4146" w:type="dxa"/>
          <w:gridSpan w:val="2"/>
        </w:tcPr>
        <w:p w14:paraId="1B6C4179" w14:textId="77777777" w:rsidR="00B46CEC" w:rsidRPr="001224DB" w:rsidRDefault="00B46CEC" w:rsidP="00B46CEC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1224DB">
            <w:rPr>
              <w:b/>
              <w:bCs/>
              <w:sz w:val="24"/>
              <w:szCs w:val="24"/>
            </w:rPr>
            <w:t>Packing Slip</w:t>
          </w:r>
        </w:p>
      </w:tc>
    </w:tr>
    <w:tr w:rsidR="00B46CEC" w14:paraId="0DBEC4EF" w14:textId="77777777" w:rsidTr="00A658C4">
      <w:trPr>
        <w:trHeight w:val="321"/>
      </w:trPr>
      <w:tc>
        <w:tcPr>
          <w:tcW w:w="2073" w:type="dxa"/>
          <w:vAlign w:val="center"/>
        </w:tcPr>
        <w:p w14:paraId="00A227AF" w14:textId="77777777" w:rsidR="00B46CEC" w:rsidRPr="001224DB" w:rsidRDefault="00B46CEC" w:rsidP="00B46CEC">
          <w:pPr>
            <w:pStyle w:val="Header"/>
            <w:jc w:val="center"/>
            <w:rPr>
              <w:sz w:val="24"/>
              <w:szCs w:val="24"/>
            </w:rPr>
          </w:pPr>
          <w:proofErr w:type="spellStart"/>
          <w:r w:rsidRPr="001224DB">
            <w:rPr>
              <w:sz w:val="24"/>
              <w:szCs w:val="24"/>
            </w:rPr>
            <w:t>Numéro</w:t>
          </w:r>
          <w:proofErr w:type="spellEnd"/>
          <w:r w:rsidRPr="001224DB">
            <w:rPr>
              <w:sz w:val="24"/>
              <w:szCs w:val="24"/>
            </w:rPr>
            <w:t xml:space="preserve"> / Number</w:t>
          </w:r>
        </w:p>
      </w:tc>
      <w:tc>
        <w:tcPr>
          <w:tcW w:w="2073" w:type="dxa"/>
          <w:vAlign w:val="center"/>
        </w:tcPr>
        <w:p w14:paraId="67D9131A" w14:textId="77777777" w:rsidR="00B46CEC" w:rsidRPr="001224DB" w:rsidRDefault="00B46CEC" w:rsidP="00B46CEC">
          <w:pPr>
            <w:pStyle w:val="Header"/>
            <w:jc w:val="center"/>
            <w:rPr>
              <w:sz w:val="24"/>
              <w:szCs w:val="24"/>
            </w:rPr>
          </w:pPr>
          <w:r w:rsidRPr="001224DB">
            <w:rPr>
              <w:sz w:val="24"/>
              <w:szCs w:val="24"/>
            </w:rPr>
            <w:t>Date</w:t>
          </w:r>
        </w:p>
      </w:tc>
    </w:tr>
    <w:tr w:rsidR="00B46CEC" w14:paraId="33FBEF3B" w14:textId="77777777" w:rsidTr="00A658C4">
      <w:trPr>
        <w:trHeight w:val="321"/>
      </w:trPr>
      <w:tc>
        <w:tcPr>
          <w:tcW w:w="2073" w:type="dxa"/>
          <w:vAlign w:val="center"/>
        </w:tcPr>
        <w:p w14:paraId="6A95C6C2" w14:textId="288D4EC4" w:rsidR="00B46CEC" w:rsidRDefault="00C70B4F" w:rsidP="00B46CEC">
          <w:pPr>
            <w:pStyle w:val="Header"/>
          </w:pPr>
          <w:r>
            <w:t>SH</w:t>
          </w:r>
          <w:r w:rsidR="00747AFF">
            <w:t>{{Year}}</w:t>
          </w:r>
          <w:r>
            <w:t>-</w:t>
          </w:r>
          <w:r w:rsidR="00747AFF">
            <w:t>{{Ox}}</w:t>
          </w:r>
          <w:r>
            <w:t>-1</w:t>
          </w:r>
        </w:p>
      </w:tc>
      <w:tc>
        <w:tcPr>
          <w:tcW w:w="2073" w:type="dxa"/>
          <w:vAlign w:val="center"/>
        </w:tcPr>
        <w:p w14:paraId="0EF6FAB0" w14:textId="61B7304C" w:rsidR="00B46CEC" w:rsidRDefault="00747AFF" w:rsidP="00B46CEC">
          <w:pPr>
            <w:pStyle w:val="Header"/>
          </w:pPr>
          <w:r>
            <w:t>{{Date}}</w:t>
          </w:r>
        </w:p>
      </w:tc>
    </w:tr>
  </w:tbl>
  <w:p w14:paraId="6315743C" w14:textId="77777777" w:rsidR="00B46CEC" w:rsidRDefault="00B46CEC" w:rsidP="00B46CEC">
    <w:pPr>
      <w:pStyle w:val="Header"/>
    </w:pPr>
  </w:p>
  <w:p w14:paraId="4F3D23F9" w14:textId="77777777" w:rsidR="00B46CEC" w:rsidRDefault="00B46C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15515" w14:textId="2E19DD90" w:rsidR="000D746F" w:rsidRDefault="000D74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B42060"/>
    <w:multiLevelType w:val="hybridMultilevel"/>
    <w:tmpl w:val="8A22D98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1807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mailMerge>
    <w:mainDocumentType w:val="catalog"/>
    <w:linkToQuery/>
    <w:dataType w:val="native"/>
    <w:connectString w:val="Provider=Microsoft.ACE.OLEDB.12.0;User ID=Admin;Data Source=P:\Capmatic\Production\Project Management\Mail Merge\Input Info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Input info$'`"/>
    <w:odso>
      <w:table w:val=""/>
      <w:colDelim w:val="9"/>
      <w:fHdr/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type w:val="dbColumn"/>
        <w:name w:val="Company"/>
        <w:mappedName w:val="Company"/>
        <w:column w:val="1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type w:val="dbColumn"/>
        <w:name w:val="Telefone"/>
        <w:mappedName w:val="Business Phone"/>
        <w:column w:val="12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</w:odso>
  </w:mailMerge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1FF"/>
    <w:rsid w:val="000019CD"/>
    <w:rsid w:val="00006A3C"/>
    <w:rsid w:val="00017995"/>
    <w:rsid w:val="000279E0"/>
    <w:rsid w:val="00031FA2"/>
    <w:rsid w:val="00040659"/>
    <w:rsid w:val="00041191"/>
    <w:rsid w:val="00051B22"/>
    <w:rsid w:val="00084F37"/>
    <w:rsid w:val="000A1D0D"/>
    <w:rsid w:val="000A284C"/>
    <w:rsid w:val="000A57AE"/>
    <w:rsid w:val="000A7268"/>
    <w:rsid w:val="000B15ED"/>
    <w:rsid w:val="000C226A"/>
    <w:rsid w:val="000D13BA"/>
    <w:rsid w:val="000D6B31"/>
    <w:rsid w:val="000D746F"/>
    <w:rsid w:val="001032A7"/>
    <w:rsid w:val="001224DB"/>
    <w:rsid w:val="001546C0"/>
    <w:rsid w:val="001633DF"/>
    <w:rsid w:val="00174262"/>
    <w:rsid w:val="00186E38"/>
    <w:rsid w:val="00186EEE"/>
    <w:rsid w:val="00196EA4"/>
    <w:rsid w:val="001E7BC5"/>
    <w:rsid w:val="001F1177"/>
    <w:rsid w:val="001F473E"/>
    <w:rsid w:val="0020105C"/>
    <w:rsid w:val="00217924"/>
    <w:rsid w:val="00232764"/>
    <w:rsid w:val="002343FE"/>
    <w:rsid w:val="002560D8"/>
    <w:rsid w:val="00295CE8"/>
    <w:rsid w:val="0029656F"/>
    <w:rsid w:val="002A2AD0"/>
    <w:rsid w:val="002B4543"/>
    <w:rsid w:val="002E2B74"/>
    <w:rsid w:val="002F5C80"/>
    <w:rsid w:val="00350DEB"/>
    <w:rsid w:val="0038734D"/>
    <w:rsid w:val="00391FDB"/>
    <w:rsid w:val="0039676D"/>
    <w:rsid w:val="003A5A54"/>
    <w:rsid w:val="003B07A7"/>
    <w:rsid w:val="003C67CC"/>
    <w:rsid w:val="003E4A2F"/>
    <w:rsid w:val="003E699B"/>
    <w:rsid w:val="00411627"/>
    <w:rsid w:val="00412FD5"/>
    <w:rsid w:val="00435DD3"/>
    <w:rsid w:val="00446B22"/>
    <w:rsid w:val="00473B78"/>
    <w:rsid w:val="00492B32"/>
    <w:rsid w:val="00496EDA"/>
    <w:rsid w:val="004D70A9"/>
    <w:rsid w:val="00507D07"/>
    <w:rsid w:val="00523496"/>
    <w:rsid w:val="00536067"/>
    <w:rsid w:val="00586E68"/>
    <w:rsid w:val="005A4B22"/>
    <w:rsid w:val="005B7E28"/>
    <w:rsid w:val="005C33D5"/>
    <w:rsid w:val="005C75DE"/>
    <w:rsid w:val="00616BB2"/>
    <w:rsid w:val="006272A2"/>
    <w:rsid w:val="00630FAB"/>
    <w:rsid w:val="00656CC7"/>
    <w:rsid w:val="0066424A"/>
    <w:rsid w:val="00671F93"/>
    <w:rsid w:val="00684537"/>
    <w:rsid w:val="006A1A95"/>
    <w:rsid w:val="006A2AD2"/>
    <w:rsid w:val="006E7F40"/>
    <w:rsid w:val="006F5E8C"/>
    <w:rsid w:val="007136ED"/>
    <w:rsid w:val="00715A73"/>
    <w:rsid w:val="00747AFF"/>
    <w:rsid w:val="00760AB4"/>
    <w:rsid w:val="007A4676"/>
    <w:rsid w:val="007A5D3A"/>
    <w:rsid w:val="007B4CF1"/>
    <w:rsid w:val="007C6C17"/>
    <w:rsid w:val="007E049D"/>
    <w:rsid w:val="007F2212"/>
    <w:rsid w:val="007F2B5C"/>
    <w:rsid w:val="00800104"/>
    <w:rsid w:val="0081541B"/>
    <w:rsid w:val="00825AFF"/>
    <w:rsid w:val="008420F5"/>
    <w:rsid w:val="0085031D"/>
    <w:rsid w:val="00853256"/>
    <w:rsid w:val="00871A60"/>
    <w:rsid w:val="00873C44"/>
    <w:rsid w:val="008761FF"/>
    <w:rsid w:val="00881945"/>
    <w:rsid w:val="00896798"/>
    <w:rsid w:val="008B19B2"/>
    <w:rsid w:val="008C4F9E"/>
    <w:rsid w:val="008C58AE"/>
    <w:rsid w:val="008D6D80"/>
    <w:rsid w:val="008E4103"/>
    <w:rsid w:val="008E5904"/>
    <w:rsid w:val="008F0B8A"/>
    <w:rsid w:val="00904C6F"/>
    <w:rsid w:val="0091190B"/>
    <w:rsid w:val="0091215F"/>
    <w:rsid w:val="00914182"/>
    <w:rsid w:val="00914ED8"/>
    <w:rsid w:val="009223CE"/>
    <w:rsid w:val="00970398"/>
    <w:rsid w:val="009719E1"/>
    <w:rsid w:val="00982061"/>
    <w:rsid w:val="009A6A34"/>
    <w:rsid w:val="009C6B5E"/>
    <w:rsid w:val="009D1317"/>
    <w:rsid w:val="009E1603"/>
    <w:rsid w:val="009F07C3"/>
    <w:rsid w:val="009F22A0"/>
    <w:rsid w:val="00A11741"/>
    <w:rsid w:val="00A238CF"/>
    <w:rsid w:val="00A241CA"/>
    <w:rsid w:val="00A3078C"/>
    <w:rsid w:val="00A40312"/>
    <w:rsid w:val="00A4141E"/>
    <w:rsid w:val="00A6277D"/>
    <w:rsid w:val="00A658C4"/>
    <w:rsid w:val="00A76171"/>
    <w:rsid w:val="00A80582"/>
    <w:rsid w:val="00A80EED"/>
    <w:rsid w:val="00A964CC"/>
    <w:rsid w:val="00AB291A"/>
    <w:rsid w:val="00AC79C4"/>
    <w:rsid w:val="00AD119D"/>
    <w:rsid w:val="00AD4B76"/>
    <w:rsid w:val="00AE47DA"/>
    <w:rsid w:val="00AE52D7"/>
    <w:rsid w:val="00AE5C65"/>
    <w:rsid w:val="00AF352D"/>
    <w:rsid w:val="00B03B60"/>
    <w:rsid w:val="00B1580E"/>
    <w:rsid w:val="00B32011"/>
    <w:rsid w:val="00B342AB"/>
    <w:rsid w:val="00B35D11"/>
    <w:rsid w:val="00B37A47"/>
    <w:rsid w:val="00B46CEC"/>
    <w:rsid w:val="00B5330A"/>
    <w:rsid w:val="00B54A1F"/>
    <w:rsid w:val="00B55C86"/>
    <w:rsid w:val="00B7022E"/>
    <w:rsid w:val="00B82503"/>
    <w:rsid w:val="00BA698D"/>
    <w:rsid w:val="00BB0134"/>
    <w:rsid w:val="00BC77FD"/>
    <w:rsid w:val="00BD7D8B"/>
    <w:rsid w:val="00BF2A6F"/>
    <w:rsid w:val="00BF6E46"/>
    <w:rsid w:val="00C16F4E"/>
    <w:rsid w:val="00C2598C"/>
    <w:rsid w:val="00C54A85"/>
    <w:rsid w:val="00C70B4F"/>
    <w:rsid w:val="00C74B0F"/>
    <w:rsid w:val="00C97D6E"/>
    <w:rsid w:val="00CC4E39"/>
    <w:rsid w:val="00CC61F8"/>
    <w:rsid w:val="00CD510C"/>
    <w:rsid w:val="00D17B6A"/>
    <w:rsid w:val="00D34D6B"/>
    <w:rsid w:val="00D404F9"/>
    <w:rsid w:val="00D5683A"/>
    <w:rsid w:val="00D93F80"/>
    <w:rsid w:val="00D95AA7"/>
    <w:rsid w:val="00DA3427"/>
    <w:rsid w:val="00DB5842"/>
    <w:rsid w:val="00DE6E3D"/>
    <w:rsid w:val="00E036EB"/>
    <w:rsid w:val="00E042CE"/>
    <w:rsid w:val="00E04F21"/>
    <w:rsid w:val="00E13366"/>
    <w:rsid w:val="00E336F5"/>
    <w:rsid w:val="00E45504"/>
    <w:rsid w:val="00E521F5"/>
    <w:rsid w:val="00E6491F"/>
    <w:rsid w:val="00E74696"/>
    <w:rsid w:val="00ED1C40"/>
    <w:rsid w:val="00ED3B2F"/>
    <w:rsid w:val="00ED42B5"/>
    <w:rsid w:val="00ED5021"/>
    <w:rsid w:val="00F12D27"/>
    <w:rsid w:val="00F440FA"/>
    <w:rsid w:val="00F507E8"/>
    <w:rsid w:val="00F578B4"/>
    <w:rsid w:val="00F723AC"/>
    <w:rsid w:val="00F92A10"/>
    <w:rsid w:val="00FA52D4"/>
    <w:rsid w:val="00FA5C1A"/>
    <w:rsid w:val="00FA5CE5"/>
    <w:rsid w:val="00FA6ECB"/>
    <w:rsid w:val="00FA7C7A"/>
    <w:rsid w:val="00FB7F75"/>
    <w:rsid w:val="00FC689A"/>
    <w:rsid w:val="00FC793E"/>
    <w:rsid w:val="00FE3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B3BDA2"/>
  <w15:chartTrackingRefBased/>
  <w15:docId w15:val="{942E66FF-C056-4748-BC75-E1BD9A792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A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qFormat/>
    <w:rsid w:val="00ED42B5"/>
    <w:pPr>
      <w:keepNext/>
      <w:outlineLvl w:val="1"/>
    </w:pPr>
    <w:rPr>
      <w:rFonts w:ascii="Arial Narrow" w:hAnsi="Arial Narrow"/>
      <w:b/>
      <w:color w:val="FF0000"/>
      <w:sz w:val="24"/>
    </w:rPr>
  </w:style>
  <w:style w:type="paragraph" w:styleId="Heading9">
    <w:name w:val="heading 9"/>
    <w:basedOn w:val="Normal"/>
    <w:next w:val="Normal"/>
    <w:link w:val="Heading9Char"/>
    <w:qFormat/>
    <w:rsid w:val="00ED42B5"/>
    <w:pPr>
      <w:keepNext/>
      <w:jc w:val="center"/>
      <w:outlineLvl w:val="8"/>
    </w:pPr>
    <w:rPr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D42B5"/>
    <w:rPr>
      <w:rFonts w:ascii="Arial Narrow" w:eastAsia="Times New Roman" w:hAnsi="Arial Narrow" w:cs="Times New Roman"/>
      <w:b/>
      <w:color w:val="FF0000"/>
      <w:sz w:val="24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ED42B5"/>
    <w:rPr>
      <w:rFonts w:ascii="Times New Roman" w:eastAsia="Times New Roman" w:hAnsi="Times New Roman" w:cs="Times New Roman"/>
      <w:b/>
      <w:bCs/>
      <w:sz w:val="24"/>
      <w:szCs w:val="20"/>
      <w:lang w:val="en-US"/>
    </w:rPr>
  </w:style>
  <w:style w:type="paragraph" w:styleId="Header">
    <w:name w:val="header"/>
    <w:basedOn w:val="Normal"/>
    <w:link w:val="HeaderChar"/>
    <w:rsid w:val="00ED42B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D42B5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rsid w:val="00ED42B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D42B5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odyText3">
    <w:name w:val="Body Text 3"/>
    <w:basedOn w:val="Normal"/>
    <w:link w:val="BodyText3Char"/>
    <w:rsid w:val="00ED42B5"/>
    <w:rPr>
      <w:sz w:val="24"/>
    </w:rPr>
  </w:style>
  <w:style w:type="character" w:customStyle="1" w:styleId="BodyText3Char">
    <w:name w:val="Body Text 3 Char"/>
    <w:basedOn w:val="DefaultParagraphFont"/>
    <w:link w:val="BodyText3"/>
    <w:rsid w:val="00ED42B5"/>
    <w:rPr>
      <w:rFonts w:ascii="Times New Roman" w:eastAsia="Times New Roman" w:hAnsi="Times New Roman" w:cs="Times New Roman"/>
      <w:sz w:val="24"/>
      <w:szCs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ED42B5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17426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26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styleId="Hyperlink">
    <w:name w:val="Hyperlink"/>
    <w:basedOn w:val="DefaultParagraphFont"/>
    <w:uiPriority w:val="99"/>
    <w:unhideWhenUsed/>
    <w:rsid w:val="007A46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4676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A52D4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A52D4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FA52D4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FA52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52D4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52D4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52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52D4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table" w:styleId="TableGrid">
    <w:name w:val="Table Grid"/>
    <w:basedOn w:val="TableNormal"/>
    <w:uiPriority w:val="39"/>
    <w:rsid w:val="00122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8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cgirard\Desktop\Mail-Merge-Packing%20Slip+\Packing%20Slip_Commercial%20Invoice_Certificate%20of%20Origin_Ship%20To%20Label_Customer_Ox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2022-01-01T00:00:00</PublishDate>
  <Abstract>x</Abstract>
  <CompanyAddress>x</CompanyAddress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C4564DB971BB4B8FB7F98EC7238CF4" ma:contentTypeVersion="6" ma:contentTypeDescription="Create a new document." ma:contentTypeScope="" ma:versionID="1c1e72d0a948a57e09d1e0af705eced6">
  <xsd:schema xmlns:xsd="http://www.w3.org/2001/XMLSchema" xmlns:xs="http://www.w3.org/2001/XMLSchema" xmlns:p="http://schemas.microsoft.com/office/2006/metadata/properties" xmlns:ns2="3e67ecb2-30d8-4199-92bb-4eeb5f492dfe" targetNamespace="http://schemas.microsoft.com/office/2006/metadata/properties" ma:root="true" ma:fieldsID="3f507c0fb12beabee9cb7fb1199c911f" ns2:_="">
    <xsd:import namespace="3e67ecb2-30d8-4199-92bb-4eeb5f492d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67ecb2-30d8-4199-92bb-4eeb5f492d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A36B952-59A5-49F1-93F1-1A361CCCFC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67ecb2-30d8-4199-92bb-4eeb5f492d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A9AEC1-2B13-4326-86EF-57A4680006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7148086-3830-4266-B74E-99D8FA85219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504F51DC-6C76-4F8B-9C52-4AB912C3E5A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Packing Slip_Commercial Invoice_Certificate of Origin_Ship To Label_Customer_Ox.dotm</Template>
  <TotalTime>1</TotalTime>
  <Pages>1</Pages>
  <Words>174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DD/MM/YYYY</vt:lpstr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DD/MM/YYYY</dc:title>
  <dc:subject/>
  <dc:creator>Bruno Canavarros Girard</dc:creator>
  <cp:keywords>2022</cp:keywords>
  <dc:description/>
  <cp:lastModifiedBy>Bruno Canavarros Girard</cp:lastModifiedBy>
  <cp:revision>2</cp:revision>
  <cp:lastPrinted>2022-10-17T20:11:00Z</cp:lastPrinted>
  <dcterms:created xsi:type="dcterms:W3CDTF">2026-02-20T13:16:00Z</dcterms:created>
  <dcterms:modified xsi:type="dcterms:W3CDTF">2026-02-20T13:16:00Z</dcterms:modified>
  <cp:category>Ox</cp:category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0x01010053C4564DB971BB4B8FB7F98EC7238CF4</vt:lpwstr>
  </property>
</Properties>
</file>