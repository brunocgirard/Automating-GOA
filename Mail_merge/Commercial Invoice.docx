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225A98" w14:textId="1F11E4C5" w:rsidR="00B55C86" w:rsidRDefault="00B55C86" w:rsidP="00297D0B">
      <w:pPr>
        <w:pStyle w:val="Header"/>
        <w:tabs>
          <w:tab w:val="clear" w:pos="4320"/>
          <w:tab w:val="clear" w:pos="8640"/>
        </w:tabs>
        <w:rPr>
          <w:bCs/>
          <w:sz w:val="16"/>
          <w:lang w:val="fr-CA"/>
        </w:rPr>
      </w:pPr>
    </w:p>
    <w:tbl>
      <w:tblPr>
        <w:tblW w:w="1105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255"/>
        <w:gridCol w:w="4394"/>
        <w:gridCol w:w="283"/>
        <w:gridCol w:w="709"/>
        <w:gridCol w:w="284"/>
        <w:gridCol w:w="4281"/>
      </w:tblGrid>
      <w:tr w:rsidR="00B55C86" w:rsidRPr="0091190B" w14:paraId="34F58FAD" w14:textId="77777777" w:rsidTr="00297D0B">
        <w:trPr>
          <w:cantSplit/>
          <w:trHeight w:val="2031"/>
        </w:trPr>
        <w:tc>
          <w:tcPr>
            <w:tcW w:w="851" w:type="dxa"/>
            <w:shd w:val="pct15" w:color="auto" w:fill="FFFFFF"/>
            <w:textDirection w:val="btLr"/>
            <w:vAlign w:val="center"/>
          </w:tcPr>
          <w:p w14:paraId="73FA4AE3" w14:textId="77777777" w:rsidR="00B55C86" w:rsidRDefault="00B55C86" w:rsidP="00240C90">
            <w:pPr>
              <w:ind w:left="113" w:right="113"/>
              <w:jc w:val="center"/>
              <w:rPr>
                <w:spacing w:val="70"/>
              </w:rPr>
            </w:pPr>
            <w:r>
              <w:rPr>
                <w:spacing w:val="70"/>
              </w:rPr>
              <w:t>Sold To</w:t>
            </w:r>
          </w:p>
          <w:p w14:paraId="6417E637" w14:textId="77777777" w:rsidR="00B55C86" w:rsidRDefault="00B55C86" w:rsidP="00240C90">
            <w:pPr>
              <w:ind w:left="113" w:right="113"/>
              <w:jc w:val="center"/>
              <w:rPr>
                <w:spacing w:val="38"/>
              </w:rPr>
            </w:pPr>
            <w:proofErr w:type="spellStart"/>
            <w:r>
              <w:rPr>
                <w:spacing w:val="70"/>
              </w:rPr>
              <w:t>Vendu</w:t>
            </w:r>
            <w:proofErr w:type="spellEnd"/>
            <w:r>
              <w:rPr>
                <w:spacing w:val="70"/>
              </w:rPr>
              <w:t xml:space="preserve"> A</w:t>
            </w:r>
          </w:p>
        </w:tc>
        <w:tc>
          <w:tcPr>
            <w:tcW w:w="255" w:type="dxa"/>
            <w:tcBorders>
              <w:top w:val="nil"/>
              <w:bottom w:val="nil"/>
            </w:tcBorders>
          </w:tcPr>
          <w:p w14:paraId="03E7C0A6" w14:textId="77777777" w:rsidR="00B55C86" w:rsidRDefault="00B55C86" w:rsidP="00240C90"/>
        </w:tc>
        <w:tc>
          <w:tcPr>
            <w:tcW w:w="4394" w:type="dxa"/>
            <w:vAlign w:val="center"/>
          </w:tcPr>
          <w:p w14:paraId="59ED7290" w14:textId="62DB1BB3" w:rsidR="00B55C86" w:rsidRPr="00B1580E" w:rsidRDefault="00473B78" w:rsidP="00240C90">
            <w:pPr>
              <w:rPr>
                <w:bCs/>
                <w:sz w:val="24"/>
                <w:szCs w:val="24"/>
                <w:lang w:val="en-CA"/>
              </w:rPr>
            </w:pPr>
            <w:r>
              <w:rPr>
                <w:bCs/>
                <w:sz w:val="24"/>
                <w:szCs w:val="24"/>
                <w:lang w:val="fr-CA"/>
              </w:rPr>
              <w:fldChar w:fldCharType="begin"/>
            </w:r>
            <w:r w:rsidRPr="00B1580E">
              <w:rPr>
                <w:bCs/>
                <w:sz w:val="24"/>
                <w:szCs w:val="24"/>
                <w:lang w:val="en-CA"/>
              </w:rPr>
              <w:instrText xml:space="preserve"> MERGEFIELD Company </w:instrText>
            </w:r>
            <w:r>
              <w:rPr>
                <w:bCs/>
                <w:sz w:val="24"/>
                <w:szCs w:val="24"/>
                <w:lang w:val="fr-CA"/>
              </w:rPr>
              <w:fldChar w:fldCharType="separate"/>
            </w:r>
            <w:r w:rsidR="005B493B">
              <w:rPr>
                <w:bCs/>
                <w:noProof/>
                <w:sz w:val="24"/>
                <w:szCs w:val="24"/>
                <w:lang w:val="en-CA"/>
              </w:rPr>
              <w:t>«Company»</w:t>
            </w:r>
            <w:r>
              <w:rPr>
                <w:bCs/>
                <w:sz w:val="24"/>
                <w:szCs w:val="24"/>
                <w:lang w:val="fr-CA"/>
              </w:rPr>
              <w:fldChar w:fldCharType="end"/>
            </w:r>
          </w:p>
          <w:p w14:paraId="1113AF1D" w14:textId="669024EE" w:rsidR="00473B78" w:rsidRPr="00B1580E" w:rsidRDefault="00473B78" w:rsidP="00240C90">
            <w:pPr>
              <w:rPr>
                <w:bCs/>
                <w:sz w:val="24"/>
                <w:szCs w:val="24"/>
                <w:lang w:val="en-CA"/>
              </w:rPr>
            </w:pPr>
            <w:r>
              <w:rPr>
                <w:bCs/>
                <w:sz w:val="24"/>
                <w:szCs w:val="24"/>
                <w:lang w:val="fr-CA"/>
              </w:rPr>
              <w:fldChar w:fldCharType="begin"/>
            </w:r>
            <w:r w:rsidRPr="00B1580E">
              <w:rPr>
                <w:bCs/>
                <w:sz w:val="24"/>
                <w:szCs w:val="24"/>
                <w:lang w:val="en-CA"/>
              </w:rPr>
              <w:instrText xml:space="preserve"> MERGEFIELD Sold_toAddress_1 </w:instrText>
            </w:r>
            <w:r>
              <w:rPr>
                <w:bCs/>
                <w:sz w:val="24"/>
                <w:szCs w:val="24"/>
                <w:lang w:val="fr-CA"/>
              </w:rPr>
              <w:fldChar w:fldCharType="separate"/>
            </w:r>
            <w:r w:rsidR="005B493B">
              <w:rPr>
                <w:bCs/>
                <w:noProof/>
                <w:sz w:val="24"/>
                <w:szCs w:val="24"/>
                <w:lang w:val="en-CA"/>
              </w:rPr>
              <w:t>«Sold_toAddress_1»</w:t>
            </w:r>
            <w:r>
              <w:rPr>
                <w:bCs/>
                <w:sz w:val="24"/>
                <w:szCs w:val="24"/>
                <w:lang w:val="fr-CA"/>
              </w:rPr>
              <w:fldChar w:fldCharType="end"/>
            </w:r>
          </w:p>
          <w:p w14:paraId="233D17B0" w14:textId="6FCCF0F6" w:rsidR="00473B78" w:rsidRPr="00B1580E" w:rsidRDefault="00473B78" w:rsidP="00240C90">
            <w:pPr>
              <w:rPr>
                <w:bCs/>
                <w:sz w:val="24"/>
                <w:szCs w:val="24"/>
                <w:lang w:val="en-CA"/>
              </w:rPr>
            </w:pPr>
            <w:r>
              <w:rPr>
                <w:bCs/>
                <w:sz w:val="24"/>
                <w:szCs w:val="24"/>
                <w:lang w:val="fr-CA"/>
              </w:rPr>
              <w:fldChar w:fldCharType="begin"/>
            </w:r>
            <w:r w:rsidRPr="00B1580E">
              <w:rPr>
                <w:bCs/>
                <w:sz w:val="24"/>
                <w:szCs w:val="24"/>
                <w:lang w:val="en-CA"/>
              </w:rPr>
              <w:instrText xml:space="preserve"> MERGEFIELD Sold_toAddress_2 </w:instrText>
            </w:r>
            <w:r>
              <w:rPr>
                <w:bCs/>
                <w:sz w:val="24"/>
                <w:szCs w:val="24"/>
                <w:lang w:val="fr-CA"/>
              </w:rPr>
              <w:fldChar w:fldCharType="separate"/>
            </w:r>
            <w:r w:rsidR="005B493B">
              <w:rPr>
                <w:bCs/>
                <w:noProof/>
                <w:sz w:val="24"/>
                <w:szCs w:val="24"/>
                <w:lang w:val="en-CA"/>
              </w:rPr>
              <w:t>«Sold_toAddress_2»</w:t>
            </w:r>
            <w:r>
              <w:rPr>
                <w:bCs/>
                <w:sz w:val="24"/>
                <w:szCs w:val="24"/>
                <w:lang w:val="fr-CA"/>
              </w:rPr>
              <w:fldChar w:fldCharType="end"/>
            </w:r>
          </w:p>
          <w:p w14:paraId="011567AC" w14:textId="040E6C59" w:rsidR="00473B78" w:rsidRPr="005B493B" w:rsidRDefault="00473B78" w:rsidP="00240C90">
            <w:pPr>
              <w:rPr>
                <w:bCs/>
                <w:sz w:val="24"/>
                <w:szCs w:val="24"/>
                <w:lang w:val="en-CA"/>
              </w:rPr>
            </w:pPr>
            <w:r>
              <w:rPr>
                <w:bCs/>
                <w:sz w:val="24"/>
                <w:szCs w:val="24"/>
                <w:lang w:val="fr-CA"/>
              </w:rPr>
              <w:fldChar w:fldCharType="begin"/>
            </w:r>
            <w:r w:rsidRPr="00507D07">
              <w:rPr>
                <w:bCs/>
                <w:sz w:val="24"/>
                <w:szCs w:val="24"/>
                <w:lang w:val="en-CA"/>
              </w:rPr>
              <w:instrText xml:space="preserve"> MERGEFIELD Sold_toAddress_3 </w:instrText>
            </w:r>
            <w:r>
              <w:rPr>
                <w:bCs/>
                <w:sz w:val="24"/>
                <w:szCs w:val="24"/>
                <w:lang w:val="fr-CA"/>
              </w:rPr>
              <w:fldChar w:fldCharType="separate"/>
            </w:r>
            <w:r w:rsidR="005B493B">
              <w:rPr>
                <w:bCs/>
                <w:noProof/>
                <w:sz w:val="24"/>
                <w:szCs w:val="24"/>
                <w:lang w:val="en-CA"/>
              </w:rPr>
              <w:t>«Sold_toAddress_3»</w:t>
            </w:r>
            <w:r>
              <w:rPr>
                <w:bCs/>
                <w:sz w:val="24"/>
                <w:szCs w:val="24"/>
                <w:lang w:val="fr-CA"/>
              </w:rPr>
              <w:fldChar w:fldCharType="end"/>
            </w:r>
          </w:p>
          <w:p w14:paraId="6CD64CA9" w14:textId="61ECE038" w:rsidR="005B493B" w:rsidRPr="00507D07" w:rsidRDefault="005B493B" w:rsidP="00240C90">
            <w:pPr>
              <w:rPr>
                <w:bCs/>
                <w:sz w:val="24"/>
                <w:szCs w:val="24"/>
                <w:lang w:val="en-CA"/>
              </w:rPr>
            </w:pPr>
            <w:r w:rsidRPr="005B493B">
              <w:rPr>
                <w:bCs/>
                <w:sz w:val="24"/>
                <w:szCs w:val="24"/>
                <w:lang w:val="en-CA"/>
              </w:rPr>
              <w:t xml:space="preserve">Tax </w:t>
            </w:r>
            <w:proofErr w:type="gramStart"/>
            <w:r w:rsidRPr="005B493B">
              <w:rPr>
                <w:bCs/>
                <w:sz w:val="24"/>
                <w:szCs w:val="24"/>
                <w:lang w:val="en-CA"/>
              </w:rPr>
              <w:t>ID :</w:t>
            </w:r>
            <w:proofErr w:type="gramEnd"/>
            <w:r w:rsidRPr="005B493B">
              <w:rPr>
                <w:bCs/>
                <w:sz w:val="24"/>
                <w:szCs w:val="24"/>
                <w:lang w:val="en-CA"/>
              </w:rPr>
              <w:t xml:space="preserve"> </w:t>
            </w:r>
            <w:r>
              <w:rPr>
                <w:bCs/>
                <w:sz w:val="24"/>
                <w:szCs w:val="24"/>
                <w:lang w:val="fr-CA"/>
              </w:rPr>
              <w:fldChar w:fldCharType="begin"/>
            </w:r>
            <w:r w:rsidRPr="005B493B">
              <w:rPr>
                <w:bCs/>
                <w:sz w:val="24"/>
                <w:szCs w:val="24"/>
                <w:lang w:val="en-CA"/>
              </w:rPr>
              <w:instrText xml:space="preserve"> MERGEFIELD Tax_ID </w:instrText>
            </w:r>
            <w:r>
              <w:rPr>
                <w:bCs/>
                <w:sz w:val="24"/>
                <w:szCs w:val="24"/>
                <w:lang w:val="fr-CA"/>
              </w:rPr>
              <w:fldChar w:fldCharType="separate"/>
            </w:r>
            <w:r>
              <w:rPr>
                <w:bCs/>
                <w:noProof/>
                <w:sz w:val="24"/>
                <w:szCs w:val="24"/>
                <w:lang w:val="en-CA"/>
              </w:rPr>
              <w:t>«Tax_ID»</w:t>
            </w:r>
            <w:r>
              <w:rPr>
                <w:bCs/>
                <w:sz w:val="24"/>
                <w:szCs w:val="24"/>
                <w:lang w:val="fr-CA"/>
              </w:rPr>
              <w:fldChar w:fldCharType="end"/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7447DD9C" w14:textId="77777777" w:rsidR="00B55C86" w:rsidRPr="00507D07" w:rsidRDefault="00B55C86" w:rsidP="00240C90">
            <w:pPr>
              <w:rPr>
                <w:lang w:val="en-CA"/>
              </w:rPr>
            </w:pPr>
          </w:p>
        </w:tc>
        <w:tc>
          <w:tcPr>
            <w:tcW w:w="709" w:type="dxa"/>
            <w:shd w:val="pct15" w:color="auto" w:fill="FFFFFF"/>
            <w:textDirection w:val="btLr"/>
            <w:vAlign w:val="center"/>
          </w:tcPr>
          <w:p w14:paraId="040DB15F" w14:textId="77777777" w:rsidR="00B55C86" w:rsidRDefault="00B55C86" w:rsidP="00240C90">
            <w:pPr>
              <w:ind w:left="113" w:right="113"/>
              <w:jc w:val="center"/>
              <w:rPr>
                <w:spacing w:val="70"/>
              </w:rPr>
            </w:pPr>
            <w:r>
              <w:rPr>
                <w:spacing w:val="70"/>
              </w:rPr>
              <w:t>Ship To</w:t>
            </w:r>
          </w:p>
          <w:p w14:paraId="1C5A3B31" w14:textId="77777777" w:rsidR="00B55C86" w:rsidRDefault="00B55C86" w:rsidP="00240C90">
            <w:pPr>
              <w:ind w:left="113" w:right="113"/>
              <w:jc w:val="center"/>
            </w:pPr>
            <w:proofErr w:type="spellStart"/>
            <w:r>
              <w:rPr>
                <w:spacing w:val="70"/>
              </w:rPr>
              <w:t>Expedie</w:t>
            </w:r>
            <w:proofErr w:type="spellEnd"/>
            <w:r>
              <w:rPr>
                <w:spacing w:val="70"/>
              </w:rPr>
              <w:t xml:space="preserve"> A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4C9D8AAF" w14:textId="77777777" w:rsidR="00B55C86" w:rsidRDefault="00B55C86" w:rsidP="00240C90"/>
        </w:tc>
        <w:tc>
          <w:tcPr>
            <w:tcW w:w="42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0BAEE3" w14:textId="7B3501CE" w:rsidR="00B55C86" w:rsidRDefault="00B55C86" w:rsidP="00240C90">
            <w:pPr>
              <w:rPr>
                <w:bCs/>
                <w:sz w:val="24"/>
                <w:szCs w:val="24"/>
                <w:lang w:val="en-CA"/>
              </w:rPr>
            </w:pPr>
            <w:r>
              <w:rPr>
                <w:bCs/>
                <w:sz w:val="18"/>
                <w:szCs w:val="18"/>
                <w:lang w:val="en-CA"/>
              </w:rPr>
              <w:t xml:space="preserve"> </w:t>
            </w:r>
            <w:r w:rsidR="00473B78">
              <w:rPr>
                <w:bCs/>
                <w:sz w:val="24"/>
                <w:szCs w:val="24"/>
                <w:lang w:val="en-CA"/>
              </w:rPr>
              <w:fldChar w:fldCharType="begin"/>
            </w:r>
            <w:r w:rsidR="00473B78">
              <w:rPr>
                <w:bCs/>
                <w:sz w:val="24"/>
                <w:szCs w:val="24"/>
                <w:lang w:val="en-CA"/>
              </w:rPr>
              <w:instrText xml:space="preserve"> MERGEFIELD Company </w:instrText>
            </w:r>
            <w:r w:rsidR="00473B78">
              <w:rPr>
                <w:bCs/>
                <w:sz w:val="24"/>
                <w:szCs w:val="24"/>
                <w:lang w:val="en-CA"/>
              </w:rPr>
              <w:fldChar w:fldCharType="separate"/>
            </w:r>
            <w:r w:rsidR="005B493B">
              <w:rPr>
                <w:bCs/>
                <w:noProof/>
                <w:sz w:val="24"/>
                <w:szCs w:val="24"/>
                <w:lang w:val="en-CA"/>
              </w:rPr>
              <w:t>«Company»</w:t>
            </w:r>
            <w:r w:rsidR="00473B78">
              <w:rPr>
                <w:bCs/>
                <w:sz w:val="24"/>
                <w:szCs w:val="24"/>
                <w:lang w:val="en-CA"/>
              </w:rPr>
              <w:fldChar w:fldCharType="end"/>
            </w:r>
          </w:p>
          <w:p w14:paraId="6EB8E088" w14:textId="4B34190B" w:rsidR="00473B78" w:rsidRDefault="00473B78" w:rsidP="00240C90">
            <w:pPr>
              <w:rPr>
                <w:bCs/>
                <w:sz w:val="24"/>
                <w:szCs w:val="24"/>
                <w:lang w:val="en-CA"/>
              </w:rPr>
            </w:pPr>
            <w:r>
              <w:rPr>
                <w:bCs/>
                <w:sz w:val="24"/>
                <w:szCs w:val="24"/>
                <w:lang w:val="en-CA"/>
              </w:rPr>
              <w:fldChar w:fldCharType="begin"/>
            </w:r>
            <w:r>
              <w:rPr>
                <w:bCs/>
                <w:sz w:val="24"/>
                <w:szCs w:val="24"/>
                <w:lang w:val="en-CA"/>
              </w:rPr>
              <w:instrText xml:space="preserve"> MERGEFIELD Ship_toAddress_1 </w:instrText>
            </w:r>
            <w:r>
              <w:rPr>
                <w:bCs/>
                <w:sz w:val="24"/>
                <w:szCs w:val="24"/>
                <w:lang w:val="en-CA"/>
              </w:rPr>
              <w:fldChar w:fldCharType="separate"/>
            </w:r>
            <w:r w:rsidR="005B493B">
              <w:rPr>
                <w:bCs/>
                <w:noProof/>
                <w:sz w:val="24"/>
                <w:szCs w:val="24"/>
                <w:lang w:val="en-CA"/>
              </w:rPr>
              <w:t>«Ship_toAddress_1»</w:t>
            </w:r>
            <w:r>
              <w:rPr>
                <w:bCs/>
                <w:sz w:val="24"/>
                <w:szCs w:val="24"/>
                <w:lang w:val="en-CA"/>
              </w:rPr>
              <w:fldChar w:fldCharType="end"/>
            </w:r>
          </w:p>
          <w:p w14:paraId="6927A71A" w14:textId="215DF4D0" w:rsidR="00473B78" w:rsidRDefault="00473B78" w:rsidP="00240C90">
            <w:pPr>
              <w:rPr>
                <w:bCs/>
                <w:sz w:val="24"/>
                <w:szCs w:val="24"/>
                <w:lang w:val="en-CA"/>
              </w:rPr>
            </w:pPr>
            <w:r>
              <w:rPr>
                <w:bCs/>
                <w:sz w:val="24"/>
                <w:szCs w:val="24"/>
                <w:lang w:val="en-CA"/>
              </w:rPr>
              <w:fldChar w:fldCharType="begin"/>
            </w:r>
            <w:r>
              <w:rPr>
                <w:bCs/>
                <w:sz w:val="24"/>
                <w:szCs w:val="24"/>
                <w:lang w:val="en-CA"/>
              </w:rPr>
              <w:instrText xml:space="preserve"> MERGEFIELD "Ship_toAddress_2" </w:instrText>
            </w:r>
            <w:r>
              <w:rPr>
                <w:bCs/>
                <w:sz w:val="24"/>
                <w:szCs w:val="24"/>
                <w:lang w:val="en-CA"/>
              </w:rPr>
              <w:fldChar w:fldCharType="separate"/>
            </w:r>
            <w:r w:rsidR="005B493B">
              <w:rPr>
                <w:bCs/>
                <w:noProof/>
                <w:sz w:val="24"/>
                <w:szCs w:val="24"/>
                <w:lang w:val="en-CA"/>
              </w:rPr>
              <w:t>«Ship_toAddress_2»</w:t>
            </w:r>
            <w:r>
              <w:rPr>
                <w:bCs/>
                <w:sz w:val="24"/>
                <w:szCs w:val="24"/>
                <w:lang w:val="en-CA"/>
              </w:rPr>
              <w:fldChar w:fldCharType="end"/>
            </w:r>
          </w:p>
          <w:p w14:paraId="52DE4B24" w14:textId="1334B23A" w:rsidR="00473B78" w:rsidRPr="00523496" w:rsidRDefault="00473B78" w:rsidP="00240C90">
            <w:pPr>
              <w:rPr>
                <w:bCs/>
                <w:sz w:val="18"/>
                <w:szCs w:val="18"/>
                <w:lang w:val="en-CA"/>
              </w:rPr>
            </w:pPr>
            <w:r>
              <w:rPr>
                <w:bCs/>
                <w:sz w:val="24"/>
                <w:szCs w:val="24"/>
                <w:lang w:val="en-CA"/>
              </w:rPr>
              <w:fldChar w:fldCharType="begin"/>
            </w:r>
            <w:r>
              <w:rPr>
                <w:bCs/>
                <w:sz w:val="24"/>
                <w:szCs w:val="24"/>
                <w:lang w:val="en-CA"/>
              </w:rPr>
              <w:instrText xml:space="preserve"> MERGEFIELD Ship_toAddress_3 </w:instrText>
            </w:r>
            <w:r>
              <w:rPr>
                <w:bCs/>
                <w:sz w:val="24"/>
                <w:szCs w:val="24"/>
                <w:lang w:val="en-CA"/>
              </w:rPr>
              <w:fldChar w:fldCharType="separate"/>
            </w:r>
            <w:r w:rsidR="005B493B">
              <w:rPr>
                <w:bCs/>
                <w:noProof/>
                <w:sz w:val="24"/>
                <w:szCs w:val="24"/>
                <w:lang w:val="en-CA"/>
              </w:rPr>
              <w:t>«Ship_toAddress_3»</w:t>
            </w:r>
            <w:r>
              <w:rPr>
                <w:bCs/>
                <w:sz w:val="24"/>
                <w:szCs w:val="24"/>
                <w:lang w:val="en-CA"/>
              </w:rPr>
              <w:fldChar w:fldCharType="end"/>
            </w:r>
          </w:p>
        </w:tc>
      </w:tr>
    </w:tbl>
    <w:p w14:paraId="4B95B364" w14:textId="18830633" w:rsidR="00B55C86" w:rsidRPr="00523496" w:rsidRDefault="00B55C86" w:rsidP="00B55C86">
      <w:pPr>
        <w:pStyle w:val="Header"/>
        <w:tabs>
          <w:tab w:val="clear" w:pos="4320"/>
          <w:tab w:val="clear" w:pos="8640"/>
          <w:tab w:val="center" w:pos="355"/>
        </w:tabs>
        <w:ind w:left="-540"/>
        <w:rPr>
          <w:sz w:val="12"/>
          <w:szCs w:val="12"/>
          <w:lang w:val="en-CA"/>
        </w:rPr>
      </w:pPr>
      <w:r w:rsidRPr="0091190B">
        <w:rPr>
          <w:lang w:val="en-CA"/>
        </w:rPr>
        <w:tab/>
      </w:r>
      <w:r w:rsidRPr="00523496">
        <w:rPr>
          <w:sz w:val="12"/>
          <w:szCs w:val="12"/>
          <w:lang w:val="en-CA"/>
        </w:rPr>
        <w:tab/>
      </w:r>
    </w:p>
    <w:tbl>
      <w:tblPr>
        <w:tblW w:w="11031" w:type="dxa"/>
        <w:tblInd w:w="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84"/>
        <w:gridCol w:w="2520"/>
        <w:gridCol w:w="2074"/>
        <w:gridCol w:w="3853"/>
      </w:tblGrid>
      <w:tr w:rsidR="00B55C86" w:rsidRPr="00523496" w14:paraId="0E6DF881" w14:textId="77777777" w:rsidTr="00297D0B">
        <w:trPr>
          <w:trHeight w:val="529"/>
        </w:trPr>
        <w:tc>
          <w:tcPr>
            <w:tcW w:w="2584" w:type="dxa"/>
            <w:shd w:val="clear" w:color="auto" w:fill="C0C0C0"/>
            <w:vAlign w:val="center"/>
          </w:tcPr>
          <w:p w14:paraId="490FF179" w14:textId="77777777" w:rsidR="00B55C86" w:rsidRPr="00523496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  <w:lang w:val="fr-CA"/>
              </w:rPr>
            </w:pPr>
            <w:r w:rsidRPr="00523496">
              <w:rPr>
                <w:noProof/>
                <w:lang w:val="fr-CA"/>
              </w:rPr>
              <w:t>Client bon de commande No.</w:t>
            </w:r>
          </w:p>
          <w:p w14:paraId="03AF8940" w14:textId="77777777" w:rsidR="00B55C86" w:rsidRPr="00523496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</w:rPr>
            </w:pPr>
            <w:r w:rsidRPr="00523496">
              <w:rPr>
                <w:noProof/>
                <w:lang w:val="en-CA"/>
              </w:rPr>
              <w:t>Customer purchase ord</w:t>
            </w:r>
            <w:r w:rsidRPr="00523496">
              <w:rPr>
                <w:noProof/>
              </w:rPr>
              <w:t>er No.</w:t>
            </w:r>
          </w:p>
        </w:tc>
        <w:tc>
          <w:tcPr>
            <w:tcW w:w="2520" w:type="dxa"/>
            <w:shd w:val="clear" w:color="auto" w:fill="C0C0C0"/>
            <w:vAlign w:val="center"/>
          </w:tcPr>
          <w:p w14:paraId="00310B02" w14:textId="77777777" w:rsidR="00B55C86" w:rsidRPr="00523496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  <w:lang w:val="fr-CA"/>
              </w:rPr>
            </w:pPr>
            <w:r w:rsidRPr="00523496">
              <w:rPr>
                <w:noProof/>
                <w:lang w:val="fr-CA"/>
              </w:rPr>
              <w:t>Date de la commande</w:t>
            </w:r>
          </w:p>
          <w:p w14:paraId="74800C63" w14:textId="77777777" w:rsidR="00B55C86" w:rsidRPr="00523496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  <w:lang w:val="fr-CA"/>
              </w:rPr>
            </w:pPr>
            <w:r w:rsidRPr="00523496">
              <w:rPr>
                <w:noProof/>
                <w:lang w:val="fr-CA"/>
              </w:rPr>
              <w:t>Order date</w:t>
            </w:r>
          </w:p>
        </w:tc>
        <w:tc>
          <w:tcPr>
            <w:tcW w:w="2074" w:type="dxa"/>
            <w:shd w:val="clear" w:color="auto" w:fill="C0C0C0"/>
            <w:vAlign w:val="center"/>
          </w:tcPr>
          <w:p w14:paraId="6F6828CD" w14:textId="77777777" w:rsidR="00B55C86" w:rsidRPr="00523496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</w:rPr>
            </w:pPr>
            <w:r w:rsidRPr="00523496">
              <w:rPr>
                <w:noProof/>
              </w:rPr>
              <w:t>Notre numero de commande</w:t>
            </w:r>
          </w:p>
          <w:p w14:paraId="09F22BD9" w14:textId="77777777" w:rsidR="00B55C86" w:rsidRPr="00523496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</w:rPr>
            </w:pPr>
            <w:r w:rsidRPr="00523496">
              <w:rPr>
                <w:noProof/>
              </w:rPr>
              <w:t>Our order number</w:t>
            </w:r>
          </w:p>
        </w:tc>
        <w:tc>
          <w:tcPr>
            <w:tcW w:w="3853" w:type="dxa"/>
            <w:shd w:val="clear" w:color="auto" w:fill="C0C0C0"/>
            <w:vAlign w:val="center"/>
          </w:tcPr>
          <w:p w14:paraId="2A88E28C" w14:textId="77777777" w:rsidR="00B55C86" w:rsidRDefault="00FC793E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</w:rPr>
            </w:pPr>
            <w:r w:rsidRPr="00FC793E">
              <w:rPr>
                <w:noProof/>
              </w:rPr>
              <w:t>Broker information</w:t>
            </w:r>
          </w:p>
          <w:p w14:paraId="6067EFF8" w14:textId="77777777" w:rsidR="00656CC7" w:rsidRPr="00523496" w:rsidRDefault="00656CC7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</w:rPr>
            </w:pPr>
            <w:r>
              <w:rPr>
                <w:noProof/>
              </w:rPr>
              <w:t>Truck No.</w:t>
            </w:r>
          </w:p>
        </w:tc>
      </w:tr>
      <w:tr w:rsidR="00B55C86" w:rsidRPr="00C74B0F" w14:paraId="55AA7AEE" w14:textId="77777777" w:rsidTr="00297D0B">
        <w:trPr>
          <w:cantSplit/>
        </w:trPr>
        <w:tc>
          <w:tcPr>
            <w:tcW w:w="2584" w:type="dxa"/>
            <w:vAlign w:val="center"/>
          </w:tcPr>
          <w:p w14:paraId="2BE3268F" w14:textId="3D01422C" w:rsidR="00B55C86" w:rsidRPr="00C74B0F" w:rsidRDefault="00006A3C" w:rsidP="00006A3C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noProof/>
              </w:rPr>
            </w:pPr>
            <w:r>
              <w:rPr>
                <w:rFonts w:ascii="Tahoma" w:hAnsi="Tahoma" w:cs="Tahoma"/>
                <w:noProof/>
              </w:rPr>
              <w:fldChar w:fldCharType="begin"/>
            </w:r>
            <w:r>
              <w:rPr>
                <w:rFonts w:ascii="Tahoma" w:hAnsi="Tahoma" w:cs="Tahoma"/>
                <w:noProof/>
              </w:rPr>
              <w:instrText xml:space="preserve"> MERGEFIELD Customer_PO </w:instrText>
            </w:r>
            <w:r>
              <w:rPr>
                <w:rFonts w:ascii="Tahoma" w:hAnsi="Tahoma" w:cs="Tahoma"/>
                <w:noProof/>
              </w:rPr>
              <w:fldChar w:fldCharType="separate"/>
            </w:r>
            <w:r w:rsidR="005B493B">
              <w:rPr>
                <w:rFonts w:ascii="Tahoma" w:hAnsi="Tahoma" w:cs="Tahoma"/>
                <w:noProof/>
              </w:rPr>
              <w:t>«Customer_PO»</w:t>
            </w:r>
            <w:r>
              <w:rPr>
                <w:rFonts w:ascii="Tahoma" w:hAnsi="Tahoma" w:cs="Tahoma"/>
                <w:noProof/>
              </w:rPr>
              <w:fldChar w:fldCharType="end"/>
            </w:r>
          </w:p>
        </w:tc>
        <w:tc>
          <w:tcPr>
            <w:tcW w:w="2520" w:type="dxa"/>
            <w:vAlign w:val="center"/>
          </w:tcPr>
          <w:p w14:paraId="444B108B" w14:textId="7D848271" w:rsidR="00B55C86" w:rsidRPr="00C74B0F" w:rsidRDefault="00006A3C" w:rsidP="00006A3C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noProof/>
              </w:rPr>
            </w:pPr>
            <w:r>
              <w:rPr>
                <w:rFonts w:ascii="Tahoma" w:hAnsi="Tahoma" w:cs="Tahoma"/>
                <w:noProof/>
              </w:rPr>
              <w:fldChar w:fldCharType="begin"/>
            </w:r>
            <w:r>
              <w:rPr>
                <w:rFonts w:ascii="Tahoma" w:hAnsi="Tahoma" w:cs="Tahoma"/>
                <w:noProof/>
              </w:rPr>
              <w:instrText xml:space="preserve"> MERGEFIELD Order_date </w:instrText>
            </w:r>
            <w:r>
              <w:rPr>
                <w:rFonts w:ascii="Tahoma" w:hAnsi="Tahoma" w:cs="Tahoma"/>
                <w:noProof/>
              </w:rPr>
              <w:fldChar w:fldCharType="separate"/>
            </w:r>
            <w:r w:rsidR="005B493B">
              <w:rPr>
                <w:rFonts w:ascii="Tahoma" w:hAnsi="Tahoma" w:cs="Tahoma"/>
                <w:noProof/>
              </w:rPr>
              <w:t>«Order_date»</w:t>
            </w:r>
            <w:r>
              <w:rPr>
                <w:rFonts w:ascii="Tahoma" w:hAnsi="Tahoma" w:cs="Tahoma"/>
                <w:noProof/>
              </w:rPr>
              <w:fldChar w:fldCharType="end"/>
            </w:r>
          </w:p>
        </w:tc>
        <w:tc>
          <w:tcPr>
            <w:tcW w:w="2074" w:type="dxa"/>
            <w:vAlign w:val="center"/>
          </w:tcPr>
          <w:p w14:paraId="0EC6811C" w14:textId="0873A591" w:rsidR="00B55C86" w:rsidRPr="00C74B0F" w:rsidRDefault="00446B22" w:rsidP="00006A3C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noProof/>
              </w:rPr>
            </w:pPr>
            <w:r>
              <w:rPr>
                <w:rFonts w:ascii="Tahoma" w:hAnsi="Tahoma" w:cs="Tahoma"/>
                <w:noProof/>
              </w:rPr>
              <w:fldChar w:fldCharType="begin"/>
            </w:r>
            <w:r>
              <w:rPr>
                <w:rFonts w:ascii="Tahoma" w:hAnsi="Tahoma" w:cs="Tahoma"/>
                <w:noProof/>
              </w:rPr>
              <w:instrText xml:space="preserve"> MERGEFIELD Ox </w:instrText>
            </w:r>
            <w:r>
              <w:rPr>
                <w:rFonts w:ascii="Tahoma" w:hAnsi="Tahoma" w:cs="Tahoma"/>
                <w:noProof/>
              </w:rPr>
              <w:fldChar w:fldCharType="separate"/>
            </w:r>
            <w:r w:rsidR="005B493B">
              <w:rPr>
                <w:rFonts w:ascii="Tahoma" w:hAnsi="Tahoma" w:cs="Tahoma"/>
                <w:noProof/>
              </w:rPr>
              <w:t>«Ox»</w:t>
            </w:r>
            <w:r>
              <w:rPr>
                <w:rFonts w:ascii="Tahoma" w:hAnsi="Tahoma" w:cs="Tahoma"/>
                <w:noProof/>
              </w:rPr>
              <w:fldChar w:fldCharType="end"/>
            </w:r>
          </w:p>
        </w:tc>
        <w:tc>
          <w:tcPr>
            <w:tcW w:w="3853" w:type="dxa"/>
            <w:vMerge w:val="restart"/>
            <w:vAlign w:val="center"/>
          </w:tcPr>
          <w:p w14:paraId="7053D620" w14:textId="77777777" w:rsidR="00B55C86" w:rsidRDefault="000A57AE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  <w:lang w:val="en-CA"/>
              </w:rPr>
            </w:pPr>
            <w:r w:rsidRPr="00297D0B">
              <w:rPr>
                <w:noProof/>
                <w:lang w:val="en-CA"/>
              </w:rPr>
              <w:t>Reciever Broker</w:t>
            </w:r>
          </w:p>
          <w:p w14:paraId="771BEA05" w14:textId="77777777" w:rsidR="005B493B" w:rsidRPr="00B46CEC" w:rsidRDefault="005B493B" w:rsidP="005B493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  <w:lang w:val="en-CA"/>
              </w:rPr>
            </w:pPr>
            <w:r w:rsidRPr="00B46CEC">
              <w:rPr>
                <w:noProof/>
                <w:lang w:val="en-CA"/>
              </w:rPr>
              <w:t>X Crates (Total)</w:t>
            </w:r>
          </w:p>
          <w:p w14:paraId="63816C12" w14:textId="40408F2D" w:rsidR="005B493B" w:rsidRPr="00297D0B" w:rsidRDefault="005B493B" w:rsidP="005B493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  <w:lang w:val="en-CA"/>
              </w:rPr>
            </w:pPr>
            <w:r w:rsidRPr="00B46CEC">
              <w:rPr>
                <w:noProof/>
                <w:lang w:val="en-CA"/>
              </w:rPr>
              <w:t>x lbs (Total)</w:t>
            </w:r>
          </w:p>
          <w:p w14:paraId="5B4A8A5A" w14:textId="77777777" w:rsidR="00B5330A" w:rsidRPr="00C74B0F" w:rsidRDefault="00B5330A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  <w:lang w:val="en-CA"/>
              </w:rPr>
            </w:pPr>
            <w:r w:rsidRPr="00297D0B">
              <w:rPr>
                <w:noProof/>
                <w:lang w:val="en-CA"/>
              </w:rPr>
              <w:t xml:space="preserve">Truck </w:t>
            </w:r>
            <w:r w:rsidR="00E521F5" w:rsidRPr="00297D0B">
              <w:rPr>
                <w:noProof/>
                <w:lang w:val="en-CA"/>
              </w:rPr>
              <w:t>x</w:t>
            </w:r>
          </w:p>
        </w:tc>
      </w:tr>
      <w:tr w:rsidR="00B55C86" w:rsidRPr="00523496" w14:paraId="392D2291" w14:textId="77777777" w:rsidTr="00297D0B">
        <w:trPr>
          <w:cantSplit/>
          <w:trHeight w:val="364"/>
        </w:trPr>
        <w:tc>
          <w:tcPr>
            <w:tcW w:w="2584" w:type="dxa"/>
            <w:shd w:val="clear" w:color="auto" w:fill="C0C0C0"/>
            <w:vAlign w:val="center"/>
          </w:tcPr>
          <w:p w14:paraId="083AED4F" w14:textId="77777777" w:rsidR="00B55C86" w:rsidRPr="00523496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</w:rPr>
            </w:pPr>
            <w:r w:rsidRPr="00523496">
              <w:rPr>
                <w:noProof/>
              </w:rPr>
              <w:t>VIA</w:t>
            </w:r>
          </w:p>
        </w:tc>
        <w:tc>
          <w:tcPr>
            <w:tcW w:w="2520" w:type="dxa"/>
            <w:shd w:val="clear" w:color="auto" w:fill="C0C0C0"/>
            <w:vAlign w:val="center"/>
          </w:tcPr>
          <w:p w14:paraId="57AE91F1" w14:textId="77777777" w:rsidR="00B55C86" w:rsidRPr="00523496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</w:rPr>
            </w:pPr>
            <w:r>
              <w:rPr>
                <w:noProof/>
              </w:rPr>
              <w:t>I</w:t>
            </w:r>
            <w:r w:rsidRPr="00523496">
              <w:rPr>
                <w:noProof/>
              </w:rPr>
              <w:t>ncoterm</w:t>
            </w:r>
          </w:p>
        </w:tc>
        <w:tc>
          <w:tcPr>
            <w:tcW w:w="2074" w:type="dxa"/>
            <w:shd w:val="clear" w:color="auto" w:fill="C0C0C0"/>
          </w:tcPr>
          <w:p w14:paraId="5F21A4C3" w14:textId="77777777" w:rsidR="00B55C86" w:rsidRPr="003E4A2F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  <w:lang w:val="en-CA"/>
              </w:rPr>
            </w:pPr>
            <w:r w:rsidRPr="003E4A2F">
              <w:rPr>
                <w:noProof/>
                <w:lang w:val="en-CA"/>
              </w:rPr>
              <w:t>No du client</w:t>
            </w:r>
          </w:p>
          <w:p w14:paraId="28BAC15B" w14:textId="77777777" w:rsidR="00B55C86" w:rsidRPr="003E4A2F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  <w:lang w:val="en-CA"/>
              </w:rPr>
            </w:pPr>
            <w:r w:rsidRPr="003E4A2F">
              <w:rPr>
                <w:noProof/>
                <w:lang w:val="en-CA"/>
              </w:rPr>
              <w:t>Customer number</w:t>
            </w:r>
          </w:p>
        </w:tc>
        <w:tc>
          <w:tcPr>
            <w:tcW w:w="3853" w:type="dxa"/>
            <w:vMerge/>
            <w:shd w:val="clear" w:color="auto" w:fill="C0C0C0"/>
          </w:tcPr>
          <w:p w14:paraId="1F9884D8" w14:textId="77777777" w:rsidR="00B55C86" w:rsidRPr="00523496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noProof/>
              </w:rPr>
            </w:pPr>
          </w:p>
        </w:tc>
      </w:tr>
      <w:tr w:rsidR="00B55C86" w:rsidRPr="00C74B0F" w14:paraId="617C044D" w14:textId="77777777" w:rsidTr="00297D0B">
        <w:trPr>
          <w:cantSplit/>
          <w:trHeight w:val="265"/>
        </w:trPr>
        <w:tc>
          <w:tcPr>
            <w:tcW w:w="2584" w:type="dxa"/>
          </w:tcPr>
          <w:p w14:paraId="1393F530" w14:textId="77777777" w:rsidR="00B55C86" w:rsidRPr="00C74B0F" w:rsidRDefault="00B55C86" w:rsidP="00240C90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noProof/>
              </w:rPr>
            </w:pPr>
            <w:r w:rsidRPr="00C74B0F">
              <w:rPr>
                <w:rFonts w:ascii="Tahoma" w:hAnsi="Tahoma" w:cs="Tahoma"/>
                <w:noProof/>
              </w:rPr>
              <w:t xml:space="preserve"> AS PER QUOTATION</w:t>
            </w:r>
          </w:p>
        </w:tc>
        <w:tc>
          <w:tcPr>
            <w:tcW w:w="2520" w:type="dxa"/>
          </w:tcPr>
          <w:p w14:paraId="2E31E41E" w14:textId="0F1AA018" w:rsidR="00B55C86" w:rsidRPr="00C74B0F" w:rsidRDefault="00006A3C" w:rsidP="00006A3C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noProof/>
              </w:rPr>
            </w:pPr>
            <w:r w:rsidRPr="00006A3C">
              <w:rPr>
                <w:rFonts w:ascii="Tahoma" w:hAnsi="Tahoma" w:cs="Tahoma"/>
                <w:noProof/>
              </w:rPr>
              <w:fldChar w:fldCharType="begin"/>
            </w:r>
            <w:r w:rsidRPr="00006A3C">
              <w:rPr>
                <w:rFonts w:ascii="Tahoma" w:hAnsi="Tahoma" w:cs="Tahoma"/>
                <w:noProof/>
              </w:rPr>
              <w:instrText xml:space="preserve"> MERGEFIELD Incoterm </w:instrText>
            </w:r>
            <w:r w:rsidRPr="00006A3C">
              <w:rPr>
                <w:rFonts w:ascii="Tahoma" w:hAnsi="Tahoma" w:cs="Tahoma"/>
                <w:noProof/>
              </w:rPr>
              <w:fldChar w:fldCharType="separate"/>
            </w:r>
            <w:r w:rsidR="005B493B">
              <w:rPr>
                <w:rFonts w:ascii="Tahoma" w:hAnsi="Tahoma" w:cs="Tahoma"/>
                <w:noProof/>
              </w:rPr>
              <w:t>«Incoterm»</w:t>
            </w:r>
            <w:r w:rsidRPr="00006A3C">
              <w:rPr>
                <w:rFonts w:ascii="Tahoma" w:hAnsi="Tahoma" w:cs="Tahoma"/>
                <w:noProof/>
              </w:rPr>
              <w:fldChar w:fldCharType="end"/>
            </w:r>
          </w:p>
        </w:tc>
        <w:tc>
          <w:tcPr>
            <w:tcW w:w="2074" w:type="dxa"/>
          </w:tcPr>
          <w:p w14:paraId="4B0916C8" w14:textId="5F582A10" w:rsidR="00B55C86" w:rsidRPr="00C74B0F" w:rsidRDefault="00ED3B2F" w:rsidP="00006A3C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noProof/>
                <w:lang w:val="fr-CA"/>
              </w:rPr>
            </w:pPr>
            <w:r>
              <w:rPr>
                <w:rFonts w:ascii="Tahoma" w:hAnsi="Tahoma" w:cs="Tahoma"/>
                <w:noProof/>
                <w:lang w:val="fr-CA"/>
              </w:rPr>
              <w:fldChar w:fldCharType="begin"/>
            </w:r>
            <w:r>
              <w:rPr>
                <w:rFonts w:ascii="Tahoma" w:hAnsi="Tahoma" w:cs="Tahoma"/>
                <w:noProof/>
                <w:lang w:val="fr-CA"/>
              </w:rPr>
              <w:instrText xml:space="preserve"> MERGEFIELD Customer_Number </w:instrText>
            </w:r>
            <w:r>
              <w:rPr>
                <w:rFonts w:ascii="Tahoma" w:hAnsi="Tahoma" w:cs="Tahoma"/>
                <w:noProof/>
                <w:lang w:val="fr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fr-CA"/>
              </w:rPr>
              <w:t>«Customer_Number»</w:t>
            </w:r>
            <w:r>
              <w:rPr>
                <w:rFonts w:ascii="Tahoma" w:hAnsi="Tahoma" w:cs="Tahoma"/>
                <w:noProof/>
                <w:lang w:val="fr-CA"/>
              </w:rPr>
              <w:fldChar w:fldCharType="end"/>
            </w:r>
          </w:p>
        </w:tc>
        <w:tc>
          <w:tcPr>
            <w:tcW w:w="3853" w:type="dxa"/>
            <w:vMerge/>
          </w:tcPr>
          <w:p w14:paraId="36BBE63A" w14:textId="77777777" w:rsidR="00B55C86" w:rsidRPr="00C74B0F" w:rsidRDefault="00B55C86" w:rsidP="00240C90">
            <w:pPr>
              <w:pStyle w:val="Header"/>
              <w:tabs>
                <w:tab w:val="clear" w:pos="4320"/>
                <w:tab w:val="clear" w:pos="8640"/>
              </w:tabs>
              <w:rPr>
                <w:noProof/>
                <w:lang w:val="fr-CA"/>
              </w:rPr>
            </w:pPr>
          </w:p>
        </w:tc>
      </w:tr>
    </w:tbl>
    <w:p w14:paraId="6DBDF7E1" w14:textId="77777777" w:rsidR="00B55C86" w:rsidRPr="00DE6E3D" w:rsidRDefault="00B55C86" w:rsidP="00B55C86">
      <w:pPr>
        <w:rPr>
          <w:sz w:val="12"/>
          <w:szCs w:val="12"/>
        </w:rPr>
      </w:pPr>
    </w:p>
    <w:tbl>
      <w:tblPr>
        <w:tblW w:w="11031" w:type="dxa"/>
        <w:tblInd w:w="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054"/>
        <w:gridCol w:w="1080"/>
        <w:gridCol w:w="1080"/>
        <w:gridCol w:w="1080"/>
        <w:gridCol w:w="4185"/>
        <w:gridCol w:w="1276"/>
        <w:gridCol w:w="1276"/>
      </w:tblGrid>
      <w:tr w:rsidR="00B55C86" w:rsidRPr="00DE6E3D" w14:paraId="5857BB87" w14:textId="77777777" w:rsidTr="00297D0B">
        <w:tc>
          <w:tcPr>
            <w:tcW w:w="1054" w:type="dxa"/>
            <w:shd w:val="clear" w:color="auto" w:fill="C0C0C0"/>
            <w:vAlign w:val="center"/>
          </w:tcPr>
          <w:p w14:paraId="2BDB60E2" w14:textId="77777777" w:rsidR="00B55C86" w:rsidRPr="00DE6E3D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</w:rPr>
            </w:pPr>
            <w:r w:rsidRPr="00DE6E3D">
              <w:rPr>
                <w:rFonts w:ascii="Tahoma" w:hAnsi="Tahoma" w:cs="Tahoma"/>
                <w:noProof/>
              </w:rPr>
              <w:t>Qte com.</w:t>
            </w:r>
          </w:p>
          <w:p w14:paraId="1A20988B" w14:textId="77777777" w:rsidR="00B55C86" w:rsidRPr="00DE6E3D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</w:rPr>
            </w:pPr>
            <w:r w:rsidRPr="00DE6E3D">
              <w:rPr>
                <w:rFonts w:ascii="Tahoma" w:hAnsi="Tahoma" w:cs="Tahoma"/>
                <w:noProof/>
              </w:rPr>
              <w:t>Qty ord.</w:t>
            </w:r>
          </w:p>
        </w:tc>
        <w:tc>
          <w:tcPr>
            <w:tcW w:w="1080" w:type="dxa"/>
            <w:shd w:val="clear" w:color="auto" w:fill="C0C0C0"/>
            <w:vAlign w:val="center"/>
          </w:tcPr>
          <w:p w14:paraId="6F88C92F" w14:textId="77777777" w:rsidR="00B55C86" w:rsidRPr="00DE6E3D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</w:rPr>
            </w:pPr>
            <w:r w:rsidRPr="00DE6E3D">
              <w:rPr>
                <w:rFonts w:ascii="Tahoma" w:hAnsi="Tahoma" w:cs="Tahoma"/>
                <w:noProof/>
              </w:rPr>
              <w:t>Com.Souf</w:t>
            </w:r>
          </w:p>
          <w:p w14:paraId="6D9B1538" w14:textId="77777777" w:rsidR="00B55C86" w:rsidRPr="00DE6E3D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</w:rPr>
            </w:pPr>
            <w:r w:rsidRPr="00DE6E3D">
              <w:rPr>
                <w:rFonts w:ascii="Tahoma" w:hAnsi="Tahoma" w:cs="Tahoma"/>
                <w:noProof/>
              </w:rPr>
              <w:t>Back ord.</w:t>
            </w:r>
          </w:p>
        </w:tc>
        <w:tc>
          <w:tcPr>
            <w:tcW w:w="1080" w:type="dxa"/>
            <w:shd w:val="clear" w:color="auto" w:fill="C0C0C0"/>
            <w:vAlign w:val="center"/>
          </w:tcPr>
          <w:p w14:paraId="7189FD00" w14:textId="77777777" w:rsidR="00B55C86" w:rsidRPr="00DE6E3D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</w:rPr>
            </w:pPr>
            <w:r w:rsidRPr="00DE6E3D">
              <w:rPr>
                <w:rFonts w:ascii="Tahoma" w:hAnsi="Tahoma" w:cs="Tahoma"/>
                <w:noProof/>
              </w:rPr>
              <w:t>Qte exp.</w:t>
            </w:r>
          </w:p>
          <w:p w14:paraId="55BBEC59" w14:textId="77777777" w:rsidR="00B55C86" w:rsidRPr="00DE6E3D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</w:rPr>
            </w:pPr>
            <w:r w:rsidRPr="00DE6E3D">
              <w:rPr>
                <w:rFonts w:ascii="Tahoma" w:hAnsi="Tahoma" w:cs="Tahoma"/>
                <w:noProof/>
              </w:rPr>
              <w:t>Qty ship.</w:t>
            </w:r>
          </w:p>
        </w:tc>
        <w:tc>
          <w:tcPr>
            <w:tcW w:w="1080" w:type="dxa"/>
            <w:shd w:val="clear" w:color="auto" w:fill="C0C0C0"/>
            <w:vAlign w:val="center"/>
          </w:tcPr>
          <w:p w14:paraId="2566FC35" w14:textId="77777777" w:rsidR="00B55C86" w:rsidRPr="00DE6E3D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</w:rPr>
            </w:pPr>
            <w:r w:rsidRPr="00DE6E3D">
              <w:rPr>
                <w:rFonts w:ascii="Tahoma" w:hAnsi="Tahoma" w:cs="Tahoma"/>
                <w:noProof/>
              </w:rPr>
              <w:t>Project #</w:t>
            </w:r>
          </w:p>
        </w:tc>
        <w:tc>
          <w:tcPr>
            <w:tcW w:w="4185" w:type="dxa"/>
            <w:shd w:val="clear" w:color="auto" w:fill="C0C0C0"/>
            <w:vAlign w:val="center"/>
          </w:tcPr>
          <w:p w14:paraId="7AE649FA" w14:textId="77777777" w:rsidR="00B55C86" w:rsidRPr="00DE6E3D" w:rsidRDefault="00B55C86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  <w:lang w:val="fr-CA"/>
              </w:rPr>
            </w:pPr>
            <w:r w:rsidRPr="00DE6E3D">
              <w:rPr>
                <w:rFonts w:ascii="Tahoma" w:hAnsi="Tahoma" w:cs="Tahoma"/>
                <w:noProof/>
                <w:lang w:val="fr-CA"/>
              </w:rPr>
              <w:t>Description</w:t>
            </w:r>
          </w:p>
        </w:tc>
        <w:tc>
          <w:tcPr>
            <w:tcW w:w="1276" w:type="dxa"/>
            <w:shd w:val="clear" w:color="auto" w:fill="C0C0C0"/>
            <w:vAlign w:val="center"/>
          </w:tcPr>
          <w:p w14:paraId="6FB0FC05" w14:textId="77777777" w:rsidR="00B55C86" w:rsidRPr="00DE6E3D" w:rsidRDefault="00FC793E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  <w:lang w:val="fr-CA"/>
              </w:rPr>
            </w:pPr>
            <w:r>
              <w:rPr>
                <w:rFonts w:ascii="Tahoma" w:hAnsi="Tahoma" w:cs="Tahoma"/>
                <w:noProof/>
                <w:lang w:val="fr-CA"/>
              </w:rPr>
              <w:t>Unit</w:t>
            </w:r>
          </w:p>
        </w:tc>
        <w:tc>
          <w:tcPr>
            <w:tcW w:w="1276" w:type="dxa"/>
            <w:shd w:val="clear" w:color="auto" w:fill="C0C0C0"/>
            <w:vAlign w:val="center"/>
          </w:tcPr>
          <w:p w14:paraId="73C143EC" w14:textId="77777777" w:rsidR="00B55C86" w:rsidRPr="00DE6E3D" w:rsidRDefault="00FC793E" w:rsidP="00240C9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ahoma" w:hAnsi="Tahoma" w:cs="Tahoma"/>
                <w:noProof/>
              </w:rPr>
            </w:pPr>
            <w:r>
              <w:rPr>
                <w:rFonts w:ascii="Tahoma" w:hAnsi="Tahoma" w:cs="Tahoma"/>
                <w:noProof/>
              </w:rPr>
              <w:t>Total</w:t>
            </w:r>
          </w:p>
        </w:tc>
      </w:tr>
      <w:tr w:rsidR="00B55C86" w:rsidRPr="00DE6E3D" w14:paraId="204CBA7F" w14:textId="77777777" w:rsidTr="00297D0B">
        <w:trPr>
          <w:trHeight w:val="380"/>
        </w:trPr>
        <w:tc>
          <w:tcPr>
            <w:tcW w:w="1054" w:type="dxa"/>
            <w:tcBorders>
              <w:bottom w:val="single" w:sz="4" w:space="0" w:color="auto"/>
            </w:tcBorders>
            <w:vAlign w:val="center"/>
          </w:tcPr>
          <w:p w14:paraId="38C2218E" w14:textId="77777777" w:rsidR="00B55C86" w:rsidRPr="00DE6E3D" w:rsidRDefault="00B55C86" w:rsidP="00240C90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0A8E1390" w14:textId="77777777" w:rsidR="00B55C86" w:rsidRPr="00DE6E3D" w:rsidRDefault="00B55C86" w:rsidP="00240C90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07914007" w14:textId="77777777" w:rsidR="00B55C86" w:rsidRPr="00DE6E3D" w:rsidRDefault="00B55C86" w:rsidP="00240C90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6A51EF4F" w14:textId="77777777" w:rsidR="00B55C86" w:rsidRPr="00D17B6A" w:rsidRDefault="00B55C86" w:rsidP="00240C90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4185" w:type="dxa"/>
            <w:tcBorders>
              <w:bottom w:val="single" w:sz="4" w:space="0" w:color="auto"/>
            </w:tcBorders>
            <w:vAlign w:val="center"/>
          </w:tcPr>
          <w:p w14:paraId="64568E53" w14:textId="77777777" w:rsidR="00B55C86" w:rsidRPr="00D95AA7" w:rsidRDefault="00B55C86" w:rsidP="00240C90">
            <w:pPr>
              <w:jc w:val="center"/>
              <w:rPr>
                <w:rFonts w:ascii="Tahoma" w:hAnsi="Tahoma" w:cs="Tahoma"/>
                <w:b/>
                <w:bCs/>
                <w:noProof/>
                <w:lang w:val="en-CA"/>
              </w:rPr>
            </w:pPr>
            <w:r w:rsidRPr="00DE6E3D">
              <w:rPr>
                <w:rFonts w:ascii="Tahoma" w:hAnsi="Tahoma" w:cs="Tahoma"/>
                <w:b/>
                <w:bCs/>
                <w:noProof/>
                <w:lang w:val="en-CA"/>
              </w:rPr>
              <w:t>MADE IN CANADA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79F042E" w14:textId="77777777" w:rsidR="00B55C86" w:rsidRPr="00DE6E3D" w:rsidRDefault="00B55C86" w:rsidP="00240C90">
            <w:pPr>
              <w:rPr>
                <w:rFonts w:ascii="Tahoma" w:hAnsi="Tahoma" w:cs="Tahoma"/>
                <w:noProof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A70467B" w14:textId="77777777" w:rsidR="00B55C86" w:rsidRPr="00DE6E3D" w:rsidRDefault="00B55C86" w:rsidP="00240C90">
            <w:pPr>
              <w:rPr>
                <w:rFonts w:ascii="Tahoma" w:hAnsi="Tahoma" w:cs="Tahoma"/>
                <w:noProof/>
              </w:rPr>
            </w:pPr>
          </w:p>
        </w:tc>
      </w:tr>
      <w:tr w:rsidR="00B55C86" w:rsidRPr="00DE6E3D" w14:paraId="2FA46726" w14:textId="77777777" w:rsidTr="00297D0B">
        <w:trPr>
          <w:trHeight w:val="576"/>
        </w:trPr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A9B5D7F" w14:textId="77777777" w:rsidR="00B55C86" w:rsidRPr="00297D0B" w:rsidRDefault="00E521F5" w:rsidP="00240C90">
            <w:pPr>
              <w:jc w:val="center"/>
              <w:rPr>
                <w:rFonts w:ascii="Tahoma" w:hAnsi="Tahoma" w:cs="Tahoma"/>
                <w:noProof/>
              </w:rPr>
            </w:pPr>
            <w:r w:rsidRPr="00297D0B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55EB649" w14:textId="77777777" w:rsidR="00B55C86" w:rsidRPr="00297D0B" w:rsidRDefault="00B55C86" w:rsidP="00240C90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D8416F7" w14:textId="77777777" w:rsidR="00B55C86" w:rsidRPr="00297D0B" w:rsidRDefault="00E521F5" w:rsidP="00240C90">
            <w:pPr>
              <w:jc w:val="center"/>
              <w:rPr>
                <w:rFonts w:ascii="Tahoma" w:hAnsi="Tahoma" w:cs="Tahoma"/>
                <w:noProof/>
              </w:rPr>
            </w:pPr>
            <w:r w:rsidRPr="00297D0B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F71D2BA" w14:textId="77777777" w:rsidR="00B55C86" w:rsidRPr="00DE6E3D" w:rsidRDefault="00B55C86" w:rsidP="00240C90">
            <w:pPr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418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3CEBDB1" w14:textId="60D6B690" w:rsidR="006E7F40" w:rsidRPr="00DE6E3D" w:rsidRDefault="006E7F40" w:rsidP="006E7F40">
            <w:pPr>
              <w:rPr>
                <w:rFonts w:ascii="Tahoma" w:hAnsi="Tahoma" w:cs="Tahoma"/>
                <w:noProof/>
                <w:lang w:val="en-CA"/>
              </w:rPr>
            </w:pPr>
            <w:r w:rsidRPr="00DE6E3D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highlight w:val="yellow"/>
                  <w:lang w:val="en-CA"/>
                </w:rPr>
                <w:alias w:val="Type"/>
                <w:tag w:val=""/>
                <w:id w:val="-1603180424"/>
                <w:placeholder>
                  <w:docPart w:val="EEFE4E2F6E024D28BC5C003204553F3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1E7BC5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1E7BC5">
                  <w:rPr>
                    <w:rStyle w:val="PlaceholderText"/>
                    <w:rFonts w:eastAsiaTheme="minorHAnsi"/>
                  </w:rPr>
                  <w:t>Type</w:t>
                </w:r>
                <w:r w:rsidR="001E7BC5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  <w:r w:rsidRPr="00DE6E3D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DB5842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«Machine»</w: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6D4FF641" w14:textId="68084429" w:rsidR="006E7F40" w:rsidRDefault="006E7F40" w:rsidP="006E7F40">
            <w:pPr>
              <w:rPr>
                <w:rFonts w:ascii="Tahoma" w:hAnsi="Tahoma" w:cs="Tahoma"/>
                <w:noProof/>
                <w:lang w:val="en-CA"/>
              </w:rPr>
            </w:pPr>
            <w:r w:rsidRPr="00DE6E3D">
              <w:rPr>
                <w:rFonts w:ascii="Tahoma" w:hAnsi="Tahoma" w:cs="Tahoma"/>
                <w:noProof/>
                <w:lang w:val="en-CA"/>
              </w:rPr>
              <w:t>S</w:t>
            </w:r>
            <w:r>
              <w:rPr>
                <w:rFonts w:ascii="Tahoma" w:hAnsi="Tahoma" w:cs="Tahoma"/>
                <w:noProof/>
                <w:lang w:val="en-CA"/>
              </w:rPr>
              <w:t>erial</w:t>
            </w:r>
            <w:r w:rsidRPr="00DE6E3D">
              <w:rPr>
                <w:rFonts w:ascii="Tahoma" w:hAnsi="Tahoma" w:cs="Tahoma"/>
                <w:noProof/>
                <w:lang w:val="en-CA"/>
              </w:rPr>
              <w:t xml:space="preserve"> No: </w:t>
            </w:r>
            <w:r>
              <w:rPr>
                <w:rFonts w:ascii="Tahoma" w:hAnsi="Tahoma" w:cs="Tahoma"/>
                <w:noProof/>
                <w:lang w:val="en-CA"/>
              </w:rPr>
              <w:fldChar w:fldCharType="begin"/>
            </w:r>
            <w:r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«Serial_Number»</w:t>
            </w:r>
            <w:r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2FA71C57" w14:textId="3D2ED3A0" w:rsidR="006E7F40" w:rsidRPr="00DB5842" w:rsidRDefault="006E7F40" w:rsidP="006E7F40">
            <w:pPr>
              <w:rPr>
                <w:rFonts w:ascii="Tahoma" w:hAnsi="Tahoma" w:cs="Tahoma"/>
                <w:noProof/>
                <w:lang w:val="en-CA"/>
              </w:rPr>
            </w:pPr>
            <w:r w:rsidRPr="00DB5842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BF68C7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«HS»</w: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73199D86" w14:textId="5170F060" w:rsidR="00B55C86" w:rsidRPr="0066424A" w:rsidRDefault="005B493B" w:rsidP="006E7F40">
            <w:pPr>
              <w:rPr>
                <w:rFonts w:ascii="Tahoma" w:hAnsi="Tahoma" w:cs="Tahoma"/>
                <w:noProof/>
                <w:lang w:val="it-IT"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-1872600507"/>
                <w:placeholder>
                  <w:docPart w:val="F4674D2B8EED498386F1B50DB0AC1348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297D0B" w:rsidRPr="001E7BC5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297D0B" w:rsidRPr="00297D0B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297D0B" w:rsidRPr="00297D0B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8BD095A" w14:textId="757229F8" w:rsidR="00B55C86" w:rsidRPr="00E521F5" w:rsidRDefault="005B493B" w:rsidP="00536067">
            <w:pPr>
              <w:rPr>
                <w:rFonts w:ascii="Tahoma" w:hAnsi="Tahoma" w:cs="Tahoma"/>
                <w:noProof/>
                <w:highlight w:val="yellow"/>
              </w:rPr>
            </w:pPr>
            <w:sdt>
              <w:sdtPr>
                <w:rPr>
                  <w:rFonts w:ascii="Tahoma" w:hAnsi="Tahoma" w:cs="Tahoma"/>
                  <w:noProof/>
                  <w:highlight w:val="yellow"/>
                </w:rPr>
                <w:alias w:val="Price"/>
                <w:tag w:val=""/>
                <w:id w:val="1699746400"/>
                <w:placeholder>
                  <w:docPart w:val="721AD136B9AA4F1BA8EAAB77C2F1BA2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1E7BC5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1E7BC5">
                  <w:rPr>
                    <w:rStyle w:val="PlaceholderText"/>
                    <w:rFonts w:eastAsiaTheme="minorHAnsi"/>
                  </w:rPr>
                  <w:t>XX,000.00</w:t>
                </w:r>
                <w:r w:rsidR="001E7BC5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71C9C49" w14:textId="10A0526E" w:rsidR="00B55C86" w:rsidRPr="00E521F5" w:rsidRDefault="005B493B" w:rsidP="00536067">
            <w:pPr>
              <w:rPr>
                <w:rFonts w:ascii="Tahoma" w:hAnsi="Tahoma" w:cs="Tahoma"/>
                <w:noProof/>
                <w:highlight w:val="yellow"/>
              </w:rPr>
            </w:pPr>
            <w:sdt>
              <w:sdtPr>
                <w:rPr>
                  <w:rFonts w:ascii="Tahoma" w:hAnsi="Tahoma" w:cs="Tahoma"/>
                  <w:noProof/>
                  <w:highlight w:val="yellow"/>
                </w:rPr>
                <w:alias w:val="Price"/>
                <w:tag w:val=""/>
                <w:id w:val="-1579899589"/>
                <w:placeholder>
                  <w:docPart w:val="0B537250235740ABA4B4AB20FAF36115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1E7BC5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1E7BC5">
                  <w:rPr>
                    <w:rStyle w:val="PlaceholderText"/>
                    <w:rFonts w:eastAsiaTheme="minorHAnsi"/>
                  </w:rPr>
                  <w:t>XX,000.00</w:t>
                </w:r>
                <w:r w:rsidR="001E7BC5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</w:tc>
      </w:tr>
      <w:tr w:rsidR="00297D0B" w:rsidRPr="00DE6E3D" w14:paraId="3FE1198B" w14:textId="77777777" w:rsidTr="00297D0B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15F359" w14:textId="64E013DB" w:rsidR="00297D0B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  <w:r w:rsidRPr="00297D0B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256F4E" w14:textId="77777777" w:rsidR="00297D0B" w:rsidRPr="00DE6E3D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2BD23D" w14:textId="1566728D" w:rsidR="00297D0B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  <w:r w:rsidRPr="00297D0B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2D2BE8" w14:textId="7B495643" w:rsidR="00297D0B" w:rsidRDefault="00297D0B" w:rsidP="00297D0B">
            <w:pPr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41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25CD35" w14:textId="1A7D8157" w:rsidR="00297D0B" w:rsidRPr="00DE6E3D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E6E3D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highlight w:val="yellow"/>
                  <w:lang w:val="en-CA"/>
                </w:rPr>
                <w:alias w:val="Type"/>
                <w:tag w:val=""/>
                <w:id w:val="1451357514"/>
                <w:placeholder>
                  <w:docPart w:val="E9CF8682BDB2414A89EED0FABF4DBED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F97CB9">
                  <w:rPr>
                    <w:rStyle w:val="PlaceholderText"/>
                    <w:rFonts w:eastAsiaTheme="minorHAnsi"/>
                  </w:rPr>
                  <w:t>[</w:t>
                </w:r>
                <w:r>
                  <w:rPr>
                    <w:rStyle w:val="PlaceholderText"/>
                    <w:rFonts w:eastAsiaTheme="minorHAnsi"/>
                  </w:rPr>
                  <w:t>Type</w:t>
                </w:r>
                <w:r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  <w:r w:rsidRPr="00DE6E3D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DB5842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«Machine»</w: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3A3E5002" w14:textId="2247871D" w:rsidR="00297D0B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E6E3D">
              <w:rPr>
                <w:rFonts w:ascii="Tahoma" w:hAnsi="Tahoma" w:cs="Tahoma"/>
                <w:noProof/>
                <w:lang w:val="en-CA"/>
              </w:rPr>
              <w:t>S</w:t>
            </w:r>
            <w:r>
              <w:rPr>
                <w:rFonts w:ascii="Tahoma" w:hAnsi="Tahoma" w:cs="Tahoma"/>
                <w:noProof/>
                <w:lang w:val="en-CA"/>
              </w:rPr>
              <w:t>erial</w:t>
            </w:r>
            <w:r w:rsidRPr="00DE6E3D">
              <w:rPr>
                <w:rFonts w:ascii="Tahoma" w:hAnsi="Tahoma" w:cs="Tahoma"/>
                <w:noProof/>
                <w:lang w:val="en-CA"/>
              </w:rPr>
              <w:t xml:space="preserve"> No: </w:t>
            </w:r>
            <w:r>
              <w:rPr>
                <w:rFonts w:ascii="Tahoma" w:hAnsi="Tahoma" w:cs="Tahoma"/>
                <w:noProof/>
                <w:lang w:val="en-CA"/>
              </w:rPr>
              <w:fldChar w:fldCharType="begin"/>
            </w:r>
            <w:r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«Serial_Number»</w:t>
            </w:r>
            <w:r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039029FB" w14:textId="4FCAD9DC" w:rsidR="00297D0B" w:rsidRPr="00DB5842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B5842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BF68C7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«HS»</w: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24FA0A2C" w14:textId="4F7E0EF1" w:rsidR="00297D0B" w:rsidRPr="00DE6E3D" w:rsidRDefault="005B493B" w:rsidP="00297D0B">
            <w:pPr>
              <w:rPr>
                <w:rFonts w:ascii="Tahoma" w:hAnsi="Tahoma" w:cs="Tahoma"/>
                <w:noProof/>
                <w:lang w:val="en-CA"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1981036526"/>
                <w:placeholder>
                  <w:docPart w:val="6467AC1BDC9E45AB97E597CBCB38EC04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297D0B" w:rsidRPr="001E7BC5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297D0B" w:rsidRPr="00297D0B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297D0B" w:rsidRPr="00297D0B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650361" w14:textId="679E46B9" w:rsidR="00297D0B" w:rsidRPr="00DE6E3D" w:rsidRDefault="005B493B" w:rsidP="00297D0B">
            <w:pPr>
              <w:rPr>
                <w:rFonts w:ascii="Tahoma" w:hAnsi="Tahoma" w:cs="Tahoma"/>
                <w:noProof/>
              </w:rPr>
            </w:pPr>
            <w:sdt>
              <w:sdtPr>
                <w:rPr>
                  <w:rFonts w:ascii="Tahoma" w:hAnsi="Tahoma" w:cs="Tahoma"/>
                  <w:noProof/>
                  <w:highlight w:val="yellow"/>
                </w:rPr>
                <w:alias w:val="Price"/>
                <w:tag w:val=""/>
                <w:id w:val="-406835650"/>
                <w:placeholder>
                  <w:docPart w:val="182E7749B6E042C8B260E1B8A8C67AE9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297D0B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297D0B">
                  <w:rPr>
                    <w:rStyle w:val="PlaceholderText"/>
                    <w:rFonts w:eastAsiaTheme="minorHAnsi"/>
                  </w:rPr>
                  <w:t>XX,000.00</w:t>
                </w:r>
                <w:r w:rsidR="00297D0B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3F63B6" w14:textId="7388BE2A" w:rsidR="00297D0B" w:rsidRPr="00DE6E3D" w:rsidRDefault="005B493B" w:rsidP="00297D0B">
            <w:pPr>
              <w:rPr>
                <w:rFonts w:ascii="Tahoma" w:hAnsi="Tahoma" w:cs="Tahoma"/>
                <w:noProof/>
              </w:rPr>
            </w:pPr>
            <w:sdt>
              <w:sdtPr>
                <w:rPr>
                  <w:rFonts w:ascii="Tahoma" w:hAnsi="Tahoma" w:cs="Tahoma"/>
                  <w:noProof/>
                  <w:highlight w:val="yellow"/>
                </w:rPr>
                <w:alias w:val="Price"/>
                <w:tag w:val=""/>
                <w:id w:val="1340194691"/>
                <w:placeholder>
                  <w:docPart w:val="BE84AE35BA8D4A6292CAA65F186A0959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297D0B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297D0B">
                  <w:rPr>
                    <w:rStyle w:val="PlaceholderText"/>
                    <w:rFonts w:eastAsiaTheme="minorHAnsi"/>
                  </w:rPr>
                  <w:t>XX,000.00</w:t>
                </w:r>
                <w:r w:rsidR="00297D0B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</w:tc>
      </w:tr>
      <w:tr w:rsidR="00297D0B" w:rsidRPr="00C54A85" w14:paraId="0F230E13" w14:textId="77777777" w:rsidTr="00297D0B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9DB22D" w14:textId="34812FA0" w:rsidR="00297D0B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  <w:r w:rsidRPr="00297D0B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C94987" w14:textId="77777777" w:rsidR="00297D0B" w:rsidRPr="00DE6E3D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16B06F" w14:textId="182DCD1B" w:rsidR="00297D0B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  <w:r w:rsidRPr="00297D0B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7B7DD9" w14:textId="2C183738" w:rsidR="00297D0B" w:rsidRPr="00C54A85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41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E18768" w14:textId="50296331" w:rsidR="00297D0B" w:rsidRPr="00DE6E3D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E6E3D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highlight w:val="yellow"/>
                  <w:lang w:val="en-CA"/>
                </w:rPr>
                <w:alias w:val="Type"/>
                <w:tag w:val=""/>
                <w:id w:val="1034853881"/>
                <w:placeholder>
                  <w:docPart w:val="80DD7DD52ACD4CFA8DC45220B18A4FDD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F97CB9">
                  <w:rPr>
                    <w:rStyle w:val="PlaceholderText"/>
                    <w:rFonts w:eastAsiaTheme="minorHAnsi"/>
                  </w:rPr>
                  <w:t>[</w:t>
                </w:r>
                <w:r>
                  <w:rPr>
                    <w:rStyle w:val="PlaceholderText"/>
                    <w:rFonts w:eastAsiaTheme="minorHAnsi"/>
                  </w:rPr>
                  <w:t>Type</w:t>
                </w:r>
                <w:r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  <w:r w:rsidRPr="00DE6E3D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DB5842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«Machine»</w: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36146AA9" w14:textId="4D8C1E94" w:rsidR="00297D0B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E6E3D">
              <w:rPr>
                <w:rFonts w:ascii="Tahoma" w:hAnsi="Tahoma" w:cs="Tahoma"/>
                <w:noProof/>
                <w:lang w:val="en-CA"/>
              </w:rPr>
              <w:t>S</w:t>
            </w:r>
            <w:r>
              <w:rPr>
                <w:rFonts w:ascii="Tahoma" w:hAnsi="Tahoma" w:cs="Tahoma"/>
                <w:noProof/>
                <w:lang w:val="en-CA"/>
              </w:rPr>
              <w:t>erial</w:t>
            </w:r>
            <w:r w:rsidRPr="00DE6E3D">
              <w:rPr>
                <w:rFonts w:ascii="Tahoma" w:hAnsi="Tahoma" w:cs="Tahoma"/>
                <w:noProof/>
                <w:lang w:val="en-CA"/>
              </w:rPr>
              <w:t xml:space="preserve"> No: </w:t>
            </w:r>
            <w:r>
              <w:rPr>
                <w:rFonts w:ascii="Tahoma" w:hAnsi="Tahoma" w:cs="Tahoma"/>
                <w:noProof/>
                <w:lang w:val="en-CA"/>
              </w:rPr>
              <w:fldChar w:fldCharType="begin"/>
            </w:r>
            <w:r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«Serial_Number»</w:t>
            </w:r>
            <w:r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484CB2FB" w14:textId="73A45636" w:rsidR="00297D0B" w:rsidRPr="00DB5842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B5842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BF68C7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«HS»</w: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5B97BA68" w14:textId="7FCDB5C6" w:rsidR="00297D0B" w:rsidRPr="00C54A85" w:rsidRDefault="005B493B" w:rsidP="00297D0B">
            <w:pPr>
              <w:jc w:val="center"/>
              <w:rPr>
                <w:rFonts w:ascii="Tahoma" w:hAnsi="Tahoma" w:cs="Tahoma"/>
                <w:noProof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-536193138"/>
                <w:placeholder>
                  <w:docPart w:val="2719D06B545D44C5991B21CBF51217CD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297D0B" w:rsidRPr="001E7BC5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297D0B" w:rsidRPr="00297D0B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297D0B" w:rsidRPr="00297D0B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D71A0B" w14:textId="7412328D" w:rsidR="00297D0B" w:rsidRPr="00DE6E3D" w:rsidRDefault="005B493B" w:rsidP="00297D0B">
            <w:pPr>
              <w:rPr>
                <w:rFonts w:ascii="Tahoma" w:hAnsi="Tahoma" w:cs="Tahoma"/>
                <w:noProof/>
              </w:rPr>
            </w:pPr>
            <w:sdt>
              <w:sdtPr>
                <w:rPr>
                  <w:rFonts w:ascii="Tahoma" w:hAnsi="Tahoma" w:cs="Tahoma"/>
                  <w:noProof/>
                  <w:highlight w:val="yellow"/>
                </w:rPr>
                <w:alias w:val="Price"/>
                <w:tag w:val=""/>
                <w:id w:val="1175924010"/>
                <w:placeholder>
                  <w:docPart w:val="3093C3B499164051AA2EB726F1C0B2F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297D0B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297D0B">
                  <w:rPr>
                    <w:rStyle w:val="PlaceholderText"/>
                    <w:rFonts w:eastAsiaTheme="minorHAnsi"/>
                  </w:rPr>
                  <w:t>XX,000.00</w:t>
                </w:r>
                <w:r w:rsidR="00297D0B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0F1845" w14:textId="6E261518" w:rsidR="00297D0B" w:rsidRPr="00DE6E3D" w:rsidRDefault="005B493B" w:rsidP="00297D0B">
            <w:pPr>
              <w:rPr>
                <w:rFonts w:ascii="Tahoma" w:hAnsi="Tahoma" w:cs="Tahoma"/>
                <w:noProof/>
              </w:rPr>
            </w:pPr>
            <w:sdt>
              <w:sdtPr>
                <w:rPr>
                  <w:rFonts w:ascii="Tahoma" w:hAnsi="Tahoma" w:cs="Tahoma"/>
                  <w:noProof/>
                  <w:highlight w:val="yellow"/>
                </w:rPr>
                <w:alias w:val="Price"/>
                <w:tag w:val=""/>
                <w:id w:val="-754359668"/>
                <w:placeholder>
                  <w:docPart w:val="078C67666B92422AB32B6C94D3E5B17C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297D0B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297D0B">
                  <w:rPr>
                    <w:rStyle w:val="PlaceholderText"/>
                    <w:rFonts w:eastAsiaTheme="minorHAnsi"/>
                  </w:rPr>
                  <w:t>XX,000.00</w:t>
                </w:r>
                <w:r w:rsidR="00297D0B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</w:tc>
      </w:tr>
      <w:tr w:rsidR="00297D0B" w:rsidRPr="00C54A85" w14:paraId="2C2B19ED" w14:textId="77777777" w:rsidTr="00297D0B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DF9DCF" w14:textId="495C11E9" w:rsidR="00297D0B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  <w:r w:rsidRPr="00297D0B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B5DCCC" w14:textId="77777777" w:rsidR="00297D0B" w:rsidRPr="00DE6E3D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E46CB5" w14:textId="523A214C" w:rsidR="00297D0B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  <w:r w:rsidRPr="00297D0B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2B1321" w14:textId="2687CD9B" w:rsidR="00297D0B" w:rsidRPr="00C54A85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41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80DEB1" w14:textId="2841177C" w:rsidR="00297D0B" w:rsidRPr="00DE6E3D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E6E3D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highlight w:val="yellow"/>
                  <w:lang w:val="en-CA"/>
                </w:rPr>
                <w:alias w:val="Type"/>
                <w:tag w:val=""/>
                <w:id w:val="-2036334352"/>
                <w:placeholder>
                  <w:docPart w:val="D3B86410F53A4CA48DE4CD511158107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F97CB9">
                  <w:rPr>
                    <w:rStyle w:val="PlaceholderText"/>
                    <w:rFonts w:eastAsiaTheme="minorHAnsi"/>
                  </w:rPr>
                  <w:t>[</w:t>
                </w:r>
                <w:r>
                  <w:rPr>
                    <w:rStyle w:val="PlaceholderText"/>
                    <w:rFonts w:eastAsiaTheme="minorHAnsi"/>
                  </w:rPr>
                  <w:t>Type</w:t>
                </w:r>
                <w:r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  <w:r w:rsidRPr="00DE6E3D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DB5842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«Machine»</w: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0BEBEEEA" w14:textId="7C350FEE" w:rsidR="00297D0B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E6E3D">
              <w:rPr>
                <w:rFonts w:ascii="Tahoma" w:hAnsi="Tahoma" w:cs="Tahoma"/>
                <w:noProof/>
                <w:lang w:val="en-CA"/>
              </w:rPr>
              <w:t>S</w:t>
            </w:r>
            <w:r>
              <w:rPr>
                <w:rFonts w:ascii="Tahoma" w:hAnsi="Tahoma" w:cs="Tahoma"/>
                <w:noProof/>
                <w:lang w:val="en-CA"/>
              </w:rPr>
              <w:t>erial</w:t>
            </w:r>
            <w:r w:rsidRPr="00DE6E3D">
              <w:rPr>
                <w:rFonts w:ascii="Tahoma" w:hAnsi="Tahoma" w:cs="Tahoma"/>
                <w:noProof/>
                <w:lang w:val="en-CA"/>
              </w:rPr>
              <w:t xml:space="preserve"> No: </w:t>
            </w:r>
            <w:r>
              <w:rPr>
                <w:rFonts w:ascii="Tahoma" w:hAnsi="Tahoma" w:cs="Tahoma"/>
                <w:noProof/>
                <w:lang w:val="en-CA"/>
              </w:rPr>
              <w:fldChar w:fldCharType="begin"/>
            </w:r>
            <w:r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«Serial_Number»</w:t>
            </w:r>
            <w:r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75394CD7" w14:textId="4EBBB247" w:rsidR="00297D0B" w:rsidRPr="00DB5842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B5842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BF68C7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«HS»</w: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7F899560" w14:textId="60F9555A" w:rsidR="00297D0B" w:rsidRPr="00C54A85" w:rsidRDefault="005B493B" w:rsidP="00297D0B">
            <w:pPr>
              <w:jc w:val="center"/>
              <w:rPr>
                <w:rFonts w:ascii="Tahoma" w:hAnsi="Tahoma" w:cs="Tahoma"/>
                <w:noProof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-931504696"/>
                <w:placeholder>
                  <w:docPart w:val="7EFBA964DB7C40F5A5BBE2CE9439D7B9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297D0B" w:rsidRPr="001E7BC5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297D0B" w:rsidRPr="00297D0B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297D0B" w:rsidRPr="00297D0B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C349383" w14:textId="0A5EE40D" w:rsidR="00297D0B" w:rsidRPr="00DE6E3D" w:rsidRDefault="005B493B" w:rsidP="00297D0B">
            <w:pPr>
              <w:rPr>
                <w:rFonts w:ascii="Tahoma" w:hAnsi="Tahoma" w:cs="Tahoma"/>
                <w:noProof/>
              </w:rPr>
            </w:pPr>
            <w:sdt>
              <w:sdtPr>
                <w:rPr>
                  <w:rFonts w:ascii="Tahoma" w:hAnsi="Tahoma" w:cs="Tahoma"/>
                  <w:noProof/>
                  <w:highlight w:val="yellow"/>
                </w:rPr>
                <w:alias w:val="Price"/>
                <w:tag w:val=""/>
                <w:id w:val="-168103025"/>
                <w:placeholder>
                  <w:docPart w:val="5EA580A408F44CC2B743562D160A5C6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297D0B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297D0B">
                  <w:rPr>
                    <w:rStyle w:val="PlaceholderText"/>
                    <w:rFonts w:eastAsiaTheme="minorHAnsi"/>
                  </w:rPr>
                  <w:t>XX,000.00</w:t>
                </w:r>
                <w:r w:rsidR="00297D0B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0BEA5F" w14:textId="189DC35A" w:rsidR="00297D0B" w:rsidRPr="00DE6E3D" w:rsidRDefault="005B493B" w:rsidP="00297D0B">
            <w:pPr>
              <w:rPr>
                <w:rFonts w:ascii="Tahoma" w:hAnsi="Tahoma" w:cs="Tahoma"/>
                <w:noProof/>
              </w:rPr>
            </w:pPr>
            <w:sdt>
              <w:sdtPr>
                <w:rPr>
                  <w:rFonts w:ascii="Tahoma" w:hAnsi="Tahoma" w:cs="Tahoma"/>
                  <w:noProof/>
                  <w:highlight w:val="yellow"/>
                </w:rPr>
                <w:alias w:val="Price"/>
                <w:tag w:val=""/>
                <w:id w:val="2011178957"/>
                <w:placeholder>
                  <w:docPart w:val="6F493CDE803041C3A154AA00E791D77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297D0B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297D0B">
                  <w:rPr>
                    <w:rStyle w:val="PlaceholderText"/>
                    <w:rFonts w:eastAsiaTheme="minorHAnsi"/>
                  </w:rPr>
                  <w:t>XX,000.00</w:t>
                </w:r>
                <w:r w:rsidR="00297D0B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</w:tc>
      </w:tr>
      <w:tr w:rsidR="00297D0B" w:rsidRPr="00C54A85" w14:paraId="6E99DEDA" w14:textId="77777777" w:rsidTr="00297D0B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C8E63A8" w14:textId="0865B435" w:rsidR="00297D0B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  <w:r w:rsidRPr="00297D0B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91CD3E" w14:textId="77777777" w:rsidR="00297D0B" w:rsidRPr="00DE6E3D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7B999D" w14:textId="7B826251" w:rsidR="00297D0B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  <w:r w:rsidRPr="00297D0B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C110ED" w14:textId="0998EAFF" w:rsidR="00297D0B" w:rsidRPr="00C54A85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41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0A5BB8" w14:textId="010380CE" w:rsidR="00297D0B" w:rsidRPr="00DE6E3D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E6E3D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highlight w:val="yellow"/>
                  <w:lang w:val="en-CA"/>
                </w:rPr>
                <w:alias w:val="Type"/>
                <w:tag w:val=""/>
                <w:id w:val="615339019"/>
                <w:placeholder>
                  <w:docPart w:val="CE7AF80E661F4ED1A0ED30FF239C59AE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F97CB9">
                  <w:rPr>
                    <w:rStyle w:val="PlaceholderText"/>
                    <w:rFonts w:eastAsiaTheme="minorHAnsi"/>
                  </w:rPr>
                  <w:t>[</w:t>
                </w:r>
                <w:r>
                  <w:rPr>
                    <w:rStyle w:val="PlaceholderText"/>
                    <w:rFonts w:eastAsiaTheme="minorHAnsi"/>
                  </w:rPr>
                  <w:t>Type</w:t>
                </w:r>
                <w:r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  <w:r w:rsidRPr="00DE6E3D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DB5842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«Machine»</w: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3E6D5AA4" w14:textId="5ACFF1F9" w:rsidR="00297D0B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E6E3D">
              <w:rPr>
                <w:rFonts w:ascii="Tahoma" w:hAnsi="Tahoma" w:cs="Tahoma"/>
                <w:noProof/>
                <w:lang w:val="en-CA"/>
              </w:rPr>
              <w:t>S</w:t>
            </w:r>
            <w:r>
              <w:rPr>
                <w:rFonts w:ascii="Tahoma" w:hAnsi="Tahoma" w:cs="Tahoma"/>
                <w:noProof/>
                <w:lang w:val="en-CA"/>
              </w:rPr>
              <w:t>erial</w:t>
            </w:r>
            <w:r w:rsidRPr="00DE6E3D">
              <w:rPr>
                <w:rFonts w:ascii="Tahoma" w:hAnsi="Tahoma" w:cs="Tahoma"/>
                <w:noProof/>
                <w:lang w:val="en-CA"/>
              </w:rPr>
              <w:t xml:space="preserve"> No: </w:t>
            </w:r>
            <w:r>
              <w:rPr>
                <w:rFonts w:ascii="Tahoma" w:hAnsi="Tahoma" w:cs="Tahoma"/>
                <w:noProof/>
                <w:lang w:val="en-CA"/>
              </w:rPr>
              <w:fldChar w:fldCharType="begin"/>
            </w:r>
            <w:r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«Serial_Number»</w:t>
            </w:r>
            <w:r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043B1348" w14:textId="13CFFFDB" w:rsidR="00297D0B" w:rsidRPr="00DB5842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B5842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BF68C7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«HS»</w: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3EB3155C" w14:textId="592AE0E6" w:rsidR="00297D0B" w:rsidRPr="00C54A85" w:rsidRDefault="005B493B" w:rsidP="00297D0B">
            <w:pPr>
              <w:jc w:val="center"/>
              <w:rPr>
                <w:rFonts w:ascii="Tahoma" w:hAnsi="Tahoma" w:cs="Tahoma"/>
                <w:noProof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-1381250511"/>
                <w:placeholder>
                  <w:docPart w:val="FF62707D29BD46EE96E247E69A124048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297D0B" w:rsidRPr="001E7BC5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297D0B" w:rsidRPr="00297D0B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297D0B" w:rsidRPr="00297D0B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474C46" w14:textId="5B0345A5" w:rsidR="00297D0B" w:rsidRPr="00DE6E3D" w:rsidRDefault="005B493B" w:rsidP="00297D0B">
            <w:pPr>
              <w:rPr>
                <w:rFonts w:ascii="Tahoma" w:hAnsi="Tahoma" w:cs="Tahoma"/>
                <w:noProof/>
              </w:rPr>
            </w:pPr>
            <w:sdt>
              <w:sdtPr>
                <w:rPr>
                  <w:rFonts w:ascii="Tahoma" w:hAnsi="Tahoma" w:cs="Tahoma"/>
                  <w:noProof/>
                  <w:highlight w:val="yellow"/>
                </w:rPr>
                <w:alias w:val="Price"/>
                <w:tag w:val=""/>
                <w:id w:val="1130669381"/>
                <w:placeholder>
                  <w:docPart w:val="D5BB0EAD5A664EE1B6E34B9FFBE5E6D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297D0B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297D0B">
                  <w:rPr>
                    <w:rStyle w:val="PlaceholderText"/>
                    <w:rFonts w:eastAsiaTheme="minorHAnsi"/>
                  </w:rPr>
                  <w:t>XX,000.00</w:t>
                </w:r>
                <w:r w:rsidR="00297D0B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546222D" w14:textId="636FA60B" w:rsidR="00297D0B" w:rsidRPr="00DE6E3D" w:rsidRDefault="005B493B" w:rsidP="00297D0B">
            <w:pPr>
              <w:rPr>
                <w:rFonts w:ascii="Tahoma" w:hAnsi="Tahoma" w:cs="Tahoma"/>
                <w:noProof/>
              </w:rPr>
            </w:pPr>
            <w:sdt>
              <w:sdtPr>
                <w:rPr>
                  <w:rFonts w:ascii="Tahoma" w:hAnsi="Tahoma" w:cs="Tahoma"/>
                  <w:noProof/>
                  <w:highlight w:val="yellow"/>
                </w:rPr>
                <w:alias w:val="Price"/>
                <w:tag w:val=""/>
                <w:id w:val="-1227212959"/>
                <w:placeholder>
                  <w:docPart w:val="AB5240C31B224E8A85DFACBC8EC2B18F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297D0B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297D0B">
                  <w:rPr>
                    <w:rStyle w:val="PlaceholderText"/>
                    <w:rFonts w:eastAsiaTheme="minorHAnsi"/>
                  </w:rPr>
                  <w:t>XX,000.00</w:t>
                </w:r>
                <w:r w:rsidR="00297D0B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</w:tc>
      </w:tr>
      <w:tr w:rsidR="00297D0B" w:rsidRPr="00C54A85" w14:paraId="5644FCC5" w14:textId="77777777" w:rsidTr="00297D0B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0074E7A" w14:textId="308D1E46" w:rsidR="00297D0B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  <w:r w:rsidRPr="00297D0B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5A6CC5" w14:textId="77777777" w:rsidR="00297D0B" w:rsidRPr="00DE6E3D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0BA239" w14:textId="192954D8" w:rsidR="00297D0B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  <w:r w:rsidRPr="00297D0B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C5B4AB0" w14:textId="1ECED115" w:rsidR="00297D0B" w:rsidRPr="00C54A85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41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6DCD69" w14:textId="3CB9C0E6" w:rsidR="00297D0B" w:rsidRPr="00DE6E3D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E6E3D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highlight w:val="yellow"/>
                  <w:lang w:val="en-CA"/>
                </w:rPr>
                <w:alias w:val="Type"/>
                <w:tag w:val=""/>
                <w:id w:val="1024143741"/>
                <w:placeholder>
                  <w:docPart w:val="DEF043F99ECD4C8CB3420E0DEB7FE11D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F97CB9">
                  <w:rPr>
                    <w:rStyle w:val="PlaceholderText"/>
                    <w:rFonts w:eastAsiaTheme="minorHAnsi"/>
                  </w:rPr>
                  <w:t>[</w:t>
                </w:r>
                <w:r>
                  <w:rPr>
                    <w:rStyle w:val="PlaceholderText"/>
                    <w:rFonts w:eastAsiaTheme="minorHAnsi"/>
                  </w:rPr>
                  <w:t>Type</w:t>
                </w:r>
                <w:r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  <w:r w:rsidRPr="00DE6E3D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DB5842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«Machine»</w: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586E2563" w14:textId="59E3A6BA" w:rsidR="00297D0B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E6E3D">
              <w:rPr>
                <w:rFonts w:ascii="Tahoma" w:hAnsi="Tahoma" w:cs="Tahoma"/>
                <w:noProof/>
                <w:lang w:val="en-CA"/>
              </w:rPr>
              <w:t>S</w:t>
            </w:r>
            <w:r>
              <w:rPr>
                <w:rFonts w:ascii="Tahoma" w:hAnsi="Tahoma" w:cs="Tahoma"/>
                <w:noProof/>
                <w:lang w:val="en-CA"/>
              </w:rPr>
              <w:t>erial</w:t>
            </w:r>
            <w:r w:rsidRPr="00DE6E3D">
              <w:rPr>
                <w:rFonts w:ascii="Tahoma" w:hAnsi="Tahoma" w:cs="Tahoma"/>
                <w:noProof/>
                <w:lang w:val="en-CA"/>
              </w:rPr>
              <w:t xml:space="preserve"> No: </w:t>
            </w:r>
            <w:r>
              <w:rPr>
                <w:rFonts w:ascii="Tahoma" w:hAnsi="Tahoma" w:cs="Tahoma"/>
                <w:noProof/>
                <w:lang w:val="en-CA"/>
              </w:rPr>
              <w:fldChar w:fldCharType="begin"/>
            </w:r>
            <w:r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«Serial_Number»</w:t>
            </w:r>
            <w:r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149D248E" w14:textId="22DC6101" w:rsidR="00297D0B" w:rsidRPr="00DB5842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B5842">
              <w:rPr>
                <w:rFonts w:ascii="Tahoma" w:hAnsi="Tahoma" w:cs="Tahoma"/>
                <w:noProof/>
                <w:lang w:val="en-CA"/>
              </w:rPr>
              <w:lastRenderedPageBreak/>
              <w:t xml:space="preserve">H.S: </w: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BF68C7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«HS»</w: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254CFD95" w14:textId="635ECE86" w:rsidR="00297D0B" w:rsidRPr="00C54A85" w:rsidRDefault="005B493B" w:rsidP="00297D0B">
            <w:pPr>
              <w:jc w:val="center"/>
              <w:rPr>
                <w:rFonts w:ascii="Tahoma" w:hAnsi="Tahoma" w:cs="Tahoma"/>
                <w:noProof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1489590895"/>
                <w:placeholder>
                  <w:docPart w:val="5429F7031BD9457A8BF43F2582BB7726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297D0B" w:rsidRPr="001E7BC5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297D0B" w:rsidRPr="00297D0B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297D0B" w:rsidRPr="00297D0B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A90716" w14:textId="2D419E2D" w:rsidR="00297D0B" w:rsidRPr="00DE6E3D" w:rsidRDefault="005B493B" w:rsidP="00297D0B">
            <w:pPr>
              <w:rPr>
                <w:rFonts w:ascii="Tahoma" w:hAnsi="Tahoma" w:cs="Tahoma"/>
                <w:noProof/>
              </w:rPr>
            </w:pPr>
            <w:sdt>
              <w:sdtPr>
                <w:rPr>
                  <w:rFonts w:ascii="Tahoma" w:hAnsi="Tahoma" w:cs="Tahoma"/>
                  <w:noProof/>
                  <w:highlight w:val="yellow"/>
                </w:rPr>
                <w:alias w:val="Price"/>
                <w:tag w:val=""/>
                <w:id w:val="1474100186"/>
                <w:placeholder>
                  <w:docPart w:val="3613E7BE391A4EBA80BBC8F81103E632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297D0B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297D0B">
                  <w:rPr>
                    <w:rStyle w:val="PlaceholderText"/>
                    <w:rFonts w:eastAsiaTheme="minorHAnsi"/>
                  </w:rPr>
                  <w:t>XX,000.00</w:t>
                </w:r>
                <w:r w:rsidR="00297D0B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819530" w14:textId="78529057" w:rsidR="00297D0B" w:rsidRPr="00DE6E3D" w:rsidRDefault="005B493B" w:rsidP="00297D0B">
            <w:pPr>
              <w:rPr>
                <w:rFonts w:ascii="Tahoma" w:hAnsi="Tahoma" w:cs="Tahoma"/>
                <w:noProof/>
              </w:rPr>
            </w:pPr>
            <w:sdt>
              <w:sdtPr>
                <w:rPr>
                  <w:rFonts w:ascii="Tahoma" w:hAnsi="Tahoma" w:cs="Tahoma"/>
                  <w:noProof/>
                  <w:highlight w:val="yellow"/>
                </w:rPr>
                <w:alias w:val="Price"/>
                <w:tag w:val=""/>
                <w:id w:val="1931239883"/>
                <w:placeholder>
                  <w:docPart w:val="5A7F247936A2405AA61984745FD9D527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297D0B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297D0B">
                  <w:rPr>
                    <w:rStyle w:val="PlaceholderText"/>
                    <w:rFonts w:eastAsiaTheme="minorHAnsi"/>
                  </w:rPr>
                  <w:t>XX,000.00</w:t>
                </w:r>
                <w:r w:rsidR="00297D0B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</w:tc>
      </w:tr>
      <w:tr w:rsidR="00297D0B" w:rsidRPr="00C54A85" w14:paraId="71952F4B" w14:textId="77777777" w:rsidTr="00297D0B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06E68B" w14:textId="14A7F528" w:rsidR="00297D0B" w:rsidRPr="00297D0B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  <w:r w:rsidRPr="00297D0B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C72E19" w14:textId="77777777" w:rsidR="00297D0B" w:rsidRPr="00DE6E3D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40597D" w14:textId="3A3AC2F1" w:rsidR="00297D0B" w:rsidRPr="00297D0B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  <w:r w:rsidRPr="00297D0B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B5D32D" w14:textId="179E3E7F" w:rsidR="00297D0B" w:rsidRDefault="00297D0B" w:rsidP="00297D0B">
            <w:pPr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41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572E97" w14:textId="42ED3EA9" w:rsidR="00297D0B" w:rsidRPr="00DE6E3D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E6E3D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highlight w:val="yellow"/>
                  <w:lang w:val="en-CA"/>
                </w:rPr>
                <w:alias w:val="Type"/>
                <w:tag w:val=""/>
                <w:id w:val="-1751034103"/>
                <w:placeholder>
                  <w:docPart w:val="4BED8E9C9D3E428583D5FD27C7F8697D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F97CB9">
                  <w:rPr>
                    <w:rStyle w:val="PlaceholderText"/>
                    <w:rFonts w:eastAsiaTheme="minorHAnsi"/>
                  </w:rPr>
                  <w:t>[</w:t>
                </w:r>
                <w:r>
                  <w:rPr>
                    <w:rStyle w:val="PlaceholderText"/>
                    <w:rFonts w:eastAsiaTheme="minorHAnsi"/>
                  </w:rPr>
                  <w:t>Type</w:t>
                </w:r>
                <w:r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  <w:r w:rsidRPr="00DE6E3D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DB5842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«Machine»</w: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52A33B7C" w14:textId="0D087BBC" w:rsidR="00297D0B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E6E3D">
              <w:rPr>
                <w:rFonts w:ascii="Tahoma" w:hAnsi="Tahoma" w:cs="Tahoma"/>
                <w:noProof/>
                <w:lang w:val="en-CA"/>
              </w:rPr>
              <w:t>S</w:t>
            </w:r>
            <w:r>
              <w:rPr>
                <w:rFonts w:ascii="Tahoma" w:hAnsi="Tahoma" w:cs="Tahoma"/>
                <w:noProof/>
                <w:lang w:val="en-CA"/>
              </w:rPr>
              <w:t>erial</w:t>
            </w:r>
            <w:r w:rsidRPr="00DE6E3D">
              <w:rPr>
                <w:rFonts w:ascii="Tahoma" w:hAnsi="Tahoma" w:cs="Tahoma"/>
                <w:noProof/>
                <w:lang w:val="en-CA"/>
              </w:rPr>
              <w:t xml:space="preserve"> No: </w:t>
            </w:r>
            <w:r>
              <w:rPr>
                <w:rFonts w:ascii="Tahoma" w:hAnsi="Tahoma" w:cs="Tahoma"/>
                <w:noProof/>
                <w:lang w:val="en-CA"/>
              </w:rPr>
              <w:fldChar w:fldCharType="begin"/>
            </w:r>
            <w:r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«Serial_Number»</w:t>
            </w:r>
            <w:r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5B2DDBB6" w14:textId="654A0B09" w:rsidR="00297D0B" w:rsidRPr="00DB5842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B5842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BF68C7">
              <w:rPr>
                <w:rFonts w:ascii="Tahoma" w:hAnsi="Tahoma" w:cs="Tahoma"/>
                <w:noProof/>
                <w:lang w:val="en-CA"/>
              </w:rPr>
              <w:instrText xml:space="preserve"> MERGEFIELD "HS" \#" #.00" </w:instrTex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«HS»</w: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137312C2" w14:textId="4CB34D55" w:rsidR="00297D0B" w:rsidRPr="00DE6E3D" w:rsidRDefault="005B493B" w:rsidP="00297D0B">
            <w:pPr>
              <w:rPr>
                <w:rFonts w:ascii="Tahoma" w:hAnsi="Tahoma" w:cs="Tahoma"/>
                <w:noProof/>
                <w:lang w:val="en-CA"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-748876033"/>
                <w:placeholder>
                  <w:docPart w:val="BADCD99F839546BEB770F95E752347C8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297D0B" w:rsidRPr="001E7BC5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297D0B" w:rsidRPr="00297D0B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297D0B" w:rsidRPr="00297D0B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A352CD" w14:textId="1B693DEC" w:rsidR="00297D0B" w:rsidRDefault="005B493B" w:rsidP="00297D0B">
            <w:pPr>
              <w:rPr>
                <w:rFonts w:ascii="Tahoma" w:hAnsi="Tahoma" w:cs="Tahoma"/>
                <w:noProof/>
                <w:highlight w:val="yellow"/>
              </w:rPr>
            </w:pPr>
            <w:sdt>
              <w:sdtPr>
                <w:rPr>
                  <w:rFonts w:ascii="Tahoma" w:hAnsi="Tahoma" w:cs="Tahoma"/>
                  <w:noProof/>
                  <w:highlight w:val="yellow"/>
                </w:rPr>
                <w:alias w:val="Price"/>
                <w:tag w:val=""/>
                <w:id w:val="1425916972"/>
                <w:placeholder>
                  <w:docPart w:val="3B7D6ACB8C584714840A02A2B594ECB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297D0B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297D0B">
                  <w:rPr>
                    <w:rStyle w:val="PlaceholderText"/>
                    <w:rFonts w:eastAsiaTheme="minorHAnsi"/>
                  </w:rPr>
                  <w:t>XX,000.00</w:t>
                </w:r>
                <w:r w:rsidR="00297D0B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AC5066" w14:textId="6F17B34E" w:rsidR="00297D0B" w:rsidRDefault="005B493B" w:rsidP="00297D0B">
            <w:pPr>
              <w:rPr>
                <w:rFonts w:ascii="Tahoma" w:hAnsi="Tahoma" w:cs="Tahoma"/>
                <w:noProof/>
                <w:highlight w:val="yellow"/>
              </w:rPr>
            </w:pPr>
            <w:sdt>
              <w:sdtPr>
                <w:rPr>
                  <w:rFonts w:ascii="Tahoma" w:hAnsi="Tahoma" w:cs="Tahoma"/>
                  <w:noProof/>
                  <w:highlight w:val="yellow"/>
                </w:rPr>
                <w:alias w:val="Price"/>
                <w:tag w:val=""/>
                <w:id w:val="-190148914"/>
                <w:placeholder>
                  <w:docPart w:val="D426339D1BC64CB5B68F750C8113793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297D0B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297D0B">
                  <w:rPr>
                    <w:rStyle w:val="PlaceholderText"/>
                    <w:rFonts w:eastAsiaTheme="minorHAnsi"/>
                  </w:rPr>
                  <w:t>XX,000.00</w:t>
                </w:r>
                <w:r w:rsidR="00297D0B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</w:tc>
      </w:tr>
      <w:tr w:rsidR="00297D0B" w:rsidRPr="00C54A85" w14:paraId="315B7210" w14:textId="77777777" w:rsidTr="00297D0B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64D1E9" w14:textId="748074C4" w:rsidR="00297D0B" w:rsidRPr="00297D0B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  <w:r w:rsidRPr="00297D0B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D5B1EE" w14:textId="77777777" w:rsidR="00297D0B" w:rsidRPr="00DE6E3D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17F2F1" w14:textId="1A8FCF52" w:rsidR="00297D0B" w:rsidRPr="00297D0B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  <w:r w:rsidRPr="00297D0B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CFEE93" w14:textId="20EE2CF2" w:rsidR="00297D0B" w:rsidRDefault="00297D0B" w:rsidP="00297D0B">
            <w:pPr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41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8C05DB" w14:textId="0B3C6F89" w:rsidR="00297D0B" w:rsidRPr="00DE6E3D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E6E3D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highlight w:val="yellow"/>
                  <w:lang w:val="en-CA"/>
                </w:rPr>
                <w:alias w:val="Type"/>
                <w:tag w:val=""/>
                <w:id w:val="-1852643499"/>
                <w:placeholder>
                  <w:docPart w:val="5C78ABC963F048F6AD6DFAFBD44A7AF5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F97CB9">
                  <w:rPr>
                    <w:rStyle w:val="PlaceholderText"/>
                    <w:rFonts w:eastAsiaTheme="minorHAnsi"/>
                  </w:rPr>
                  <w:t>[</w:t>
                </w:r>
                <w:r>
                  <w:rPr>
                    <w:rStyle w:val="PlaceholderText"/>
                    <w:rFonts w:eastAsiaTheme="minorHAnsi"/>
                  </w:rPr>
                  <w:t>Type</w:t>
                </w:r>
                <w:r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  <w:r w:rsidRPr="00DE6E3D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DB5842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«Machine»</w: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16C9543D" w14:textId="0671A23C" w:rsidR="00297D0B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E6E3D">
              <w:rPr>
                <w:rFonts w:ascii="Tahoma" w:hAnsi="Tahoma" w:cs="Tahoma"/>
                <w:noProof/>
                <w:lang w:val="en-CA"/>
              </w:rPr>
              <w:t>S</w:t>
            </w:r>
            <w:r>
              <w:rPr>
                <w:rFonts w:ascii="Tahoma" w:hAnsi="Tahoma" w:cs="Tahoma"/>
                <w:noProof/>
                <w:lang w:val="en-CA"/>
              </w:rPr>
              <w:t>erial</w:t>
            </w:r>
            <w:r w:rsidRPr="00DE6E3D">
              <w:rPr>
                <w:rFonts w:ascii="Tahoma" w:hAnsi="Tahoma" w:cs="Tahoma"/>
                <w:noProof/>
                <w:lang w:val="en-CA"/>
              </w:rPr>
              <w:t xml:space="preserve"> No: </w:t>
            </w:r>
            <w:r>
              <w:rPr>
                <w:rFonts w:ascii="Tahoma" w:hAnsi="Tahoma" w:cs="Tahoma"/>
                <w:noProof/>
                <w:lang w:val="en-CA"/>
              </w:rPr>
              <w:fldChar w:fldCharType="begin"/>
            </w:r>
            <w:r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«Serial_Number»</w:t>
            </w:r>
            <w:r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44B16C0C" w14:textId="6681E63F" w:rsidR="00297D0B" w:rsidRPr="00DB5842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B5842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BF68C7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«HS»</w: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1600743E" w14:textId="431C24CC" w:rsidR="00297D0B" w:rsidRPr="00DE6E3D" w:rsidRDefault="005B493B" w:rsidP="00297D0B">
            <w:pPr>
              <w:rPr>
                <w:rFonts w:ascii="Tahoma" w:hAnsi="Tahoma" w:cs="Tahoma"/>
                <w:noProof/>
                <w:lang w:val="en-CA"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1356693638"/>
                <w:placeholder>
                  <w:docPart w:val="AF9C66F4324D48AF888AE04D0A1B1DA7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297D0B" w:rsidRPr="001E7BC5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297D0B" w:rsidRPr="00297D0B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297D0B" w:rsidRPr="00297D0B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78254C" w14:textId="391D57CB" w:rsidR="00297D0B" w:rsidRDefault="005B493B" w:rsidP="00297D0B">
            <w:pPr>
              <w:rPr>
                <w:rFonts w:ascii="Tahoma" w:hAnsi="Tahoma" w:cs="Tahoma"/>
                <w:noProof/>
                <w:highlight w:val="yellow"/>
              </w:rPr>
            </w:pPr>
            <w:sdt>
              <w:sdtPr>
                <w:rPr>
                  <w:rFonts w:ascii="Tahoma" w:hAnsi="Tahoma" w:cs="Tahoma"/>
                  <w:noProof/>
                  <w:highlight w:val="yellow"/>
                </w:rPr>
                <w:alias w:val="Price"/>
                <w:tag w:val=""/>
                <w:id w:val="1780226465"/>
                <w:placeholder>
                  <w:docPart w:val="3ABAB30AE69C4DABB17AB6C72133A1E1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297D0B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297D0B">
                  <w:rPr>
                    <w:rStyle w:val="PlaceholderText"/>
                    <w:rFonts w:eastAsiaTheme="minorHAnsi"/>
                  </w:rPr>
                  <w:t>XX,000.00</w:t>
                </w:r>
                <w:r w:rsidR="00297D0B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E3BA5FB" w14:textId="46CCA77D" w:rsidR="00297D0B" w:rsidRDefault="005B493B" w:rsidP="00297D0B">
            <w:pPr>
              <w:rPr>
                <w:rFonts w:ascii="Tahoma" w:hAnsi="Tahoma" w:cs="Tahoma"/>
                <w:noProof/>
                <w:highlight w:val="yellow"/>
              </w:rPr>
            </w:pPr>
            <w:sdt>
              <w:sdtPr>
                <w:rPr>
                  <w:rFonts w:ascii="Tahoma" w:hAnsi="Tahoma" w:cs="Tahoma"/>
                  <w:noProof/>
                  <w:highlight w:val="yellow"/>
                </w:rPr>
                <w:alias w:val="Price"/>
                <w:tag w:val=""/>
                <w:id w:val="-1087997981"/>
                <w:placeholder>
                  <w:docPart w:val="A0AF702E8FD74D619A632720F216C6FE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297D0B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297D0B">
                  <w:rPr>
                    <w:rStyle w:val="PlaceholderText"/>
                    <w:rFonts w:eastAsiaTheme="minorHAnsi"/>
                  </w:rPr>
                  <w:t>XX,000.00</w:t>
                </w:r>
                <w:r w:rsidR="00297D0B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</w:tc>
      </w:tr>
      <w:tr w:rsidR="00297D0B" w:rsidRPr="00C54A85" w14:paraId="3CDDD2B0" w14:textId="77777777" w:rsidTr="00297D0B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37953F" w14:textId="397ECCB2" w:rsidR="00297D0B" w:rsidRPr="00297D0B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  <w:r w:rsidRPr="00297D0B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655EC4" w14:textId="77777777" w:rsidR="00297D0B" w:rsidRPr="00DE6E3D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F1469E" w14:textId="4A480F05" w:rsidR="00297D0B" w:rsidRPr="00297D0B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  <w:r w:rsidRPr="00297D0B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2EE4D5" w14:textId="2A901969" w:rsidR="00297D0B" w:rsidRDefault="00297D0B" w:rsidP="00297D0B">
            <w:pPr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41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63C545" w14:textId="695B47FC" w:rsidR="00297D0B" w:rsidRPr="00DE6E3D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E6E3D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highlight w:val="yellow"/>
                  <w:lang w:val="en-CA"/>
                </w:rPr>
                <w:alias w:val="Type"/>
                <w:tag w:val=""/>
                <w:id w:val="1301887111"/>
                <w:placeholder>
                  <w:docPart w:val="110E4FF8A191406A957C6D1448A9291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F97CB9">
                  <w:rPr>
                    <w:rStyle w:val="PlaceholderText"/>
                    <w:rFonts w:eastAsiaTheme="minorHAnsi"/>
                  </w:rPr>
                  <w:t>[</w:t>
                </w:r>
                <w:r>
                  <w:rPr>
                    <w:rStyle w:val="PlaceholderText"/>
                    <w:rFonts w:eastAsiaTheme="minorHAnsi"/>
                  </w:rPr>
                  <w:t>Type</w:t>
                </w:r>
                <w:r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  <w:r w:rsidRPr="00DE6E3D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DB5842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«Machine»</w: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3293EE1D" w14:textId="59892C33" w:rsidR="00297D0B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E6E3D">
              <w:rPr>
                <w:rFonts w:ascii="Tahoma" w:hAnsi="Tahoma" w:cs="Tahoma"/>
                <w:noProof/>
                <w:lang w:val="en-CA"/>
              </w:rPr>
              <w:t>S</w:t>
            </w:r>
            <w:r>
              <w:rPr>
                <w:rFonts w:ascii="Tahoma" w:hAnsi="Tahoma" w:cs="Tahoma"/>
                <w:noProof/>
                <w:lang w:val="en-CA"/>
              </w:rPr>
              <w:t>erial</w:t>
            </w:r>
            <w:r w:rsidRPr="00DE6E3D">
              <w:rPr>
                <w:rFonts w:ascii="Tahoma" w:hAnsi="Tahoma" w:cs="Tahoma"/>
                <w:noProof/>
                <w:lang w:val="en-CA"/>
              </w:rPr>
              <w:t xml:space="preserve"> No: </w:t>
            </w:r>
            <w:r>
              <w:rPr>
                <w:rFonts w:ascii="Tahoma" w:hAnsi="Tahoma" w:cs="Tahoma"/>
                <w:noProof/>
                <w:lang w:val="en-CA"/>
              </w:rPr>
              <w:fldChar w:fldCharType="begin"/>
            </w:r>
            <w:r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«Serial_Number»</w:t>
            </w:r>
            <w:r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7022A6B9" w14:textId="7C0AC6AF" w:rsidR="00297D0B" w:rsidRPr="00DB5842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B5842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BF68C7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«HS»</w: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150D7328" w14:textId="15517581" w:rsidR="00297D0B" w:rsidRPr="00DE6E3D" w:rsidRDefault="005B493B" w:rsidP="00297D0B">
            <w:pPr>
              <w:rPr>
                <w:rFonts w:ascii="Tahoma" w:hAnsi="Tahoma" w:cs="Tahoma"/>
                <w:noProof/>
                <w:lang w:val="en-CA"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1632519488"/>
                <w:placeholder>
                  <w:docPart w:val="60FC13E4CE49490397B17C1A0C468D43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297D0B" w:rsidRPr="001E7BC5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297D0B" w:rsidRPr="00297D0B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297D0B" w:rsidRPr="00297D0B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078CB7" w14:textId="18D68B8E" w:rsidR="00297D0B" w:rsidRDefault="005B493B" w:rsidP="00297D0B">
            <w:pPr>
              <w:rPr>
                <w:rFonts w:ascii="Tahoma" w:hAnsi="Tahoma" w:cs="Tahoma"/>
                <w:noProof/>
                <w:highlight w:val="yellow"/>
              </w:rPr>
            </w:pPr>
            <w:sdt>
              <w:sdtPr>
                <w:rPr>
                  <w:rFonts w:ascii="Tahoma" w:hAnsi="Tahoma" w:cs="Tahoma"/>
                  <w:noProof/>
                  <w:highlight w:val="yellow"/>
                </w:rPr>
                <w:alias w:val="Price"/>
                <w:tag w:val=""/>
                <w:id w:val="-1791045998"/>
                <w:placeholder>
                  <w:docPart w:val="CC0A8215C0964B66856346B2B642BA75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297D0B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297D0B">
                  <w:rPr>
                    <w:rStyle w:val="PlaceholderText"/>
                    <w:rFonts w:eastAsiaTheme="minorHAnsi"/>
                  </w:rPr>
                  <w:t>XX,000.00</w:t>
                </w:r>
                <w:r w:rsidR="00297D0B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AE1162" w14:textId="34D28878" w:rsidR="00297D0B" w:rsidRDefault="005B493B" w:rsidP="00297D0B">
            <w:pPr>
              <w:rPr>
                <w:rFonts w:ascii="Tahoma" w:hAnsi="Tahoma" w:cs="Tahoma"/>
                <w:noProof/>
                <w:highlight w:val="yellow"/>
              </w:rPr>
            </w:pPr>
            <w:sdt>
              <w:sdtPr>
                <w:rPr>
                  <w:rFonts w:ascii="Tahoma" w:hAnsi="Tahoma" w:cs="Tahoma"/>
                  <w:noProof/>
                  <w:highlight w:val="yellow"/>
                </w:rPr>
                <w:alias w:val="Price"/>
                <w:tag w:val=""/>
                <w:id w:val="-1952544784"/>
                <w:placeholder>
                  <w:docPart w:val="B21F96D7E8BC4101AE4A79633AC23B19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297D0B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297D0B">
                  <w:rPr>
                    <w:rStyle w:val="PlaceholderText"/>
                    <w:rFonts w:eastAsiaTheme="minorHAnsi"/>
                  </w:rPr>
                  <w:t>XX,000.00</w:t>
                </w:r>
                <w:r w:rsidR="00297D0B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</w:tc>
      </w:tr>
      <w:tr w:rsidR="00297D0B" w:rsidRPr="00C54A85" w14:paraId="7EDF01F2" w14:textId="77777777" w:rsidTr="00297D0B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814346" w14:textId="1FC2C396" w:rsidR="00297D0B" w:rsidRPr="00297D0B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  <w:r w:rsidRPr="00297D0B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FEA115" w14:textId="77777777" w:rsidR="00297D0B" w:rsidRPr="00DE6E3D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767581" w14:textId="6B0CFBC6" w:rsidR="00297D0B" w:rsidRPr="00297D0B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  <w:r w:rsidRPr="00297D0B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86854C" w14:textId="357B0608" w:rsidR="00297D0B" w:rsidRDefault="00297D0B" w:rsidP="00297D0B">
            <w:pPr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41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433774" w14:textId="4635A419" w:rsidR="00297D0B" w:rsidRPr="00DE6E3D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E6E3D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highlight w:val="yellow"/>
                  <w:lang w:val="en-CA"/>
                </w:rPr>
                <w:alias w:val="Type"/>
                <w:tag w:val=""/>
                <w:id w:val="-1624920698"/>
                <w:placeholder>
                  <w:docPart w:val="492CC7C68534484588048EEE1BD0C91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F97CB9">
                  <w:rPr>
                    <w:rStyle w:val="PlaceholderText"/>
                    <w:rFonts w:eastAsiaTheme="minorHAnsi"/>
                  </w:rPr>
                  <w:t>[</w:t>
                </w:r>
                <w:r>
                  <w:rPr>
                    <w:rStyle w:val="PlaceholderText"/>
                    <w:rFonts w:eastAsiaTheme="minorHAnsi"/>
                  </w:rPr>
                  <w:t>Type</w:t>
                </w:r>
                <w:r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  <w:r w:rsidRPr="00DE6E3D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DB5842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«Machine»</w: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16B35F72" w14:textId="098B83AA" w:rsidR="00297D0B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E6E3D">
              <w:rPr>
                <w:rFonts w:ascii="Tahoma" w:hAnsi="Tahoma" w:cs="Tahoma"/>
                <w:noProof/>
                <w:lang w:val="en-CA"/>
              </w:rPr>
              <w:t>S</w:t>
            </w:r>
            <w:r>
              <w:rPr>
                <w:rFonts w:ascii="Tahoma" w:hAnsi="Tahoma" w:cs="Tahoma"/>
                <w:noProof/>
                <w:lang w:val="en-CA"/>
              </w:rPr>
              <w:t>erial</w:t>
            </w:r>
            <w:r w:rsidRPr="00DE6E3D">
              <w:rPr>
                <w:rFonts w:ascii="Tahoma" w:hAnsi="Tahoma" w:cs="Tahoma"/>
                <w:noProof/>
                <w:lang w:val="en-CA"/>
              </w:rPr>
              <w:t xml:space="preserve"> No: </w:t>
            </w:r>
            <w:r>
              <w:rPr>
                <w:rFonts w:ascii="Tahoma" w:hAnsi="Tahoma" w:cs="Tahoma"/>
                <w:noProof/>
                <w:lang w:val="en-CA"/>
              </w:rPr>
              <w:fldChar w:fldCharType="begin"/>
            </w:r>
            <w:r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«Serial_Number»</w:t>
            </w:r>
            <w:r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7A614717" w14:textId="513D525C" w:rsidR="00297D0B" w:rsidRPr="00DB5842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B5842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BF68C7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«HS»</w: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4EB46743" w14:textId="3EEAB052" w:rsidR="00297D0B" w:rsidRPr="00DE6E3D" w:rsidRDefault="005B493B" w:rsidP="00297D0B">
            <w:pPr>
              <w:rPr>
                <w:rFonts w:ascii="Tahoma" w:hAnsi="Tahoma" w:cs="Tahoma"/>
                <w:noProof/>
                <w:lang w:val="en-CA"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2075623505"/>
                <w:placeholder>
                  <w:docPart w:val="80977FCE02B44E9F8C60C60792014CB6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297D0B" w:rsidRPr="001E7BC5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297D0B" w:rsidRPr="00297D0B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297D0B" w:rsidRPr="00297D0B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EA4715" w14:textId="7E2FEFD0" w:rsidR="00297D0B" w:rsidRDefault="005B493B" w:rsidP="00297D0B">
            <w:pPr>
              <w:rPr>
                <w:rFonts w:ascii="Tahoma" w:hAnsi="Tahoma" w:cs="Tahoma"/>
                <w:noProof/>
                <w:highlight w:val="yellow"/>
              </w:rPr>
            </w:pPr>
            <w:sdt>
              <w:sdtPr>
                <w:rPr>
                  <w:rFonts w:ascii="Tahoma" w:hAnsi="Tahoma" w:cs="Tahoma"/>
                  <w:noProof/>
                  <w:highlight w:val="yellow"/>
                </w:rPr>
                <w:alias w:val="Price"/>
                <w:tag w:val=""/>
                <w:id w:val="363329899"/>
                <w:placeholder>
                  <w:docPart w:val="B48E58B4B2B843439FFCA55F16B76BD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297D0B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297D0B">
                  <w:rPr>
                    <w:rStyle w:val="PlaceholderText"/>
                    <w:rFonts w:eastAsiaTheme="minorHAnsi"/>
                  </w:rPr>
                  <w:t>XX,000.00</w:t>
                </w:r>
                <w:r w:rsidR="00297D0B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B5F75A" w14:textId="72450BA0" w:rsidR="00297D0B" w:rsidRDefault="005B493B" w:rsidP="00297D0B">
            <w:pPr>
              <w:rPr>
                <w:rFonts w:ascii="Tahoma" w:hAnsi="Tahoma" w:cs="Tahoma"/>
                <w:noProof/>
                <w:highlight w:val="yellow"/>
              </w:rPr>
            </w:pPr>
            <w:sdt>
              <w:sdtPr>
                <w:rPr>
                  <w:rFonts w:ascii="Tahoma" w:hAnsi="Tahoma" w:cs="Tahoma"/>
                  <w:noProof/>
                  <w:highlight w:val="yellow"/>
                </w:rPr>
                <w:alias w:val="Price"/>
                <w:tag w:val=""/>
                <w:id w:val="384529244"/>
                <w:placeholder>
                  <w:docPart w:val="0B96CF21451E4E8E93ADF5C011F15B9F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297D0B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297D0B">
                  <w:rPr>
                    <w:rStyle w:val="PlaceholderText"/>
                    <w:rFonts w:eastAsiaTheme="minorHAnsi"/>
                  </w:rPr>
                  <w:t>XX,000.00</w:t>
                </w:r>
                <w:r w:rsidR="00297D0B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</w:tc>
      </w:tr>
      <w:tr w:rsidR="00297D0B" w:rsidRPr="00C54A85" w14:paraId="7B4EE1B0" w14:textId="77777777" w:rsidTr="00297D0B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702DF2" w14:textId="174954A2" w:rsidR="00297D0B" w:rsidRPr="00297D0B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  <w:r w:rsidRPr="00297D0B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9F7387" w14:textId="77777777" w:rsidR="00297D0B" w:rsidRPr="00DE6E3D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200158" w14:textId="0F4ECAC1" w:rsidR="00297D0B" w:rsidRPr="00297D0B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  <w:r w:rsidRPr="00297D0B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E07E30" w14:textId="100B2ACD" w:rsidR="00297D0B" w:rsidRDefault="00297D0B" w:rsidP="00297D0B">
            <w:pPr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41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D59A6D" w14:textId="74E9CC5D" w:rsidR="00297D0B" w:rsidRPr="00DE6E3D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E6E3D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highlight w:val="yellow"/>
                  <w:lang w:val="en-CA"/>
                </w:rPr>
                <w:alias w:val="Type"/>
                <w:tag w:val=""/>
                <w:id w:val="918831930"/>
                <w:placeholder>
                  <w:docPart w:val="9CD0D796D40346AD9BFAECEDF01B9BD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F97CB9">
                  <w:rPr>
                    <w:rStyle w:val="PlaceholderText"/>
                    <w:rFonts w:eastAsiaTheme="minorHAnsi"/>
                  </w:rPr>
                  <w:t>[</w:t>
                </w:r>
                <w:r>
                  <w:rPr>
                    <w:rStyle w:val="PlaceholderText"/>
                    <w:rFonts w:eastAsiaTheme="minorHAnsi"/>
                  </w:rPr>
                  <w:t>Type</w:t>
                </w:r>
                <w:r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  <w:r w:rsidRPr="00DE6E3D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DB5842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«Machine»</w: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49920FFA" w14:textId="0BE997B0" w:rsidR="00297D0B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E6E3D">
              <w:rPr>
                <w:rFonts w:ascii="Tahoma" w:hAnsi="Tahoma" w:cs="Tahoma"/>
                <w:noProof/>
                <w:lang w:val="en-CA"/>
              </w:rPr>
              <w:t>S</w:t>
            </w:r>
            <w:r>
              <w:rPr>
                <w:rFonts w:ascii="Tahoma" w:hAnsi="Tahoma" w:cs="Tahoma"/>
                <w:noProof/>
                <w:lang w:val="en-CA"/>
              </w:rPr>
              <w:t>erial</w:t>
            </w:r>
            <w:r w:rsidRPr="00DE6E3D">
              <w:rPr>
                <w:rFonts w:ascii="Tahoma" w:hAnsi="Tahoma" w:cs="Tahoma"/>
                <w:noProof/>
                <w:lang w:val="en-CA"/>
              </w:rPr>
              <w:t xml:space="preserve"> No: </w:t>
            </w:r>
            <w:r>
              <w:rPr>
                <w:rFonts w:ascii="Tahoma" w:hAnsi="Tahoma" w:cs="Tahoma"/>
                <w:noProof/>
                <w:lang w:val="en-CA"/>
              </w:rPr>
              <w:fldChar w:fldCharType="begin"/>
            </w:r>
            <w:r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«Serial_Number»</w:t>
            </w:r>
            <w:r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037BD57F" w14:textId="6EB5DD31" w:rsidR="00297D0B" w:rsidRPr="00DB5842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B5842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BF68C7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«HS»</w: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7855BC85" w14:textId="625DA7D0" w:rsidR="00297D0B" w:rsidRPr="00DE6E3D" w:rsidRDefault="005B493B" w:rsidP="00297D0B">
            <w:pPr>
              <w:rPr>
                <w:rFonts w:ascii="Tahoma" w:hAnsi="Tahoma" w:cs="Tahoma"/>
                <w:noProof/>
                <w:lang w:val="en-CA"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49658283"/>
                <w:placeholder>
                  <w:docPart w:val="75B8CF4FC8124540BBB3E188633A93EE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297D0B" w:rsidRPr="001E7BC5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297D0B" w:rsidRPr="00297D0B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297D0B" w:rsidRPr="00297D0B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C2E264B" w14:textId="10A6047A" w:rsidR="00297D0B" w:rsidRDefault="005B493B" w:rsidP="00297D0B">
            <w:pPr>
              <w:rPr>
                <w:rFonts w:ascii="Tahoma" w:hAnsi="Tahoma" w:cs="Tahoma"/>
                <w:noProof/>
                <w:highlight w:val="yellow"/>
              </w:rPr>
            </w:pPr>
            <w:sdt>
              <w:sdtPr>
                <w:rPr>
                  <w:rFonts w:ascii="Tahoma" w:hAnsi="Tahoma" w:cs="Tahoma"/>
                  <w:noProof/>
                  <w:highlight w:val="yellow"/>
                </w:rPr>
                <w:alias w:val="Price"/>
                <w:tag w:val=""/>
                <w:id w:val="-2133851387"/>
                <w:placeholder>
                  <w:docPart w:val="8C81F62F9FEB45978A58373AC185CF32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297D0B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297D0B">
                  <w:rPr>
                    <w:rStyle w:val="PlaceholderText"/>
                    <w:rFonts w:eastAsiaTheme="minorHAnsi"/>
                  </w:rPr>
                  <w:t>XX,000.00</w:t>
                </w:r>
                <w:r w:rsidR="00297D0B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7FB4FB" w14:textId="4AA38AC2" w:rsidR="00297D0B" w:rsidRDefault="005B493B" w:rsidP="00297D0B">
            <w:pPr>
              <w:rPr>
                <w:rFonts w:ascii="Tahoma" w:hAnsi="Tahoma" w:cs="Tahoma"/>
                <w:noProof/>
                <w:highlight w:val="yellow"/>
              </w:rPr>
            </w:pPr>
            <w:sdt>
              <w:sdtPr>
                <w:rPr>
                  <w:rFonts w:ascii="Tahoma" w:hAnsi="Tahoma" w:cs="Tahoma"/>
                  <w:noProof/>
                  <w:highlight w:val="yellow"/>
                </w:rPr>
                <w:alias w:val="Price"/>
                <w:tag w:val=""/>
                <w:id w:val="1016038368"/>
                <w:placeholder>
                  <w:docPart w:val="9CF88D14ABFA4F7C8ECD5B3715E2F72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297D0B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297D0B">
                  <w:rPr>
                    <w:rStyle w:val="PlaceholderText"/>
                    <w:rFonts w:eastAsiaTheme="minorHAnsi"/>
                  </w:rPr>
                  <w:t>XX,000.00</w:t>
                </w:r>
                <w:r w:rsidR="00297D0B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</w:tc>
      </w:tr>
      <w:tr w:rsidR="00297D0B" w:rsidRPr="00C54A85" w14:paraId="05F51921" w14:textId="77777777" w:rsidTr="00297D0B">
        <w:trPr>
          <w:trHeight w:val="576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E642DC" w14:textId="2F192904" w:rsidR="00297D0B" w:rsidRPr="00297D0B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  <w:r w:rsidRPr="00297D0B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9FD5FC" w14:textId="77777777" w:rsidR="00297D0B" w:rsidRPr="00DE6E3D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E127D1" w14:textId="0F922F45" w:rsidR="00297D0B" w:rsidRPr="00297D0B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  <w:r w:rsidRPr="00297D0B">
              <w:rPr>
                <w:rFonts w:ascii="Tahoma" w:hAnsi="Tahoma" w:cs="Tahoma"/>
                <w:noProof/>
              </w:rPr>
              <w:t>x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C1861F" w14:textId="18618D8C" w:rsidR="00297D0B" w:rsidRDefault="00297D0B" w:rsidP="00297D0B">
            <w:pPr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Machine</w:t>
            </w:r>
          </w:p>
        </w:tc>
        <w:tc>
          <w:tcPr>
            <w:tcW w:w="41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C2C7539" w14:textId="6930D9D9" w:rsidR="00297D0B" w:rsidRPr="00DE6E3D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E6E3D">
              <w:rPr>
                <w:rFonts w:ascii="Tahoma" w:hAnsi="Tahoma" w:cs="Tahoma"/>
                <w:noProof/>
                <w:lang w:val="en-CA"/>
              </w:rPr>
              <w:t xml:space="preserve">CAPMATIC </w:t>
            </w:r>
            <w:sdt>
              <w:sdtPr>
                <w:rPr>
                  <w:rFonts w:ascii="Tahoma" w:hAnsi="Tahoma" w:cs="Tahoma"/>
                  <w:noProof/>
                  <w:highlight w:val="yellow"/>
                  <w:lang w:val="en-CA"/>
                </w:rPr>
                <w:alias w:val="Type"/>
                <w:tag w:val=""/>
                <w:id w:val="-1502813692"/>
                <w:placeholder>
                  <w:docPart w:val="6303D810B4244D788E77CAFE919CD0ED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F97CB9">
                  <w:rPr>
                    <w:rStyle w:val="PlaceholderText"/>
                    <w:rFonts w:eastAsiaTheme="minorHAnsi"/>
                  </w:rPr>
                  <w:t>[</w:t>
                </w:r>
                <w:r>
                  <w:rPr>
                    <w:rStyle w:val="PlaceholderText"/>
                    <w:rFonts w:eastAsiaTheme="minorHAnsi"/>
                  </w:rPr>
                  <w:t>Type</w:t>
                </w:r>
                <w:r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  <w:r w:rsidRPr="00DE6E3D">
              <w:rPr>
                <w:rFonts w:ascii="Tahoma" w:hAnsi="Tahoma" w:cs="Tahoma"/>
                <w:noProof/>
                <w:lang w:val="en-CA"/>
              </w:rPr>
              <w:t xml:space="preserve"> MACHINE MODEL </w: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Pr="00DB5842">
              <w:rPr>
                <w:rFonts w:ascii="Tahoma" w:hAnsi="Tahoma" w:cs="Tahoma"/>
                <w:noProof/>
                <w:lang w:val="en-CA"/>
              </w:rPr>
              <w:instrText xml:space="preserve"> MERGEFIELD Machine </w:instrTex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«Machine»</w:t>
            </w:r>
            <w:r w:rsidRPr="00DB5842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2099BA17" w14:textId="22769D3D" w:rsidR="00297D0B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E6E3D">
              <w:rPr>
                <w:rFonts w:ascii="Tahoma" w:hAnsi="Tahoma" w:cs="Tahoma"/>
                <w:noProof/>
                <w:lang w:val="en-CA"/>
              </w:rPr>
              <w:t>S</w:t>
            </w:r>
            <w:r>
              <w:rPr>
                <w:rFonts w:ascii="Tahoma" w:hAnsi="Tahoma" w:cs="Tahoma"/>
                <w:noProof/>
                <w:lang w:val="en-CA"/>
              </w:rPr>
              <w:t>erial</w:t>
            </w:r>
            <w:r w:rsidRPr="00DE6E3D">
              <w:rPr>
                <w:rFonts w:ascii="Tahoma" w:hAnsi="Tahoma" w:cs="Tahoma"/>
                <w:noProof/>
                <w:lang w:val="en-CA"/>
              </w:rPr>
              <w:t xml:space="preserve"> No: </w:t>
            </w:r>
            <w:r>
              <w:rPr>
                <w:rFonts w:ascii="Tahoma" w:hAnsi="Tahoma" w:cs="Tahoma"/>
                <w:noProof/>
                <w:lang w:val="en-CA"/>
              </w:rPr>
              <w:fldChar w:fldCharType="begin"/>
            </w:r>
            <w:r>
              <w:rPr>
                <w:rFonts w:ascii="Tahoma" w:hAnsi="Tahoma" w:cs="Tahoma"/>
                <w:noProof/>
                <w:lang w:val="en-CA"/>
              </w:rPr>
              <w:instrText xml:space="preserve"> MERGEFIELD Serial_Number </w:instrText>
            </w:r>
            <w:r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«Serial_Number»</w:t>
            </w:r>
            <w:r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4484C88A" w14:textId="44A5B260" w:rsidR="00297D0B" w:rsidRPr="00DB5842" w:rsidRDefault="00297D0B" w:rsidP="00297D0B">
            <w:pPr>
              <w:rPr>
                <w:rFonts w:ascii="Tahoma" w:hAnsi="Tahoma" w:cs="Tahoma"/>
                <w:noProof/>
                <w:lang w:val="en-CA"/>
              </w:rPr>
            </w:pPr>
            <w:r w:rsidRPr="00DB5842">
              <w:rPr>
                <w:rFonts w:ascii="Tahoma" w:hAnsi="Tahoma" w:cs="Tahoma"/>
                <w:noProof/>
                <w:lang w:val="en-CA"/>
              </w:rPr>
              <w:t xml:space="preserve">H.S: </w: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begin"/>
            </w:r>
            <w:r w:rsidR="00BF68C7">
              <w:rPr>
                <w:rFonts w:ascii="Tahoma" w:hAnsi="Tahoma" w:cs="Tahoma"/>
                <w:noProof/>
                <w:lang w:val="en-CA"/>
              </w:rPr>
              <w:instrText xml:space="preserve"> MERGEFIELD "HS" \#" #.00"  </w:instrTex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separate"/>
            </w:r>
            <w:r w:rsidR="005B493B">
              <w:rPr>
                <w:rFonts w:ascii="Tahoma" w:hAnsi="Tahoma" w:cs="Tahoma"/>
                <w:noProof/>
                <w:lang w:val="en-CA"/>
              </w:rPr>
              <w:t>«HS»</w:t>
            </w:r>
            <w:r w:rsidR="00BF68C7">
              <w:rPr>
                <w:rFonts w:ascii="Tahoma" w:hAnsi="Tahoma" w:cs="Tahoma"/>
                <w:noProof/>
                <w:lang w:val="en-CA"/>
              </w:rPr>
              <w:fldChar w:fldCharType="end"/>
            </w:r>
          </w:p>
          <w:p w14:paraId="02431D38" w14:textId="4B5DE4DD" w:rsidR="00297D0B" w:rsidRPr="00DE6E3D" w:rsidRDefault="005B493B" w:rsidP="00297D0B">
            <w:pPr>
              <w:rPr>
                <w:rFonts w:ascii="Tahoma" w:hAnsi="Tahoma" w:cs="Tahoma"/>
                <w:noProof/>
                <w:lang w:val="en-CA"/>
              </w:rPr>
            </w:pPr>
            <w:sdt>
              <w:sdtPr>
                <w:rPr>
                  <w:rFonts w:ascii="Tahoma" w:hAnsi="Tahoma" w:cs="Tahoma"/>
                  <w:noProof/>
                  <w:sz w:val="16"/>
                  <w:szCs w:val="16"/>
                  <w:lang w:val="en-CA"/>
                </w:rPr>
                <w:alias w:val="Dimensions"/>
                <w:tag w:val=""/>
                <w:id w:val="151413429"/>
                <w:placeholder>
                  <w:docPart w:val="FC3ECEC20D014693A13B97A8F1AB2A10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297D0B" w:rsidRPr="001E7BC5">
                  <w:rPr>
                    <w:rStyle w:val="PlaceholderText"/>
                    <w:rFonts w:eastAsiaTheme="minorHAnsi"/>
                    <w:sz w:val="18"/>
                    <w:szCs w:val="18"/>
                  </w:rPr>
                  <w:t>[</w:t>
                </w:r>
                <w:r w:rsidR="00297D0B" w:rsidRPr="00297D0B">
                  <w:rPr>
                    <w:rFonts w:ascii="Tahoma" w:hAnsi="Tahoma" w:cs="Tahoma"/>
                    <w:noProof/>
                    <w:sz w:val="18"/>
                    <w:szCs w:val="18"/>
                    <w:lang w:val="en-CA"/>
                  </w:rPr>
                  <w:t>1 Crate: X L x X W x X H inches         x LBS</w:t>
                </w:r>
                <w:r w:rsidR="00297D0B" w:rsidRPr="00297D0B">
                  <w:rPr>
                    <w:rStyle w:val="PlaceholderText"/>
                    <w:rFonts w:eastAsiaTheme="minorHAnsi"/>
                    <w:sz w:val="18"/>
                    <w:szCs w:val="18"/>
                  </w:rPr>
                  <w:t>]</w:t>
                </w:r>
              </w:sdtContent>
            </w:sdt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begin"/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instrText xml:space="preserve"> NEXT </w:instrText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t>«Next Record»</w:t>
            </w:r>
            <w:r w:rsidR="00297D0B">
              <w:rPr>
                <w:rFonts w:ascii="Tahoma" w:hAnsi="Tahoma" w:cs="Tahoma"/>
                <w:noProof/>
                <w:sz w:val="16"/>
                <w:szCs w:val="16"/>
                <w:lang w:val="en-CA"/>
              </w:rPr>
              <w:fldChar w:fldCharType="end"/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C4AB88" w14:textId="7168D1A1" w:rsidR="00297D0B" w:rsidRDefault="005B493B" w:rsidP="00297D0B">
            <w:pPr>
              <w:rPr>
                <w:rFonts w:ascii="Tahoma" w:hAnsi="Tahoma" w:cs="Tahoma"/>
                <w:noProof/>
                <w:highlight w:val="yellow"/>
              </w:rPr>
            </w:pPr>
            <w:sdt>
              <w:sdtPr>
                <w:rPr>
                  <w:rFonts w:ascii="Tahoma" w:hAnsi="Tahoma" w:cs="Tahoma"/>
                  <w:noProof/>
                  <w:highlight w:val="yellow"/>
                </w:rPr>
                <w:alias w:val="Price"/>
                <w:tag w:val=""/>
                <w:id w:val="1770891768"/>
                <w:placeholder>
                  <w:docPart w:val="9CAA3110ED284334BBDED7FF545530D1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297D0B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297D0B">
                  <w:rPr>
                    <w:rStyle w:val="PlaceholderText"/>
                    <w:rFonts w:eastAsiaTheme="minorHAnsi"/>
                  </w:rPr>
                  <w:t>XX,000.00</w:t>
                </w:r>
                <w:r w:rsidR="00297D0B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F57779" w14:textId="7CFDDD96" w:rsidR="00297D0B" w:rsidRDefault="005B493B" w:rsidP="00297D0B">
            <w:pPr>
              <w:rPr>
                <w:rFonts w:ascii="Tahoma" w:hAnsi="Tahoma" w:cs="Tahoma"/>
                <w:noProof/>
                <w:highlight w:val="yellow"/>
              </w:rPr>
            </w:pPr>
            <w:sdt>
              <w:sdtPr>
                <w:rPr>
                  <w:rFonts w:ascii="Tahoma" w:hAnsi="Tahoma" w:cs="Tahoma"/>
                  <w:noProof/>
                  <w:highlight w:val="yellow"/>
                </w:rPr>
                <w:alias w:val="Price"/>
                <w:tag w:val=""/>
                <w:id w:val="-1166316675"/>
                <w:placeholder>
                  <w:docPart w:val="BDD464327262451486C25310D233BC27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297D0B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297D0B">
                  <w:rPr>
                    <w:rStyle w:val="PlaceholderText"/>
                    <w:rFonts w:eastAsiaTheme="minorHAnsi"/>
                  </w:rPr>
                  <w:t>XX,000.00</w:t>
                </w:r>
                <w:r w:rsidR="00297D0B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</w:tc>
      </w:tr>
      <w:tr w:rsidR="00297D0B" w:rsidRPr="00C54A85" w14:paraId="41C717FE" w14:textId="77777777" w:rsidTr="00297D0B">
        <w:trPr>
          <w:trHeight w:val="850"/>
        </w:trPr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A20375" w14:textId="77777777" w:rsidR="00297D0B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6B7CF0" w14:textId="77777777" w:rsidR="00297D0B" w:rsidRPr="00DE6E3D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A4F06F" w14:textId="77777777" w:rsidR="00297D0B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A8A5DE" w14:textId="77777777" w:rsidR="00297D0B" w:rsidRPr="00C54A85" w:rsidRDefault="00297D0B" w:rsidP="00297D0B">
            <w:pPr>
              <w:jc w:val="center"/>
              <w:rPr>
                <w:rFonts w:ascii="Tahoma" w:hAnsi="Tahoma" w:cs="Tahoma"/>
                <w:noProof/>
              </w:rPr>
            </w:pPr>
          </w:p>
        </w:tc>
        <w:tc>
          <w:tcPr>
            <w:tcW w:w="41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E4EC21" w14:textId="77777777" w:rsidR="00297D0B" w:rsidRDefault="00297D0B" w:rsidP="00297D0B">
            <w:pPr>
              <w:jc w:val="center"/>
              <w:rPr>
                <w:rFonts w:ascii="Tahoma" w:hAnsi="Tahoma" w:cs="Tahoma"/>
                <w:b/>
                <w:bCs/>
                <w:noProof/>
                <w:sz w:val="16"/>
                <w:szCs w:val="16"/>
                <w:lang w:val="en-CA"/>
              </w:rPr>
            </w:pPr>
            <w:r>
              <w:rPr>
                <w:rFonts w:ascii="Tahoma" w:hAnsi="Tahoma" w:cs="Tahoma"/>
                <w:b/>
                <w:bCs/>
                <w:noProof/>
                <w:sz w:val="16"/>
                <w:szCs w:val="16"/>
                <w:lang w:val="en-CA"/>
              </w:rPr>
              <w:t>CURRENCY IN USD</w:t>
            </w:r>
          </w:p>
          <w:p w14:paraId="59436BE1" w14:textId="77777777" w:rsidR="00297D0B" w:rsidRDefault="00297D0B" w:rsidP="00297D0B">
            <w:pPr>
              <w:jc w:val="center"/>
              <w:rPr>
                <w:rFonts w:ascii="Tahoma" w:hAnsi="Tahoma" w:cs="Tahoma"/>
                <w:b/>
                <w:bCs/>
                <w:noProof/>
                <w:sz w:val="16"/>
                <w:szCs w:val="16"/>
                <w:lang w:val="en-CA"/>
              </w:rPr>
            </w:pPr>
            <w:r>
              <w:rPr>
                <w:rFonts w:ascii="Tahoma" w:hAnsi="Tahoma" w:cs="Tahoma"/>
                <w:b/>
                <w:bCs/>
                <w:noProof/>
                <w:sz w:val="16"/>
                <w:szCs w:val="16"/>
                <w:lang w:val="en-CA"/>
              </w:rPr>
              <w:t>MADE IN CANADA</w:t>
            </w:r>
          </w:p>
          <w:p w14:paraId="59F023CB" w14:textId="15B56D1D" w:rsidR="00297D0B" w:rsidRPr="006E7F40" w:rsidRDefault="00297D0B" w:rsidP="00297D0B">
            <w:pPr>
              <w:jc w:val="center"/>
              <w:rPr>
                <w:rFonts w:ascii="Tahoma" w:hAnsi="Tahoma" w:cs="Tahoma"/>
                <w:b/>
                <w:bCs/>
                <w:noProof/>
                <w:sz w:val="16"/>
                <w:szCs w:val="16"/>
                <w:lang w:val="en-CA"/>
              </w:rPr>
            </w:pPr>
            <w:r>
              <w:rPr>
                <w:rFonts w:ascii="Tahoma" w:hAnsi="Tahoma" w:cs="Tahoma"/>
                <w:b/>
                <w:bCs/>
                <w:noProof/>
                <w:sz w:val="16"/>
                <w:szCs w:val="16"/>
                <w:lang w:val="en-CA"/>
              </w:rPr>
              <w:t xml:space="preserve">INVOICE FOR CUSTOM PURPOSES ONLY 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99FD08" w14:textId="77777777" w:rsidR="00297D0B" w:rsidRPr="00DE6E3D" w:rsidRDefault="00297D0B" w:rsidP="00297D0B">
            <w:pPr>
              <w:rPr>
                <w:rFonts w:ascii="Tahoma" w:hAnsi="Tahoma" w:cs="Tahoma"/>
                <w:noProof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8D1763" w14:textId="77777777" w:rsidR="00297D0B" w:rsidRPr="00DE6E3D" w:rsidRDefault="00297D0B" w:rsidP="00297D0B">
            <w:pPr>
              <w:rPr>
                <w:rFonts w:ascii="Tahoma" w:hAnsi="Tahoma" w:cs="Tahoma"/>
                <w:noProof/>
              </w:rPr>
            </w:pPr>
          </w:p>
        </w:tc>
      </w:tr>
    </w:tbl>
    <w:p w14:paraId="17D0564E" w14:textId="77777777" w:rsidR="00B55C86" w:rsidRDefault="00B55C86" w:rsidP="00B55C86"/>
    <w:tbl>
      <w:tblPr>
        <w:tblW w:w="11031" w:type="dxa"/>
        <w:tblInd w:w="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084"/>
        <w:gridCol w:w="2671"/>
        <w:gridCol w:w="1276"/>
      </w:tblGrid>
      <w:tr w:rsidR="00D93F80" w:rsidRPr="00ED0E38" w14:paraId="2E9EF921" w14:textId="77777777" w:rsidTr="00297D0B">
        <w:trPr>
          <w:cantSplit/>
          <w:trHeight w:val="1393"/>
        </w:trPr>
        <w:tc>
          <w:tcPr>
            <w:tcW w:w="7084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2E8BB751" w14:textId="77777777" w:rsidR="00D93F80" w:rsidRPr="00ED1C40" w:rsidRDefault="00D93F80" w:rsidP="00240C90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6"/>
                <w:szCs w:val="16"/>
                <w:lang w:val="fr-CA"/>
              </w:rPr>
            </w:pPr>
            <w:r w:rsidRPr="00ED1C40">
              <w:rPr>
                <w:rFonts w:ascii="Tahoma" w:hAnsi="Tahoma" w:cs="Tahoma"/>
                <w:sz w:val="16"/>
                <w:szCs w:val="16"/>
                <w:lang w:val="fr-CA"/>
              </w:rPr>
              <w:t>Tous les droits de propriété de l’équipement expédie demeurent au nom de</w:t>
            </w:r>
          </w:p>
          <w:p w14:paraId="4104751E" w14:textId="77777777" w:rsidR="00D93F80" w:rsidRPr="00ED1C40" w:rsidRDefault="00D93F80" w:rsidP="00240C90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6"/>
                <w:szCs w:val="16"/>
                <w:lang w:val="fr-CA"/>
              </w:rPr>
            </w:pPr>
            <w:r w:rsidRPr="00ED1C40">
              <w:rPr>
                <w:rFonts w:ascii="Tahoma" w:hAnsi="Tahoma" w:cs="Tahoma"/>
                <w:sz w:val="16"/>
                <w:szCs w:val="16"/>
                <w:lang w:val="fr-CA"/>
              </w:rPr>
              <w:t xml:space="preserve">Capmatic </w:t>
            </w:r>
            <w:proofErr w:type="spellStart"/>
            <w:r w:rsidRPr="00ED1C40">
              <w:rPr>
                <w:rFonts w:ascii="Tahoma" w:hAnsi="Tahoma" w:cs="Tahoma"/>
                <w:sz w:val="16"/>
                <w:szCs w:val="16"/>
                <w:lang w:val="fr-CA"/>
              </w:rPr>
              <w:t>Ltee</w:t>
            </w:r>
            <w:proofErr w:type="spellEnd"/>
            <w:r w:rsidRPr="00ED1C40">
              <w:rPr>
                <w:rFonts w:ascii="Tahoma" w:hAnsi="Tahoma" w:cs="Tahoma"/>
                <w:sz w:val="16"/>
                <w:szCs w:val="16"/>
                <w:lang w:val="fr-CA"/>
              </w:rPr>
              <w:t xml:space="preserve"> jusqu'à la réception complète et finale du paiement.</w:t>
            </w:r>
          </w:p>
          <w:p w14:paraId="630DDFCE" w14:textId="77777777" w:rsidR="00D93F80" w:rsidRPr="00AE5C65" w:rsidRDefault="00D93F80" w:rsidP="00240C90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2"/>
                <w:szCs w:val="12"/>
                <w:lang w:val="fr-CA"/>
              </w:rPr>
            </w:pPr>
          </w:p>
          <w:p w14:paraId="264FCEDC" w14:textId="77777777" w:rsidR="00D93F80" w:rsidRPr="00ED1C40" w:rsidRDefault="00D93F80" w:rsidP="00240C90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6"/>
                <w:szCs w:val="16"/>
              </w:rPr>
            </w:pPr>
            <w:r w:rsidRPr="00ED1C40">
              <w:rPr>
                <w:rFonts w:ascii="Tahoma" w:hAnsi="Tahoma" w:cs="Tahoma"/>
                <w:sz w:val="16"/>
                <w:szCs w:val="16"/>
              </w:rPr>
              <w:t>Full title to equipment shall remain in Capmatic ltd. Until full and final</w:t>
            </w:r>
          </w:p>
          <w:p w14:paraId="5EBF8C69" w14:textId="77777777" w:rsidR="00D93F80" w:rsidRPr="00ED1C40" w:rsidRDefault="00D93F80" w:rsidP="00240C90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6"/>
                <w:szCs w:val="16"/>
              </w:rPr>
            </w:pPr>
            <w:r w:rsidRPr="00ED1C40">
              <w:rPr>
                <w:rFonts w:ascii="Tahoma" w:hAnsi="Tahoma" w:cs="Tahoma"/>
                <w:sz w:val="16"/>
                <w:szCs w:val="16"/>
              </w:rPr>
              <w:t>Payment has been received.</w:t>
            </w:r>
          </w:p>
          <w:p w14:paraId="757A84B6" w14:textId="77777777" w:rsidR="00D93F80" w:rsidRPr="00AE5C65" w:rsidRDefault="00D93F80" w:rsidP="00240C90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2"/>
                <w:szCs w:val="12"/>
              </w:rPr>
            </w:pPr>
          </w:p>
          <w:p w14:paraId="784241E2" w14:textId="77777777" w:rsidR="00D93F80" w:rsidRPr="00ED1C40" w:rsidRDefault="00D93F80" w:rsidP="00240C90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6"/>
                <w:szCs w:val="16"/>
                <w:lang w:val="fr-CA"/>
              </w:rPr>
            </w:pPr>
            <w:r w:rsidRPr="00ED1C40">
              <w:rPr>
                <w:rFonts w:ascii="Tahoma" w:hAnsi="Tahoma" w:cs="Tahoma"/>
                <w:sz w:val="16"/>
                <w:szCs w:val="16"/>
                <w:lang w:val="fr-CA"/>
              </w:rPr>
              <w:t>AUCUNE MARCHANDISE NE PEUT ETRE RETOURNEE SANS NOTRE AUTORISATION</w:t>
            </w:r>
          </w:p>
          <w:p w14:paraId="512CFD54" w14:textId="77777777" w:rsidR="00D93F80" w:rsidRDefault="00D93F80" w:rsidP="00240C90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6"/>
                <w:szCs w:val="16"/>
                <w:lang w:val="en-CA"/>
              </w:rPr>
            </w:pPr>
            <w:r w:rsidRPr="00ED1C40">
              <w:rPr>
                <w:rFonts w:ascii="Tahoma" w:hAnsi="Tahoma" w:cs="Tahoma"/>
                <w:sz w:val="16"/>
                <w:szCs w:val="16"/>
                <w:lang w:val="en-CA"/>
              </w:rPr>
              <w:t>NO RETURNS ACCEPTED WITHOUT OUR AUTHORIZATION</w:t>
            </w:r>
          </w:p>
          <w:p w14:paraId="6E5BFD84" w14:textId="77777777" w:rsidR="006E7F40" w:rsidRPr="006E7F40" w:rsidRDefault="006E7F40" w:rsidP="006E7F40">
            <w:pPr>
              <w:rPr>
                <w:lang w:val="en-CA"/>
              </w:rPr>
            </w:pPr>
          </w:p>
          <w:p w14:paraId="20E68067" w14:textId="77777777" w:rsidR="006E7F40" w:rsidRPr="006E7F40" w:rsidRDefault="006E7F40" w:rsidP="006E7F40">
            <w:pPr>
              <w:rPr>
                <w:lang w:val="en-CA"/>
              </w:rPr>
            </w:pPr>
          </w:p>
        </w:tc>
        <w:tc>
          <w:tcPr>
            <w:tcW w:w="2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8A84A" w14:textId="77777777" w:rsidR="00D93F80" w:rsidRPr="00BF6E46" w:rsidRDefault="00D93F80" w:rsidP="00AC79C4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</w:rPr>
            </w:pPr>
            <w:r w:rsidRPr="00BF6E46">
              <w:rPr>
                <w:rFonts w:ascii="Tahoma" w:hAnsi="Tahoma" w:cs="Tahoma"/>
              </w:rPr>
              <w:t>AMOUNT BEFORE TAX</w:t>
            </w:r>
          </w:p>
          <w:p w14:paraId="23BCF38E" w14:textId="77777777" w:rsidR="00D93F80" w:rsidRPr="00BF6E46" w:rsidRDefault="00D93F80" w:rsidP="00AC79C4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</w:rPr>
            </w:pPr>
          </w:p>
          <w:p w14:paraId="74180138" w14:textId="73ED11BB" w:rsidR="00D93F80" w:rsidRPr="00BF6E46" w:rsidRDefault="00D93F80" w:rsidP="00AC79C4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89766" w14:textId="37E3F26E" w:rsidR="00D93F80" w:rsidRDefault="005B493B" w:rsidP="00240C90">
            <w:pPr>
              <w:pStyle w:val="Header"/>
              <w:tabs>
                <w:tab w:val="clear" w:pos="4320"/>
                <w:tab w:val="clear" w:pos="8640"/>
              </w:tabs>
              <w:jc w:val="right"/>
              <w:rPr>
                <w:rFonts w:ascii="Tahoma" w:hAnsi="Tahoma" w:cs="Tahoma"/>
                <w:sz w:val="18"/>
                <w:szCs w:val="18"/>
                <w:lang w:val="en-CA"/>
              </w:rPr>
            </w:pPr>
            <w:sdt>
              <w:sdtPr>
                <w:rPr>
                  <w:rFonts w:ascii="Tahoma" w:hAnsi="Tahoma" w:cs="Tahoma"/>
                  <w:noProof/>
                  <w:highlight w:val="yellow"/>
                </w:rPr>
                <w:alias w:val="Price"/>
                <w:tag w:val=""/>
                <w:id w:val="-1474909687"/>
                <w:placeholder>
                  <w:docPart w:val="6CFD6247C4234FBAAE2CB9442F0FAB5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1E7BC5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1E7BC5">
                  <w:rPr>
                    <w:rStyle w:val="PlaceholderText"/>
                    <w:rFonts w:eastAsiaTheme="minorHAnsi"/>
                  </w:rPr>
                  <w:t>XX,000.00</w:t>
                </w:r>
                <w:r w:rsidR="001E7BC5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  <w:p w14:paraId="3804E3AB" w14:textId="77777777" w:rsidR="00D93F80" w:rsidRPr="00ED0E38" w:rsidRDefault="00D93F80" w:rsidP="00240C90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8"/>
                <w:szCs w:val="18"/>
                <w:lang w:val="en-CA"/>
              </w:rPr>
            </w:pPr>
          </w:p>
        </w:tc>
      </w:tr>
      <w:tr w:rsidR="00D93F80" w:rsidRPr="00ED0E38" w14:paraId="1F45B4C2" w14:textId="77777777" w:rsidTr="00297D0B">
        <w:trPr>
          <w:cantSplit/>
          <w:trHeight w:val="268"/>
        </w:trPr>
        <w:tc>
          <w:tcPr>
            <w:tcW w:w="7084" w:type="dxa"/>
            <w:vMerge/>
            <w:tcBorders>
              <w:right w:val="single" w:sz="4" w:space="0" w:color="auto"/>
            </w:tcBorders>
          </w:tcPr>
          <w:p w14:paraId="23C830F2" w14:textId="77777777" w:rsidR="00D93F80" w:rsidRPr="00ED1C40" w:rsidRDefault="00D93F80" w:rsidP="00240C90">
            <w:pPr>
              <w:pStyle w:val="Header"/>
              <w:tabs>
                <w:tab w:val="clear" w:pos="4320"/>
                <w:tab w:val="clear" w:pos="8640"/>
              </w:tabs>
              <w:rPr>
                <w:rFonts w:ascii="Tahoma" w:hAnsi="Tahoma" w:cs="Tahoma"/>
                <w:sz w:val="16"/>
                <w:szCs w:val="16"/>
                <w:lang w:val="fr-CA"/>
              </w:rPr>
            </w:pPr>
          </w:p>
        </w:tc>
        <w:tc>
          <w:tcPr>
            <w:tcW w:w="26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0A721B" w14:textId="77777777" w:rsidR="00D93F80" w:rsidRPr="00051B22" w:rsidRDefault="00D93F80" w:rsidP="00051B22">
            <w:pPr>
              <w:pStyle w:val="Header"/>
              <w:tabs>
                <w:tab w:val="clear" w:pos="4320"/>
                <w:tab w:val="clear" w:pos="8640"/>
              </w:tabs>
              <w:jc w:val="right"/>
              <w:rPr>
                <w:rFonts w:ascii="Tahoma" w:hAnsi="Tahoma" w:cs="Tahoma"/>
                <w:b/>
                <w:bCs/>
                <w:i/>
                <w:iCs/>
              </w:rPr>
            </w:pPr>
            <w:r w:rsidRPr="00051B22">
              <w:rPr>
                <w:rFonts w:ascii="Tahoma" w:hAnsi="Tahoma" w:cs="Tahoma"/>
                <w:b/>
                <w:bCs/>
                <w:i/>
                <w:iCs/>
              </w:rPr>
              <w:t>TOTAL AMOUNT (</w:t>
            </w:r>
            <w:r w:rsidRPr="00297D0B">
              <w:rPr>
                <w:rFonts w:ascii="Tahoma" w:hAnsi="Tahoma" w:cs="Tahoma"/>
                <w:b/>
                <w:bCs/>
                <w:i/>
                <w:iCs/>
              </w:rPr>
              <w:t>USD</w:t>
            </w:r>
            <w:r w:rsidRPr="00051B22">
              <w:rPr>
                <w:rFonts w:ascii="Tahoma" w:hAnsi="Tahoma" w:cs="Tahoma"/>
                <w:b/>
                <w:bCs/>
                <w:i/>
                <w:iCs/>
              </w:rPr>
              <w:t>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C84681" w14:textId="470E1DF1" w:rsidR="00D93F80" w:rsidRDefault="005B493B" w:rsidP="00240C90">
            <w:pPr>
              <w:pStyle w:val="Header"/>
              <w:tabs>
                <w:tab w:val="clear" w:pos="4320"/>
                <w:tab w:val="clear" w:pos="8640"/>
              </w:tabs>
              <w:jc w:val="right"/>
              <w:rPr>
                <w:rFonts w:ascii="Tahoma" w:hAnsi="Tahoma" w:cs="Tahoma"/>
                <w:sz w:val="18"/>
                <w:szCs w:val="18"/>
                <w:lang w:val="en-CA"/>
              </w:rPr>
            </w:pPr>
            <w:sdt>
              <w:sdtPr>
                <w:rPr>
                  <w:rFonts w:ascii="Tahoma" w:hAnsi="Tahoma" w:cs="Tahoma"/>
                  <w:noProof/>
                  <w:highlight w:val="yellow"/>
                </w:rPr>
                <w:alias w:val="Price"/>
                <w:tag w:val=""/>
                <w:id w:val="93289767"/>
                <w:placeholder>
                  <w:docPart w:val="C0BC8F63F3B548479DEA84AFD2C677EE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1E7BC5" w:rsidRPr="00F97CB9">
                  <w:rPr>
                    <w:rStyle w:val="PlaceholderText"/>
                    <w:rFonts w:eastAsiaTheme="minorHAnsi"/>
                  </w:rPr>
                  <w:t>[</w:t>
                </w:r>
                <w:r w:rsidR="001E7BC5">
                  <w:rPr>
                    <w:rStyle w:val="PlaceholderText"/>
                    <w:rFonts w:eastAsiaTheme="minorHAnsi"/>
                  </w:rPr>
                  <w:t>XX,000.00</w:t>
                </w:r>
                <w:r w:rsidR="001E7BC5" w:rsidRPr="00F97CB9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</w:tc>
      </w:tr>
    </w:tbl>
    <w:p w14:paraId="15C4F3F2" w14:textId="0376EA06" w:rsidR="007A4676" w:rsidRPr="007A4676" w:rsidRDefault="00B55C86" w:rsidP="00297D0B">
      <w:pPr>
        <w:pStyle w:val="Header"/>
        <w:tabs>
          <w:tab w:val="clear" w:pos="4320"/>
          <w:tab w:val="clear" w:pos="8640"/>
        </w:tabs>
        <w:jc w:val="center"/>
        <w:rPr>
          <w:bCs/>
          <w:sz w:val="24"/>
          <w:szCs w:val="24"/>
          <w:lang w:val="en-CA"/>
        </w:rPr>
      </w:pPr>
      <w:r w:rsidRPr="00ED0E38">
        <w:rPr>
          <w:bCs/>
          <w:sz w:val="16"/>
          <w:lang w:val="fr-CA"/>
        </w:rPr>
        <w:t>COPIE DU CLIENT – CLIENT COPY</w:t>
      </w:r>
    </w:p>
    <w:sectPr w:rsidR="007A4676" w:rsidRPr="007A4676" w:rsidSect="00297D0B">
      <w:headerReference w:type="default" r:id="rId9"/>
      <w:type w:val="continuous"/>
      <w:pgSz w:w="12240" w:h="15840"/>
      <w:pgMar w:top="2275" w:right="245" w:bottom="245" w:left="547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924BEC" w14:textId="77777777" w:rsidR="008E5904" w:rsidRDefault="008E5904">
      <w:r>
        <w:separator/>
      </w:r>
    </w:p>
  </w:endnote>
  <w:endnote w:type="continuationSeparator" w:id="0">
    <w:p w14:paraId="4BC81133" w14:textId="77777777" w:rsidR="008E5904" w:rsidRDefault="008E5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57C9CA" w14:textId="77777777" w:rsidR="008E5904" w:rsidRDefault="008E5904">
      <w:r>
        <w:separator/>
      </w:r>
    </w:p>
  </w:footnote>
  <w:footnote w:type="continuationSeparator" w:id="0">
    <w:p w14:paraId="51BF63F6" w14:textId="77777777" w:rsidR="008E5904" w:rsidRDefault="008E59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1590BA" w14:textId="77777777" w:rsidR="00297D0B" w:rsidRDefault="00297D0B" w:rsidP="00297D0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A455438" wp14:editId="60BCCC26">
              <wp:simplePos x="0" y="0"/>
              <wp:positionH relativeFrom="column">
                <wp:posOffset>847725</wp:posOffset>
              </wp:positionH>
              <wp:positionV relativeFrom="page">
                <wp:posOffset>866775</wp:posOffset>
              </wp:positionV>
              <wp:extent cx="3514725" cy="342900"/>
              <wp:effectExtent l="0" t="0" r="9525" b="0"/>
              <wp:wrapNone/>
              <wp:docPr id="1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14725" cy="342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36EB33" w14:textId="77777777" w:rsidR="00297D0B" w:rsidRPr="0081457C" w:rsidRDefault="00297D0B" w:rsidP="00297D0B">
                          <w:pPr>
                            <w:rPr>
                              <w:rFonts w:ascii="Tahoma" w:hAnsi="Tahoma" w:cs="Tahoma"/>
                              <w:sz w:val="16"/>
                            </w:rPr>
                          </w:pPr>
                          <w:r w:rsidRPr="0081457C">
                            <w:rPr>
                              <w:rFonts w:ascii="Tahoma" w:hAnsi="Tahoma" w:cs="Tahoma"/>
                              <w:sz w:val="16"/>
                            </w:rPr>
                            <w:t>12180 ALBERT HUDON, MONTREAL-NORD, QUEBEC, CANADA, H1G 3K7</w:t>
                          </w:r>
                        </w:p>
                        <w:p w14:paraId="51E9C730" w14:textId="77777777" w:rsidR="00297D0B" w:rsidRPr="006E7F40" w:rsidRDefault="00297D0B" w:rsidP="00297D0B">
                          <w:pPr>
                            <w:rPr>
                              <w:rFonts w:ascii="Tahoma" w:hAnsi="Tahoma" w:cs="Tahoma"/>
                              <w:sz w:val="16"/>
                            </w:rPr>
                          </w:pPr>
                          <w:r w:rsidRPr="0081457C">
                            <w:rPr>
                              <w:rFonts w:ascii="Tahoma" w:hAnsi="Tahoma" w:cs="Tahoma"/>
                              <w:sz w:val="16"/>
                            </w:rPr>
                            <w:t>TEL:(514)-322-</w:t>
                          </w:r>
                          <w:proofErr w:type="gramStart"/>
                          <w:r w:rsidRPr="0081457C">
                            <w:rPr>
                              <w:rFonts w:ascii="Tahoma" w:hAnsi="Tahoma" w:cs="Tahoma"/>
                              <w:sz w:val="16"/>
                            </w:rPr>
                            <w:t>0062  FAX</w:t>
                          </w:r>
                          <w:proofErr w:type="gramEnd"/>
                          <w:r w:rsidRPr="0081457C">
                            <w:rPr>
                              <w:rFonts w:ascii="Tahoma" w:hAnsi="Tahoma" w:cs="Tahoma"/>
                              <w:sz w:val="16"/>
                            </w:rPr>
                            <w:t xml:space="preserve">:(514)-322-0063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455438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6" type="#_x0000_t202" style="position:absolute;margin-left:66.75pt;margin-top:68.25pt;width:276.75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" stroked="f" strokecolor="red">
              <v:textbox>
                <w:txbxContent>
                  <w:p w14:paraId="2C36EB33" w14:textId="77777777" w:rsidR="00297D0B" w:rsidRPr="0081457C" w:rsidRDefault="00297D0B" w:rsidP="00297D0B">
                    <w:pPr>
                      <w:rPr>
                        <w:rFonts w:ascii="Tahoma" w:hAnsi="Tahoma" w:cs="Tahoma"/>
                        <w:sz w:val="16"/>
                      </w:rPr>
                    </w:pPr>
                    <w:r w:rsidRPr="0081457C">
                      <w:rPr>
                        <w:rFonts w:ascii="Tahoma" w:hAnsi="Tahoma" w:cs="Tahoma"/>
                        <w:sz w:val="16"/>
                      </w:rPr>
                      <w:t>12180 ALBERT HUDON, MONTREAL-NORD, QUEBEC, CANADA, H1G 3K7</w:t>
                    </w:r>
                  </w:p>
                  <w:p w14:paraId="51E9C730" w14:textId="77777777" w:rsidR="00297D0B" w:rsidRPr="006E7F40" w:rsidRDefault="00297D0B" w:rsidP="00297D0B">
                    <w:pPr>
                      <w:rPr>
                        <w:rFonts w:ascii="Tahoma" w:hAnsi="Tahoma" w:cs="Tahoma"/>
                        <w:sz w:val="16"/>
                      </w:rPr>
                    </w:pPr>
                    <w:r w:rsidRPr="0081457C">
                      <w:rPr>
                        <w:rFonts w:ascii="Tahoma" w:hAnsi="Tahoma" w:cs="Tahoma"/>
                        <w:sz w:val="16"/>
                      </w:rPr>
                      <w:t>TEL:(514)-322-</w:t>
                    </w:r>
                    <w:proofErr w:type="gramStart"/>
                    <w:r w:rsidRPr="0081457C">
                      <w:rPr>
                        <w:rFonts w:ascii="Tahoma" w:hAnsi="Tahoma" w:cs="Tahoma"/>
                        <w:sz w:val="16"/>
                      </w:rPr>
                      <w:t>0062  FAX</w:t>
                    </w:r>
                    <w:proofErr w:type="gramEnd"/>
                    <w:r w:rsidRPr="0081457C">
                      <w:rPr>
                        <w:rFonts w:ascii="Tahoma" w:hAnsi="Tahoma" w:cs="Tahoma"/>
                        <w:sz w:val="16"/>
                      </w:rPr>
                      <w:t xml:space="preserve">:(514)-322-0063        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5F0A58C" wp14:editId="3C0BBA3C">
              <wp:simplePos x="0" y="0"/>
              <wp:positionH relativeFrom="column">
                <wp:posOffset>2562225</wp:posOffset>
              </wp:positionH>
              <wp:positionV relativeFrom="page">
                <wp:posOffset>466725</wp:posOffset>
              </wp:positionV>
              <wp:extent cx="571500" cy="457200"/>
              <wp:effectExtent l="0" t="0" r="0" b="0"/>
              <wp:wrapNone/>
              <wp:docPr id="1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150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8B571B" w14:textId="77777777" w:rsidR="00297D0B" w:rsidRDefault="00297D0B" w:rsidP="00297D0B">
                          <w:pPr>
                            <w:rPr>
                              <w:rFonts w:ascii="Arial Narrow" w:hAnsi="Arial Narrow"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color w:val="000000"/>
                              <w:sz w:val="24"/>
                            </w:rPr>
                            <w:t>LT</w:t>
                          </w:r>
                          <w:r>
                            <w:rPr>
                              <w:rFonts w:ascii="Arial Narrow" w:hAnsi="Arial Narrow"/>
                              <w:b/>
                              <w:snapToGrid w:val="0"/>
                              <w:color w:val="000000"/>
                              <w:sz w:val="24"/>
                            </w:rPr>
                            <w:t>ÉE</w:t>
                          </w:r>
                        </w:p>
                        <w:p w14:paraId="4C99520B" w14:textId="77777777" w:rsidR="00297D0B" w:rsidRDefault="00297D0B" w:rsidP="00297D0B">
                          <w:pPr>
                            <w:pStyle w:val="Heading2"/>
                          </w:pPr>
                          <w:r>
                            <w:rPr>
                              <w:color w:val="000000"/>
                            </w:rPr>
                            <w:t>LTD.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F0A58C" id="Text Box 12" o:spid="_x0000_s1027" type="#_x0000_t202" style="position:absolute;margin-left:201.75pt;margin-top:36.75pt;width:45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" stroked="f">
              <v:textbox>
                <w:txbxContent>
                  <w:p w14:paraId="108B571B" w14:textId="77777777" w:rsidR="00297D0B" w:rsidRDefault="00297D0B" w:rsidP="00297D0B">
                    <w:pPr>
                      <w:rPr>
                        <w:rFonts w:ascii="Arial Narrow" w:hAnsi="Arial Narrow"/>
                        <w:b/>
                        <w:color w:val="000000"/>
                        <w:sz w:val="24"/>
                      </w:rPr>
                    </w:pPr>
                    <w:r>
                      <w:rPr>
                        <w:rFonts w:ascii="Arial Narrow" w:hAnsi="Arial Narrow"/>
                        <w:b/>
                        <w:color w:val="000000"/>
                        <w:sz w:val="24"/>
                      </w:rPr>
                      <w:t>LT</w:t>
                    </w:r>
                    <w:r>
                      <w:rPr>
                        <w:rFonts w:ascii="Arial Narrow" w:hAnsi="Arial Narrow"/>
                        <w:b/>
                        <w:snapToGrid w:val="0"/>
                        <w:color w:val="000000"/>
                        <w:sz w:val="24"/>
                      </w:rPr>
                      <w:t>ÉE</w:t>
                    </w:r>
                  </w:p>
                  <w:p w14:paraId="4C99520B" w14:textId="77777777" w:rsidR="00297D0B" w:rsidRDefault="00297D0B" w:rsidP="00297D0B">
                    <w:pPr>
                      <w:pStyle w:val="Heading2"/>
                    </w:pPr>
                    <w:r>
                      <w:rPr>
                        <w:color w:val="000000"/>
                      </w:rPr>
                      <w:t>LTD.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8F4697D" wp14:editId="437FA425">
              <wp:simplePos x="0" y="0"/>
              <wp:positionH relativeFrom="margin">
                <wp:posOffset>908685</wp:posOffset>
              </wp:positionH>
              <wp:positionV relativeFrom="margin">
                <wp:posOffset>-1027430</wp:posOffset>
              </wp:positionV>
              <wp:extent cx="1645920" cy="457200"/>
              <wp:effectExtent l="0" t="0" r="0" b="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4592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ED426B" w14:textId="77777777" w:rsidR="00297D0B" w:rsidRDefault="00297D0B" w:rsidP="00297D0B">
                          <w:pPr>
                            <w:rPr>
                              <w:rFonts w:ascii="Arial Narrow" w:hAnsi="Arial Narrow"/>
                              <w:b/>
                              <w:color w:val="000000"/>
                              <w:sz w:val="52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color w:val="000000"/>
                              <w:sz w:val="48"/>
                            </w:rPr>
                            <w:t>CAPMATIC</w:t>
                          </w:r>
                          <w:r>
                            <w:rPr>
                              <w:rFonts w:ascii="Arial Narrow" w:hAnsi="Arial Narrow"/>
                              <w:snapToGrid w:val="0"/>
                              <w:color w:val="000000"/>
                              <w:sz w:val="52"/>
                              <w:vertAlign w:val="superscript"/>
                            </w:rPr>
                            <w:t>®</w:t>
                          </w:r>
                        </w:p>
                        <w:p w14:paraId="1919D538" w14:textId="77777777" w:rsidR="00297D0B" w:rsidRDefault="00297D0B" w:rsidP="00297D0B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F4697D" id="Text Box 10" o:spid="_x0000_s1028" type="#_x0000_t202" style="position:absolute;margin-left:71.55pt;margin-top:-80.9pt;width:129.6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" filled="f" stroked="f">
              <v:textbox>
                <w:txbxContent>
                  <w:p w14:paraId="30ED426B" w14:textId="77777777" w:rsidR="00297D0B" w:rsidRDefault="00297D0B" w:rsidP="00297D0B">
                    <w:pPr>
                      <w:rPr>
                        <w:rFonts w:ascii="Arial Narrow" w:hAnsi="Arial Narrow"/>
                        <w:b/>
                        <w:color w:val="000000"/>
                        <w:sz w:val="52"/>
                      </w:rPr>
                    </w:pPr>
                    <w:r>
                      <w:rPr>
                        <w:rFonts w:ascii="Arial Narrow" w:hAnsi="Arial Narrow"/>
                        <w:b/>
                        <w:color w:val="000000"/>
                        <w:sz w:val="48"/>
                      </w:rPr>
                      <w:t>CAPMATIC</w:t>
                    </w:r>
                    <w:r>
                      <w:rPr>
                        <w:rFonts w:ascii="Arial Narrow" w:hAnsi="Arial Narrow"/>
                        <w:snapToGrid w:val="0"/>
                        <w:color w:val="000000"/>
                        <w:sz w:val="52"/>
                        <w:vertAlign w:val="superscript"/>
                      </w:rPr>
                      <w:t>®</w:t>
                    </w:r>
                  </w:p>
                  <w:p w14:paraId="1919D538" w14:textId="77777777" w:rsidR="00297D0B" w:rsidRDefault="00297D0B" w:rsidP="00297D0B"/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0" locked="0" layoutInCell="1" allowOverlap="1" wp14:anchorId="12C90113" wp14:editId="443B0361">
          <wp:simplePos x="0" y="0"/>
          <wp:positionH relativeFrom="column">
            <wp:posOffset>0</wp:posOffset>
          </wp:positionH>
          <wp:positionV relativeFrom="page">
            <wp:posOffset>457200</wp:posOffset>
          </wp:positionV>
          <wp:extent cx="752475" cy="752475"/>
          <wp:effectExtent l="0" t="0" r="9525" b="9525"/>
          <wp:wrapNone/>
          <wp:docPr id="38489990" name="Picture 38489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752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ab/>
    </w:r>
  </w:p>
  <w:tbl>
    <w:tblPr>
      <w:tblStyle w:val="TableGrid"/>
      <w:tblW w:w="0" w:type="auto"/>
      <w:tblInd w:w="6895" w:type="dxa"/>
      <w:tblLook w:val="04A0" w:firstRow="1" w:lastRow="0" w:firstColumn="1" w:lastColumn="0" w:noHBand="0" w:noVBand="1"/>
    </w:tblPr>
    <w:tblGrid>
      <w:gridCol w:w="2073"/>
      <w:gridCol w:w="2073"/>
    </w:tblGrid>
    <w:tr w:rsidR="00297D0B" w14:paraId="304F66E1" w14:textId="77777777" w:rsidTr="00311F03">
      <w:trPr>
        <w:trHeight w:val="321"/>
      </w:trPr>
      <w:tc>
        <w:tcPr>
          <w:tcW w:w="4146" w:type="dxa"/>
          <w:gridSpan w:val="2"/>
        </w:tcPr>
        <w:p w14:paraId="495DD8B5" w14:textId="3E50F28D" w:rsidR="00297D0B" w:rsidRPr="001224DB" w:rsidRDefault="00297D0B" w:rsidP="00297D0B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Commercial Invoice</w:t>
          </w:r>
        </w:p>
      </w:tc>
    </w:tr>
    <w:tr w:rsidR="00297D0B" w14:paraId="412066B9" w14:textId="77777777" w:rsidTr="00311F03">
      <w:trPr>
        <w:trHeight w:val="321"/>
      </w:trPr>
      <w:tc>
        <w:tcPr>
          <w:tcW w:w="2073" w:type="dxa"/>
          <w:vAlign w:val="center"/>
        </w:tcPr>
        <w:p w14:paraId="712A9862" w14:textId="77777777" w:rsidR="00297D0B" w:rsidRPr="001224DB" w:rsidRDefault="00297D0B" w:rsidP="00297D0B">
          <w:pPr>
            <w:pStyle w:val="Header"/>
            <w:jc w:val="center"/>
            <w:rPr>
              <w:sz w:val="24"/>
              <w:szCs w:val="24"/>
            </w:rPr>
          </w:pPr>
          <w:proofErr w:type="spellStart"/>
          <w:r w:rsidRPr="001224DB">
            <w:rPr>
              <w:sz w:val="24"/>
              <w:szCs w:val="24"/>
            </w:rPr>
            <w:t>Numéro</w:t>
          </w:r>
          <w:proofErr w:type="spellEnd"/>
          <w:r w:rsidRPr="001224DB">
            <w:rPr>
              <w:sz w:val="24"/>
              <w:szCs w:val="24"/>
            </w:rPr>
            <w:t xml:space="preserve"> / Number</w:t>
          </w:r>
        </w:p>
      </w:tc>
      <w:tc>
        <w:tcPr>
          <w:tcW w:w="2073" w:type="dxa"/>
          <w:vAlign w:val="center"/>
        </w:tcPr>
        <w:p w14:paraId="0A24CEDB" w14:textId="77777777" w:rsidR="00297D0B" w:rsidRPr="001224DB" w:rsidRDefault="00297D0B" w:rsidP="00297D0B">
          <w:pPr>
            <w:pStyle w:val="Header"/>
            <w:jc w:val="center"/>
            <w:rPr>
              <w:sz w:val="24"/>
              <w:szCs w:val="24"/>
            </w:rPr>
          </w:pPr>
          <w:r w:rsidRPr="001224DB">
            <w:rPr>
              <w:sz w:val="24"/>
              <w:szCs w:val="24"/>
            </w:rPr>
            <w:t>Date</w:t>
          </w:r>
        </w:p>
      </w:tc>
    </w:tr>
    <w:tr w:rsidR="00297D0B" w14:paraId="59D9EA68" w14:textId="77777777" w:rsidTr="00311F03">
      <w:trPr>
        <w:trHeight w:val="321"/>
      </w:trPr>
      <w:tc>
        <w:tcPr>
          <w:tcW w:w="2073" w:type="dxa"/>
          <w:vAlign w:val="center"/>
        </w:tcPr>
        <w:p w14:paraId="1311A5C5" w14:textId="686D5998" w:rsidR="00297D0B" w:rsidRDefault="00297D0B" w:rsidP="00297D0B">
          <w:pPr>
            <w:pStyle w:val="Header"/>
          </w:pPr>
          <w:r>
            <w:t>F2024-</w:t>
          </w:r>
          <w:r>
            <w:fldChar w:fldCharType="begin"/>
          </w:r>
          <w:r>
            <w:instrText xml:space="preserve"> MERGEFIELD Ox </w:instrText>
          </w:r>
          <w:r>
            <w:fldChar w:fldCharType="separate"/>
          </w:r>
          <w:r w:rsidR="005B493B">
            <w:rPr>
              <w:noProof/>
            </w:rPr>
            <w:t>«Ox»</w:t>
          </w:r>
          <w:r>
            <w:fldChar w:fldCharType="end"/>
          </w:r>
          <w:r>
            <w:t>-1</w:t>
          </w:r>
        </w:p>
      </w:tc>
      <w:tc>
        <w:tcPr>
          <w:tcW w:w="2073" w:type="dxa"/>
          <w:vAlign w:val="center"/>
        </w:tcPr>
        <w:p w14:paraId="271132E3" w14:textId="41D2CA9A" w:rsidR="00297D0B" w:rsidRDefault="00297D0B" w:rsidP="00297D0B">
          <w:pPr>
            <w:pStyle w:val="Header"/>
          </w:pPr>
          <w:r>
            <w:fldChar w:fldCharType="begin"/>
          </w:r>
          <w:r>
            <w:instrText xml:space="preserve"> DATE  \@ "d-MMM-yy"  \* MERGEFORMAT </w:instrText>
          </w:r>
          <w:r>
            <w:fldChar w:fldCharType="separate"/>
          </w:r>
          <w:r w:rsidR="005B493B">
            <w:rPr>
              <w:noProof/>
            </w:rPr>
            <w:t>6-Dec-24</w:t>
          </w:r>
          <w:r>
            <w:fldChar w:fldCharType="end"/>
          </w:r>
        </w:p>
      </w:tc>
    </w:tr>
  </w:tbl>
  <w:p w14:paraId="17D5FBC1" w14:textId="77777777" w:rsidR="00297D0B" w:rsidRDefault="00297D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AB42060"/>
    <w:multiLevelType w:val="hybridMultilevel"/>
    <w:tmpl w:val="8A22D98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1807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mailMerge>
    <w:mainDocumentType w:val="catalog"/>
    <w:linkToQuery/>
    <w:dataType w:val="native"/>
    <w:connectString w:val="Provider=Microsoft.ACE.OLEDB.12.0;User ID=Admin;Data Source=P:\Capmatic\Production\Project Management\Mail Merge\Input Info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Input info$'`"/>
    <w:dataSource r:id="rId2"/>
    <w:odso>
      <w:udl w:val="Provider=Microsoft.ACE.OLEDB.12.0;User ID=Admin;Data Source=P:\Capmatic\Production\Project Management\Mail Merge\Input Info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Input info$'"/>
      <w:src r:id="rId3"/>
      <w:colDelim w:val="9"/>
      <w:type w:val="database"/>
      <w:fHdr/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type w:val="dbColumn"/>
        <w:name w:val="Company"/>
        <w:mappedName w:val="Company"/>
        <w:column w:val="1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type w:val="dbColumn"/>
        <w:name w:val="Telefone"/>
        <w:mappedName w:val="Business Phone"/>
        <w:column w:val="12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  <w:fieldMapData>
        <w:column w:val="0"/>
        <w:lid w:val="en-CA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1FF"/>
    <w:rsid w:val="000019CD"/>
    <w:rsid w:val="00006A3C"/>
    <w:rsid w:val="00017995"/>
    <w:rsid w:val="000279E0"/>
    <w:rsid w:val="00031FA2"/>
    <w:rsid w:val="00040659"/>
    <w:rsid w:val="00041191"/>
    <w:rsid w:val="00051B22"/>
    <w:rsid w:val="00084F37"/>
    <w:rsid w:val="000A1D0D"/>
    <w:rsid w:val="000A284C"/>
    <w:rsid w:val="000A57AE"/>
    <w:rsid w:val="000A7268"/>
    <w:rsid w:val="000B15ED"/>
    <w:rsid w:val="000D6B31"/>
    <w:rsid w:val="000D746F"/>
    <w:rsid w:val="00106084"/>
    <w:rsid w:val="001546C0"/>
    <w:rsid w:val="001633DF"/>
    <w:rsid w:val="00174262"/>
    <w:rsid w:val="00186E38"/>
    <w:rsid w:val="00186EEE"/>
    <w:rsid w:val="001E7BC5"/>
    <w:rsid w:val="001F1177"/>
    <w:rsid w:val="001F473E"/>
    <w:rsid w:val="0020105C"/>
    <w:rsid w:val="00217924"/>
    <w:rsid w:val="002343FE"/>
    <w:rsid w:val="002560D8"/>
    <w:rsid w:val="00295CE8"/>
    <w:rsid w:val="0029656F"/>
    <w:rsid w:val="00297D0B"/>
    <w:rsid w:val="002A2AD0"/>
    <w:rsid w:val="002E2B74"/>
    <w:rsid w:val="002F5C80"/>
    <w:rsid w:val="00350DEB"/>
    <w:rsid w:val="0038734D"/>
    <w:rsid w:val="00391FDB"/>
    <w:rsid w:val="003A5A54"/>
    <w:rsid w:val="003B07A7"/>
    <w:rsid w:val="003C67CC"/>
    <w:rsid w:val="003E4A2F"/>
    <w:rsid w:val="003E699B"/>
    <w:rsid w:val="00411627"/>
    <w:rsid w:val="00412FD5"/>
    <w:rsid w:val="004336A4"/>
    <w:rsid w:val="00435DD3"/>
    <w:rsid w:val="00446B22"/>
    <w:rsid w:val="00473B78"/>
    <w:rsid w:val="00492B32"/>
    <w:rsid w:val="00496EDA"/>
    <w:rsid w:val="004D70A9"/>
    <w:rsid w:val="004D78A3"/>
    <w:rsid w:val="00507D07"/>
    <w:rsid w:val="00523496"/>
    <w:rsid w:val="00536067"/>
    <w:rsid w:val="00586E68"/>
    <w:rsid w:val="005A4B22"/>
    <w:rsid w:val="005B493B"/>
    <w:rsid w:val="005B7E28"/>
    <w:rsid w:val="005C33D5"/>
    <w:rsid w:val="005C75DE"/>
    <w:rsid w:val="0061339C"/>
    <w:rsid w:val="00616BB2"/>
    <w:rsid w:val="006272A2"/>
    <w:rsid w:val="00630FAB"/>
    <w:rsid w:val="00656CC7"/>
    <w:rsid w:val="0066424A"/>
    <w:rsid w:val="00671F93"/>
    <w:rsid w:val="00684537"/>
    <w:rsid w:val="006A1A95"/>
    <w:rsid w:val="006A2AD2"/>
    <w:rsid w:val="006E7F40"/>
    <w:rsid w:val="007136ED"/>
    <w:rsid w:val="00715A73"/>
    <w:rsid w:val="00760AB4"/>
    <w:rsid w:val="007A4676"/>
    <w:rsid w:val="007A5D3A"/>
    <w:rsid w:val="007B4CF1"/>
    <w:rsid w:val="007C2F7C"/>
    <w:rsid w:val="007C6C17"/>
    <w:rsid w:val="007E049D"/>
    <w:rsid w:val="007F2212"/>
    <w:rsid w:val="007F2B5C"/>
    <w:rsid w:val="00800104"/>
    <w:rsid w:val="0081541B"/>
    <w:rsid w:val="00825AFF"/>
    <w:rsid w:val="008420F5"/>
    <w:rsid w:val="0085031D"/>
    <w:rsid w:val="00871A60"/>
    <w:rsid w:val="008761FF"/>
    <w:rsid w:val="00881945"/>
    <w:rsid w:val="00896798"/>
    <w:rsid w:val="008B19B2"/>
    <w:rsid w:val="008C58AE"/>
    <w:rsid w:val="008D6D80"/>
    <w:rsid w:val="008E4103"/>
    <w:rsid w:val="008E5904"/>
    <w:rsid w:val="008F0B8A"/>
    <w:rsid w:val="00904C6F"/>
    <w:rsid w:val="0091190B"/>
    <w:rsid w:val="0091215F"/>
    <w:rsid w:val="00914182"/>
    <w:rsid w:val="00914ED8"/>
    <w:rsid w:val="009223CE"/>
    <w:rsid w:val="00970398"/>
    <w:rsid w:val="009719E1"/>
    <w:rsid w:val="00982061"/>
    <w:rsid w:val="009A1E71"/>
    <w:rsid w:val="009A6A34"/>
    <w:rsid w:val="009C6B5E"/>
    <w:rsid w:val="009D1317"/>
    <w:rsid w:val="009E1603"/>
    <w:rsid w:val="009F07C3"/>
    <w:rsid w:val="00A11741"/>
    <w:rsid w:val="00A238CF"/>
    <w:rsid w:val="00A241CA"/>
    <w:rsid w:val="00A3078C"/>
    <w:rsid w:val="00A40312"/>
    <w:rsid w:val="00A4141E"/>
    <w:rsid w:val="00A6277D"/>
    <w:rsid w:val="00A76171"/>
    <w:rsid w:val="00A80582"/>
    <w:rsid w:val="00A80EED"/>
    <w:rsid w:val="00A964CC"/>
    <w:rsid w:val="00AB291A"/>
    <w:rsid w:val="00AC79C4"/>
    <w:rsid w:val="00AD119D"/>
    <w:rsid w:val="00AD4B76"/>
    <w:rsid w:val="00AE47DA"/>
    <w:rsid w:val="00AE52D7"/>
    <w:rsid w:val="00AE5C65"/>
    <w:rsid w:val="00B03B60"/>
    <w:rsid w:val="00B1580E"/>
    <w:rsid w:val="00B32011"/>
    <w:rsid w:val="00B342AB"/>
    <w:rsid w:val="00B35D11"/>
    <w:rsid w:val="00B37A47"/>
    <w:rsid w:val="00B47622"/>
    <w:rsid w:val="00B5330A"/>
    <w:rsid w:val="00B54A1F"/>
    <w:rsid w:val="00B55C86"/>
    <w:rsid w:val="00B7022E"/>
    <w:rsid w:val="00B82503"/>
    <w:rsid w:val="00BA698D"/>
    <w:rsid w:val="00BB0134"/>
    <w:rsid w:val="00BC77FD"/>
    <w:rsid w:val="00BD7D8B"/>
    <w:rsid w:val="00BF2A6F"/>
    <w:rsid w:val="00BF68C7"/>
    <w:rsid w:val="00BF6E46"/>
    <w:rsid w:val="00C16F4E"/>
    <w:rsid w:val="00C2598C"/>
    <w:rsid w:val="00C54A85"/>
    <w:rsid w:val="00C74B0F"/>
    <w:rsid w:val="00C97D6E"/>
    <w:rsid w:val="00CC4E39"/>
    <w:rsid w:val="00CC61F8"/>
    <w:rsid w:val="00CD510C"/>
    <w:rsid w:val="00D17B6A"/>
    <w:rsid w:val="00D34D6B"/>
    <w:rsid w:val="00D404F9"/>
    <w:rsid w:val="00D5683A"/>
    <w:rsid w:val="00D64B56"/>
    <w:rsid w:val="00D93F80"/>
    <w:rsid w:val="00D95AA7"/>
    <w:rsid w:val="00DA3427"/>
    <w:rsid w:val="00DB5842"/>
    <w:rsid w:val="00DE6E3D"/>
    <w:rsid w:val="00E036EB"/>
    <w:rsid w:val="00E042CE"/>
    <w:rsid w:val="00E04F21"/>
    <w:rsid w:val="00E13366"/>
    <w:rsid w:val="00E336F5"/>
    <w:rsid w:val="00E45504"/>
    <w:rsid w:val="00E521F5"/>
    <w:rsid w:val="00E55C82"/>
    <w:rsid w:val="00E6491F"/>
    <w:rsid w:val="00E74696"/>
    <w:rsid w:val="00ED1C40"/>
    <w:rsid w:val="00ED3B2F"/>
    <w:rsid w:val="00ED42B5"/>
    <w:rsid w:val="00ED5021"/>
    <w:rsid w:val="00F12D27"/>
    <w:rsid w:val="00F440FA"/>
    <w:rsid w:val="00F507E8"/>
    <w:rsid w:val="00F578B4"/>
    <w:rsid w:val="00F723AC"/>
    <w:rsid w:val="00F92A10"/>
    <w:rsid w:val="00FA52D4"/>
    <w:rsid w:val="00FA5C1A"/>
    <w:rsid w:val="00FA5CE5"/>
    <w:rsid w:val="00FA6ECB"/>
    <w:rsid w:val="00FB7F75"/>
    <w:rsid w:val="00FC793E"/>
    <w:rsid w:val="00FE3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B3BDA2"/>
  <w15:chartTrackingRefBased/>
  <w15:docId w15:val="{942E66FF-C056-4748-BC75-E1BD9A792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42B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qFormat/>
    <w:rsid w:val="00ED42B5"/>
    <w:pPr>
      <w:keepNext/>
      <w:outlineLvl w:val="1"/>
    </w:pPr>
    <w:rPr>
      <w:rFonts w:ascii="Arial Narrow" w:hAnsi="Arial Narrow"/>
      <w:b/>
      <w:color w:val="FF0000"/>
      <w:sz w:val="24"/>
    </w:rPr>
  </w:style>
  <w:style w:type="paragraph" w:styleId="Heading9">
    <w:name w:val="heading 9"/>
    <w:basedOn w:val="Normal"/>
    <w:next w:val="Normal"/>
    <w:link w:val="Heading9Char"/>
    <w:qFormat/>
    <w:rsid w:val="00ED42B5"/>
    <w:pPr>
      <w:keepNext/>
      <w:jc w:val="center"/>
      <w:outlineLvl w:val="8"/>
    </w:pPr>
    <w:rPr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D42B5"/>
    <w:rPr>
      <w:rFonts w:ascii="Arial Narrow" w:eastAsia="Times New Roman" w:hAnsi="Arial Narrow" w:cs="Times New Roman"/>
      <w:b/>
      <w:color w:val="FF0000"/>
      <w:sz w:val="24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ED42B5"/>
    <w:rPr>
      <w:rFonts w:ascii="Times New Roman" w:eastAsia="Times New Roman" w:hAnsi="Times New Roman" w:cs="Times New Roman"/>
      <w:b/>
      <w:bCs/>
      <w:sz w:val="24"/>
      <w:szCs w:val="20"/>
      <w:lang w:val="en-US"/>
    </w:rPr>
  </w:style>
  <w:style w:type="paragraph" w:styleId="Header">
    <w:name w:val="header"/>
    <w:basedOn w:val="Normal"/>
    <w:link w:val="HeaderChar"/>
    <w:rsid w:val="00ED42B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D42B5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rsid w:val="00ED42B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D42B5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odyText3">
    <w:name w:val="Body Text 3"/>
    <w:basedOn w:val="Normal"/>
    <w:link w:val="BodyText3Char"/>
    <w:rsid w:val="00ED42B5"/>
    <w:rPr>
      <w:sz w:val="24"/>
    </w:rPr>
  </w:style>
  <w:style w:type="character" w:customStyle="1" w:styleId="BodyText3Char">
    <w:name w:val="Body Text 3 Char"/>
    <w:basedOn w:val="DefaultParagraphFont"/>
    <w:link w:val="BodyText3"/>
    <w:rsid w:val="00ED42B5"/>
    <w:rPr>
      <w:rFonts w:ascii="Times New Roman" w:eastAsia="Times New Roman" w:hAnsi="Times New Roman" w:cs="Times New Roman"/>
      <w:sz w:val="24"/>
      <w:szCs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ED42B5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17426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26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styleId="Hyperlink">
    <w:name w:val="Hyperlink"/>
    <w:basedOn w:val="DefaultParagraphFont"/>
    <w:uiPriority w:val="99"/>
    <w:unhideWhenUsed/>
    <w:rsid w:val="007A46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4676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A52D4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A52D4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FA52D4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FA52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52D4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52D4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52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52D4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table" w:styleId="TableGrid">
    <w:name w:val="Table Grid"/>
    <w:basedOn w:val="TableNormal"/>
    <w:uiPriority w:val="39"/>
    <w:rsid w:val="00297D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8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mailMergeSource" Target="file:///P:\Capmatic\Production\Project%20Management\Mail%20Merge\Input%20Info.xlsm" TargetMode="External"/><Relationship Id="rId2" Type="http://schemas.openxmlformats.org/officeDocument/2006/relationships/mailMergeSource" Target="file:///P:\Capmatic\Production\Project%20Management\Mail%20Merge\Input%20Info.xlsm" TargetMode="External"/><Relationship Id="rId1" Type="http://schemas.openxmlformats.org/officeDocument/2006/relationships/attachedTemplate" Target="file:///C:\Users\bcgirard\Desktop\Mail-Merge-Packing%20Slip+\Packing%20Slip_Commercial%20Invoice_Certificate%20of%20Origin_Ship%20To%20Label_Customer_Ox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EEFE4E2F6E024D28BC5C003204553F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0DA8C0-C6A5-4946-B585-09058450B0FA}"/>
      </w:docPartPr>
      <w:docPartBody>
        <w:p w:rsidR="00E25A72" w:rsidRDefault="00B624F6" w:rsidP="00B624F6">
          <w:pPr>
            <w:pStyle w:val="EEFE4E2F6E024D28BC5C003204553F3B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F4674D2B8EED498386F1B50DB0AC13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35E8EA-50F7-41AD-96D2-5DC757FC72FA}"/>
      </w:docPartPr>
      <w:docPartBody>
        <w:p w:rsidR="00E25A72" w:rsidRDefault="00B624F6" w:rsidP="00B624F6">
          <w:pPr>
            <w:pStyle w:val="F4674D2B8EED498386F1B50DB0AC1348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297D0B">
            <w:rPr>
              <w:rFonts w:ascii="Tahoma" w:hAnsi="Tahoma" w:cs="Tahoma"/>
              <w:noProof/>
              <w:sz w:val="18"/>
              <w:szCs w:val="18"/>
              <w:lang w:val="en-CA"/>
            </w:rPr>
            <w:t>1 Crate: X L x X W x X H inches         x LBS</w:t>
          </w:r>
          <w:r w:rsidRPr="00297D0B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721AD136B9AA4F1BA8EAAB77C2F1BA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0A17E0-A825-4AF6-BB71-6ADD5F114BB0}"/>
      </w:docPartPr>
      <w:docPartBody>
        <w:p w:rsidR="00E25A72" w:rsidRDefault="00B624F6" w:rsidP="00B624F6">
          <w:pPr>
            <w:pStyle w:val="721AD136B9AA4F1BA8EAAB77C2F1BA261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XX,000.00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0B537250235740ABA4B4AB20FAF361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7D3A7E-5D77-4CCF-A6AD-87D0E7788B2E}"/>
      </w:docPartPr>
      <w:docPartBody>
        <w:p w:rsidR="00E25A72" w:rsidRDefault="00B624F6" w:rsidP="00B624F6">
          <w:pPr>
            <w:pStyle w:val="0B537250235740ABA4B4AB20FAF361151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XX,000.00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6CFD6247C4234FBAAE2CB9442F0FAB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5D117E-D98F-474F-ABCC-858570E571EC}"/>
      </w:docPartPr>
      <w:docPartBody>
        <w:p w:rsidR="00E25A72" w:rsidRDefault="00B624F6" w:rsidP="00B624F6">
          <w:pPr>
            <w:pStyle w:val="6CFD6247C4234FBAAE2CB9442F0FAB5B1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XX,000.00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C0BC8F63F3B548479DEA84AFD2C677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0F95EA-D656-437F-980B-15BFF838D6E5}"/>
      </w:docPartPr>
      <w:docPartBody>
        <w:p w:rsidR="00E25A72" w:rsidRDefault="00B624F6" w:rsidP="00B624F6">
          <w:pPr>
            <w:pStyle w:val="C0BC8F63F3B548479DEA84AFD2C677EE1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XX,000.00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E9CF8682BDB2414A89EED0FABF4DBE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4DE52C-0081-41D0-98C6-298341A3E4A0}"/>
      </w:docPartPr>
      <w:docPartBody>
        <w:p w:rsidR="00B624F6" w:rsidRDefault="00B624F6" w:rsidP="00B624F6">
          <w:pPr>
            <w:pStyle w:val="E9CF8682BDB2414A89EED0FABF4DBED4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6467AC1BDC9E45AB97E597CBCB38EC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EAD465-3684-4458-954D-6096EAC411E6}"/>
      </w:docPartPr>
      <w:docPartBody>
        <w:p w:rsidR="00B624F6" w:rsidRDefault="00B624F6" w:rsidP="00B624F6">
          <w:pPr>
            <w:pStyle w:val="6467AC1BDC9E45AB97E597CBCB38EC04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297D0B">
            <w:rPr>
              <w:rFonts w:ascii="Tahoma" w:hAnsi="Tahoma" w:cs="Tahoma"/>
              <w:noProof/>
              <w:sz w:val="18"/>
              <w:szCs w:val="18"/>
            </w:rPr>
            <w:t>1 Crate: X L x X W x X H inches         x LBS</w:t>
          </w:r>
          <w:r w:rsidRPr="00297D0B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182E7749B6E042C8B260E1B8A8C67A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86B11D-D0D9-4E0C-B7CC-2D0BD747DE9C}"/>
      </w:docPartPr>
      <w:docPartBody>
        <w:p w:rsidR="00B624F6" w:rsidRDefault="00B624F6" w:rsidP="00B624F6">
          <w:pPr>
            <w:pStyle w:val="182E7749B6E042C8B260E1B8A8C67AE9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XX,000.00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BE84AE35BA8D4A6292CAA65F186A09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9FA28B-3D00-4298-B6F3-0D9152E0555A}"/>
      </w:docPartPr>
      <w:docPartBody>
        <w:p w:rsidR="00B624F6" w:rsidRDefault="00B624F6" w:rsidP="00B624F6">
          <w:pPr>
            <w:pStyle w:val="BE84AE35BA8D4A6292CAA65F186A0959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XX,000.00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80DD7DD52ACD4CFA8DC45220B18A4F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F979DC-4168-4635-9C61-54D0770CF420}"/>
      </w:docPartPr>
      <w:docPartBody>
        <w:p w:rsidR="00B624F6" w:rsidRDefault="00B624F6" w:rsidP="00B624F6">
          <w:pPr>
            <w:pStyle w:val="80DD7DD52ACD4CFA8DC45220B18A4FDD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2719D06B545D44C5991B21CBF51217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6F8E49-CC49-4A1B-81B9-C525AC9ADECF}"/>
      </w:docPartPr>
      <w:docPartBody>
        <w:p w:rsidR="00B624F6" w:rsidRDefault="00B624F6" w:rsidP="00B624F6">
          <w:pPr>
            <w:pStyle w:val="2719D06B545D44C5991B21CBF51217CD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297D0B">
            <w:rPr>
              <w:rFonts w:ascii="Tahoma" w:hAnsi="Tahoma" w:cs="Tahoma"/>
              <w:noProof/>
              <w:sz w:val="18"/>
              <w:szCs w:val="18"/>
            </w:rPr>
            <w:t>1 Crate: X L x X W x X H inches         x LBS</w:t>
          </w:r>
          <w:r w:rsidRPr="00297D0B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3093C3B499164051AA2EB726F1C0B2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D8C8A6-C211-47C4-900A-82ED7CB21A72}"/>
      </w:docPartPr>
      <w:docPartBody>
        <w:p w:rsidR="00B624F6" w:rsidRDefault="00B624F6" w:rsidP="00B624F6">
          <w:pPr>
            <w:pStyle w:val="3093C3B499164051AA2EB726F1C0B2F6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XX,000.00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078C67666B92422AB32B6C94D3E5B1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F8E211-2C23-4C0C-A3D0-22A6E03E4DAE}"/>
      </w:docPartPr>
      <w:docPartBody>
        <w:p w:rsidR="00B624F6" w:rsidRDefault="00B624F6" w:rsidP="00B624F6">
          <w:pPr>
            <w:pStyle w:val="078C67666B92422AB32B6C94D3E5B17C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XX,000.00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D3B86410F53A4CA48DE4CD51115810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563B2A-CD38-4424-9672-6877BEB534E4}"/>
      </w:docPartPr>
      <w:docPartBody>
        <w:p w:rsidR="00B624F6" w:rsidRDefault="00B624F6" w:rsidP="00B624F6">
          <w:pPr>
            <w:pStyle w:val="D3B86410F53A4CA48DE4CD5111581078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7EFBA964DB7C40F5A5BBE2CE9439D7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FA0A44-327B-4ACC-80AF-4B3D2EC0B2BB}"/>
      </w:docPartPr>
      <w:docPartBody>
        <w:p w:rsidR="00B624F6" w:rsidRDefault="00B624F6" w:rsidP="00B624F6">
          <w:pPr>
            <w:pStyle w:val="7EFBA964DB7C40F5A5BBE2CE9439D7B9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297D0B">
            <w:rPr>
              <w:rFonts w:ascii="Tahoma" w:hAnsi="Tahoma" w:cs="Tahoma"/>
              <w:noProof/>
              <w:sz w:val="18"/>
              <w:szCs w:val="18"/>
            </w:rPr>
            <w:t>1 Crate: X L x X W x X H inches         x LBS</w:t>
          </w:r>
          <w:r w:rsidRPr="00297D0B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5EA580A408F44CC2B743562D160A5C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23A9FA-3256-4636-ACC7-CD78676C5516}"/>
      </w:docPartPr>
      <w:docPartBody>
        <w:p w:rsidR="00B624F6" w:rsidRDefault="00B624F6" w:rsidP="00B624F6">
          <w:pPr>
            <w:pStyle w:val="5EA580A408F44CC2B743562D160A5C64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XX,000.00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6F493CDE803041C3A154AA00E791D7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A68DBB-0EFA-46AA-994D-4AA63BFCEF0F}"/>
      </w:docPartPr>
      <w:docPartBody>
        <w:p w:rsidR="00B624F6" w:rsidRDefault="00B624F6" w:rsidP="00B624F6">
          <w:pPr>
            <w:pStyle w:val="6F493CDE803041C3A154AA00E791D778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XX,000.00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CE7AF80E661F4ED1A0ED30FF239C59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312ABE-3652-47A7-AF60-2537C3FA492D}"/>
      </w:docPartPr>
      <w:docPartBody>
        <w:p w:rsidR="00B624F6" w:rsidRDefault="00B624F6" w:rsidP="00B624F6">
          <w:pPr>
            <w:pStyle w:val="CE7AF80E661F4ED1A0ED30FF239C59AE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FF62707D29BD46EE96E247E69A124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87176E-73FC-46BC-99E7-E8D5413F2F55}"/>
      </w:docPartPr>
      <w:docPartBody>
        <w:p w:rsidR="00B624F6" w:rsidRDefault="00B624F6" w:rsidP="00B624F6">
          <w:pPr>
            <w:pStyle w:val="FF62707D29BD46EE96E247E69A124048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297D0B">
            <w:rPr>
              <w:rFonts w:ascii="Tahoma" w:hAnsi="Tahoma" w:cs="Tahoma"/>
              <w:noProof/>
              <w:sz w:val="18"/>
              <w:szCs w:val="18"/>
            </w:rPr>
            <w:t>1 Crate: X L x X W x X H inches         x LBS</w:t>
          </w:r>
          <w:r w:rsidRPr="00297D0B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D5BB0EAD5A664EE1B6E34B9FFBE5E6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642CF3-79C8-4B94-B754-CF4D00E0B052}"/>
      </w:docPartPr>
      <w:docPartBody>
        <w:p w:rsidR="00B624F6" w:rsidRDefault="00B624F6" w:rsidP="00B624F6">
          <w:pPr>
            <w:pStyle w:val="D5BB0EAD5A664EE1B6E34B9FFBE5E6D8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XX,000.00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AB5240C31B224E8A85DFACBC8EC2B1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986345-BD22-4AA9-8975-37BBCA52CB81}"/>
      </w:docPartPr>
      <w:docPartBody>
        <w:p w:rsidR="00B624F6" w:rsidRDefault="00B624F6" w:rsidP="00B624F6">
          <w:pPr>
            <w:pStyle w:val="AB5240C31B224E8A85DFACBC8EC2B18F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XX,000.00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DEF043F99ECD4C8CB3420E0DEB7FE1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F94F6E-1727-4DBE-B22E-9921865CB3FB}"/>
      </w:docPartPr>
      <w:docPartBody>
        <w:p w:rsidR="00B624F6" w:rsidRDefault="00B624F6" w:rsidP="00B624F6">
          <w:pPr>
            <w:pStyle w:val="DEF043F99ECD4C8CB3420E0DEB7FE11D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5429F7031BD9457A8BF43F2582BB77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BF313C-4BA9-43BE-A798-C30673FADCCC}"/>
      </w:docPartPr>
      <w:docPartBody>
        <w:p w:rsidR="00B624F6" w:rsidRDefault="00B624F6" w:rsidP="00B624F6">
          <w:pPr>
            <w:pStyle w:val="5429F7031BD9457A8BF43F2582BB7726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297D0B">
            <w:rPr>
              <w:rFonts w:ascii="Tahoma" w:hAnsi="Tahoma" w:cs="Tahoma"/>
              <w:noProof/>
              <w:sz w:val="18"/>
              <w:szCs w:val="18"/>
            </w:rPr>
            <w:t>1 Crate: X L x X W x X H inches         x LBS</w:t>
          </w:r>
          <w:r w:rsidRPr="00297D0B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3613E7BE391A4EBA80BBC8F81103E6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F6AF25-4A60-4662-A8B7-A25A39940000}"/>
      </w:docPartPr>
      <w:docPartBody>
        <w:p w:rsidR="00B624F6" w:rsidRDefault="00B624F6" w:rsidP="00B624F6">
          <w:pPr>
            <w:pStyle w:val="3613E7BE391A4EBA80BBC8F81103E632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XX,000.00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5A7F247936A2405AA61984745FD9D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59DB7C-6127-49B6-9630-4ADCEE9ACA7E}"/>
      </w:docPartPr>
      <w:docPartBody>
        <w:p w:rsidR="00B624F6" w:rsidRDefault="00B624F6" w:rsidP="00B624F6">
          <w:pPr>
            <w:pStyle w:val="5A7F247936A2405AA61984745FD9D527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XX,000.00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4BED8E9C9D3E428583D5FD27C7F869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D9A8F2-960E-4C9F-B038-650327FAA0DD}"/>
      </w:docPartPr>
      <w:docPartBody>
        <w:p w:rsidR="00B624F6" w:rsidRDefault="00B624F6" w:rsidP="00B624F6">
          <w:pPr>
            <w:pStyle w:val="4BED8E9C9D3E428583D5FD27C7F8697D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BADCD99F839546BEB770F95E752347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ED12DF-27AB-4B93-8AAB-4864602E23A0}"/>
      </w:docPartPr>
      <w:docPartBody>
        <w:p w:rsidR="00B624F6" w:rsidRDefault="00B624F6" w:rsidP="00B624F6">
          <w:pPr>
            <w:pStyle w:val="BADCD99F839546BEB770F95E752347C8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297D0B">
            <w:rPr>
              <w:rFonts w:ascii="Tahoma" w:hAnsi="Tahoma" w:cs="Tahoma"/>
              <w:noProof/>
              <w:sz w:val="18"/>
              <w:szCs w:val="18"/>
            </w:rPr>
            <w:t>1 Crate: X L x X W x X H inches         x LBS</w:t>
          </w:r>
          <w:r w:rsidRPr="00297D0B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3B7D6ACB8C584714840A02A2B594EC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E1189E-715E-4CCA-AF50-B6FBED42092E}"/>
      </w:docPartPr>
      <w:docPartBody>
        <w:p w:rsidR="00B624F6" w:rsidRDefault="00B624F6" w:rsidP="00B624F6">
          <w:pPr>
            <w:pStyle w:val="3B7D6ACB8C584714840A02A2B594ECB8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XX,000.00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D426339D1BC64CB5B68F750C811379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EAE21B-A3B2-4A1B-A9D4-37D086390FAD}"/>
      </w:docPartPr>
      <w:docPartBody>
        <w:p w:rsidR="00B624F6" w:rsidRDefault="00B624F6" w:rsidP="00B624F6">
          <w:pPr>
            <w:pStyle w:val="D426339D1BC64CB5B68F750C81137936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XX,000.00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5C78ABC963F048F6AD6DFAFBD44A7A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7822AC-5B37-4C25-BCEF-1FD45BCF199D}"/>
      </w:docPartPr>
      <w:docPartBody>
        <w:p w:rsidR="00B624F6" w:rsidRDefault="00B624F6" w:rsidP="00B624F6">
          <w:pPr>
            <w:pStyle w:val="5C78ABC963F048F6AD6DFAFBD44A7AF5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AF9C66F4324D48AF888AE04D0A1B1D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452937-5B62-48CD-AB0F-FEC7E275D62F}"/>
      </w:docPartPr>
      <w:docPartBody>
        <w:p w:rsidR="00B624F6" w:rsidRDefault="00B624F6" w:rsidP="00B624F6">
          <w:pPr>
            <w:pStyle w:val="AF9C66F4324D48AF888AE04D0A1B1DA7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297D0B">
            <w:rPr>
              <w:rFonts w:ascii="Tahoma" w:hAnsi="Tahoma" w:cs="Tahoma"/>
              <w:noProof/>
              <w:sz w:val="18"/>
              <w:szCs w:val="18"/>
            </w:rPr>
            <w:t>1 Crate: X L x X W x X H inches         x LBS</w:t>
          </w:r>
          <w:r w:rsidRPr="00297D0B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3ABAB30AE69C4DABB17AB6C72133A1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C9F88C-4EB5-4D39-B9B4-347C71C62FE0}"/>
      </w:docPartPr>
      <w:docPartBody>
        <w:p w:rsidR="00B624F6" w:rsidRDefault="00B624F6" w:rsidP="00B624F6">
          <w:pPr>
            <w:pStyle w:val="3ABAB30AE69C4DABB17AB6C72133A1E1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XX,000.00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A0AF702E8FD74D619A632720F216C6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6CE57B-F5DF-435F-A95B-76D167B5CE5E}"/>
      </w:docPartPr>
      <w:docPartBody>
        <w:p w:rsidR="00B624F6" w:rsidRDefault="00B624F6" w:rsidP="00B624F6">
          <w:pPr>
            <w:pStyle w:val="A0AF702E8FD74D619A632720F216C6FE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XX,000.00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110E4FF8A191406A957C6D1448A929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9B88BB-925E-42AD-B769-9F194C4E559C}"/>
      </w:docPartPr>
      <w:docPartBody>
        <w:p w:rsidR="00B624F6" w:rsidRDefault="00B624F6" w:rsidP="00B624F6">
          <w:pPr>
            <w:pStyle w:val="110E4FF8A191406A957C6D1448A9291B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60FC13E4CE49490397B17C1A0C468D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694177-07B4-4960-AAB2-25A43BC885F3}"/>
      </w:docPartPr>
      <w:docPartBody>
        <w:p w:rsidR="00B624F6" w:rsidRDefault="00B624F6" w:rsidP="00B624F6">
          <w:pPr>
            <w:pStyle w:val="60FC13E4CE49490397B17C1A0C468D43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297D0B">
            <w:rPr>
              <w:rFonts w:ascii="Tahoma" w:hAnsi="Tahoma" w:cs="Tahoma"/>
              <w:noProof/>
              <w:sz w:val="18"/>
              <w:szCs w:val="18"/>
            </w:rPr>
            <w:t>1 Crate: X L x X W x X H inches         x LBS</w:t>
          </w:r>
          <w:r w:rsidRPr="00297D0B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CC0A8215C0964B66856346B2B642BA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EC0CE5-3C92-440D-9EAD-AC108DAF3295}"/>
      </w:docPartPr>
      <w:docPartBody>
        <w:p w:rsidR="00B624F6" w:rsidRDefault="00B624F6" w:rsidP="00B624F6">
          <w:pPr>
            <w:pStyle w:val="CC0A8215C0964B66856346B2B642BA75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XX,000.00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B21F96D7E8BC4101AE4A79633AC23B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F22605-6918-4B0B-80D7-B2329AF5197E}"/>
      </w:docPartPr>
      <w:docPartBody>
        <w:p w:rsidR="00B624F6" w:rsidRDefault="00B624F6" w:rsidP="00B624F6">
          <w:pPr>
            <w:pStyle w:val="B21F96D7E8BC4101AE4A79633AC23B19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XX,000.00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492CC7C68534484588048EEE1BD0C9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60C92A-1869-49E8-8125-A411BE567B26}"/>
      </w:docPartPr>
      <w:docPartBody>
        <w:p w:rsidR="00B624F6" w:rsidRDefault="00B624F6" w:rsidP="00B624F6">
          <w:pPr>
            <w:pStyle w:val="492CC7C68534484588048EEE1BD0C91B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80977FCE02B44E9F8C60C60792014C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30F07B-D334-403B-8264-1536FAEF6E73}"/>
      </w:docPartPr>
      <w:docPartBody>
        <w:p w:rsidR="00B624F6" w:rsidRDefault="00B624F6" w:rsidP="00B624F6">
          <w:pPr>
            <w:pStyle w:val="80977FCE02B44E9F8C60C60792014CB6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297D0B">
            <w:rPr>
              <w:rFonts w:ascii="Tahoma" w:hAnsi="Tahoma" w:cs="Tahoma"/>
              <w:noProof/>
              <w:sz w:val="18"/>
              <w:szCs w:val="18"/>
            </w:rPr>
            <w:t>1 Crate: X L x X W x X H inches         x LBS</w:t>
          </w:r>
          <w:r w:rsidRPr="00297D0B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B48E58B4B2B843439FFCA55F16B76B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B1F7FC-06F1-47E5-8A88-4FFBBD3FF674}"/>
      </w:docPartPr>
      <w:docPartBody>
        <w:p w:rsidR="00B624F6" w:rsidRDefault="00B624F6" w:rsidP="00B624F6">
          <w:pPr>
            <w:pStyle w:val="B48E58B4B2B843439FFCA55F16B76BD8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XX,000.00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0B96CF21451E4E8E93ADF5C011F15B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F5CE7A-D0EA-4E0F-A6FF-C6D695CF6081}"/>
      </w:docPartPr>
      <w:docPartBody>
        <w:p w:rsidR="00B624F6" w:rsidRDefault="00B624F6" w:rsidP="00B624F6">
          <w:pPr>
            <w:pStyle w:val="0B96CF21451E4E8E93ADF5C011F15B9F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XX,000.00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9CD0D796D40346AD9BFAECEDF01B9B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F9BC2A-BF45-4045-94A7-C16CEF26C2C1}"/>
      </w:docPartPr>
      <w:docPartBody>
        <w:p w:rsidR="00B624F6" w:rsidRDefault="00B624F6" w:rsidP="00B624F6">
          <w:pPr>
            <w:pStyle w:val="9CD0D796D40346AD9BFAECEDF01B9BD8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75B8CF4FC8124540BBB3E188633A93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E32CD0-1565-4A3C-AA63-EFBE0016C1A5}"/>
      </w:docPartPr>
      <w:docPartBody>
        <w:p w:rsidR="00B624F6" w:rsidRDefault="00B624F6" w:rsidP="00B624F6">
          <w:pPr>
            <w:pStyle w:val="75B8CF4FC8124540BBB3E188633A93EE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297D0B">
            <w:rPr>
              <w:rFonts w:ascii="Tahoma" w:hAnsi="Tahoma" w:cs="Tahoma"/>
              <w:noProof/>
              <w:sz w:val="18"/>
              <w:szCs w:val="18"/>
            </w:rPr>
            <w:t>1 Crate: X L x X W x X H inches         x LBS</w:t>
          </w:r>
          <w:r w:rsidRPr="00297D0B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8C81F62F9FEB45978A58373AC185CF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1281A5-B62D-4BC2-B869-2A8E2BDC904D}"/>
      </w:docPartPr>
      <w:docPartBody>
        <w:p w:rsidR="00B624F6" w:rsidRDefault="00B624F6" w:rsidP="00B624F6">
          <w:pPr>
            <w:pStyle w:val="8C81F62F9FEB45978A58373AC185CF32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XX,000.00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9CF88D14ABFA4F7C8ECD5B3715E2F7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2F0E4F-8691-4839-B11B-B6EAD87843A9}"/>
      </w:docPartPr>
      <w:docPartBody>
        <w:p w:rsidR="00B624F6" w:rsidRDefault="00B624F6" w:rsidP="00B624F6">
          <w:pPr>
            <w:pStyle w:val="9CF88D14ABFA4F7C8ECD5B3715E2F724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XX,000.00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6303D810B4244D788E77CAFE919CD0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250DC3-BF59-4A1B-85AD-417C00C9B780}"/>
      </w:docPartPr>
      <w:docPartBody>
        <w:p w:rsidR="00B624F6" w:rsidRDefault="00B624F6" w:rsidP="00B624F6">
          <w:pPr>
            <w:pStyle w:val="6303D810B4244D788E77CAFE919CD0ED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Type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FC3ECEC20D014693A13B97A8F1AB2A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E64A1C-9166-42A5-B7E6-8BD535653761}"/>
      </w:docPartPr>
      <w:docPartBody>
        <w:p w:rsidR="00B624F6" w:rsidRDefault="00B624F6" w:rsidP="00B624F6">
          <w:pPr>
            <w:pStyle w:val="FC3ECEC20D014693A13B97A8F1AB2A10"/>
          </w:pPr>
          <w:r w:rsidRPr="001E7BC5">
            <w:rPr>
              <w:rStyle w:val="PlaceholderText"/>
              <w:rFonts w:eastAsiaTheme="minorHAnsi"/>
              <w:sz w:val="18"/>
              <w:szCs w:val="18"/>
            </w:rPr>
            <w:t>[</w:t>
          </w:r>
          <w:r w:rsidRPr="00297D0B">
            <w:rPr>
              <w:rFonts w:ascii="Tahoma" w:hAnsi="Tahoma" w:cs="Tahoma"/>
              <w:noProof/>
              <w:sz w:val="18"/>
              <w:szCs w:val="18"/>
            </w:rPr>
            <w:t>1 Crate: X L x X W x X H inches         x LBS</w:t>
          </w:r>
          <w:r w:rsidRPr="00297D0B">
            <w:rPr>
              <w:rStyle w:val="PlaceholderText"/>
              <w:rFonts w:eastAsiaTheme="minorHAnsi"/>
              <w:sz w:val="18"/>
              <w:szCs w:val="18"/>
            </w:rPr>
            <w:t>]</w:t>
          </w:r>
        </w:p>
      </w:docPartBody>
    </w:docPart>
    <w:docPart>
      <w:docPartPr>
        <w:name w:val="9CAA3110ED284334BBDED7FF545530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9FAD8A-D785-4000-B7A9-E3E6E34D1411}"/>
      </w:docPartPr>
      <w:docPartBody>
        <w:p w:rsidR="00B624F6" w:rsidRDefault="00B624F6" w:rsidP="00B624F6">
          <w:pPr>
            <w:pStyle w:val="9CAA3110ED284334BBDED7FF545530D1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XX,000.00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BDD464327262451486C25310D233BC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FD0791-0339-4663-A9DE-F34F6B84C240}"/>
      </w:docPartPr>
      <w:docPartBody>
        <w:p w:rsidR="00B624F6" w:rsidRDefault="00B624F6" w:rsidP="00B624F6">
          <w:pPr>
            <w:pStyle w:val="BDD464327262451486C25310D233BC27"/>
          </w:pPr>
          <w:r w:rsidRPr="00F97CB9">
            <w:rPr>
              <w:rStyle w:val="PlaceholderText"/>
              <w:rFonts w:eastAsiaTheme="minorHAnsi"/>
            </w:rPr>
            <w:t>[</w:t>
          </w:r>
          <w:r>
            <w:rPr>
              <w:rStyle w:val="PlaceholderText"/>
              <w:rFonts w:eastAsiaTheme="minorHAnsi"/>
            </w:rPr>
            <w:t>XX,000.00</w:t>
          </w:r>
          <w:r w:rsidRPr="00F97CB9">
            <w:rPr>
              <w:rStyle w:val="PlaceholderText"/>
              <w:rFonts w:eastAsiaTheme="minorHAnsi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3D3"/>
    <w:rsid w:val="00106084"/>
    <w:rsid w:val="00252428"/>
    <w:rsid w:val="002E78A6"/>
    <w:rsid w:val="004143D3"/>
    <w:rsid w:val="004514B7"/>
    <w:rsid w:val="00586E68"/>
    <w:rsid w:val="005B4801"/>
    <w:rsid w:val="00B47622"/>
    <w:rsid w:val="00B624F6"/>
    <w:rsid w:val="00D64B56"/>
    <w:rsid w:val="00E137D6"/>
    <w:rsid w:val="00E2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CA" w:eastAsia="en-C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624F6"/>
    <w:rPr>
      <w:color w:val="808080"/>
    </w:rPr>
  </w:style>
  <w:style w:type="paragraph" w:customStyle="1" w:styleId="EEFE4E2F6E024D28BC5C003204553F3B">
    <w:name w:val="EEFE4E2F6E024D28BC5C003204553F3B"/>
    <w:rsid w:val="00B624F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en-US"/>
      <w14:ligatures w14:val="none"/>
    </w:rPr>
  </w:style>
  <w:style w:type="paragraph" w:customStyle="1" w:styleId="F4674D2B8EED498386F1B50DB0AC1348">
    <w:name w:val="F4674D2B8EED498386F1B50DB0AC1348"/>
    <w:rsid w:val="00B624F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en-US"/>
      <w14:ligatures w14:val="none"/>
    </w:rPr>
  </w:style>
  <w:style w:type="paragraph" w:customStyle="1" w:styleId="721AD136B9AA4F1BA8EAAB77C2F1BA261">
    <w:name w:val="721AD136B9AA4F1BA8EAAB77C2F1BA261"/>
    <w:rsid w:val="00B624F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en-US"/>
      <w14:ligatures w14:val="none"/>
    </w:rPr>
  </w:style>
  <w:style w:type="paragraph" w:customStyle="1" w:styleId="0B537250235740ABA4B4AB20FAF361151">
    <w:name w:val="0B537250235740ABA4B4AB20FAF361151"/>
    <w:rsid w:val="00B624F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en-US"/>
      <w14:ligatures w14:val="none"/>
    </w:rPr>
  </w:style>
  <w:style w:type="paragraph" w:customStyle="1" w:styleId="6CFD6247C4234FBAAE2CB9442F0FAB5B1">
    <w:name w:val="6CFD6247C4234FBAAE2CB9442F0FAB5B1"/>
    <w:rsid w:val="00B624F6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en-US"/>
      <w14:ligatures w14:val="none"/>
    </w:rPr>
  </w:style>
  <w:style w:type="paragraph" w:customStyle="1" w:styleId="C0BC8F63F3B548479DEA84AFD2C677EE1">
    <w:name w:val="C0BC8F63F3B548479DEA84AFD2C677EE1"/>
    <w:rsid w:val="00B624F6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en-US"/>
      <w14:ligatures w14:val="none"/>
    </w:rPr>
  </w:style>
  <w:style w:type="paragraph" w:customStyle="1" w:styleId="E9CF8682BDB2414A89EED0FABF4DBED4">
    <w:name w:val="E9CF8682BDB2414A89EED0FABF4DBED4"/>
    <w:rsid w:val="00B624F6"/>
  </w:style>
  <w:style w:type="paragraph" w:customStyle="1" w:styleId="6467AC1BDC9E45AB97E597CBCB38EC04">
    <w:name w:val="6467AC1BDC9E45AB97E597CBCB38EC04"/>
    <w:rsid w:val="00B624F6"/>
  </w:style>
  <w:style w:type="paragraph" w:customStyle="1" w:styleId="182E7749B6E042C8B260E1B8A8C67AE9">
    <w:name w:val="182E7749B6E042C8B260E1B8A8C67AE9"/>
    <w:rsid w:val="00B624F6"/>
  </w:style>
  <w:style w:type="paragraph" w:customStyle="1" w:styleId="BE84AE35BA8D4A6292CAA65F186A0959">
    <w:name w:val="BE84AE35BA8D4A6292CAA65F186A0959"/>
    <w:rsid w:val="00B624F6"/>
  </w:style>
  <w:style w:type="paragraph" w:customStyle="1" w:styleId="80DD7DD52ACD4CFA8DC45220B18A4FDD">
    <w:name w:val="80DD7DD52ACD4CFA8DC45220B18A4FDD"/>
    <w:rsid w:val="00B624F6"/>
  </w:style>
  <w:style w:type="paragraph" w:customStyle="1" w:styleId="2719D06B545D44C5991B21CBF51217CD">
    <w:name w:val="2719D06B545D44C5991B21CBF51217CD"/>
    <w:rsid w:val="00B624F6"/>
  </w:style>
  <w:style w:type="paragraph" w:customStyle="1" w:styleId="3093C3B499164051AA2EB726F1C0B2F6">
    <w:name w:val="3093C3B499164051AA2EB726F1C0B2F6"/>
    <w:rsid w:val="00B624F6"/>
  </w:style>
  <w:style w:type="paragraph" w:customStyle="1" w:styleId="078C67666B92422AB32B6C94D3E5B17C">
    <w:name w:val="078C67666B92422AB32B6C94D3E5B17C"/>
    <w:rsid w:val="00B624F6"/>
  </w:style>
  <w:style w:type="paragraph" w:customStyle="1" w:styleId="D3B86410F53A4CA48DE4CD5111581078">
    <w:name w:val="D3B86410F53A4CA48DE4CD5111581078"/>
    <w:rsid w:val="00B624F6"/>
  </w:style>
  <w:style w:type="paragraph" w:customStyle="1" w:styleId="7EFBA964DB7C40F5A5BBE2CE9439D7B9">
    <w:name w:val="7EFBA964DB7C40F5A5BBE2CE9439D7B9"/>
    <w:rsid w:val="00B624F6"/>
  </w:style>
  <w:style w:type="paragraph" w:customStyle="1" w:styleId="5EA580A408F44CC2B743562D160A5C64">
    <w:name w:val="5EA580A408F44CC2B743562D160A5C64"/>
    <w:rsid w:val="00B624F6"/>
  </w:style>
  <w:style w:type="paragraph" w:customStyle="1" w:styleId="6F493CDE803041C3A154AA00E791D778">
    <w:name w:val="6F493CDE803041C3A154AA00E791D778"/>
    <w:rsid w:val="00B624F6"/>
  </w:style>
  <w:style w:type="paragraph" w:customStyle="1" w:styleId="CE7AF80E661F4ED1A0ED30FF239C59AE">
    <w:name w:val="CE7AF80E661F4ED1A0ED30FF239C59AE"/>
    <w:rsid w:val="00B624F6"/>
  </w:style>
  <w:style w:type="paragraph" w:customStyle="1" w:styleId="FF62707D29BD46EE96E247E69A124048">
    <w:name w:val="FF62707D29BD46EE96E247E69A124048"/>
    <w:rsid w:val="00B624F6"/>
  </w:style>
  <w:style w:type="paragraph" w:customStyle="1" w:styleId="D5BB0EAD5A664EE1B6E34B9FFBE5E6D8">
    <w:name w:val="D5BB0EAD5A664EE1B6E34B9FFBE5E6D8"/>
    <w:rsid w:val="00B624F6"/>
  </w:style>
  <w:style w:type="paragraph" w:customStyle="1" w:styleId="AB5240C31B224E8A85DFACBC8EC2B18F">
    <w:name w:val="AB5240C31B224E8A85DFACBC8EC2B18F"/>
    <w:rsid w:val="00B624F6"/>
  </w:style>
  <w:style w:type="paragraph" w:customStyle="1" w:styleId="DEF043F99ECD4C8CB3420E0DEB7FE11D">
    <w:name w:val="DEF043F99ECD4C8CB3420E0DEB7FE11D"/>
    <w:rsid w:val="00B624F6"/>
  </w:style>
  <w:style w:type="paragraph" w:customStyle="1" w:styleId="5429F7031BD9457A8BF43F2582BB7726">
    <w:name w:val="5429F7031BD9457A8BF43F2582BB7726"/>
    <w:rsid w:val="00B624F6"/>
  </w:style>
  <w:style w:type="paragraph" w:customStyle="1" w:styleId="3613E7BE391A4EBA80BBC8F81103E632">
    <w:name w:val="3613E7BE391A4EBA80BBC8F81103E632"/>
    <w:rsid w:val="00B624F6"/>
  </w:style>
  <w:style w:type="paragraph" w:customStyle="1" w:styleId="5A7F247936A2405AA61984745FD9D527">
    <w:name w:val="5A7F247936A2405AA61984745FD9D527"/>
    <w:rsid w:val="00B624F6"/>
  </w:style>
  <w:style w:type="paragraph" w:customStyle="1" w:styleId="4BED8E9C9D3E428583D5FD27C7F8697D">
    <w:name w:val="4BED8E9C9D3E428583D5FD27C7F8697D"/>
    <w:rsid w:val="00B624F6"/>
  </w:style>
  <w:style w:type="paragraph" w:customStyle="1" w:styleId="BADCD99F839546BEB770F95E752347C8">
    <w:name w:val="BADCD99F839546BEB770F95E752347C8"/>
    <w:rsid w:val="00B624F6"/>
  </w:style>
  <w:style w:type="paragraph" w:customStyle="1" w:styleId="3B7D6ACB8C584714840A02A2B594ECB8">
    <w:name w:val="3B7D6ACB8C584714840A02A2B594ECB8"/>
    <w:rsid w:val="00B624F6"/>
  </w:style>
  <w:style w:type="paragraph" w:customStyle="1" w:styleId="D426339D1BC64CB5B68F750C81137936">
    <w:name w:val="D426339D1BC64CB5B68F750C81137936"/>
    <w:rsid w:val="00B624F6"/>
  </w:style>
  <w:style w:type="paragraph" w:customStyle="1" w:styleId="5C78ABC963F048F6AD6DFAFBD44A7AF5">
    <w:name w:val="5C78ABC963F048F6AD6DFAFBD44A7AF5"/>
    <w:rsid w:val="00B624F6"/>
  </w:style>
  <w:style w:type="paragraph" w:customStyle="1" w:styleId="AF9C66F4324D48AF888AE04D0A1B1DA7">
    <w:name w:val="AF9C66F4324D48AF888AE04D0A1B1DA7"/>
    <w:rsid w:val="00B624F6"/>
  </w:style>
  <w:style w:type="paragraph" w:customStyle="1" w:styleId="3ABAB30AE69C4DABB17AB6C72133A1E1">
    <w:name w:val="3ABAB30AE69C4DABB17AB6C72133A1E1"/>
    <w:rsid w:val="00B624F6"/>
  </w:style>
  <w:style w:type="paragraph" w:customStyle="1" w:styleId="A0AF702E8FD74D619A632720F216C6FE">
    <w:name w:val="A0AF702E8FD74D619A632720F216C6FE"/>
    <w:rsid w:val="00B624F6"/>
  </w:style>
  <w:style w:type="paragraph" w:customStyle="1" w:styleId="110E4FF8A191406A957C6D1448A9291B">
    <w:name w:val="110E4FF8A191406A957C6D1448A9291B"/>
    <w:rsid w:val="00B624F6"/>
  </w:style>
  <w:style w:type="paragraph" w:customStyle="1" w:styleId="60FC13E4CE49490397B17C1A0C468D43">
    <w:name w:val="60FC13E4CE49490397B17C1A0C468D43"/>
    <w:rsid w:val="00B624F6"/>
  </w:style>
  <w:style w:type="paragraph" w:customStyle="1" w:styleId="CC0A8215C0964B66856346B2B642BA75">
    <w:name w:val="CC0A8215C0964B66856346B2B642BA75"/>
    <w:rsid w:val="00B624F6"/>
  </w:style>
  <w:style w:type="paragraph" w:customStyle="1" w:styleId="B21F96D7E8BC4101AE4A79633AC23B19">
    <w:name w:val="B21F96D7E8BC4101AE4A79633AC23B19"/>
    <w:rsid w:val="00B624F6"/>
  </w:style>
  <w:style w:type="paragraph" w:customStyle="1" w:styleId="492CC7C68534484588048EEE1BD0C91B">
    <w:name w:val="492CC7C68534484588048EEE1BD0C91B"/>
    <w:rsid w:val="00B624F6"/>
  </w:style>
  <w:style w:type="paragraph" w:customStyle="1" w:styleId="80977FCE02B44E9F8C60C60792014CB6">
    <w:name w:val="80977FCE02B44E9F8C60C60792014CB6"/>
    <w:rsid w:val="00B624F6"/>
  </w:style>
  <w:style w:type="paragraph" w:customStyle="1" w:styleId="B48E58B4B2B843439FFCA55F16B76BD8">
    <w:name w:val="B48E58B4B2B843439FFCA55F16B76BD8"/>
    <w:rsid w:val="00B624F6"/>
  </w:style>
  <w:style w:type="paragraph" w:customStyle="1" w:styleId="0B96CF21451E4E8E93ADF5C011F15B9F">
    <w:name w:val="0B96CF21451E4E8E93ADF5C011F15B9F"/>
    <w:rsid w:val="00B624F6"/>
  </w:style>
  <w:style w:type="paragraph" w:customStyle="1" w:styleId="9CD0D796D40346AD9BFAECEDF01B9BD8">
    <w:name w:val="9CD0D796D40346AD9BFAECEDF01B9BD8"/>
    <w:rsid w:val="00B624F6"/>
  </w:style>
  <w:style w:type="paragraph" w:customStyle="1" w:styleId="75B8CF4FC8124540BBB3E188633A93EE">
    <w:name w:val="75B8CF4FC8124540BBB3E188633A93EE"/>
    <w:rsid w:val="00B624F6"/>
  </w:style>
  <w:style w:type="paragraph" w:customStyle="1" w:styleId="8C81F62F9FEB45978A58373AC185CF32">
    <w:name w:val="8C81F62F9FEB45978A58373AC185CF32"/>
    <w:rsid w:val="00B624F6"/>
  </w:style>
  <w:style w:type="paragraph" w:customStyle="1" w:styleId="9CF88D14ABFA4F7C8ECD5B3715E2F724">
    <w:name w:val="9CF88D14ABFA4F7C8ECD5B3715E2F724"/>
    <w:rsid w:val="00B624F6"/>
  </w:style>
  <w:style w:type="paragraph" w:customStyle="1" w:styleId="6303D810B4244D788E77CAFE919CD0ED">
    <w:name w:val="6303D810B4244D788E77CAFE919CD0ED"/>
    <w:rsid w:val="00B624F6"/>
  </w:style>
  <w:style w:type="paragraph" w:customStyle="1" w:styleId="FC3ECEC20D014693A13B97A8F1AB2A10">
    <w:name w:val="FC3ECEC20D014693A13B97A8F1AB2A10"/>
    <w:rsid w:val="00B624F6"/>
  </w:style>
  <w:style w:type="paragraph" w:customStyle="1" w:styleId="9CAA3110ED284334BBDED7FF545530D1">
    <w:name w:val="9CAA3110ED284334BBDED7FF545530D1"/>
    <w:rsid w:val="00B624F6"/>
  </w:style>
  <w:style w:type="paragraph" w:customStyle="1" w:styleId="BDD464327262451486C25310D233BC27">
    <w:name w:val="BDD464327262451486C25310D233BC27"/>
    <w:rsid w:val="00B624F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2022-01-01T00:00:00</PublishDate>
  <Abstract>x</Abstract>
  <CompanyAddress>x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C4564DB971BB4B8FB7F98EC7238CF4" ma:contentTypeVersion="6" ma:contentTypeDescription="Create a new document." ma:contentTypeScope="" ma:versionID="1c1e72d0a948a57e09d1e0af705eced6">
  <xsd:schema xmlns:xsd="http://www.w3.org/2001/XMLSchema" xmlns:xs="http://www.w3.org/2001/XMLSchema" xmlns:p="http://schemas.microsoft.com/office/2006/metadata/properties" xmlns:ns2="3e67ecb2-30d8-4199-92bb-4eeb5f492dfe" targetNamespace="http://schemas.microsoft.com/office/2006/metadata/properties" ma:root="true" ma:fieldsID="3f507c0fb12beabee9cb7fb1199c911f" ns2:_="">
    <xsd:import namespace="3e67ecb2-30d8-4199-92bb-4eeb5f492d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67ecb2-30d8-4199-92bb-4eeb5f492d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7148086-3830-4266-B74E-99D8FA85219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AB45AE-33D1-4C12-9A36-99E1598D35CA}"/>
</file>

<file path=customXml/itemProps4.xml><?xml version="1.0" encoding="utf-8"?>
<ds:datastoreItem xmlns:ds="http://schemas.openxmlformats.org/officeDocument/2006/customXml" ds:itemID="{D0FC5D29-613F-4654-A48F-72CC7C45D388}"/>
</file>

<file path=customXml/itemProps5.xml><?xml version="1.0" encoding="utf-8"?>
<ds:datastoreItem xmlns:ds="http://schemas.openxmlformats.org/officeDocument/2006/customXml" ds:itemID="{C5900746-3DB9-4873-90F9-636DF40951E1}"/>
</file>

<file path=docProps/app.xml><?xml version="1.0" encoding="utf-8"?>
<Properties xmlns="http://schemas.openxmlformats.org/officeDocument/2006/extended-properties" xmlns:vt="http://schemas.openxmlformats.org/officeDocument/2006/docPropsVTypes">
  <Template>Packing Slip_Commercial Invoice_Certificate of Origin_Ship To Label_Customer_Ox.dotm</Template>
  <TotalTime>11</TotalTime>
  <Pages>2</Pages>
  <Words>728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</vt:lpstr>
    </vt:vector>
  </TitlesOfParts>
  <Manager/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DD/MM/YYYY</dc:title>
  <dc:subject/>
  <dc:creator>Bruno Canavarros Girard</dc:creator>
  <cp:keywords>2022</cp:keywords>
  <dc:description/>
  <cp:lastModifiedBy>Bruno Canavarros Girard</cp:lastModifiedBy>
  <cp:revision>6</cp:revision>
  <cp:lastPrinted>2022-10-17T20:11:00Z</cp:lastPrinted>
  <dcterms:created xsi:type="dcterms:W3CDTF">2024-01-31T18:36:00Z</dcterms:created>
  <dcterms:modified xsi:type="dcterms:W3CDTF">2024-12-06T16:24:00Z</dcterms:modified>
  <cp:category>Ox</cp:category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0x01010053C4564DB971BB4B8FB7F98EC7238CF4</vt:lpwstr>
  </property>
</Properties>
</file>