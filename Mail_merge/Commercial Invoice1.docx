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5A98" w14:textId="1F11E4C5" w:rsidR="00B55C86" w:rsidRDefault="00B55C86" w:rsidP="00297D0B">
      <w:pPr>
        <w:pStyle w:val="Header"/>
        <w:tabs>
          <w:tab w:val="clear" w:pos="4320"/>
          <w:tab w:val="clear" w:pos="8640"/>
        </w:tabs>
        <w:rPr>
          <w:bCs/>
          <w:sz w:val="16"/>
          <w:lang w:val="fr-CA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5"/>
        <w:gridCol w:w="4394"/>
        <w:gridCol w:w="283"/>
        <w:gridCol w:w="709"/>
        <w:gridCol w:w="284"/>
        <w:gridCol w:w="4281"/>
      </w:tblGrid>
      <w:tr w:rsidR="00B55C86" w:rsidRPr="0091190B" w14:paraId="34F58FAD" w14:textId="77777777" w:rsidTr="00297D0B">
        <w:trPr>
          <w:cantSplit/>
          <w:trHeight w:val="2031"/>
        </w:trPr>
        <w:tc>
          <w:tcPr>
            <w:tcW w:w="851" w:type="dxa"/>
            <w:shd w:val="pct15" w:color="auto" w:fill="FFFFFF"/>
            <w:textDirection w:val="btLr"/>
            <w:vAlign w:val="center"/>
          </w:tcPr>
          <w:p w14:paraId="73FA4AE3" w14:textId="77777777" w:rsidR="00B55C86" w:rsidRDefault="00B55C86" w:rsidP="00240C90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Sold To</w:t>
            </w:r>
          </w:p>
          <w:p w14:paraId="6417E637" w14:textId="77777777" w:rsidR="00B55C86" w:rsidRDefault="00B55C86" w:rsidP="00240C90">
            <w:pPr>
              <w:ind w:left="113" w:right="113"/>
              <w:jc w:val="center"/>
              <w:rPr>
                <w:spacing w:val="38"/>
              </w:rPr>
            </w:pPr>
            <w:proofErr w:type="spellStart"/>
            <w:r>
              <w:rPr>
                <w:spacing w:val="70"/>
              </w:rPr>
              <w:t>Vendu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14:paraId="03E7C0A6" w14:textId="77777777" w:rsidR="00B55C86" w:rsidRDefault="00B55C86" w:rsidP="00240C90"/>
        </w:tc>
        <w:tc>
          <w:tcPr>
            <w:tcW w:w="4394" w:type="dxa"/>
            <w:vAlign w:val="center"/>
          </w:tcPr>
          <w:p w14:paraId="59ED7290" w14:textId="241DC0F1" w:rsidR="00B55C86" w:rsidRPr="00B1580E" w:rsidRDefault="00DA2A3D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{{Customer}}</w:t>
            </w:r>
          </w:p>
          <w:p w14:paraId="1113AF1D" w14:textId="589BD754" w:rsidR="00473B78" w:rsidRPr="00DA2A3D" w:rsidRDefault="00DA2A3D" w:rsidP="00240C90">
            <w:pPr>
              <w:rPr>
                <w:bCs/>
                <w:sz w:val="24"/>
                <w:szCs w:val="24"/>
              </w:rPr>
            </w:pPr>
            <w:proofErr w:type="gramStart"/>
            <w:r w:rsidRPr="00DA2A3D">
              <w:rPr>
                <w:bCs/>
                <w:sz w:val="24"/>
                <w:szCs w:val="24"/>
              </w:rPr>
              <w:t>{{Sold</w:t>
            </w:r>
            <w:proofErr w:type="gramEnd"/>
            <w:r>
              <w:rPr>
                <w:bCs/>
                <w:sz w:val="24"/>
                <w:szCs w:val="24"/>
              </w:rPr>
              <w:t>_</w:t>
            </w:r>
            <w:r w:rsidRPr="00DA2A3D">
              <w:rPr>
                <w:bCs/>
                <w:sz w:val="24"/>
                <w:szCs w:val="24"/>
              </w:rPr>
              <w:t>to</w:t>
            </w:r>
            <w:r>
              <w:rPr>
                <w:bCs/>
                <w:sz w:val="24"/>
                <w:szCs w:val="24"/>
              </w:rPr>
              <w:t>Address_1}}</w:t>
            </w:r>
          </w:p>
          <w:p w14:paraId="233D17B0" w14:textId="3495BACC" w:rsidR="00473B78" w:rsidRPr="00DA2A3D" w:rsidRDefault="00DA2A3D" w:rsidP="00240C90">
            <w:pPr>
              <w:rPr>
                <w:bCs/>
                <w:sz w:val="24"/>
                <w:szCs w:val="24"/>
              </w:rPr>
            </w:pPr>
            <w:r w:rsidRPr="00DA2A3D">
              <w:rPr>
                <w:bCs/>
                <w:sz w:val="24"/>
                <w:szCs w:val="24"/>
              </w:rPr>
              <w:t>{{Sold_to</w:t>
            </w:r>
            <w:r>
              <w:rPr>
                <w:bCs/>
                <w:sz w:val="24"/>
                <w:szCs w:val="24"/>
              </w:rPr>
              <w:t>Address_</w:t>
            </w:r>
            <w:r>
              <w:rPr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>}}</w:t>
            </w:r>
          </w:p>
          <w:p w14:paraId="6F2C04D7" w14:textId="74A51046" w:rsidR="00DA2A3D" w:rsidRPr="00DA2A3D" w:rsidRDefault="00DA2A3D" w:rsidP="00DA2A3D">
            <w:pPr>
              <w:rPr>
                <w:bCs/>
                <w:sz w:val="24"/>
                <w:szCs w:val="24"/>
              </w:rPr>
            </w:pPr>
            <w:r w:rsidRPr="00DA2A3D">
              <w:rPr>
                <w:bCs/>
                <w:sz w:val="24"/>
                <w:szCs w:val="24"/>
              </w:rPr>
              <w:t>{{Sold_to</w:t>
            </w:r>
            <w:r>
              <w:rPr>
                <w:bCs/>
                <w:sz w:val="24"/>
                <w:szCs w:val="24"/>
              </w:rPr>
              <w:t>Address_</w:t>
            </w:r>
            <w:r>
              <w:rPr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>}}</w:t>
            </w:r>
          </w:p>
          <w:p w14:paraId="6CD64CA9" w14:textId="09263518" w:rsidR="005B493B" w:rsidRPr="00DA2A3D" w:rsidRDefault="005B493B" w:rsidP="00240C90">
            <w:pPr>
              <w:rPr>
                <w:bCs/>
                <w:sz w:val="24"/>
                <w:szCs w:val="24"/>
              </w:rPr>
            </w:pPr>
            <w:r w:rsidRPr="005B493B">
              <w:rPr>
                <w:bCs/>
                <w:sz w:val="24"/>
                <w:szCs w:val="24"/>
                <w:lang w:val="en-CA"/>
              </w:rPr>
              <w:t xml:space="preserve">Tax </w:t>
            </w:r>
            <w:proofErr w:type="gramStart"/>
            <w:r w:rsidRPr="005B493B">
              <w:rPr>
                <w:bCs/>
                <w:sz w:val="24"/>
                <w:szCs w:val="24"/>
                <w:lang w:val="en-CA"/>
              </w:rPr>
              <w:t>ID :</w:t>
            </w:r>
            <w:proofErr w:type="gramEnd"/>
            <w:r w:rsidRPr="005B493B">
              <w:rPr>
                <w:bCs/>
                <w:sz w:val="24"/>
                <w:szCs w:val="24"/>
                <w:lang w:val="en-CA"/>
              </w:rPr>
              <w:t xml:space="preserve"> </w:t>
            </w:r>
            <w:r w:rsidR="00DA2A3D" w:rsidRPr="00DA2A3D">
              <w:rPr>
                <w:bCs/>
                <w:sz w:val="24"/>
                <w:szCs w:val="24"/>
              </w:rPr>
              <w:t>{{</w:t>
            </w:r>
            <w:proofErr w:type="spellStart"/>
            <w:r w:rsidR="00DA2A3D" w:rsidRPr="00DA2A3D">
              <w:rPr>
                <w:bCs/>
                <w:sz w:val="24"/>
                <w:szCs w:val="24"/>
              </w:rPr>
              <w:t>T</w:t>
            </w:r>
            <w:r w:rsidR="00DA2A3D">
              <w:rPr>
                <w:bCs/>
                <w:sz w:val="24"/>
                <w:szCs w:val="24"/>
              </w:rPr>
              <w:t>ax_ID</w:t>
            </w:r>
            <w:proofErr w:type="spellEnd"/>
            <w:r w:rsidR="00DA2A3D">
              <w:rPr>
                <w:bCs/>
                <w:sz w:val="24"/>
                <w:szCs w:val="24"/>
              </w:rPr>
              <w:t>}}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447DD9C" w14:textId="77777777" w:rsidR="00B55C86" w:rsidRPr="00507D07" w:rsidRDefault="00B55C86" w:rsidP="00240C90">
            <w:pPr>
              <w:rPr>
                <w:lang w:val="en-CA"/>
              </w:rPr>
            </w:pPr>
          </w:p>
        </w:tc>
        <w:tc>
          <w:tcPr>
            <w:tcW w:w="709" w:type="dxa"/>
            <w:shd w:val="pct15" w:color="auto" w:fill="FFFFFF"/>
            <w:textDirection w:val="btLr"/>
            <w:vAlign w:val="center"/>
          </w:tcPr>
          <w:p w14:paraId="040DB15F" w14:textId="77777777" w:rsidR="00B55C86" w:rsidRDefault="00B55C86" w:rsidP="00240C90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Ship To</w:t>
            </w:r>
          </w:p>
          <w:p w14:paraId="1C5A3B31" w14:textId="77777777" w:rsidR="00B55C86" w:rsidRDefault="00B55C86" w:rsidP="00240C90">
            <w:pPr>
              <w:ind w:left="113" w:right="113"/>
              <w:jc w:val="center"/>
            </w:pPr>
            <w:proofErr w:type="spellStart"/>
            <w:r>
              <w:rPr>
                <w:spacing w:val="70"/>
              </w:rPr>
              <w:t>Expedie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C9D8AAF" w14:textId="77777777" w:rsidR="00B55C86" w:rsidRDefault="00B55C86" w:rsidP="00240C90"/>
        </w:tc>
        <w:tc>
          <w:tcPr>
            <w:tcW w:w="4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B3EB8" w14:textId="77777777" w:rsidR="00DA2A3D" w:rsidRPr="00B1580E" w:rsidRDefault="00DA2A3D" w:rsidP="00DA2A3D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{{Customer}}</w:t>
            </w:r>
          </w:p>
          <w:p w14:paraId="5481FAB3" w14:textId="2FD2984C" w:rsidR="00DA2A3D" w:rsidRPr="00DA2A3D" w:rsidRDefault="00DA2A3D" w:rsidP="00DA2A3D">
            <w:pPr>
              <w:rPr>
                <w:bCs/>
                <w:sz w:val="24"/>
                <w:szCs w:val="24"/>
              </w:rPr>
            </w:pPr>
            <w:r w:rsidRPr="00DA2A3D">
              <w:rPr>
                <w:bCs/>
                <w:sz w:val="24"/>
                <w:szCs w:val="24"/>
              </w:rPr>
              <w:t>{{S</w:t>
            </w:r>
            <w:r>
              <w:rPr>
                <w:bCs/>
                <w:sz w:val="24"/>
                <w:szCs w:val="24"/>
              </w:rPr>
              <w:t>hip</w:t>
            </w:r>
            <w:r>
              <w:rPr>
                <w:bCs/>
                <w:sz w:val="24"/>
                <w:szCs w:val="24"/>
              </w:rPr>
              <w:t>_</w:t>
            </w:r>
            <w:r w:rsidRPr="00DA2A3D">
              <w:rPr>
                <w:bCs/>
                <w:sz w:val="24"/>
                <w:szCs w:val="24"/>
              </w:rPr>
              <w:t>to</w:t>
            </w:r>
            <w:r>
              <w:rPr>
                <w:bCs/>
                <w:sz w:val="24"/>
                <w:szCs w:val="24"/>
              </w:rPr>
              <w:t>Address_1}}</w:t>
            </w:r>
          </w:p>
          <w:p w14:paraId="197B8790" w14:textId="609EDB63" w:rsidR="00DA2A3D" w:rsidRPr="00DA2A3D" w:rsidRDefault="00DA2A3D" w:rsidP="00DA2A3D">
            <w:pPr>
              <w:rPr>
                <w:bCs/>
                <w:sz w:val="24"/>
                <w:szCs w:val="24"/>
              </w:rPr>
            </w:pPr>
            <w:r w:rsidRPr="00DA2A3D">
              <w:rPr>
                <w:bCs/>
                <w:sz w:val="24"/>
                <w:szCs w:val="24"/>
              </w:rPr>
              <w:t>{{S</w:t>
            </w:r>
            <w:r>
              <w:rPr>
                <w:bCs/>
                <w:sz w:val="24"/>
                <w:szCs w:val="24"/>
              </w:rPr>
              <w:t>hip</w:t>
            </w:r>
            <w:r w:rsidRPr="00DA2A3D">
              <w:rPr>
                <w:bCs/>
                <w:sz w:val="24"/>
                <w:szCs w:val="24"/>
              </w:rPr>
              <w:t>_to</w:t>
            </w:r>
            <w:r>
              <w:rPr>
                <w:bCs/>
                <w:sz w:val="24"/>
                <w:szCs w:val="24"/>
              </w:rPr>
              <w:t>Address_2}}</w:t>
            </w:r>
          </w:p>
          <w:p w14:paraId="52DE4B24" w14:textId="092B71E3" w:rsidR="00473B78" w:rsidRPr="00DA2A3D" w:rsidRDefault="00DA2A3D" w:rsidP="00240C90">
            <w:pPr>
              <w:rPr>
                <w:bCs/>
                <w:sz w:val="24"/>
                <w:szCs w:val="24"/>
              </w:rPr>
            </w:pPr>
            <w:r w:rsidRPr="00DA2A3D">
              <w:rPr>
                <w:bCs/>
                <w:sz w:val="24"/>
                <w:szCs w:val="24"/>
              </w:rPr>
              <w:t>{{S</w:t>
            </w:r>
            <w:r>
              <w:rPr>
                <w:bCs/>
                <w:sz w:val="24"/>
                <w:szCs w:val="24"/>
              </w:rPr>
              <w:t>hip</w:t>
            </w:r>
            <w:r w:rsidRPr="00DA2A3D">
              <w:rPr>
                <w:bCs/>
                <w:sz w:val="24"/>
                <w:szCs w:val="24"/>
              </w:rPr>
              <w:t>_to</w:t>
            </w:r>
            <w:r>
              <w:rPr>
                <w:bCs/>
                <w:sz w:val="24"/>
                <w:szCs w:val="24"/>
              </w:rPr>
              <w:t>Address_3}}</w:t>
            </w:r>
          </w:p>
        </w:tc>
      </w:tr>
    </w:tbl>
    <w:p w14:paraId="4B95B364" w14:textId="18830633" w:rsidR="00B55C86" w:rsidRPr="00523496" w:rsidRDefault="00B55C86" w:rsidP="00B55C86">
      <w:pPr>
        <w:pStyle w:val="Header"/>
        <w:tabs>
          <w:tab w:val="clear" w:pos="4320"/>
          <w:tab w:val="clear" w:pos="8640"/>
          <w:tab w:val="center" w:pos="355"/>
        </w:tabs>
        <w:ind w:left="-540"/>
        <w:rPr>
          <w:sz w:val="12"/>
          <w:szCs w:val="12"/>
          <w:lang w:val="en-CA"/>
        </w:rPr>
      </w:pPr>
      <w:r w:rsidRPr="0091190B">
        <w:rPr>
          <w:lang w:val="en-CA"/>
        </w:rPr>
        <w:tab/>
      </w:r>
      <w:r w:rsidRPr="00523496">
        <w:rPr>
          <w:sz w:val="12"/>
          <w:szCs w:val="12"/>
          <w:lang w:val="en-CA"/>
        </w:rPr>
        <w:tab/>
      </w: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84"/>
        <w:gridCol w:w="2520"/>
        <w:gridCol w:w="2074"/>
        <w:gridCol w:w="3853"/>
      </w:tblGrid>
      <w:tr w:rsidR="00B55C86" w:rsidRPr="00523496" w14:paraId="0E6DF881" w14:textId="77777777" w:rsidTr="00297D0B">
        <w:trPr>
          <w:trHeight w:val="529"/>
        </w:trPr>
        <w:tc>
          <w:tcPr>
            <w:tcW w:w="2584" w:type="dxa"/>
            <w:shd w:val="clear" w:color="auto" w:fill="C0C0C0"/>
            <w:vAlign w:val="center"/>
          </w:tcPr>
          <w:p w14:paraId="490FF179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Client bon de commande No.</w:t>
            </w:r>
          </w:p>
          <w:p w14:paraId="03AF8940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  <w:lang w:val="en-CA"/>
              </w:rPr>
              <w:t>Customer purchase ord</w:t>
            </w:r>
            <w:r w:rsidRPr="00523496">
              <w:rPr>
                <w:noProof/>
              </w:rPr>
              <w:t>er No.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00310B02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Date de la commande</w:t>
            </w:r>
          </w:p>
          <w:p w14:paraId="74800C63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Order date</w:t>
            </w:r>
          </w:p>
        </w:tc>
        <w:tc>
          <w:tcPr>
            <w:tcW w:w="2074" w:type="dxa"/>
            <w:shd w:val="clear" w:color="auto" w:fill="C0C0C0"/>
            <w:vAlign w:val="center"/>
          </w:tcPr>
          <w:p w14:paraId="6F6828CD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Notre numero de commande</w:t>
            </w:r>
          </w:p>
          <w:p w14:paraId="09F22BD9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Our order number</w:t>
            </w:r>
          </w:p>
        </w:tc>
        <w:tc>
          <w:tcPr>
            <w:tcW w:w="3853" w:type="dxa"/>
            <w:shd w:val="clear" w:color="auto" w:fill="C0C0C0"/>
            <w:vAlign w:val="center"/>
          </w:tcPr>
          <w:p w14:paraId="2A88E28C" w14:textId="77777777" w:rsidR="00B55C86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FC793E">
              <w:rPr>
                <w:noProof/>
              </w:rPr>
              <w:t>Broker information</w:t>
            </w:r>
          </w:p>
          <w:p w14:paraId="6067EFF8" w14:textId="77777777" w:rsidR="00656CC7" w:rsidRPr="00523496" w:rsidRDefault="00656CC7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Truck No.</w:t>
            </w:r>
          </w:p>
        </w:tc>
      </w:tr>
      <w:tr w:rsidR="00B55C86" w:rsidRPr="00C74B0F" w14:paraId="55AA7AEE" w14:textId="77777777" w:rsidTr="00297D0B">
        <w:trPr>
          <w:cantSplit/>
        </w:trPr>
        <w:tc>
          <w:tcPr>
            <w:tcW w:w="2584" w:type="dxa"/>
            <w:vAlign w:val="center"/>
          </w:tcPr>
          <w:p w14:paraId="2BE3268F" w14:textId="3D01422C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Customer_PO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{{Customer_PO}}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520" w:type="dxa"/>
            <w:vAlign w:val="center"/>
          </w:tcPr>
          <w:p w14:paraId="444B108B" w14:textId="7D848271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Order_date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{{Order_date}}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  <w:vAlign w:val="center"/>
          </w:tcPr>
          <w:p w14:paraId="0EC6811C" w14:textId="0873A591" w:rsidR="00B55C86" w:rsidRPr="00C74B0F" w:rsidRDefault="00446B22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Ox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{{Ox}}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3853" w:type="dxa"/>
            <w:vMerge w:val="restart"/>
            <w:vAlign w:val="center"/>
          </w:tcPr>
          <w:p w14:paraId="7053D620" w14:textId="77777777" w:rsidR="00B55C86" w:rsidRDefault="000A57A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297D0B">
              <w:rPr>
                <w:noProof/>
                <w:lang w:val="en-CA"/>
              </w:rPr>
              <w:t>Reciever Broker</w:t>
            </w:r>
          </w:p>
          <w:p w14:paraId="771BEA05" w14:textId="77777777" w:rsidR="005B493B" w:rsidRPr="00B46CEC" w:rsidRDefault="005B493B" w:rsidP="005B493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 Crates (Total)</w:t>
            </w:r>
          </w:p>
          <w:p w14:paraId="63816C12" w14:textId="40408F2D" w:rsidR="005B493B" w:rsidRPr="00297D0B" w:rsidRDefault="005B493B" w:rsidP="005B493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 lbs (Total)</w:t>
            </w:r>
          </w:p>
          <w:p w14:paraId="5B4A8A5A" w14:textId="77777777" w:rsidR="00B5330A" w:rsidRPr="00C74B0F" w:rsidRDefault="00B5330A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297D0B">
              <w:rPr>
                <w:noProof/>
                <w:lang w:val="en-CA"/>
              </w:rPr>
              <w:t xml:space="preserve">Truck </w:t>
            </w:r>
            <w:r w:rsidR="00E521F5" w:rsidRPr="00297D0B">
              <w:rPr>
                <w:noProof/>
                <w:lang w:val="en-CA"/>
              </w:rPr>
              <w:t>x</w:t>
            </w:r>
          </w:p>
        </w:tc>
      </w:tr>
      <w:tr w:rsidR="00B55C86" w:rsidRPr="00523496" w14:paraId="392D2291" w14:textId="77777777" w:rsidTr="00297D0B">
        <w:trPr>
          <w:cantSplit/>
          <w:trHeight w:val="364"/>
        </w:trPr>
        <w:tc>
          <w:tcPr>
            <w:tcW w:w="2584" w:type="dxa"/>
            <w:shd w:val="clear" w:color="auto" w:fill="C0C0C0"/>
            <w:vAlign w:val="center"/>
          </w:tcPr>
          <w:p w14:paraId="083AED4F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VIA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57AE91F1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I</w:t>
            </w:r>
            <w:r w:rsidRPr="00523496">
              <w:rPr>
                <w:noProof/>
              </w:rPr>
              <w:t>ncoterm</w:t>
            </w:r>
          </w:p>
        </w:tc>
        <w:tc>
          <w:tcPr>
            <w:tcW w:w="2074" w:type="dxa"/>
            <w:shd w:val="clear" w:color="auto" w:fill="C0C0C0"/>
          </w:tcPr>
          <w:p w14:paraId="5F21A4C3" w14:textId="77777777" w:rsidR="00B55C86" w:rsidRPr="003E4A2F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No du client</w:t>
            </w:r>
          </w:p>
          <w:p w14:paraId="28BAC15B" w14:textId="77777777" w:rsidR="00B55C86" w:rsidRPr="003E4A2F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Customer number</w:t>
            </w:r>
          </w:p>
        </w:tc>
        <w:tc>
          <w:tcPr>
            <w:tcW w:w="3853" w:type="dxa"/>
            <w:vMerge/>
            <w:shd w:val="clear" w:color="auto" w:fill="C0C0C0"/>
          </w:tcPr>
          <w:p w14:paraId="1F9884D8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</w:p>
        </w:tc>
      </w:tr>
      <w:tr w:rsidR="00B55C86" w:rsidRPr="00C74B0F" w14:paraId="617C044D" w14:textId="77777777" w:rsidTr="00297D0B">
        <w:trPr>
          <w:cantSplit/>
          <w:trHeight w:val="265"/>
        </w:trPr>
        <w:tc>
          <w:tcPr>
            <w:tcW w:w="2584" w:type="dxa"/>
          </w:tcPr>
          <w:p w14:paraId="1393F530" w14:textId="77777777" w:rsidR="00B55C86" w:rsidRPr="00C74B0F" w:rsidRDefault="00B55C86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C74B0F">
              <w:rPr>
                <w:rFonts w:ascii="Tahoma" w:hAnsi="Tahoma" w:cs="Tahoma"/>
                <w:noProof/>
              </w:rPr>
              <w:t xml:space="preserve"> AS PER QUOTATION</w:t>
            </w:r>
          </w:p>
        </w:tc>
        <w:tc>
          <w:tcPr>
            <w:tcW w:w="2520" w:type="dxa"/>
          </w:tcPr>
          <w:p w14:paraId="2E31E41E" w14:textId="0F1AA018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006A3C">
              <w:rPr>
                <w:rFonts w:ascii="Tahoma" w:hAnsi="Tahoma" w:cs="Tahoma"/>
                <w:noProof/>
              </w:rPr>
              <w:fldChar w:fldCharType="begin"/>
            </w:r>
            <w:r w:rsidRPr="00006A3C">
              <w:rPr>
                <w:rFonts w:ascii="Tahoma" w:hAnsi="Tahoma" w:cs="Tahoma"/>
                <w:noProof/>
              </w:rPr>
              <w:instrText xml:space="preserve"> MERGEFIELD Incoterm </w:instrText>
            </w:r>
            <w:r w:rsidRPr="00006A3C"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{{Incoterm}}</w:t>
            </w:r>
            <w:r w:rsidRPr="00006A3C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</w:tcPr>
          <w:p w14:paraId="4B0916C8" w14:textId="5F582A10" w:rsidR="00B55C86" w:rsidRPr="00C74B0F" w:rsidRDefault="00ED3B2F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fldChar w:fldCharType="begin"/>
            </w:r>
            <w:r>
              <w:rPr>
                <w:rFonts w:ascii="Tahoma" w:hAnsi="Tahoma" w:cs="Tahoma"/>
                <w:noProof/>
                <w:lang w:val="fr-CA"/>
              </w:rPr>
              <w:instrText xml:space="preserve"> MERGEFIELD Customer_Number </w:instrText>
            </w:r>
            <w:r>
              <w:rPr>
                <w:rFonts w:ascii="Tahoma" w:hAnsi="Tahoma" w:cs="Tahoma"/>
                <w:noProof/>
                <w:lang w:val="fr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fr-CA"/>
              </w:rPr>
              <w:t>{{Customer_Number}}</w:t>
            </w:r>
            <w:r>
              <w:rPr>
                <w:rFonts w:ascii="Tahoma" w:hAnsi="Tahoma" w:cs="Tahoma"/>
                <w:noProof/>
                <w:lang w:val="fr-CA"/>
              </w:rPr>
              <w:fldChar w:fldCharType="end"/>
            </w:r>
          </w:p>
        </w:tc>
        <w:tc>
          <w:tcPr>
            <w:tcW w:w="3853" w:type="dxa"/>
            <w:vMerge/>
          </w:tcPr>
          <w:p w14:paraId="36BBE63A" w14:textId="77777777" w:rsidR="00B55C86" w:rsidRPr="00C74B0F" w:rsidRDefault="00B55C86" w:rsidP="00240C90">
            <w:pPr>
              <w:pStyle w:val="Header"/>
              <w:tabs>
                <w:tab w:val="clear" w:pos="4320"/>
                <w:tab w:val="clear" w:pos="8640"/>
              </w:tabs>
              <w:rPr>
                <w:noProof/>
                <w:lang w:val="fr-CA"/>
              </w:rPr>
            </w:pPr>
          </w:p>
        </w:tc>
      </w:tr>
    </w:tbl>
    <w:p w14:paraId="6DBDF7E1" w14:textId="77777777" w:rsidR="00B55C86" w:rsidRPr="00DE6E3D" w:rsidRDefault="00B55C86" w:rsidP="00B55C86">
      <w:pPr>
        <w:rPr>
          <w:sz w:val="12"/>
          <w:szCs w:val="12"/>
        </w:rPr>
      </w:pP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54"/>
        <w:gridCol w:w="1080"/>
        <w:gridCol w:w="1080"/>
        <w:gridCol w:w="1080"/>
        <w:gridCol w:w="4185"/>
        <w:gridCol w:w="1276"/>
        <w:gridCol w:w="1276"/>
      </w:tblGrid>
      <w:tr w:rsidR="00B55C86" w:rsidRPr="00DE6E3D" w14:paraId="5857BB87" w14:textId="77777777" w:rsidTr="00297D0B">
        <w:tc>
          <w:tcPr>
            <w:tcW w:w="1054" w:type="dxa"/>
            <w:shd w:val="clear" w:color="auto" w:fill="C0C0C0"/>
            <w:vAlign w:val="center"/>
          </w:tcPr>
          <w:p w14:paraId="2BDB60E2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com.</w:t>
            </w:r>
          </w:p>
          <w:p w14:paraId="1A20988B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6F88C92F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Com.Souf</w:t>
            </w:r>
          </w:p>
          <w:p w14:paraId="6D9B1538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Back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7189FD00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exp.</w:t>
            </w:r>
          </w:p>
          <w:p w14:paraId="55BBEC59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ship.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2566FC35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Project #</w:t>
            </w:r>
          </w:p>
        </w:tc>
        <w:tc>
          <w:tcPr>
            <w:tcW w:w="4185" w:type="dxa"/>
            <w:shd w:val="clear" w:color="auto" w:fill="C0C0C0"/>
            <w:vAlign w:val="center"/>
          </w:tcPr>
          <w:p w14:paraId="7AE649FA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 w:rsidRPr="00DE6E3D">
              <w:rPr>
                <w:rFonts w:ascii="Tahoma" w:hAnsi="Tahoma" w:cs="Tahoma"/>
                <w:noProof/>
                <w:lang w:val="fr-CA"/>
              </w:rPr>
              <w:t>Description</w:t>
            </w:r>
          </w:p>
        </w:tc>
        <w:tc>
          <w:tcPr>
            <w:tcW w:w="1276" w:type="dxa"/>
            <w:shd w:val="clear" w:color="auto" w:fill="C0C0C0"/>
            <w:vAlign w:val="center"/>
          </w:tcPr>
          <w:p w14:paraId="6FB0FC05" w14:textId="77777777" w:rsidR="00B55C86" w:rsidRPr="00DE6E3D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t>Unit</w:t>
            </w:r>
          </w:p>
        </w:tc>
        <w:tc>
          <w:tcPr>
            <w:tcW w:w="1276" w:type="dxa"/>
            <w:shd w:val="clear" w:color="auto" w:fill="C0C0C0"/>
            <w:vAlign w:val="center"/>
          </w:tcPr>
          <w:p w14:paraId="73C143EC" w14:textId="77777777" w:rsidR="00B55C86" w:rsidRPr="00DE6E3D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Total</w:t>
            </w:r>
          </w:p>
        </w:tc>
      </w:tr>
      <w:tr w:rsidR="00B55C86" w:rsidRPr="00DE6E3D" w14:paraId="204CBA7F" w14:textId="77777777" w:rsidTr="00297D0B">
        <w:trPr>
          <w:trHeight w:val="380"/>
        </w:trPr>
        <w:tc>
          <w:tcPr>
            <w:tcW w:w="1054" w:type="dxa"/>
            <w:tcBorders>
              <w:bottom w:val="single" w:sz="4" w:space="0" w:color="auto"/>
            </w:tcBorders>
            <w:vAlign w:val="center"/>
          </w:tcPr>
          <w:p w14:paraId="38C2218E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A8E1390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7914007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A51EF4F" w14:textId="77777777" w:rsidR="00B55C86" w:rsidRPr="00D17B6A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4185" w:type="dxa"/>
            <w:tcBorders>
              <w:bottom w:val="single" w:sz="4" w:space="0" w:color="auto"/>
            </w:tcBorders>
            <w:vAlign w:val="center"/>
          </w:tcPr>
          <w:p w14:paraId="64568E53" w14:textId="77777777" w:rsidR="00B55C86" w:rsidRPr="00D95AA7" w:rsidRDefault="00B55C86" w:rsidP="00240C90">
            <w:pPr>
              <w:jc w:val="center"/>
              <w:rPr>
                <w:rFonts w:ascii="Tahoma" w:hAnsi="Tahoma" w:cs="Tahoma"/>
                <w:b/>
                <w:bCs/>
                <w:noProof/>
                <w:lang w:val="en-CA"/>
              </w:rPr>
            </w:pPr>
            <w:r w:rsidRPr="00DE6E3D">
              <w:rPr>
                <w:rFonts w:ascii="Tahoma" w:hAnsi="Tahoma" w:cs="Tahoma"/>
                <w:b/>
                <w:bCs/>
                <w:noProof/>
                <w:lang w:val="en-CA"/>
              </w:rPr>
              <w:t>MADE IN CANADA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79F042E" w14:textId="77777777" w:rsidR="00B55C86" w:rsidRPr="00DE6E3D" w:rsidRDefault="00B55C86" w:rsidP="00240C90">
            <w:pPr>
              <w:rPr>
                <w:rFonts w:ascii="Tahoma" w:hAnsi="Tahoma" w:cs="Tahoma"/>
                <w:noProof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A70467B" w14:textId="77777777" w:rsidR="00B55C86" w:rsidRPr="00DE6E3D" w:rsidRDefault="00B55C86" w:rsidP="00240C90">
            <w:pPr>
              <w:rPr>
                <w:rFonts w:ascii="Tahoma" w:hAnsi="Tahoma" w:cs="Tahoma"/>
                <w:noProof/>
              </w:rPr>
            </w:pPr>
          </w:p>
        </w:tc>
      </w:tr>
      <w:tr w:rsidR="00B55C86" w:rsidRPr="00DE6E3D" w14:paraId="2FA46726" w14:textId="77777777" w:rsidTr="00297D0B">
        <w:trPr>
          <w:trHeight w:val="576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9B5D7F" w14:textId="760B18BF" w:rsidR="00B55C86" w:rsidRPr="00297D0B" w:rsidRDefault="00DA2A3D" w:rsidP="00240C90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{{Qty}}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5EB649" w14:textId="77777777" w:rsidR="00B55C86" w:rsidRPr="00297D0B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8416F7" w14:textId="07ACDF52" w:rsidR="00B55C86" w:rsidRPr="00297D0B" w:rsidRDefault="00DA2A3D" w:rsidP="00240C90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{{Qty}}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71D2BA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CEBDB1" w14:textId="619ED553" w:rsidR="006E7F40" w:rsidRPr="00DE6E3D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r w:rsidR="00DA2A3D">
              <w:rPr>
                <w:rFonts w:ascii="Tahoma" w:hAnsi="Tahoma" w:cs="Tahoma"/>
                <w:noProof/>
                <w:lang w:val="en-CA"/>
              </w:rPr>
              <w:t>{{type}}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{{Machine}}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D4FF641" w14:textId="68084429" w:rsidR="006E7F40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{{Serial_Number}}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3199D86" w14:textId="19CFB855" w:rsidR="00B55C86" w:rsidRPr="00DA2A3D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{{HS}}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BD095A" w14:textId="52F57582" w:rsidR="00B55C86" w:rsidRPr="00E521F5" w:rsidRDefault="00DA2A3D" w:rsidP="00DA2A3D">
            <w:pPr>
              <w:jc w:val="center"/>
              <w:rPr>
                <w:rFonts w:ascii="Tahoma" w:hAnsi="Tahoma" w:cs="Tahoma"/>
                <w:noProof/>
                <w:highlight w:val="yellow"/>
              </w:rPr>
            </w:pPr>
            <w:r w:rsidRPr="00DA2A3D">
              <w:rPr>
                <w:rFonts w:ascii="Tahoma" w:hAnsi="Tahoma" w:cs="Tahoma"/>
                <w:noProof/>
              </w:rPr>
              <w:t>{{Price}}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1C9C49" w14:textId="739B6B02" w:rsidR="00B55C86" w:rsidRPr="00E521F5" w:rsidRDefault="00DA2A3D" w:rsidP="00DA2A3D">
            <w:pPr>
              <w:jc w:val="center"/>
              <w:rPr>
                <w:rFonts w:ascii="Tahoma" w:hAnsi="Tahoma" w:cs="Tahoma"/>
                <w:noProof/>
                <w:highlight w:val="yellow"/>
              </w:rPr>
            </w:pPr>
            <w:r w:rsidRPr="00DA2A3D">
              <w:rPr>
                <w:rFonts w:ascii="Tahoma" w:hAnsi="Tahoma" w:cs="Tahoma"/>
                <w:noProof/>
              </w:rPr>
              <w:t>{{Price}}</w:t>
            </w:r>
          </w:p>
        </w:tc>
      </w:tr>
      <w:tr w:rsidR="00297D0B" w:rsidRPr="00C54A85" w14:paraId="41C717FE" w14:textId="77777777" w:rsidTr="00297D0B">
        <w:trPr>
          <w:trHeight w:val="850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A20375" w14:textId="77777777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6B7CF0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A4F06F" w14:textId="77777777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A8A5DE" w14:textId="77777777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E4EC21" w14:textId="77777777" w:rsidR="00297D0B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>CURRENCY IN USD</w:t>
            </w:r>
          </w:p>
          <w:p w14:paraId="59436BE1" w14:textId="77777777" w:rsidR="00297D0B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>MADE IN CANADA</w:t>
            </w:r>
          </w:p>
          <w:p w14:paraId="59F023CB" w14:textId="15B56D1D" w:rsidR="00297D0B" w:rsidRPr="006E7F40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 xml:space="preserve">INVOICE FOR CUSTOM PURPOSES ONLY 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9FD08" w14:textId="77777777" w:rsidR="00297D0B" w:rsidRPr="00DE6E3D" w:rsidRDefault="00297D0B" w:rsidP="00297D0B">
            <w:pPr>
              <w:rPr>
                <w:rFonts w:ascii="Tahoma" w:hAnsi="Tahoma" w:cs="Tahoma"/>
                <w:noProof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D1763" w14:textId="77777777" w:rsidR="00297D0B" w:rsidRPr="00DE6E3D" w:rsidRDefault="00297D0B" w:rsidP="00297D0B">
            <w:pPr>
              <w:rPr>
                <w:rFonts w:ascii="Tahoma" w:hAnsi="Tahoma" w:cs="Tahoma"/>
                <w:noProof/>
              </w:rPr>
            </w:pPr>
          </w:p>
        </w:tc>
      </w:tr>
    </w:tbl>
    <w:p w14:paraId="17D0564E" w14:textId="77777777" w:rsidR="00B55C86" w:rsidRDefault="00B55C86" w:rsidP="00B55C86"/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84"/>
        <w:gridCol w:w="2671"/>
        <w:gridCol w:w="1276"/>
      </w:tblGrid>
      <w:tr w:rsidR="00DA2A3D" w:rsidRPr="00ED0E38" w14:paraId="2E9EF921" w14:textId="77777777" w:rsidTr="00297D0B">
        <w:trPr>
          <w:cantSplit/>
          <w:trHeight w:val="1393"/>
        </w:trPr>
        <w:tc>
          <w:tcPr>
            <w:tcW w:w="7084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E8BB751" w14:textId="77777777" w:rsidR="00DA2A3D" w:rsidRPr="00ED1C40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Tous les droits de propriété de l’équipement expédie demeurent au nom de</w:t>
            </w:r>
          </w:p>
          <w:p w14:paraId="4104751E" w14:textId="77777777" w:rsidR="00DA2A3D" w:rsidRPr="00ED1C40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Capmatic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</w:t>
            </w: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Ltee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jusqu'</w:t>
            </w: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à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la réception complète et finale du paiement.</w:t>
            </w:r>
          </w:p>
          <w:p w14:paraId="630DDFCE" w14:textId="77777777" w:rsidR="00DA2A3D" w:rsidRPr="00AE5C65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  <w:lang w:val="fr-CA"/>
              </w:rPr>
            </w:pPr>
          </w:p>
          <w:p w14:paraId="264FCEDC" w14:textId="77777777" w:rsidR="00DA2A3D" w:rsidRPr="00ED1C40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Full title to equipment shall remain in Capmatic ltd. Until full and final</w:t>
            </w:r>
          </w:p>
          <w:p w14:paraId="5EBF8C69" w14:textId="77777777" w:rsidR="00DA2A3D" w:rsidRPr="00ED1C40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Payment has been received.</w:t>
            </w:r>
          </w:p>
          <w:p w14:paraId="757A84B6" w14:textId="77777777" w:rsidR="00DA2A3D" w:rsidRPr="00AE5C65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</w:rPr>
            </w:pPr>
          </w:p>
          <w:p w14:paraId="784241E2" w14:textId="77777777" w:rsidR="00DA2A3D" w:rsidRPr="00ED1C40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AUCUNE MARCHANDISE NE PEUT ETRE RETOURNEE SANS NOTRE AUTORISATION</w:t>
            </w:r>
          </w:p>
          <w:p w14:paraId="512CFD54" w14:textId="77777777" w:rsidR="00DA2A3D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en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en-CA"/>
              </w:rPr>
              <w:t>NO RETURNS ACCEPTED WITHOUT OUR AUTHORIZATION</w:t>
            </w:r>
          </w:p>
          <w:p w14:paraId="6E5BFD84" w14:textId="77777777" w:rsidR="00DA2A3D" w:rsidRPr="006E7F40" w:rsidRDefault="00DA2A3D" w:rsidP="00DA2A3D">
            <w:pPr>
              <w:rPr>
                <w:lang w:val="en-CA"/>
              </w:rPr>
            </w:pPr>
          </w:p>
          <w:p w14:paraId="20E68067" w14:textId="77777777" w:rsidR="00DA2A3D" w:rsidRPr="006E7F40" w:rsidRDefault="00DA2A3D" w:rsidP="00DA2A3D">
            <w:pPr>
              <w:rPr>
                <w:lang w:val="en-CA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A84A" w14:textId="77777777" w:rsidR="00DA2A3D" w:rsidRPr="00BF6E46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  <w:r w:rsidRPr="00BF6E46">
              <w:rPr>
                <w:rFonts w:ascii="Tahoma" w:hAnsi="Tahoma" w:cs="Tahoma"/>
              </w:rPr>
              <w:t>AMOUNT BEFORE TAX</w:t>
            </w:r>
          </w:p>
          <w:p w14:paraId="23BCF38E" w14:textId="77777777" w:rsidR="00DA2A3D" w:rsidRPr="00BF6E46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</w:p>
          <w:p w14:paraId="74180138" w14:textId="73ED11BB" w:rsidR="00DA2A3D" w:rsidRPr="00BF6E46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E3AB" w14:textId="31D03F82" w:rsidR="00DA2A3D" w:rsidRPr="00ED0E38" w:rsidRDefault="00DA2A3D" w:rsidP="00DA2A3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DA2A3D">
              <w:rPr>
                <w:rFonts w:ascii="Tahoma" w:hAnsi="Tahoma" w:cs="Tahoma"/>
                <w:noProof/>
              </w:rPr>
              <w:t>{{</w:t>
            </w:r>
            <w:r>
              <w:rPr>
                <w:rFonts w:ascii="Tahoma" w:hAnsi="Tahoma" w:cs="Tahoma"/>
                <w:noProof/>
              </w:rPr>
              <w:t>Total_</w:t>
            </w:r>
            <w:r w:rsidRPr="00DA2A3D">
              <w:rPr>
                <w:rFonts w:ascii="Tahoma" w:hAnsi="Tahoma" w:cs="Tahoma"/>
                <w:noProof/>
              </w:rPr>
              <w:t>Price}}</w:t>
            </w:r>
          </w:p>
        </w:tc>
      </w:tr>
      <w:tr w:rsidR="00DA2A3D" w:rsidRPr="00ED0E38" w14:paraId="1F45B4C2" w14:textId="77777777" w:rsidTr="00297D0B">
        <w:trPr>
          <w:cantSplit/>
          <w:trHeight w:val="268"/>
        </w:trPr>
        <w:tc>
          <w:tcPr>
            <w:tcW w:w="7084" w:type="dxa"/>
            <w:vMerge/>
            <w:tcBorders>
              <w:right w:val="single" w:sz="4" w:space="0" w:color="auto"/>
            </w:tcBorders>
          </w:tcPr>
          <w:p w14:paraId="23C830F2" w14:textId="77777777" w:rsidR="00DA2A3D" w:rsidRPr="00ED1C40" w:rsidRDefault="00DA2A3D" w:rsidP="00DA2A3D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0A721B" w14:textId="77777777" w:rsidR="00DA2A3D" w:rsidRPr="00051B22" w:rsidRDefault="00DA2A3D" w:rsidP="00DA2A3D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ahoma" w:hAnsi="Tahoma" w:cs="Tahoma"/>
                <w:b/>
                <w:bCs/>
                <w:i/>
                <w:iCs/>
              </w:rPr>
            </w:pPr>
            <w:r w:rsidRPr="00051B22">
              <w:rPr>
                <w:rFonts w:ascii="Tahoma" w:hAnsi="Tahoma" w:cs="Tahoma"/>
                <w:b/>
                <w:bCs/>
                <w:i/>
                <w:iCs/>
              </w:rPr>
              <w:t>TOTAL AMOUNT (</w:t>
            </w:r>
            <w:r w:rsidRPr="00297D0B">
              <w:rPr>
                <w:rFonts w:ascii="Tahoma" w:hAnsi="Tahoma" w:cs="Tahoma"/>
                <w:b/>
                <w:bCs/>
                <w:i/>
                <w:iCs/>
              </w:rPr>
              <w:t>USD</w:t>
            </w:r>
            <w:r w:rsidRPr="00051B22">
              <w:rPr>
                <w:rFonts w:ascii="Tahoma" w:hAnsi="Tahoma" w:cs="Tahoma"/>
                <w:b/>
                <w:bCs/>
                <w:i/>
                <w:iCs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84681" w14:textId="7F6078ED" w:rsidR="00DA2A3D" w:rsidRDefault="00DA2A3D" w:rsidP="00DA2A3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DA2A3D">
              <w:rPr>
                <w:rFonts w:ascii="Tahoma" w:hAnsi="Tahoma" w:cs="Tahoma"/>
                <w:noProof/>
              </w:rPr>
              <w:t>{{</w:t>
            </w:r>
            <w:r>
              <w:rPr>
                <w:rFonts w:ascii="Tahoma" w:hAnsi="Tahoma" w:cs="Tahoma"/>
                <w:noProof/>
              </w:rPr>
              <w:t>Total_</w:t>
            </w:r>
            <w:r w:rsidRPr="00DA2A3D">
              <w:rPr>
                <w:rFonts w:ascii="Tahoma" w:hAnsi="Tahoma" w:cs="Tahoma"/>
                <w:noProof/>
              </w:rPr>
              <w:t>Price}}</w:t>
            </w:r>
          </w:p>
        </w:tc>
      </w:tr>
    </w:tbl>
    <w:p w14:paraId="15C4F3F2" w14:textId="0376EA06" w:rsidR="007A4676" w:rsidRPr="007A4676" w:rsidRDefault="00B55C86" w:rsidP="00297D0B">
      <w:pPr>
        <w:pStyle w:val="Header"/>
        <w:tabs>
          <w:tab w:val="clear" w:pos="4320"/>
          <w:tab w:val="clear" w:pos="8640"/>
        </w:tabs>
        <w:jc w:val="center"/>
        <w:rPr>
          <w:bCs/>
          <w:sz w:val="24"/>
          <w:szCs w:val="24"/>
          <w:lang w:val="en-CA"/>
        </w:rPr>
      </w:pPr>
      <w:r w:rsidRPr="00ED0E38">
        <w:rPr>
          <w:bCs/>
          <w:sz w:val="16"/>
          <w:lang w:val="fr-CA"/>
        </w:rPr>
        <w:t>COPIE DU CLIENT – CLIENT COPY</w:t>
      </w:r>
    </w:p>
    <w:sectPr w:rsidR="007A4676" w:rsidRPr="007A4676" w:rsidSect="00297D0B">
      <w:headerReference w:type="default" r:id="rId12"/>
      <w:type w:val="continuous"/>
      <w:pgSz w:w="12240" w:h="15840"/>
      <w:pgMar w:top="2275" w:right="245" w:bottom="245" w:left="54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C7E42" w14:textId="77777777" w:rsidR="00B71EF2" w:rsidRDefault="00B71EF2">
      <w:r>
        <w:separator/>
      </w:r>
    </w:p>
  </w:endnote>
  <w:endnote w:type="continuationSeparator" w:id="0">
    <w:p w14:paraId="2C1AA2E0" w14:textId="77777777" w:rsidR="00B71EF2" w:rsidRDefault="00B71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71449" w14:textId="77777777" w:rsidR="00B71EF2" w:rsidRDefault="00B71EF2">
      <w:r>
        <w:separator/>
      </w:r>
    </w:p>
  </w:footnote>
  <w:footnote w:type="continuationSeparator" w:id="0">
    <w:p w14:paraId="0D188CF1" w14:textId="77777777" w:rsidR="00B71EF2" w:rsidRDefault="00B71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590BA" w14:textId="77777777" w:rsidR="00297D0B" w:rsidRDefault="00297D0B" w:rsidP="00297D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455438" wp14:editId="60BCCC26">
              <wp:simplePos x="0" y="0"/>
              <wp:positionH relativeFrom="column">
                <wp:posOffset>847725</wp:posOffset>
              </wp:positionH>
              <wp:positionV relativeFrom="page">
                <wp:posOffset>866775</wp:posOffset>
              </wp:positionV>
              <wp:extent cx="3514725" cy="342900"/>
              <wp:effectExtent l="0" t="0" r="9525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36EB33" w14:textId="77777777" w:rsidR="00297D0B" w:rsidRPr="0081457C" w:rsidRDefault="00297D0B" w:rsidP="00297D0B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51E9C730" w14:textId="77777777" w:rsidR="00297D0B" w:rsidRPr="006E7F40" w:rsidRDefault="00297D0B" w:rsidP="00297D0B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TEL:(514)-322-</w:t>
                          </w:r>
                          <w:proofErr w:type="gramStart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0062  FAX</w:t>
                          </w:r>
                          <w:proofErr w:type="gramEnd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45543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66.75pt;margin-top:68.25pt;width:276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" stroked="f" strokecolor="red">
              <v:textbox>
                <w:txbxContent>
                  <w:p w14:paraId="2C36EB33" w14:textId="77777777" w:rsidR="00297D0B" w:rsidRPr="0081457C" w:rsidRDefault="00297D0B" w:rsidP="00297D0B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51E9C730" w14:textId="77777777" w:rsidR="00297D0B" w:rsidRPr="006E7F40" w:rsidRDefault="00297D0B" w:rsidP="00297D0B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TEL:(514)-322-</w:t>
                    </w:r>
                    <w:proofErr w:type="gramStart"/>
                    <w:r w:rsidRPr="0081457C">
                      <w:rPr>
                        <w:rFonts w:ascii="Tahoma" w:hAnsi="Tahoma" w:cs="Tahoma"/>
                        <w:sz w:val="16"/>
                      </w:rPr>
                      <w:t>0062  FAX</w:t>
                    </w:r>
                    <w:proofErr w:type="gramEnd"/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:(514)-322-0063       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F0A58C" wp14:editId="3C0BBA3C">
              <wp:simplePos x="0" y="0"/>
              <wp:positionH relativeFrom="column">
                <wp:posOffset>2562225</wp:posOffset>
              </wp:positionH>
              <wp:positionV relativeFrom="page">
                <wp:posOffset>466725</wp:posOffset>
              </wp:positionV>
              <wp:extent cx="571500" cy="45720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B571B" w14:textId="77777777" w:rsidR="00297D0B" w:rsidRDefault="00297D0B" w:rsidP="00297D0B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4C99520B" w14:textId="77777777" w:rsidR="00297D0B" w:rsidRDefault="00297D0B" w:rsidP="00297D0B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F0A58C" id="Text Box 12" o:spid="_x0000_s1027" type="#_x0000_t202" style="position:absolute;margin-left:201.75pt;margin-top:36.7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" stroked="f">
              <v:textbox>
                <w:txbxContent>
                  <w:p w14:paraId="108B571B" w14:textId="77777777" w:rsidR="00297D0B" w:rsidRDefault="00297D0B" w:rsidP="00297D0B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4C99520B" w14:textId="77777777" w:rsidR="00297D0B" w:rsidRDefault="00297D0B" w:rsidP="00297D0B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F4697D" wp14:editId="437FA425">
              <wp:simplePos x="0" y="0"/>
              <wp:positionH relativeFrom="margin">
                <wp:posOffset>908685</wp:posOffset>
              </wp:positionH>
              <wp:positionV relativeFrom="margin">
                <wp:posOffset>-1027430</wp:posOffset>
              </wp:positionV>
              <wp:extent cx="1645920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ED426B" w14:textId="77777777" w:rsidR="00297D0B" w:rsidRDefault="00297D0B" w:rsidP="00297D0B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1919D538" w14:textId="77777777" w:rsidR="00297D0B" w:rsidRDefault="00297D0B" w:rsidP="00297D0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F4697D" id="Text Box 10" o:spid="_x0000_s1028" type="#_x0000_t202" style="position:absolute;margin-left:71.55pt;margin-top:-80.9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" filled="f" stroked="f">
              <v:textbox>
                <w:txbxContent>
                  <w:p w14:paraId="30ED426B" w14:textId="77777777" w:rsidR="00297D0B" w:rsidRDefault="00297D0B" w:rsidP="00297D0B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1919D538" w14:textId="77777777" w:rsidR="00297D0B" w:rsidRDefault="00297D0B" w:rsidP="00297D0B"/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2C90113" wp14:editId="443B0361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752475" cy="752475"/>
          <wp:effectExtent l="0" t="0" r="9525" b="9525"/>
          <wp:wrapNone/>
          <wp:docPr id="38489990" name="Picture 38489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tbl>
    <w:tblPr>
      <w:tblStyle w:val="TableGrid"/>
      <w:tblW w:w="0" w:type="auto"/>
      <w:tblInd w:w="6895" w:type="dxa"/>
      <w:tblLook w:val="04A0" w:firstRow="1" w:lastRow="0" w:firstColumn="1" w:lastColumn="0" w:noHBand="0" w:noVBand="1"/>
    </w:tblPr>
    <w:tblGrid>
      <w:gridCol w:w="2073"/>
      <w:gridCol w:w="2073"/>
    </w:tblGrid>
    <w:tr w:rsidR="00297D0B" w14:paraId="304F66E1" w14:textId="77777777" w:rsidTr="00311F03">
      <w:trPr>
        <w:trHeight w:val="321"/>
      </w:trPr>
      <w:tc>
        <w:tcPr>
          <w:tcW w:w="4146" w:type="dxa"/>
          <w:gridSpan w:val="2"/>
        </w:tcPr>
        <w:p w14:paraId="495DD8B5" w14:textId="3E50F28D" w:rsidR="00297D0B" w:rsidRPr="001224DB" w:rsidRDefault="00297D0B" w:rsidP="00297D0B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Commercial Invoice</w:t>
          </w:r>
        </w:p>
      </w:tc>
    </w:tr>
    <w:tr w:rsidR="00297D0B" w14:paraId="412066B9" w14:textId="77777777" w:rsidTr="00311F03">
      <w:trPr>
        <w:trHeight w:val="321"/>
      </w:trPr>
      <w:tc>
        <w:tcPr>
          <w:tcW w:w="2073" w:type="dxa"/>
          <w:vAlign w:val="center"/>
        </w:tcPr>
        <w:p w14:paraId="712A9862" w14:textId="77777777" w:rsidR="00297D0B" w:rsidRPr="001224DB" w:rsidRDefault="00297D0B" w:rsidP="00297D0B">
          <w:pPr>
            <w:pStyle w:val="Header"/>
            <w:jc w:val="center"/>
            <w:rPr>
              <w:sz w:val="24"/>
              <w:szCs w:val="24"/>
            </w:rPr>
          </w:pPr>
          <w:proofErr w:type="spellStart"/>
          <w:r w:rsidRPr="001224DB">
            <w:rPr>
              <w:sz w:val="24"/>
              <w:szCs w:val="24"/>
            </w:rPr>
            <w:t>Numéro</w:t>
          </w:r>
          <w:proofErr w:type="spellEnd"/>
          <w:r w:rsidRPr="001224DB">
            <w:rPr>
              <w:sz w:val="24"/>
              <w:szCs w:val="24"/>
            </w:rPr>
            <w:t xml:space="preserve"> / Number</w:t>
          </w:r>
        </w:p>
      </w:tc>
      <w:tc>
        <w:tcPr>
          <w:tcW w:w="2073" w:type="dxa"/>
          <w:vAlign w:val="center"/>
        </w:tcPr>
        <w:p w14:paraId="0A24CEDB" w14:textId="77777777" w:rsidR="00297D0B" w:rsidRPr="001224DB" w:rsidRDefault="00297D0B" w:rsidP="00297D0B">
          <w:pPr>
            <w:pStyle w:val="Header"/>
            <w:jc w:val="center"/>
            <w:rPr>
              <w:sz w:val="24"/>
              <w:szCs w:val="24"/>
            </w:rPr>
          </w:pPr>
          <w:r w:rsidRPr="001224DB">
            <w:rPr>
              <w:sz w:val="24"/>
              <w:szCs w:val="24"/>
            </w:rPr>
            <w:t>Date</w:t>
          </w:r>
        </w:p>
      </w:tc>
    </w:tr>
    <w:tr w:rsidR="00297D0B" w14:paraId="59D9EA68" w14:textId="77777777" w:rsidTr="00311F03">
      <w:trPr>
        <w:trHeight w:val="321"/>
      </w:trPr>
      <w:tc>
        <w:tcPr>
          <w:tcW w:w="2073" w:type="dxa"/>
          <w:vAlign w:val="center"/>
        </w:tcPr>
        <w:p w14:paraId="1311A5C5" w14:textId="3C42006D" w:rsidR="00297D0B" w:rsidRDefault="00297D0B" w:rsidP="00297D0B">
          <w:pPr>
            <w:pStyle w:val="Header"/>
          </w:pPr>
          <w:r>
            <w:t>F</w:t>
          </w:r>
          <w:r w:rsidR="00DA2A3D">
            <w:t>{{Year}}</w:t>
          </w:r>
          <w:r>
            <w:t>-</w:t>
          </w:r>
          <w:r w:rsidR="00DA2A3D">
            <w:t>{{Ox}}</w:t>
          </w:r>
          <w:r>
            <w:t>-1</w:t>
          </w:r>
        </w:p>
      </w:tc>
      <w:tc>
        <w:tcPr>
          <w:tcW w:w="2073" w:type="dxa"/>
          <w:vAlign w:val="center"/>
        </w:tcPr>
        <w:p w14:paraId="271132E3" w14:textId="06E14FED" w:rsidR="00297D0B" w:rsidRDefault="00DA2A3D" w:rsidP="00297D0B">
          <w:pPr>
            <w:pStyle w:val="Header"/>
          </w:pPr>
          <w:r>
            <w:t>{{Date}}</w:t>
          </w:r>
        </w:p>
      </w:tc>
    </w:tr>
  </w:tbl>
  <w:p w14:paraId="17D5FBC1" w14:textId="77777777" w:rsidR="00297D0B" w:rsidRDefault="00297D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42060"/>
    <w:multiLevelType w:val="hybridMultilevel"/>
    <w:tmpl w:val="8A22D9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0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FF"/>
    <w:rsid w:val="000019CD"/>
    <w:rsid w:val="00006A3C"/>
    <w:rsid w:val="00017995"/>
    <w:rsid w:val="000279E0"/>
    <w:rsid w:val="00031FA2"/>
    <w:rsid w:val="00040659"/>
    <w:rsid w:val="00041191"/>
    <w:rsid w:val="00051B22"/>
    <w:rsid w:val="00084F37"/>
    <w:rsid w:val="000A1D0D"/>
    <w:rsid w:val="000A284C"/>
    <w:rsid w:val="000A57AE"/>
    <w:rsid w:val="000A7268"/>
    <w:rsid w:val="000B15ED"/>
    <w:rsid w:val="000D6B31"/>
    <w:rsid w:val="000D746F"/>
    <w:rsid w:val="00106084"/>
    <w:rsid w:val="001546C0"/>
    <w:rsid w:val="001633DF"/>
    <w:rsid w:val="00174262"/>
    <w:rsid w:val="00186E38"/>
    <w:rsid w:val="00186EEE"/>
    <w:rsid w:val="001E7BC5"/>
    <w:rsid w:val="001F1177"/>
    <w:rsid w:val="001F473E"/>
    <w:rsid w:val="0020105C"/>
    <w:rsid w:val="00217924"/>
    <w:rsid w:val="002343FE"/>
    <w:rsid w:val="002560D8"/>
    <w:rsid w:val="00295CE8"/>
    <w:rsid w:val="0029656F"/>
    <w:rsid w:val="00297D0B"/>
    <w:rsid w:val="002A2AD0"/>
    <w:rsid w:val="002E2B74"/>
    <w:rsid w:val="002F5C80"/>
    <w:rsid w:val="00350DEB"/>
    <w:rsid w:val="0038734D"/>
    <w:rsid w:val="00391FDB"/>
    <w:rsid w:val="003A5A54"/>
    <w:rsid w:val="003B07A7"/>
    <w:rsid w:val="003C67CC"/>
    <w:rsid w:val="003E4A2F"/>
    <w:rsid w:val="003E699B"/>
    <w:rsid w:val="00411627"/>
    <w:rsid w:val="00412FD5"/>
    <w:rsid w:val="004336A4"/>
    <w:rsid w:val="00435DD3"/>
    <w:rsid w:val="00446B22"/>
    <w:rsid w:val="00473B78"/>
    <w:rsid w:val="00492B32"/>
    <w:rsid w:val="00496EDA"/>
    <w:rsid w:val="004D2DA5"/>
    <w:rsid w:val="004D70A9"/>
    <w:rsid w:val="004D78A3"/>
    <w:rsid w:val="00507D07"/>
    <w:rsid w:val="00523496"/>
    <w:rsid w:val="00536067"/>
    <w:rsid w:val="00586E68"/>
    <w:rsid w:val="005A4B22"/>
    <w:rsid w:val="005B493B"/>
    <w:rsid w:val="005B7E28"/>
    <w:rsid w:val="005C33D5"/>
    <w:rsid w:val="005C75DE"/>
    <w:rsid w:val="0061339C"/>
    <w:rsid w:val="00616BB2"/>
    <w:rsid w:val="006272A2"/>
    <w:rsid w:val="00630FAB"/>
    <w:rsid w:val="00656CC7"/>
    <w:rsid w:val="0066424A"/>
    <w:rsid w:val="00671F93"/>
    <w:rsid w:val="00684537"/>
    <w:rsid w:val="006A1A95"/>
    <w:rsid w:val="006A2AD2"/>
    <w:rsid w:val="006E7F40"/>
    <w:rsid w:val="007136ED"/>
    <w:rsid w:val="00715A73"/>
    <w:rsid w:val="00760AB4"/>
    <w:rsid w:val="007A4676"/>
    <w:rsid w:val="007A5D3A"/>
    <w:rsid w:val="007B4CF1"/>
    <w:rsid w:val="007C2F7C"/>
    <w:rsid w:val="007C6C17"/>
    <w:rsid w:val="007E049D"/>
    <w:rsid w:val="007F2212"/>
    <w:rsid w:val="007F2B5C"/>
    <w:rsid w:val="00800104"/>
    <w:rsid w:val="0081541B"/>
    <w:rsid w:val="00825AFF"/>
    <w:rsid w:val="008420F5"/>
    <w:rsid w:val="0085031D"/>
    <w:rsid w:val="00871A60"/>
    <w:rsid w:val="008761FF"/>
    <w:rsid w:val="00881945"/>
    <w:rsid w:val="00896798"/>
    <w:rsid w:val="008B19B2"/>
    <w:rsid w:val="008C58AE"/>
    <w:rsid w:val="008D6D80"/>
    <w:rsid w:val="008E4103"/>
    <w:rsid w:val="008E5904"/>
    <w:rsid w:val="008F0B8A"/>
    <w:rsid w:val="00904C6F"/>
    <w:rsid w:val="0091190B"/>
    <w:rsid w:val="0091215F"/>
    <w:rsid w:val="00914182"/>
    <w:rsid w:val="00914ED8"/>
    <w:rsid w:val="009223CE"/>
    <w:rsid w:val="00970398"/>
    <w:rsid w:val="009719E1"/>
    <w:rsid w:val="00982061"/>
    <w:rsid w:val="009A1E71"/>
    <w:rsid w:val="009A6A34"/>
    <w:rsid w:val="009C6B5E"/>
    <w:rsid w:val="009D1317"/>
    <w:rsid w:val="009E1603"/>
    <w:rsid w:val="009F07C3"/>
    <w:rsid w:val="00A11741"/>
    <w:rsid w:val="00A238CF"/>
    <w:rsid w:val="00A241CA"/>
    <w:rsid w:val="00A3078C"/>
    <w:rsid w:val="00A40312"/>
    <w:rsid w:val="00A4141E"/>
    <w:rsid w:val="00A6277D"/>
    <w:rsid w:val="00A76171"/>
    <w:rsid w:val="00A80582"/>
    <w:rsid w:val="00A80EED"/>
    <w:rsid w:val="00A964CC"/>
    <w:rsid w:val="00AB291A"/>
    <w:rsid w:val="00AC79C4"/>
    <w:rsid w:val="00AD119D"/>
    <w:rsid w:val="00AD4B76"/>
    <w:rsid w:val="00AE47DA"/>
    <w:rsid w:val="00AE52D7"/>
    <w:rsid w:val="00AE5C65"/>
    <w:rsid w:val="00B03B60"/>
    <w:rsid w:val="00B1580E"/>
    <w:rsid w:val="00B32011"/>
    <w:rsid w:val="00B342AB"/>
    <w:rsid w:val="00B35D11"/>
    <w:rsid w:val="00B37A47"/>
    <w:rsid w:val="00B47622"/>
    <w:rsid w:val="00B5330A"/>
    <w:rsid w:val="00B54A1F"/>
    <w:rsid w:val="00B55C86"/>
    <w:rsid w:val="00B7022E"/>
    <w:rsid w:val="00B71EF2"/>
    <w:rsid w:val="00B82503"/>
    <w:rsid w:val="00BA698D"/>
    <w:rsid w:val="00BB0134"/>
    <w:rsid w:val="00BC77FD"/>
    <w:rsid w:val="00BD7D8B"/>
    <w:rsid w:val="00BF2A6F"/>
    <w:rsid w:val="00BF68C7"/>
    <w:rsid w:val="00BF6E46"/>
    <w:rsid w:val="00C16F4E"/>
    <w:rsid w:val="00C2598C"/>
    <w:rsid w:val="00C54A85"/>
    <w:rsid w:val="00C74B0F"/>
    <w:rsid w:val="00C97D6E"/>
    <w:rsid w:val="00CC4E39"/>
    <w:rsid w:val="00CC61F8"/>
    <w:rsid w:val="00CD510C"/>
    <w:rsid w:val="00D17B6A"/>
    <w:rsid w:val="00D34D6B"/>
    <w:rsid w:val="00D404F9"/>
    <w:rsid w:val="00D5683A"/>
    <w:rsid w:val="00D64B56"/>
    <w:rsid w:val="00D93F80"/>
    <w:rsid w:val="00D95AA7"/>
    <w:rsid w:val="00DA2A3D"/>
    <w:rsid w:val="00DA3427"/>
    <w:rsid w:val="00DB5842"/>
    <w:rsid w:val="00DE6E3D"/>
    <w:rsid w:val="00E036EB"/>
    <w:rsid w:val="00E042CE"/>
    <w:rsid w:val="00E04F21"/>
    <w:rsid w:val="00E13366"/>
    <w:rsid w:val="00E336F5"/>
    <w:rsid w:val="00E45504"/>
    <w:rsid w:val="00E521F5"/>
    <w:rsid w:val="00E55C82"/>
    <w:rsid w:val="00E6491F"/>
    <w:rsid w:val="00E74696"/>
    <w:rsid w:val="00ED1C40"/>
    <w:rsid w:val="00ED3B2F"/>
    <w:rsid w:val="00ED42B5"/>
    <w:rsid w:val="00ED5021"/>
    <w:rsid w:val="00F12D27"/>
    <w:rsid w:val="00F440FA"/>
    <w:rsid w:val="00F507E8"/>
    <w:rsid w:val="00F578B4"/>
    <w:rsid w:val="00F723AC"/>
    <w:rsid w:val="00F92A10"/>
    <w:rsid w:val="00FA52D4"/>
    <w:rsid w:val="00FA5C1A"/>
    <w:rsid w:val="00FA5CE5"/>
    <w:rsid w:val="00FA6ECB"/>
    <w:rsid w:val="00FB7F75"/>
    <w:rsid w:val="00FC793E"/>
    <w:rsid w:val="00F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3BDA2"/>
  <w15:chartTrackingRefBased/>
  <w15:docId w15:val="{942E66FF-C056-4748-BC75-E1BD9A79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A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ED42B5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9">
    <w:name w:val="heading 9"/>
    <w:basedOn w:val="Normal"/>
    <w:next w:val="Normal"/>
    <w:link w:val="Heading9Char"/>
    <w:qFormat/>
    <w:rsid w:val="00ED42B5"/>
    <w:pPr>
      <w:keepNext/>
      <w:jc w:val="center"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42B5"/>
    <w:rPr>
      <w:rFonts w:ascii="Arial Narrow" w:eastAsia="Times New Roman" w:hAnsi="Arial Narrow" w:cs="Times New Roman"/>
      <w:b/>
      <w:color w:val="FF0000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ED42B5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Header">
    <w:name w:val="header"/>
    <w:basedOn w:val="Normal"/>
    <w:link w:val="HeaderChar"/>
    <w:rsid w:val="00ED42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ED42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ED42B5"/>
    <w:rPr>
      <w:sz w:val="24"/>
    </w:rPr>
  </w:style>
  <w:style w:type="character" w:customStyle="1" w:styleId="BodyText3Char">
    <w:name w:val="Body Text 3 Char"/>
    <w:basedOn w:val="DefaultParagraphFont"/>
    <w:link w:val="BodyText3"/>
    <w:rsid w:val="00ED42B5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ED42B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742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Hyperlink">
    <w:name w:val="Hyperlink"/>
    <w:basedOn w:val="DefaultParagraphFont"/>
    <w:uiPriority w:val="99"/>
    <w:unhideWhenUsed/>
    <w:rsid w:val="007A4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67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52D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A52D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A52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52D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2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2D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297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cgirard\Desktop\Mail-Merge-Packing%20Slip+\Packing%20Slip_Commercial%20Invoice_Certificate%20of%20Origin_Ship%20To%20Label_Customer_Ox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2022-01-01T00:00:00</PublishDate>
  <Abstract>x</Abstract>
  <CompanyAddress>x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C4564DB971BB4B8FB7F98EC7238CF4" ma:contentTypeVersion="6" ma:contentTypeDescription="Create a new document." ma:contentTypeScope="" ma:versionID="1c1e72d0a948a57e09d1e0af705eced6">
  <xsd:schema xmlns:xsd="http://www.w3.org/2001/XMLSchema" xmlns:xs="http://www.w3.org/2001/XMLSchema" xmlns:p="http://schemas.microsoft.com/office/2006/metadata/properties" xmlns:ns2="3e67ecb2-30d8-4199-92bb-4eeb5f492dfe" targetNamespace="http://schemas.microsoft.com/office/2006/metadata/properties" ma:root="true" ma:fieldsID="3f507c0fb12beabee9cb7fb1199c911f" ns2:_="">
    <xsd:import namespace="3e67ecb2-30d8-4199-92bb-4eeb5f492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ecb2-30d8-4199-92bb-4eeb5f492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FC5D29-613F-4654-A48F-72CC7C45D3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AB45AE-33D1-4C12-9A36-99E1598D3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7ecb2-30d8-4199-92bb-4eeb5f492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148086-3830-4266-B74E-99D8FA85219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5900746-3DB9-4873-90F9-636DF40951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Packing Slip_Commercial Invoice_Certificate of Origin_Ship To Label_Customer_Ox.dotm</Template>
  <TotalTime>18</TotalTime>
  <Pages>1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</vt:lpstr>
    </vt:vector>
  </TitlesOfParts>
  <Manager/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DD/MM/YYYY</dc:title>
  <dc:subject/>
  <dc:creator>Bruno Canavarros Girard</dc:creator>
  <cp:keywords>2022</cp:keywords>
  <dc:description/>
  <cp:lastModifiedBy>Bruno Canavarros Girard</cp:lastModifiedBy>
  <cp:revision>7</cp:revision>
  <cp:lastPrinted>2022-10-17T20:11:00Z</cp:lastPrinted>
  <dcterms:created xsi:type="dcterms:W3CDTF">2024-01-31T18:36:00Z</dcterms:created>
  <dcterms:modified xsi:type="dcterms:W3CDTF">2026-02-20T14:45:00Z</dcterms:modified>
  <cp:category>Ox</cp:category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0x01010053C4564DB971BB4B8FB7F98EC7238CF4</vt:lpwstr>
  </property>
</Properties>
</file>