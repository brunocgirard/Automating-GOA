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"/>
        <w:gridCol w:w="4394"/>
        <w:gridCol w:w="283"/>
        <w:gridCol w:w="709"/>
        <w:gridCol w:w="284"/>
        <w:gridCol w:w="4281"/>
      </w:tblGrid>
      <w:tr w:rsidR="00ED42B5" w:rsidRPr="0091190B" w14:paraId="02A43F50" w14:textId="77777777" w:rsidTr="00B46CEC">
        <w:trPr>
          <w:cantSplit/>
          <w:trHeight w:val="2031"/>
        </w:trPr>
        <w:tc>
          <w:tcPr>
            <w:tcW w:w="851" w:type="dxa"/>
            <w:shd w:val="pct15" w:color="auto" w:fill="FFFFFF"/>
            <w:textDirection w:val="btLr"/>
            <w:vAlign w:val="center"/>
          </w:tcPr>
          <w:p w14:paraId="1D4DD40D" w14:textId="77777777" w:rsidR="00ED42B5" w:rsidRDefault="00ED42B5" w:rsidP="00CC61F8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Sold To</w:t>
            </w:r>
          </w:p>
          <w:p w14:paraId="4DCCA9E6" w14:textId="77777777" w:rsidR="00ED42B5" w:rsidRDefault="00ED42B5" w:rsidP="00CC61F8">
            <w:pPr>
              <w:ind w:left="113" w:right="113"/>
              <w:jc w:val="center"/>
              <w:rPr>
                <w:spacing w:val="38"/>
              </w:rPr>
            </w:pPr>
            <w:proofErr w:type="spellStart"/>
            <w:r>
              <w:rPr>
                <w:spacing w:val="70"/>
              </w:rPr>
              <w:t>Vendu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3F9EB8B8" w14:textId="77777777" w:rsidR="00ED42B5" w:rsidRDefault="00ED42B5" w:rsidP="00C87FB6"/>
        </w:tc>
        <w:tc>
          <w:tcPr>
            <w:tcW w:w="4394" w:type="dxa"/>
            <w:vAlign w:val="center"/>
          </w:tcPr>
          <w:p w14:paraId="24DC4A00" w14:textId="6A569496" w:rsidR="00ED42B5" w:rsidRPr="00A964CC" w:rsidRDefault="00411627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6877E916" w14:textId="3DBD29A9" w:rsidR="00411627" w:rsidRPr="00A964CC" w:rsidRDefault="00473B78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Sold_toAddress_1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«Sold_toAddress_1»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269EB8DA" w14:textId="3E9FB219" w:rsidR="00411627" w:rsidRPr="00A964CC" w:rsidRDefault="00473B78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Sold_toAddress_2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«Sold_toAddress_2»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47212E5B" w14:textId="743817AB" w:rsidR="00411627" w:rsidRPr="00473B78" w:rsidRDefault="00473B78" w:rsidP="003E699B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Sold_toAddress_3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«Sold_toAddress_3»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EFC25C9" w14:textId="77777777" w:rsidR="00ED42B5" w:rsidRPr="00473B78" w:rsidRDefault="00ED42B5" w:rsidP="00C87FB6">
            <w:pPr>
              <w:rPr>
                <w:lang w:val="en-CA"/>
              </w:rPr>
            </w:pPr>
          </w:p>
        </w:tc>
        <w:tc>
          <w:tcPr>
            <w:tcW w:w="709" w:type="dxa"/>
            <w:shd w:val="pct15" w:color="auto" w:fill="FFFFFF"/>
            <w:textDirection w:val="btLr"/>
            <w:vAlign w:val="center"/>
          </w:tcPr>
          <w:p w14:paraId="0A4269DD" w14:textId="77777777" w:rsidR="00ED42B5" w:rsidRDefault="00ED42B5" w:rsidP="00C87FB6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Ship To</w:t>
            </w:r>
          </w:p>
          <w:p w14:paraId="30E3EE98" w14:textId="77777777" w:rsidR="00ED42B5" w:rsidRDefault="00ED42B5" w:rsidP="00C87FB6">
            <w:pPr>
              <w:ind w:left="113" w:right="113"/>
              <w:jc w:val="center"/>
            </w:pPr>
            <w:proofErr w:type="spellStart"/>
            <w:r>
              <w:rPr>
                <w:spacing w:val="70"/>
              </w:rPr>
              <w:t>Expedie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345169C" w14:textId="14A6D0C0" w:rsidR="00ED42B5" w:rsidRDefault="00ED42B5" w:rsidP="00C87FB6"/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8168C" w14:textId="43DEDC7C" w:rsidR="00ED42B5" w:rsidRPr="00A964CC" w:rsidRDefault="00ED42B5" w:rsidP="00523496">
            <w:pPr>
              <w:rPr>
                <w:bCs/>
                <w:sz w:val="24"/>
                <w:szCs w:val="24"/>
                <w:lang w:val="en-CA"/>
              </w:rPr>
            </w:pPr>
            <w:r w:rsidRPr="00A964CC">
              <w:rPr>
                <w:bCs/>
                <w:sz w:val="24"/>
                <w:szCs w:val="24"/>
                <w:lang w:val="en-CA"/>
              </w:rPr>
              <w:t xml:space="preserve"> </w:t>
            </w:r>
            <w:r w:rsidR="00411627" w:rsidRPr="00411627">
              <w:rPr>
                <w:bCs/>
                <w:sz w:val="24"/>
                <w:szCs w:val="24"/>
                <w:lang w:val="en-CA"/>
              </w:rPr>
              <w:fldChar w:fldCharType="begin"/>
            </w:r>
            <w:r w:rsidR="00411627" w:rsidRPr="00A964CC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 w:rsidR="00411627" w:rsidRPr="00411627"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 w:rsidR="00411627" w:rsidRPr="00411627"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2B642084" w14:textId="360DB99D" w:rsidR="00411627" w:rsidRPr="00A964CC" w:rsidRDefault="00473B78" w:rsidP="00523496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Ship_toAddress_1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«Ship_toAddress_1»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376B8F42" w14:textId="25155F97" w:rsidR="00411627" w:rsidRPr="00A964CC" w:rsidRDefault="00473B78" w:rsidP="00523496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 w:rsidRPr="00A964CC">
              <w:rPr>
                <w:bCs/>
                <w:sz w:val="24"/>
                <w:szCs w:val="24"/>
                <w:lang w:val="en-CA"/>
              </w:rPr>
              <w:instrText xml:space="preserve"> MERGEFIELD Ship_toAddress_2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«Ship_toAddress_2»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7C812CE5" w14:textId="726819B0" w:rsidR="00411627" w:rsidRPr="00411627" w:rsidRDefault="00473B78" w:rsidP="00523496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Ship_toAddress_3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196EA4">
              <w:rPr>
                <w:bCs/>
                <w:noProof/>
                <w:sz w:val="24"/>
                <w:szCs w:val="24"/>
                <w:lang w:val="en-CA"/>
              </w:rPr>
              <w:t>«Ship_toAddress_3»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</w:tc>
      </w:tr>
    </w:tbl>
    <w:p w14:paraId="721D85C0" w14:textId="1B936802" w:rsidR="00ED42B5" w:rsidRPr="00523496" w:rsidRDefault="00ED42B5" w:rsidP="00ED42B5">
      <w:pPr>
        <w:pStyle w:val="Header"/>
        <w:tabs>
          <w:tab w:val="clear" w:pos="4320"/>
          <w:tab w:val="clear" w:pos="8640"/>
          <w:tab w:val="center" w:pos="355"/>
        </w:tabs>
        <w:ind w:left="-540"/>
        <w:rPr>
          <w:sz w:val="12"/>
          <w:szCs w:val="12"/>
          <w:lang w:val="en-CA"/>
        </w:rPr>
      </w:pPr>
      <w:r w:rsidRPr="0091190B">
        <w:rPr>
          <w:lang w:val="en-CA"/>
        </w:rPr>
        <w:tab/>
      </w:r>
      <w:r w:rsidRPr="00523496">
        <w:rPr>
          <w:sz w:val="12"/>
          <w:szCs w:val="12"/>
          <w:lang w:val="en-CA"/>
        </w:rPr>
        <w:tab/>
      </w: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84"/>
        <w:gridCol w:w="2520"/>
        <w:gridCol w:w="2074"/>
        <w:gridCol w:w="3853"/>
      </w:tblGrid>
      <w:tr w:rsidR="00ED42B5" w:rsidRPr="00523496" w14:paraId="329003ED" w14:textId="77777777" w:rsidTr="00B46CEC">
        <w:trPr>
          <w:trHeight w:val="529"/>
        </w:trPr>
        <w:tc>
          <w:tcPr>
            <w:tcW w:w="2584" w:type="dxa"/>
            <w:shd w:val="clear" w:color="auto" w:fill="C0C0C0"/>
            <w:vAlign w:val="center"/>
          </w:tcPr>
          <w:p w14:paraId="71A0FE9A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Client bon de commande No.</w:t>
            </w:r>
          </w:p>
          <w:p w14:paraId="4854416C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  <w:lang w:val="en-CA"/>
              </w:rPr>
              <w:t>Customer purchase ord</w:t>
            </w:r>
            <w:r w:rsidRPr="00523496">
              <w:rPr>
                <w:noProof/>
              </w:rPr>
              <w:t>er No.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635EA03A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Date de la commande</w:t>
            </w:r>
          </w:p>
          <w:p w14:paraId="4035C2A9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Order date</w:t>
            </w:r>
          </w:p>
        </w:tc>
        <w:tc>
          <w:tcPr>
            <w:tcW w:w="2074" w:type="dxa"/>
            <w:shd w:val="clear" w:color="auto" w:fill="C0C0C0"/>
            <w:vAlign w:val="center"/>
          </w:tcPr>
          <w:p w14:paraId="6979B551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Notre numero de commande</w:t>
            </w:r>
          </w:p>
          <w:p w14:paraId="7D2DE227" w14:textId="77777777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Our order number</w:t>
            </w:r>
          </w:p>
        </w:tc>
        <w:tc>
          <w:tcPr>
            <w:tcW w:w="3853" w:type="dxa"/>
            <w:shd w:val="clear" w:color="auto" w:fill="C0C0C0"/>
            <w:vAlign w:val="center"/>
          </w:tcPr>
          <w:p w14:paraId="6449EA6D" w14:textId="7914DEF3" w:rsidR="00ED42B5" w:rsidRPr="00523496" w:rsidRDefault="00ED42B5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QTY PALLETT/CRATES</w:t>
            </w:r>
          </w:p>
          <w:p w14:paraId="02B345F9" w14:textId="77777777" w:rsidR="00C74B0F" w:rsidRPr="00523496" w:rsidRDefault="00C74B0F" w:rsidP="009C6B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Truck No.</w:t>
            </w:r>
          </w:p>
        </w:tc>
      </w:tr>
      <w:tr w:rsidR="00ED42B5" w:rsidRPr="00C74B0F" w14:paraId="66B9F6A2" w14:textId="77777777" w:rsidTr="00B46CEC">
        <w:trPr>
          <w:cantSplit/>
        </w:trPr>
        <w:tc>
          <w:tcPr>
            <w:tcW w:w="2584" w:type="dxa"/>
            <w:vAlign w:val="center"/>
          </w:tcPr>
          <w:p w14:paraId="59F363DB" w14:textId="76E2679A" w:rsidR="00ED42B5" w:rsidRPr="00411627" w:rsidRDefault="00411627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411627">
              <w:rPr>
                <w:rFonts w:ascii="Tahoma" w:hAnsi="Tahoma" w:cs="Tahoma"/>
                <w:noProof/>
              </w:rPr>
              <w:fldChar w:fldCharType="begin"/>
            </w:r>
            <w:r w:rsidRPr="00411627">
              <w:rPr>
                <w:rFonts w:ascii="Tahoma" w:hAnsi="Tahoma" w:cs="Tahoma"/>
                <w:noProof/>
              </w:rPr>
              <w:instrText xml:space="preserve"> MERGEFIELD Customer_PO </w:instrText>
            </w:r>
            <w:r w:rsidRPr="00411627"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«Customer_PO»</w:t>
            </w:r>
            <w:r w:rsidRPr="00411627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520" w:type="dxa"/>
            <w:vAlign w:val="center"/>
          </w:tcPr>
          <w:p w14:paraId="694AA159" w14:textId="47D597BC" w:rsidR="00ED42B5" w:rsidRPr="00C74B0F" w:rsidRDefault="00411627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411627">
              <w:rPr>
                <w:rFonts w:ascii="Tahoma" w:hAnsi="Tahoma" w:cs="Tahoma"/>
                <w:noProof/>
              </w:rPr>
              <w:fldChar w:fldCharType="begin"/>
            </w:r>
            <w:r w:rsidRPr="00411627">
              <w:rPr>
                <w:rFonts w:ascii="Tahoma" w:hAnsi="Tahoma" w:cs="Tahoma"/>
                <w:noProof/>
              </w:rPr>
              <w:instrText xml:space="preserve"> MERGEFIELD Order_date </w:instrText>
            </w:r>
            <w:r w:rsidRPr="00411627"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«Order_date»</w:t>
            </w:r>
            <w:r w:rsidRPr="00411627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  <w:vAlign w:val="center"/>
          </w:tcPr>
          <w:p w14:paraId="6F1CB689" w14:textId="2EA17C1C" w:rsidR="00ED42B5" w:rsidRPr="00C74B0F" w:rsidRDefault="00446B22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Ox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«Ox»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3853" w:type="dxa"/>
            <w:vMerge w:val="restart"/>
            <w:vAlign w:val="center"/>
          </w:tcPr>
          <w:p w14:paraId="3B93927E" w14:textId="77777777" w:rsidR="009A6A34" w:rsidRPr="00B46CEC" w:rsidRDefault="009A6A34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Crates (Total)</w:t>
            </w:r>
          </w:p>
          <w:p w14:paraId="2767B4D5" w14:textId="1B426291" w:rsidR="00ED42B5" w:rsidRPr="00B46CEC" w:rsidRDefault="00896798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</w:t>
            </w:r>
            <w:r w:rsidR="006A2AD2" w:rsidRPr="00B46CEC">
              <w:rPr>
                <w:noProof/>
                <w:lang w:val="en-CA"/>
              </w:rPr>
              <w:t xml:space="preserve"> lbs</w:t>
            </w:r>
            <w:r w:rsidR="009A6A34" w:rsidRPr="00B46CEC">
              <w:rPr>
                <w:noProof/>
                <w:lang w:val="en-CA"/>
              </w:rPr>
              <w:t xml:space="preserve"> (Total)</w:t>
            </w:r>
          </w:p>
          <w:p w14:paraId="509106AD" w14:textId="5CCB8FCB" w:rsidR="00B5330A" w:rsidRPr="00C74B0F" w:rsidRDefault="00B5330A" w:rsidP="0004119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 xml:space="preserve">Truck </w:t>
            </w:r>
            <w:r w:rsidR="00896798" w:rsidRPr="00B46CEC">
              <w:rPr>
                <w:noProof/>
                <w:lang w:val="en-CA"/>
              </w:rPr>
              <w:t>x</w:t>
            </w:r>
          </w:p>
        </w:tc>
      </w:tr>
      <w:tr w:rsidR="00C74B0F" w:rsidRPr="00523496" w14:paraId="06E3453C" w14:textId="77777777" w:rsidTr="00B46CEC">
        <w:trPr>
          <w:cantSplit/>
          <w:trHeight w:val="364"/>
        </w:trPr>
        <w:tc>
          <w:tcPr>
            <w:tcW w:w="2584" w:type="dxa"/>
            <w:shd w:val="clear" w:color="auto" w:fill="C0C0C0"/>
            <w:vAlign w:val="center"/>
          </w:tcPr>
          <w:p w14:paraId="07379240" w14:textId="77777777" w:rsidR="00C74B0F" w:rsidRPr="00523496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VIA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79F25C37" w14:textId="77777777" w:rsidR="00C74B0F" w:rsidRPr="00523496" w:rsidRDefault="00523496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  <w:r w:rsidR="00C74B0F" w:rsidRPr="00523496">
              <w:rPr>
                <w:noProof/>
              </w:rPr>
              <w:t>ncoterm</w:t>
            </w:r>
          </w:p>
        </w:tc>
        <w:tc>
          <w:tcPr>
            <w:tcW w:w="2074" w:type="dxa"/>
            <w:shd w:val="clear" w:color="auto" w:fill="C0C0C0"/>
          </w:tcPr>
          <w:p w14:paraId="61C8A84F" w14:textId="77777777" w:rsidR="00C74B0F" w:rsidRPr="003E4A2F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No du client</w:t>
            </w:r>
          </w:p>
          <w:p w14:paraId="69EDC220" w14:textId="77777777" w:rsidR="00C74B0F" w:rsidRPr="003E4A2F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Customer number</w:t>
            </w:r>
          </w:p>
        </w:tc>
        <w:tc>
          <w:tcPr>
            <w:tcW w:w="3853" w:type="dxa"/>
            <w:vMerge/>
            <w:shd w:val="clear" w:color="auto" w:fill="C0C0C0"/>
          </w:tcPr>
          <w:p w14:paraId="613D4740" w14:textId="77777777" w:rsidR="00C74B0F" w:rsidRPr="00523496" w:rsidRDefault="00C74B0F" w:rsidP="00C87F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</w:p>
        </w:tc>
      </w:tr>
      <w:tr w:rsidR="00C74B0F" w:rsidRPr="00C74B0F" w14:paraId="4D395CE2" w14:textId="77777777" w:rsidTr="00B46CEC">
        <w:trPr>
          <w:cantSplit/>
          <w:trHeight w:val="265"/>
        </w:trPr>
        <w:tc>
          <w:tcPr>
            <w:tcW w:w="2584" w:type="dxa"/>
          </w:tcPr>
          <w:p w14:paraId="57E3C040" w14:textId="77777777" w:rsidR="00C74B0F" w:rsidRPr="00C74B0F" w:rsidRDefault="00C74B0F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C74B0F">
              <w:rPr>
                <w:rFonts w:ascii="Tahoma" w:hAnsi="Tahoma" w:cs="Tahoma"/>
                <w:noProof/>
              </w:rPr>
              <w:t xml:space="preserve"> AS PER QUOTATION</w:t>
            </w:r>
          </w:p>
        </w:tc>
        <w:tc>
          <w:tcPr>
            <w:tcW w:w="2520" w:type="dxa"/>
          </w:tcPr>
          <w:p w14:paraId="57532C98" w14:textId="5FEB5BED" w:rsidR="00C74B0F" w:rsidRPr="00C74B0F" w:rsidRDefault="00411627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411627">
              <w:rPr>
                <w:rFonts w:ascii="Tahoma" w:hAnsi="Tahoma" w:cs="Tahoma"/>
                <w:noProof/>
              </w:rPr>
              <w:fldChar w:fldCharType="begin"/>
            </w:r>
            <w:r w:rsidRPr="00411627">
              <w:rPr>
                <w:rFonts w:ascii="Tahoma" w:hAnsi="Tahoma" w:cs="Tahoma"/>
                <w:noProof/>
              </w:rPr>
              <w:instrText xml:space="preserve"> MERGEFIELD Incoterm </w:instrText>
            </w:r>
            <w:r w:rsidRPr="00411627">
              <w:rPr>
                <w:rFonts w:ascii="Tahoma" w:hAnsi="Tahoma" w:cs="Tahoma"/>
                <w:noProof/>
              </w:rPr>
              <w:fldChar w:fldCharType="separate"/>
            </w:r>
            <w:r w:rsidR="00196EA4">
              <w:rPr>
                <w:rFonts w:ascii="Tahoma" w:hAnsi="Tahoma" w:cs="Tahoma"/>
                <w:noProof/>
              </w:rPr>
              <w:t>«Incoterm»</w:t>
            </w:r>
            <w:r w:rsidRPr="00411627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</w:tcPr>
          <w:p w14:paraId="2CE298CA" w14:textId="49C76CCB" w:rsidR="00C74B0F" w:rsidRPr="00C74B0F" w:rsidRDefault="002343FE" w:rsidP="00411627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fldChar w:fldCharType="begin"/>
            </w:r>
            <w:r>
              <w:rPr>
                <w:rFonts w:ascii="Tahoma" w:hAnsi="Tahoma" w:cs="Tahoma"/>
                <w:noProof/>
                <w:lang w:val="fr-CA"/>
              </w:rPr>
              <w:instrText xml:space="preserve"> MERGEFIELD Customer_Number </w:instrText>
            </w:r>
            <w:r>
              <w:rPr>
                <w:rFonts w:ascii="Tahoma" w:hAnsi="Tahoma" w:cs="Tahoma"/>
                <w:noProof/>
                <w:lang w:val="fr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fr-CA"/>
              </w:rPr>
              <w:t>«Customer_Number»</w:t>
            </w:r>
            <w:r>
              <w:rPr>
                <w:rFonts w:ascii="Tahoma" w:hAnsi="Tahoma" w:cs="Tahoma"/>
                <w:noProof/>
                <w:lang w:val="fr-CA"/>
              </w:rPr>
              <w:fldChar w:fldCharType="end"/>
            </w:r>
          </w:p>
        </w:tc>
        <w:tc>
          <w:tcPr>
            <w:tcW w:w="3853" w:type="dxa"/>
            <w:vMerge/>
          </w:tcPr>
          <w:p w14:paraId="0C0C417F" w14:textId="77777777" w:rsidR="00C74B0F" w:rsidRPr="00C74B0F" w:rsidRDefault="00C74B0F" w:rsidP="00C87FB6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</w:tr>
    </w:tbl>
    <w:p w14:paraId="2CAD2956" w14:textId="77777777" w:rsidR="00DE6E3D" w:rsidRPr="00DE6E3D" w:rsidRDefault="00DE6E3D">
      <w:pPr>
        <w:rPr>
          <w:sz w:val="12"/>
          <w:szCs w:val="12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54"/>
        <w:gridCol w:w="1080"/>
        <w:gridCol w:w="1080"/>
        <w:gridCol w:w="1080"/>
        <w:gridCol w:w="5861"/>
        <w:gridCol w:w="876"/>
      </w:tblGrid>
      <w:tr w:rsidR="00E13366" w:rsidRPr="00DE6E3D" w14:paraId="2D4DD421" w14:textId="77777777" w:rsidTr="00B46CEC">
        <w:tc>
          <w:tcPr>
            <w:tcW w:w="1054" w:type="dxa"/>
            <w:shd w:val="clear" w:color="auto" w:fill="C0C0C0"/>
            <w:vAlign w:val="center"/>
          </w:tcPr>
          <w:p w14:paraId="0A179CEA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com.</w:t>
            </w:r>
          </w:p>
          <w:p w14:paraId="46EB7A39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52BCC5E8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Com.Souf</w:t>
            </w:r>
          </w:p>
          <w:p w14:paraId="2F013005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Back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5B9C0861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exp.</w:t>
            </w:r>
          </w:p>
          <w:p w14:paraId="0BFA65E8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ship.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202421A4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Project #</w:t>
            </w:r>
          </w:p>
        </w:tc>
        <w:tc>
          <w:tcPr>
            <w:tcW w:w="5861" w:type="dxa"/>
            <w:tcBorders>
              <w:right w:val="nil"/>
            </w:tcBorders>
            <w:shd w:val="clear" w:color="auto" w:fill="C0C0C0"/>
            <w:vAlign w:val="center"/>
          </w:tcPr>
          <w:p w14:paraId="252B5870" w14:textId="77777777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 w:rsidRPr="00DE6E3D">
              <w:rPr>
                <w:rFonts w:ascii="Tahoma" w:hAnsi="Tahoma" w:cs="Tahoma"/>
                <w:noProof/>
                <w:lang w:val="fr-CA"/>
              </w:rPr>
              <w:t>Description</w:t>
            </w:r>
          </w:p>
        </w:tc>
        <w:tc>
          <w:tcPr>
            <w:tcW w:w="876" w:type="dxa"/>
            <w:tcBorders>
              <w:left w:val="nil"/>
            </w:tcBorders>
            <w:shd w:val="clear" w:color="auto" w:fill="C0C0C0"/>
            <w:vAlign w:val="center"/>
          </w:tcPr>
          <w:p w14:paraId="0AEC7B96" w14:textId="3CBD76F5" w:rsidR="00E13366" w:rsidRPr="00DE6E3D" w:rsidRDefault="00E13366" w:rsidP="007B4CF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E13366" w:rsidRPr="00DE6E3D" w14:paraId="334A20D3" w14:textId="77777777" w:rsidTr="00B46CEC">
        <w:trPr>
          <w:trHeight w:val="380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1DCFB707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4AD547F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88F5484" w14:textId="77777777" w:rsidR="00E13366" w:rsidRPr="00DE6E3D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DAA37A0" w14:textId="77777777" w:rsidR="00E13366" w:rsidRPr="00D17B6A" w:rsidRDefault="00E13366" w:rsidP="00D17B6A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5861" w:type="dxa"/>
            <w:tcBorders>
              <w:bottom w:val="single" w:sz="4" w:space="0" w:color="auto"/>
              <w:right w:val="nil"/>
            </w:tcBorders>
            <w:vAlign w:val="center"/>
          </w:tcPr>
          <w:p w14:paraId="4624CFA3" w14:textId="77777777" w:rsidR="00E13366" w:rsidRPr="00B46CEC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b/>
                <w:bCs/>
                <w:noProof/>
                <w:lang w:val="en-CA"/>
              </w:rPr>
              <w:t>MADE IN CANADA</w:t>
            </w:r>
          </w:p>
        </w:tc>
        <w:tc>
          <w:tcPr>
            <w:tcW w:w="876" w:type="dxa"/>
            <w:tcBorders>
              <w:left w:val="nil"/>
              <w:bottom w:val="single" w:sz="4" w:space="0" w:color="auto"/>
            </w:tcBorders>
          </w:tcPr>
          <w:p w14:paraId="0D3E8A3E" w14:textId="77777777" w:rsidR="00E13366" w:rsidRPr="00DE6E3D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E13366" w:rsidRPr="00DE6E3D" w14:paraId="6CB3FE35" w14:textId="77777777" w:rsidTr="00B46CEC">
        <w:trPr>
          <w:trHeight w:val="576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A1040" w14:textId="77777777" w:rsidR="00E13366" w:rsidRPr="00B46CEC" w:rsidRDefault="00E521F5" w:rsidP="00D95AA7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AE39AB" w14:textId="77777777" w:rsidR="00E13366" w:rsidRPr="00B46CEC" w:rsidRDefault="00E13366" w:rsidP="00D95AA7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E74DD5" w14:textId="77777777" w:rsidR="00E13366" w:rsidRPr="00B46CEC" w:rsidRDefault="00E521F5" w:rsidP="00D95AA7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A1AFD6" w14:textId="77777777" w:rsidR="00E13366" w:rsidRPr="00DE6E3D" w:rsidRDefault="00E13366" w:rsidP="00D95AA7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E354D9" w14:textId="2B9659F2" w:rsidR="00E13366" w:rsidRPr="00B46CEC" w:rsidRDefault="00E13366" w:rsidP="0066424A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1191640171"/>
                <w:placeholder>
                  <w:docPart w:val="CC5B18BDF1D94956983B29A98407CE5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03AD3D6" w14:textId="53C09445" w:rsidR="00E13366" w:rsidRPr="00B46CEC" w:rsidRDefault="00E13366" w:rsidP="0066424A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="00DB5842"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BDD8BC4" w14:textId="47A13648" w:rsidR="008D6D80" w:rsidRPr="00B46CEC" w:rsidRDefault="008D6D80" w:rsidP="008D6D80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D479B91" w14:textId="4971F84D" w:rsidR="008D6D80" w:rsidRPr="00B46CEC" w:rsidRDefault="00196EA4" w:rsidP="00B46CEC">
            <w:pPr>
              <w:tabs>
                <w:tab w:val="left" w:pos="4558"/>
              </w:tabs>
              <w:rPr>
                <w:rFonts w:ascii="Tahoma" w:hAnsi="Tahoma" w:cs="Tahoma"/>
                <w:noProof/>
                <w:sz w:val="16"/>
                <w:szCs w:val="16"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494381388"/>
                <w:placeholder>
                  <w:docPart w:val="E4A9B213DF374CF3A662032F7F206FD9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1E7BC5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1E7BC5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1E7BC5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F2800CF" w14:textId="77777777" w:rsidR="00E13366" w:rsidRPr="00DE6E3D" w:rsidRDefault="00E13366" w:rsidP="00FC793E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DE6E3D" w14:paraId="2279924D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C1E94" w14:textId="213DDE1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E0030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7A04E9" w14:textId="5D7EC58E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1B1F75" w14:textId="636DD108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F90C68" w14:textId="577C5A2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710949243"/>
                <w:placeholder>
                  <w:docPart w:val="251F34D965C94072A802587FB7D1692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B5DA5DC" w14:textId="239E5A44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2B0A59C" w14:textId="00806CF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A92A9E9" w14:textId="23DB5079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454993258"/>
                <w:placeholder>
                  <w:docPart w:val="B9F5516D95E94056A1C79FB88785D1D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8D4AC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A0D09A6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E52B0" w14:textId="03040833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7050D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998C4" w14:textId="4CBB4E3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267744" w14:textId="48B55F77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DB16E" w14:textId="619AEA32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499661443"/>
                <w:placeholder>
                  <w:docPart w:val="B54893E8EE6647E697C2362B7DECF7C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6AC91CB" w14:textId="5CFE11B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561E181" w14:textId="3FAB866E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FBA19EE" w14:textId="494359B7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711083578"/>
                <w:placeholder>
                  <w:docPart w:val="A96232FCAC534E0ABE9CE9EDA60E55A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81C270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37E2F4DC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37D94E" w14:textId="670566E5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98616C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DE4F23" w14:textId="554952A8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8EE8EE" w14:textId="78F4CD58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EAEAA" w14:textId="28C1D4AC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991101592"/>
                <w:placeholder>
                  <w:docPart w:val="554A8F62E1A5437B81095BC881068E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15F9702" w14:textId="7D62200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B310D42" w14:textId="78DD8F8E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28AA590" w14:textId="265AC7AF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519778472"/>
                <w:placeholder>
                  <w:docPart w:val="FCDC8BB553524DEDAAACEBB201962F0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E5A82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05CDC7E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D86847" w14:textId="7E4CEAF3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522CA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B485A9" w14:textId="67DE6C8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787BE9" w14:textId="5AF75C3A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94AB94" w14:textId="4743F4C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120688668"/>
                <w:placeholder>
                  <w:docPart w:val="5BA2B12F6AB5411AB358560A332CE09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2872137" w14:textId="640DE3FD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511E34B" w14:textId="733C748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936797B" w14:textId="56AE9DAF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950698896"/>
                <w:placeholder>
                  <w:docPart w:val="C06C385D48FC45F6B3C59E9CED9990D4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F235F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7B0CCD0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836D52" w14:textId="53AF0BD7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5A854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74F94" w14:textId="7D6613B7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54C91A" w14:textId="500F40CD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6D4209" w14:textId="27867C5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395665455"/>
                <w:placeholder>
                  <w:docPart w:val="19AEFB42B4DF4855A2A6E902A1BE9CC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F8B0B2A" w14:textId="4AD0A9A5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438376D" w14:textId="57B06F23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EB3D4FF" w14:textId="7118FA81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458375578"/>
                <w:placeholder>
                  <w:docPart w:val="544E5259D47C4B52AAEB95FDE9A81435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FEF95B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3D83DE73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ADF63F" w14:textId="6DBE9CAD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CC8895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090BA" w14:textId="448D7A68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DCE5D2" w14:textId="029DAE71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567A6A" w14:textId="67AA42C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328053835"/>
                <w:placeholder>
                  <w:docPart w:val="8E833807A3B54D2E9FAD70DF21E220C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5A32174" w14:textId="5E4291C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E473D06" w14:textId="0565D38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069703F" w14:textId="03AE1B1C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374240299"/>
                <w:placeholder>
                  <w:docPart w:val="D2C32FAFEFF3467F859B81257504F706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0406C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05789F7F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F9AE6F" w14:textId="42979A36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584D5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5B52B" w14:textId="4D03DF69" w:rsid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6431FF" w14:textId="289E9829" w:rsidR="00B46CEC" w:rsidRPr="00C54A85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7C0FED" w14:textId="57E11B24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830519148"/>
                <w:placeholder>
                  <w:docPart w:val="7C3073E32D554936A0B0FE216F7C24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27BBB22" w14:textId="0C5AB67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FC6E9F6" w14:textId="076E8A8F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lastRenderedPageBreak/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0DEFBBF" w14:textId="1463EBEC" w:rsidR="00B46CEC" w:rsidRPr="00DE6E3D" w:rsidRDefault="00196EA4" w:rsidP="00B46CEC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764359864"/>
                <w:placeholder>
                  <w:docPart w:val="70D06DA186CF4AD6A80EBA15C8C2DFF7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6CAEBF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</w:tr>
      <w:tr w:rsidR="00B46CEC" w:rsidRPr="00C54A85" w14:paraId="7ABFC15B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D1F1B" w14:textId="45EF68E8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AF2F5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B70E78" w14:textId="0C9859B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B2D57B" w14:textId="4BB55A67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59F45E" w14:textId="5A51774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930661325"/>
                <w:placeholder>
                  <w:docPart w:val="03D0790B171C4C06B9D457E2F2CCC5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100708C" w14:textId="3506F30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8EA7FC1" w14:textId="29C6C8F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EB498E3" w14:textId="2B68920B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764263842"/>
                <w:placeholder>
                  <w:docPart w:val="0C6EDAD6E7D649AA9FF60909DB04F36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5A2811" w14:textId="515D7D51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19279929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69AE35" w14:textId="1E4355CB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4CE6B8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3BF4E9" w14:textId="183F02B2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2F8735" w14:textId="4457381C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A49F99" w14:textId="3C49A922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038049589"/>
                <w:placeholder>
                  <w:docPart w:val="3C2464D4537A4F67B6FD0AFDE0B37D7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A8BA432" w14:textId="51BF8C9E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A26F67F" w14:textId="494DED00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C62B9B2" w14:textId="74A3BACF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122264419"/>
                <w:placeholder>
                  <w:docPart w:val="A65E049327654212A1E7C96AC69DA7A3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7AB967" w14:textId="0A9D5E8D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6CAF19DD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B6D39" w14:textId="1BCB33C6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9E77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00BBAE" w14:textId="5D8E064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CF60C" w14:textId="2C929E7E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11EBE9" w14:textId="764C7B4F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531467961"/>
                <w:placeholder>
                  <w:docPart w:val="1AFE4578C92049CCA04EBE0B7A2FFB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1940B83" w14:textId="6694670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78A471B" w14:textId="7DFF77D6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1E823AB" w14:textId="4D7DC691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13021799"/>
                <w:placeholder>
                  <w:docPart w:val="05D4E3A86D1845DF91564A47BF873DC0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AD33F6" w14:textId="5240FDB2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0DF24354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8027A7" w14:textId="531D2FAA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7DFF86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06097" w14:textId="21BA715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66170" w14:textId="0899DAC4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BCE20" w14:textId="008CCE7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584344936"/>
                <w:placeholder>
                  <w:docPart w:val="B2965CDF97764FFFA2DBFAE2CA99C24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94F6489" w14:textId="72C52B3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5D0BD7B" w14:textId="39362E84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514E4B3" w14:textId="37F10207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923877814"/>
                <w:placeholder>
                  <w:docPart w:val="A5B13EE8CA124C7987D43ADA0B391F1B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9666CA" w14:textId="2251718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2BED3B24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DAF61" w14:textId="21C54A43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DE91E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B4E54F" w14:textId="28BE9E6E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CDF77F" w14:textId="33D0B8FE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6797FE" w14:textId="66577C8D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760599039"/>
                <w:placeholder>
                  <w:docPart w:val="0757F99EB0DD41BAB3DB792C529F715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A3EED6D" w14:textId="5732DF12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B2735B5" w14:textId="2F4F4B0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09C8DEA" w14:textId="7DBD397C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8916936"/>
                <w:placeholder>
                  <w:docPart w:val="F9F9736637EE4B1598AF923E7ACD1C7E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FD2E7D" w14:textId="297D160C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0478BF10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A3BA" w14:textId="6AEB4F5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FF3A2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425841" w14:textId="604EADB7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409D9C" w14:textId="456B36D9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9E26FC" w14:textId="04B67FF1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2051493686"/>
                <w:placeholder>
                  <w:docPart w:val="FE3474C4F4BD4813A195C9DED759688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C4A8384" w14:textId="24704F0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1A41D12" w14:textId="4A4495F3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2EB6E5E" w14:textId="55C7E1E6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801724818"/>
                <w:placeholder>
                  <w:docPart w:val="26C2B639FE084E72A088EA82FEB243B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F6005C" w14:textId="3EC38135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2B8256EA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A7073C" w14:textId="791E958D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D6509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A9D4BF" w14:textId="255C2B80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53925B" w14:textId="5BFD88EB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9C6E1" w14:textId="7ABC428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1358232457"/>
                <w:placeholder>
                  <w:docPart w:val="E639038C985B4385AE244A6E86139DF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FEFB036" w14:textId="65438DA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947AE80" w14:textId="5A047D4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2228745" w14:textId="5B66A388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880698894"/>
                <w:placeholder>
                  <w:docPart w:val="986881A9EE774158ACCC1B06683C50D2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AC5694" w14:textId="6D40A698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0C349781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C577A5" w14:textId="36D5C749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8BBA66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AC380" w14:textId="424B0CF7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AB0DA5" w14:textId="543D4A94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62EA5A" w14:textId="73FCAAE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1666085496"/>
                <w:placeholder>
                  <w:docPart w:val="5A1D20E903C14F88ACA75322670E8B1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3C56FB0" w14:textId="3A8D88F9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85A897C" w14:textId="40D9D5B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C374E6E" w14:textId="5727CD46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639021341"/>
                <w:placeholder>
                  <w:docPart w:val="340E9AA4E1C5499FACE9A1A8256A2C3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C8A37B" w14:textId="3180C70B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3A8609A5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72923" w14:textId="2D3A2544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5221D1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E843BC" w14:textId="2AB47493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7B8A64" w14:textId="67E90131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8AEECB" w14:textId="12ECE94A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-507600353"/>
                <w:placeholder>
                  <w:docPart w:val="71748FA06D3241ACBD47F5ADFEEF144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3F7CAA5" w14:textId="4133453B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426012C" w14:textId="4509406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9790B59" w14:textId="4834B58B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301194748"/>
                <w:placeholder>
                  <w:docPart w:val="F51F54EF2FC64E519157208B92058360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53A2F" w14:textId="628E4DA2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  <w:tr w:rsidR="00B46CEC" w:rsidRPr="00C54A85" w14:paraId="3A6E8361" w14:textId="77777777" w:rsidTr="00B46CEC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2CE059" w14:textId="49F44DE7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79545" w14:textId="77777777" w:rsidR="00B46CEC" w:rsidRPr="00DE6E3D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1630DC" w14:textId="3C5D76AD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5D5BFD" w14:textId="689EA9EE" w:rsidR="00B46CEC" w:rsidRDefault="00B46CEC" w:rsidP="00B46CEC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58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0F4875" w14:textId="2BB14B78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lang w:val="en-CA"/>
                </w:rPr>
                <w:alias w:val="Type"/>
                <w:tag w:val=""/>
                <w:id w:val="1406345493"/>
                <w:placeholder>
                  <w:docPart w:val="1EF1394AEC6A4C149024958361DBB98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CEC">
                  <w:rPr>
                    <w:rStyle w:val="PlaceholderText"/>
                    <w:rFonts w:eastAsiaTheme="minorHAnsi"/>
                  </w:rPr>
                  <w:t>[Type]</w:t>
                </w:r>
              </w:sdtContent>
            </w:sdt>
            <w:r w:rsidRPr="00B46CEC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«Machine»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F5BACF6" w14:textId="56BE0C47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Serial No: 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B46CEC"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«Serial_Number»</w:t>
            </w:r>
            <w:r w:rsidRPr="00B46CEC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B0727F8" w14:textId="1EEF905B" w:rsidR="00B46CEC" w:rsidRPr="00B46CEC" w:rsidRDefault="00B46CEC" w:rsidP="00B46CEC">
            <w:pPr>
              <w:rPr>
                <w:rFonts w:ascii="Tahoma" w:hAnsi="Tahoma" w:cs="Tahoma"/>
                <w:noProof/>
                <w:lang w:val="en-CA"/>
              </w:rPr>
            </w:pPr>
            <w:r w:rsidRPr="00B46CEC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853256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196EA4">
              <w:rPr>
                <w:rFonts w:ascii="Tahoma" w:hAnsi="Tahoma" w:cs="Tahoma"/>
                <w:noProof/>
                <w:lang w:val="en-CA"/>
              </w:rPr>
              <w:t>«HS»</w:t>
            </w:r>
            <w:r w:rsidR="00853256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D9EBA3F" w14:textId="0DEF04D1" w:rsidR="00B46CEC" w:rsidRPr="00B46CEC" w:rsidRDefault="00196EA4" w:rsidP="00B46CEC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233354872"/>
                <w:placeholder>
                  <w:docPart w:val="19E78CCF1C6C4A57B808D1C8AE8A2DD5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B46CEC" w:rsidRPr="00B46CEC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B46CEC" w:rsidRPr="00B46CEC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B46CEC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5BEBB6" w14:textId="08452A1B" w:rsidR="00B46CEC" w:rsidRPr="00B46CEC" w:rsidRDefault="00B46CEC" w:rsidP="00B46CEC">
            <w:pPr>
              <w:jc w:val="center"/>
              <w:rPr>
                <w:rFonts w:ascii="Tahoma" w:hAnsi="Tahoma" w:cs="Tahoma"/>
                <w:noProof/>
              </w:rPr>
            </w:pPr>
            <w:r w:rsidRPr="00B46CEC">
              <w:rPr>
                <w:rFonts w:ascii="Tahoma" w:hAnsi="Tahoma" w:cs="Tahoma"/>
                <w:noProof/>
              </w:rPr>
              <w:t>x</w:t>
            </w:r>
          </w:p>
        </w:tc>
      </w:tr>
    </w:tbl>
    <w:p w14:paraId="7F8B70E6" w14:textId="77777777" w:rsidR="00AE5C65" w:rsidRDefault="00AE5C65"/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320"/>
        <w:gridCol w:w="2835"/>
        <w:gridCol w:w="876"/>
      </w:tblGrid>
      <w:tr w:rsidR="00AE5C65" w:rsidRPr="00ED0E38" w14:paraId="255BD5B6" w14:textId="77777777" w:rsidTr="00B46CEC">
        <w:trPr>
          <w:cantSplit/>
          <w:trHeight w:val="1537"/>
        </w:trPr>
        <w:tc>
          <w:tcPr>
            <w:tcW w:w="7320" w:type="dxa"/>
            <w:tcBorders>
              <w:top w:val="single" w:sz="4" w:space="0" w:color="auto"/>
              <w:right w:val="single" w:sz="4" w:space="0" w:color="auto"/>
            </w:tcBorders>
          </w:tcPr>
          <w:p w14:paraId="23771660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Tous les droits de propriété de l’équipement expédie demeurent au nom de</w:t>
            </w:r>
          </w:p>
          <w:p w14:paraId="2AA22D3B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Capmatic 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Ltee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jusqu'à la réception complète et finale du paiement.</w:t>
            </w:r>
          </w:p>
          <w:p w14:paraId="2AADE76F" w14:textId="77777777" w:rsidR="00AE5C65" w:rsidRPr="00AE5C65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  <w:lang w:val="fr-CA"/>
              </w:rPr>
            </w:pPr>
          </w:p>
          <w:p w14:paraId="6C944D3C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Full title to equipment shall remain in Capmatic ltd. Until full and final</w:t>
            </w:r>
          </w:p>
          <w:p w14:paraId="1063F4AE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Payment has been received.</w:t>
            </w:r>
          </w:p>
          <w:p w14:paraId="65AE70AE" w14:textId="77777777" w:rsidR="00AE5C65" w:rsidRPr="00AE5C65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</w:rPr>
            </w:pPr>
          </w:p>
          <w:p w14:paraId="7025A943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AUCUNE MARCHANDISE NE PEUT ETRE RETOURNEE SANS NOTRE AUTORISATION</w:t>
            </w:r>
          </w:p>
          <w:p w14:paraId="6FDB5850" w14:textId="77777777" w:rsidR="00AE5C65" w:rsidRPr="00ED1C40" w:rsidRDefault="00AE5C65" w:rsidP="00C87FB6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en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en-CA"/>
              </w:rPr>
              <w:t>NO RETURNS ACCEPTED WITHOUT OUR AUTHORIZATION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7E155" w14:textId="77777777" w:rsidR="00473B78" w:rsidRPr="00473B78" w:rsidRDefault="00473B78" w:rsidP="00B46CEC"/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FF4736" w14:textId="77777777" w:rsidR="00AE5C65" w:rsidRPr="00ED0E38" w:rsidRDefault="00AE5C65" w:rsidP="00B46CE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</w:tc>
      </w:tr>
    </w:tbl>
    <w:p w14:paraId="7CC4411A" w14:textId="5B88E0AE" w:rsidR="00084F37" w:rsidRPr="00B46CEC" w:rsidRDefault="00ED42B5" w:rsidP="00B46CEC">
      <w:pPr>
        <w:pStyle w:val="Header"/>
        <w:tabs>
          <w:tab w:val="clear" w:pos="4320"/>
          <w:tab w:val="clear" w:pos="8640"/>
        </w:tabs>
        <w:ind w:left="-180"/>
        <w:rPr>
          <w:bCs/>
          <w:sz w:val="16"/>
          <w:lang w:val="fr-CA"/>
        </w:rPr>
        <w:sectPr w:rsidR="00084F37" w:rsidRPr="00B46CEC" w:rsidSect="00970D93">
          <w:headerReference w:type="default" r:id="rId9"/>
          <w:footerReference w:type="default" r:id="rId10"/>
          <w:pgSz w:w="12240" w:h="15840"/>
          <w:pgMar w:top="2269" w:right="0" w:bottom="2" w:left="540" w:header="720" w:footer="720" w:gutter="0"/>
          <w:cols w:space="720"/>
        </w:sectPr>
      </w:pP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lang w:val="en-CA"/>
        </w:rPr>
        <w:tab/>
      </w:r>
      <w:r w:rsidRPr="00ED42B5">
        <w:rPr>
          <w:sz w:val="16"/>
          <w:lang w:val="en-CA"/>
        </w:rPr>
        <w:tab/>
      </w:r>
      <w:r w:rsidRPr="00ED0E38">
        <w:rPr>
          <w:bCs/>
          <w:sz w:val="16"/>
          <w:lang w:val="fr-CA"/>
        </w:rPr>
        <w:t>COPIE DU CLIENT – CLIENT COPY</w:t>
      </w:r>
    </w:p>
    <w:p w14:paraId="15C4F3F2" w14:textId="040825CE" w:rsidR="007A4676" w:rsidRPr="00B46CEC" w:rsidRDefault="007A4676" w:rsidP="001224DB">
      <w:pPr>
        <w:spacing w:after="160" w:line="259" w:lineRule="auto"/>
        <w:rPr>
          <w:bCs/>
          <w:sz w:val="24"/>
          <w:szCs w:val="24"/>
          <w:lang w:val="fr-CA"/>
        </w:rPr>
      </w:pPr>
    </w:p>
    <w:sectPr w:rsidR="007A4676" w:rsidRPr="00B46CEC" w:rsidSect="00E036EB">
      <w:headerReference w:type="default" r:id="rId11"/>
      <w:type w:val="continuous"/>
      <w:pgSz w:w="12240" w:h="15840"/>
      <w:pgMar w:top="360" w:right="245" w:bottom="245" w:left="5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24BEC" w14:textId="77777777" w:rsidR="008E5904" w:rsidRDefault="008E5904">
      <w:r>
        <w:separator/>
      </w:r>
    </w:p>
  </w:endnote>
  <w:endnote w:type="continuationSeparator" w:id="0">
    <w:p w14:paraId="4BC81133" w14:textId="77777777" w:rsidR="008E5904" w:rsidRDefault="008E5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29714" w14:textId="77777777" w:rsidR="00970398" w:rsidRDefault="00970398">
    <w:pPr>
      <w:pStyle w:val="Footer"/>
      <w:jc w:val="center"/>
      <w:rPr>
        <w:rFonts w:ascii="Arial" w:hAnsi="Arial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7C9CA" w14:textId="77777777" w:rsidR="008E5904" w:rsidRDefault="008E5904">
      <w:r>
        <w:separator/>
      </w:r>
    </w:p>
  </w:footnote>
  <w:footnote w:type="continuationSeparator" w:id="0">
    <w:p w14:paraId="51BF63F6" w14:textId="77777777" w:rsidR="008E5904" w:rsidRDefault="008E5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007E9" w14:textId="77777777" w:rsidR="00B46CEC" w:rsidRDefault="00B46CEC" w:rsidP="00B46CE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191EC7" wp14:editId="63BE913B">
              <wp:simplePos x="0" y="0"/>
              <wp:positionH relativeFrom="column">
                <wp:posOffset>847725</wp:posOffset>
              </wp:positionH>
              <wp:positionV relativeFrom="page">
                <wp:posOffset>866775</wp:posOffset>
              </wp:positionV>
              <wp:extent cx="3514725" cy="34290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E29471" w14:textId="77777777" w:rsidR="00B46CEC" w:rsidRPr="0081457C" w:rsidRDefault="00B46CEC" w:rsidP="00B46CEC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2865A000" w14:textId="77777777" w:rsidR="00B46CEC" w:rsidRPr="006E7F40" w:rsidRDefault="00B46CEC" w:rsidP="00B46CEC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TEL:(514)-322-</w:t>
                          </w:r>
                          <w:proofErr w:type="gramStart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0062  FAX</w:t>
                          </w:r>
                          <w:proofErr w:type="gramEnd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191EC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66.75pt;margin-top:68.25pt;width:276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" stroked="f" strokecolor="red">
              <v:textbox>
                <w:txbxContent>
                  <w:p w14:paraId="6DE29471" w14:textId="77777777" w:rsidR="00B46CEC" w:rsidRPr="0081457C" w:rsidRDefault="00B46CEC" w:rsidP="00B46CEC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2865A000" w14:textId="77777777" w:rsidR="00B46CEC" w:rsidRPr="006E7F40" w:rsidRDefault="00B46CEC" w:rsidP="00B46CEC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TEL:(514)-322-</w:t>
                    </w:r>
                    <w:proofErr w:type="gramStart"/>
                    <w:r w:rsidRPr="0081457C">
                      <w:rPr>
                        <w:rFonts w:ascii="Tahoma" w:hAnsi="Tahoma" w:cs="Tahoma"/>
                        <w:sz w:val="16"/>
                      </w:rPr>
                      <w:t>0062  FAX</w:t>
                    </w:r>
                    <w:proofErr w:type="gramEnd"/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:(514)-322-0063       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D67594" wp14:editId="5E696CE1">
              <wp:simplePos x="0" y="0"/>
              <wp:positionH relativeFrom="column">
                <wp:posOffset>2562225</wp:posOffset>
              </wp:positionH>
              <wp:positionV relativeFrom="page">
                <wp:posOffset>466725</wp:posOffset>
              </wp:positionV>
              <wp:extent cx="571500" cy="45720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7D7AC" w14:textId="77777777" w:rsidR="00B46CEC" w:rsidRDefault="00B46CEC" w:rsidP="00B46CEC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70D9B9BF" w14:textId="77777777" w:rsidR="00B46CEC" w:rsidRDefault="00B46CEC" w:rsidP="00B46CEC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67594" id="Text Box 12" o:spid="_x0000_s1027" type="#_x0000_t202" style="position:absolute;margin-left:201.75pt;margin-top:36.7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" stroked="f">
              <v:textbox>
                <w:txbxContent>
                  <w:p w14:paraId="5DB7D7AC" w14:textId="77777777" w:rsidR="00B46CEC" w:rsidRDefault="00B46CEC" w:rsidP="00B46CEC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70D9B9BF" w14:textId="77777777" w:rsidR="00B46CEC" w:rsidRDefault="00B46CEC" w:rsidP="00B46CEC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82E3D6" wp14:editId="716B3206">
              <wp:simplePos x="0" y="0"/>
              <wp:positionH relativeFrom="margin">
                <wp:posOffset>908685</wp:posOffset>
              </wp:positionH>
              <wp:positionV relativeFrom="margin">
                <wp:posOffset>-1027430</wp:posOffset>
              </wp:positionV>
              <wp:extent cx="1645920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7D38A" w14:textId="77777777" w:rsidR="00B46CEC" w:rsidRDefault="00B46CEC" w:rsidP="00B46CEC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063B386B" w14:textId="77777777" w:rsidR="00B46CEC" w:rsidRDefault="00B46CEC" w:rsidP="00B46CE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82E3D6" id="Text Box 10" o:spid="_x0000_s1028" type="#_x0000_t202" style="position:absolute;margin-left:71.55pt;margin-top:-80.9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" filled="f" stroked="f">
              <v:textbox>
                <w:txbxContent>
                  <w:p w14:paraId="6BB7D38A" w14:textId="77777777" w:rsidR="00B46CEC" w:rsidRDefault="00B46CEC" w:rsidP="00B46CEC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063B386B" w14:textId="77777777" w:rsidR="00B46CEC" w:rsidRDefault="00B46CEC" w:rsidP="00B46CEC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86B139B" wp14:editId="7EDBEBDC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752475" cy="752475"/>
          <wp:effectExtent l="0" t="0" r="9525" b="9525"/>
          <wp:wrapNone/>
          <wp:docPr id="38489990" name="Picture 38489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TableGrid"/>
      <w:tblW w:w="0" w:type="auto"/>
      <w:tblInd w:w="6895" w:type="dxa"/>
      <w:tblLook w:val="04A0" w:firstRow="1" w:lastRow="0" w:firstColumn="1" w:lastColumn="0" w:noHBand="0" w:noVBand="1"/>
    </w:tblPr>
    <w:tblGrid>
      <w:gridCol w:w="2073"/>
      <w:gridCol w:w="2073"/>
    </w:tblGrid>
    <w:tr w:rsidR="00B46CEC" w14:paraId="231891E8" w14:textId="77777777" w:rsidTr="00A658C4">
      <w:trPr>
        <w:trHeight w:val="321"/>
      </w:trPr>
      <w:tc>
        <w:tcPr>
          <w:tcW w:w="4146" w:type="dxa"/>
          <w:gridSpan w:val="2"/>
        </w:tcPr>
        <w:p w14:paraId="1B6C4179" w14:textId="77777777" w:rsidR="00B46CEC" w:rsidRPr="001224DB" w:rsidRDefault="00B46CEC" w:rsidP="00B46CEC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1224DB">
            <w:rPr>
              <w:b/>
              <w:bCs/>
              <w:sz w:val="24"/>
              <w:szCs w:val="24"/>
            </w:rPr>
            <w:t>Packing Slip</w:t>
          </w:r>
        </w:p>
      </w:tc>
    </w:tr>
    <w:tr w:rsidR="00B46CEC" w14:paraId="0DBEC4EF" w14:textId="77777777" w:rsidTr="00A658C4">
      <w:trPr>
        <w:trHeight w:val="321"/>
      </w:trPr>
      <w:tc>
        <w:tcPr>
          <w:tcW w:w="2073" w:type="dxa"/>
          <w:vAlign w:val="center"/>
        </w:tcPr>
        <w:p w14:paraId="00A227AF" w14:textId="77777777" w:rsidR="00B46CEC" w:rsidRPr="001224DB" w:rsidRDefault="00B46CEC" w:rsidP="00B46CEC">
          <w:pPr>
            <w:pStyle w:val="Header"/>
            <w:jc w:val="center"/>
            <w:rPr>
              <w:sz w:val="24"/>
              <w:szCs w:val="24"/>
            </w:rPr>
          </w:pPr>
          <w:proofErr w:type="spellStart"/>
          <w:r w:rsidRPr="001224DB">
            <w:rPr>
              <w:sz w:val="24"/>
              <w:szCs w:val="24"/>
            </w:rPr>
            <w:t>Numéro</w:t>
          </w:r>
          <w:proofErr w:type="spellEnd"/>
          <w:r w:rsidRPr="001224DB">
            <w:rPr>
              <w:sz w:val="24"/>
              <w:szCs w:val="24"/>
            </w:rPr>
            <w:t xml:space="preserve"> / Number</w:t>
          </w:r>
        </w:p>
      </w:tc>
      <w:tc>
        <w:tcPr>
          <w:tcW w:w="2073" w:type="dxa"/>
          <w:vAlign w:val="center"/>
        </w:tcPr>
        <w:p w14:paraId="67D9131A" w14:textId="77777777" w:rsidR="00B46CEC" w:rsidRPr="001224DB" w:rsidRDefault="00B46CEC" w:rsidP="00B46CEC">
          <w:pPr>
            <w:pStyle w:val="Header"/>
            <w:jc w:val="center"/>
            <w:rPr>
              <w:sz w:val="24"/>
              <w:szCs w:val="24"/>
            </w:rPr>
          </w:pPr>
          <w:r w:rsidRPr="001224DB">
            <w:rPr>
              <w:sz w:val="24"/>
              <w:szCs w:val="24"/>
            </w:rPr>
            <w:t>Date</w:t>
          </w:r>
        </w:p>
      </w:tc>
    </w:tr>
    <w:tr w:rsidR="00B46CEC" w14:paraId="33FBEF3B" w14:textId="77777777" w:rsidTr="00A658C4">
      <w:trPr>
        <w:trHeight w:val="321"/>
      </w:trPr>
      <w:tc>
        <w:tcPr>
          <w:tcW w:w="2073" w:type="dxa"/>
          <w:vAlign w:val="center"/>
        </w:tcPr>
        <w:p w14:paraId="6A95C6C2" w14:textId="1E9F4B7F" w:rsidR="00B46CEC" w:rsidRDefault="00C70B4F" w:rsidP="00B46CEC">
          <w:pPr>
            <w:pStyle w:val="Header"/>
          </w:pPr>
          <w:r>
            <w:t>SH2024-</w:t>
          </w:r>
          <w:r>
            <w:fldChar w:fldCharType="begin"/>
          </w:r>
          <w:r>
            <w:instrText xml:space="preserve"> MERGEFIELD Ox </w:instrText>
          </w:r>
          <w:r>
            <w:fldChar w:fldCharType="separate"/>
          </w:r>
          <w:r w:rsidR="00196EA4">
            <w:rPr>
              <w:noProof/>
            </w:rPr>
            <w:t>«Ox»</w:t>
          </w:r>
          <w:r>
            <w:fldChar w:fldCharType="end"/>
          </w:r>
          <w:r>
            <w:t>-1</w:t>
          </w:r>
        </w:p>
      </w:tc>
      <w:tc>
        <w:tcPr>
          <w:tcW w:w="2073" w:type="dxa"/>
          <w:vAlign w:val="center"/>
        </w:tcPr>
        <w:p w14:paraId="0EF6FAB0" w14:textId="4749DB4F" w:rsidR="00B46CEC" w:rsidRDefault="000C226A" w:rsidP="00B46CEC">
          <w:pPr>
            <w:pStyle w:val="Header"/>
          </w:pPr>
          <w:r>
            <w:fldChar w:fldCharType="begin"/>
          </w:r>
          <w:r>
            <w:instrText xml:space="preserve"> DATE  \@ "d-MMM-yy"  \* MERGEFORMAT </w:instrText>
          </w:r>
          <w:r>
            <w:fldChar w:fldCharType="separate"/>
          </w:r>
          <w:r w:rsidR="00196EA4">
            <w:rPr>
              <w:noProof/>
            </w:rPr>
            <w:t>6-Dec-24</w:t>
          </w:r>
          <w:r>
            <w:fldChar w:fldCharType="end"/>
          </w:r>
        </w:p>
      </w:tc>
    </w:tr>
  </w:tbl>
  <w:p w14:paraId="6315743C" w14:textId="77777777" w:rsidR="00B46CEC" w:rsidRDefault="00B46CEC" w:rsidP="00B46CEC">
    <w:pPr>
      <w:pStyle w:val="Header"/>
    </w:pPr>
  </w:p>
  <w:p w14:paraId="4F3D23F9" w14:textId="77777777" w:rsidR="00B46CEC" w:rsidRDefault="00B46C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15515" w14:textId="2E19DD90" w:rsidR="000D746F" w:rsidRDefault="000D74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42060"/>
    <w:multiLevelType w:val="hybridMultilevel"/>
    <w:tmpl w:val="8A22D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mailMerge>
    <w:mainDocumentType w:val="catalog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"/>
    <w:dataSource r:id="rId2"/>
    <w:odso>
      <w:udl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3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F"/>
    <w:rsid w:val="000019CD"/>
    <w:rsid w:val="00006A3C"/>
    <w:rsid w:val="00017995"/>
    <w:rsid w:val="000279E0"/>
    <w:rsid w:val="00031FA2"/>
    <w:rsid w:val="00040659"/>
    <w:rsid w:val="00041191"/>
    <w:rsid w:val="00051B22"/>
    <w:rsid w:val="00084F37"/>
    <w:rsid w:val="000A1D0D"/>
    <w:rsid w:val="000A284C"/>
    <w:rsid w:val="000A57AE"/>
    <w:rsid w:val="000A7268"/>
    <w:rsid w:val="000B15ED"/>
    <w:rsid w:val="000C226A"/>
    <w:rsid w:val="000D13BA"/>
    <w:rsid w:val="000D6B31"/>
    <w:rsid w:val="000D746F"/>
    <w:rsid w:val="001224DB"/>
    <w:rsid w:val="001546C0"/>
    <w:rsid w:val="001633DF"/>
    <w:rsid w:val="00174262"/>
    <w:rsid w:val="00186E38"/>
    <w:rsid w:val="00186EEE"/>
    <w:rsid w:val="00196EA4"/>
    <w:rsid w:val="001E7BC5"/>
    <w:rsid w:val="001F1177"/>
    <w:rsid w:val="001F473E"/>
    <w:rsid w:val="0020105C"/>
    <w:rsid w:val="00217924"/>
    <w:rsid w:val="002343FE"/>
    <w:rsid w:val="002560D8"/>
    <w:rsid w:val="00295CE8"/>
    <w:rsid w:val="0029656F"/>
    <w:rsid w:val="002A2AD0"/>
    <w:rsid w:val="002E2B74"/>
    <w:rsid w:val="002F5C80"/>
    <w:rsid w:val="00350DEB"/>
    <w:rsid w:val="0038734D"/>
    <w:rsid w:val="00391FDB"/>
    <w:rsid w:val="0039676D"/>
    <w:rsid w:val="003A5A54"/>
    <w:rsid w:val="003B07A7"/>
    <w:rsid w:val="003C67CC"/>
    <w:rsid w:val="003E4A2F"/>
    <w:rsid w:val="003E699B"/>
    <w:rsid w:val="00411627"/>
    <w:rsid w:val="00412FD5"/>
    <w:rsid w:val="00435DD3"/>
    <w:rsid w:val="00446B22"/>
    <w:rsid w:val="00473B78"/>
    <w:rsid w:val="00492B32"/>
    <w:rsid w:val="00496EDA"/>
    <w:rsid w:val="004D70A9"/>
    <w:rsid w:val="00507D07"/>
    <w:rsid w:val="00523496"/>
    <w:rsid w:val="00536067"/>
    <w:rsid w:val="00586E68"/>
    <w:rsid w:val="005A4B22"/>
    <w:rsid w:val="005B7E28"/>
    <w:rsid w:val="005C33D5"/>
    <w:rsid w:val="005C75DE"/>
    <w:rsid w:val="00616BB2"/>
    <w:rsid w:val="006272A2"/>
    <w:rsid w:val="00630FAB"/>
    <w:rsid w:val="00656CC7"/>
    <w:rsid w:val="0066424A"/>
    <w:rsid w:val="00671F93"/>
    <w:rsid w:val="00684537"/>
    <w:rsid w:val="006A1A95"/>
    <w:rsid w:val="006A2AD2"/>
    <w:rsid w:val="006E7F40"/>
    <w:rsid w:val="006F5E8C"/>
    <w:rsid w:val="007136ED"/>
    <w:rsid w:val="00715A73"/>
    <w:rsid w:val="00760AB4"/>
    <w:rsid w:val="007A4676"/>
    <w:rsid w:val="007A5D3A"/>
    <w:rsid w:val="007B4CF1"/>
    <w:rsid w:val="007C6C17"/>
    <w:rsid w:val="007E049D"/>
    <w:rsid w:val="007F2212"/>
    <w:rsid w:val="007F2B5C"/>
    <w:rsid w:val="00800104"/>
    <w:rsid w:val="0081541B"/>
    <w:rsid w:val="00825AFF"/>
    <w:rsid w:val="008420F5"/>
    <w:rsid w:val="0085031D"/>
    <w:rsid w:val="00853256"/>
    <w:rsid w:val="00871A60"/>
    <w:rsid w:val="00873C44"/>
    <w:rsid w:val="008761FF"/>
    <w:rsid w:val="00881945"/>
    <w:rsid w:val="00896798"/>
    <w:rsid w:val="008B19B2"/>
    <w:rsid w:val="008C4F9E"/>
    <w:rsid w:val="008C58AE"/>
    <w:rsid w:val="008D6D80"/>
    <w:rsid w:val="008E4103"/>
    <w:rsid w:val="008E5904"/>
    <w:rsid w:val="008F0B8A"/>
    <w:rsid w:val="00904C6F"/>
    <w:rsid w:val="0091190B"/>
    <w:rsid w:val="0091215F"/>
    <w:rsid w:val="00914182"/>
    <w:rsid w:val="00914ED8"/>
    <w:rsid w:val="009223CE"/>
    <w:rsid w:val="00970398"/>
    <w:rsid w:val="009719E1"/>
    <w:rsid w:val="00982061"/>
    <w:rsid w:val="009A6A34"/>
    <w:rsid w:val="009C6B5E"/>
    <w:rsid w:val="009D1317"/>
    <w:rsid w:val="009E1603"/>
    <w:rsid w:val="009F07C3"/>
    <w:rsid w:val="009F22A0"/>
    <w:rsid w:val="00A11741"/>
    <w:rsid w:val="00A238CF"/>
    <w:rsid w:val="00A241CA"/>
    <w:rsid w:val="00A3078C"/>
    <w:rsid w:val="00A40312"/>
    <w:rsid w:val="00A4141E"/>
    <w:rsid w:val="00A6277D"/>
    <w:rsid w:val="00A658C4"/>
    <w:rsid w:val="00A76171"/>
    <w:rsid w:val="00A80582"/>
    <w:rsid w:val="00A80EED"/>
    <w:rsid w:val="00A964CC"/>
    <w:rsid w:val="00AB291A"/>
    <w:rsid w:val="00AC79C4"/>
    <w:rsid w:val="00AD119D"/>
    <w:rsid w:val="00AD4B76"/>
    <w:rsid w:val="00AE47DA"/>
    <w:rsid w:val="00AE52D7"/>
    <w:rsid w:val="00AE5C65"/>
    <w:rsid w:val="00AF352D"/>
    <w:rsid w:val="00B03B60"/>
    <w:rsid w:val="00B1580E"/>
    <w:rsid w:val="00B32011"/>
    <w:rsid w:val="00B342AB"/>
    <w:rsid w:val="00B35D11"/>
    <w:rsid w:val="00B37A47"/>
    <w:rsid w:val="00B46CEC"/>
    <w:rsid w:val="00B5330A"/>
    <w:rsid w:val="00B54A1F"/>
    <w:rsid w:val="00B55C86"/>
    <w:rsid w:val="00B7022E"/>
    <w:rsid w:val="00B82503"/>
    <w:rsid w:val="00BA698D"/>
    <w:rsid w:val="00BB0134"/>
    <w:rsid w:val="00BC77FD"/>
    <w:rsid w:val="00BD7D8B"/>
    <w:rsid w:val="00BF2A6F"/>
    <w:rsid w:val="00BF6E46"/>
    <w:rsid w:val="00C16F4E"/>
    <w:rsid w:val="00C2598C"/>
    <w:rsid w:val="00C54A85"/>
    <w:rsid w:val="00C70B4F"/>
    <w:rsid w:val="00C74B0F"/>
    <w:rsid w:val="00C97D6E"/>
    <w:rsid w:val="00CC4E39"/>
    <w:rsid w:val="00CC61F8"/>
    <w:rsid w:val="00CD510C"/>
    <w:rsid w:val="00D17B6A"/>
    <w:rsid w:val="00D34D6B"/>
    <w:rsid w:val="00D404F9"/>
    <w:rsid w:val="00D5683A"/>
    <w:rsid w:val="00D93F80"/>
    <w:rsid w:val="00D95AA7"/>
    <w:rsid w:val="00DA3427"/>
    <w:rsid w:val="00DB5842"/>
    <w:rsid w:val="00DE6E3D"/>
    <w:rsid w:val="00E036EB"/>
    <w:rsid w:val="00E042CE"/>
    <w:rsid w:val="00E04F21"/>
    <w:rsid w:val="00E13366"/>
    <w:rsid w:val="00E336F5"/>
    <w:rsid w:val="00E45504"/>
    <w:rsid w:val="00E521F5"/>
    <w:rsid w:val="00E6491F"/>
    <w:rsid w:val="00E74696"/>
    <w:rsid w:val="00ED1C40"/>
    <w:rsid w:val="00ED3B2F"/>
    <w:rsid w:val="00ED42B5"/>
    <w:rsid w:val="00ED5021"/>
    <w:rsid w:val="00F12D27"/>
    <w:rsid w:val="00F440FA"/>
    <w:rsid w:val="00F507E8"/>
    <w:rsid w:val="00F578B4"/>
    <w:rsid w:val="00F723AC"/>
    <w:rsid w:val="00F92A10"/>
    <w:rsid w:val="00FA52D4"/>
    <w:rsid w:val="00FA5C1A"/>
    <w:rsid w:val="00FA5CE5"/>
    <w:rsid w:val="00FA6ECB"/>
    <w:rsid w:val="00FA7C7A"/>
    <w:rsid w:val="00FB7F75"/>
    <w:rsid w:val="00FC689A"/>
    <w:rsid w:val="00FC793E"/>
    <w:rsid w:val="00F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BDA2"/>
  <w15:chartTrackingRefBased/>
  <w15:docId w15:val="{942E66FF-C056-4748-BC75-E1BD9A7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ED42B5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ED42B5"/>
    <w:pPr>
      <w:keepNext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42B5"/>
    <w:rPr>
      <w:rFonts w:ascii="Arial Narrow" w:eastAsia="Times New Roman" w:hAnsi="Arial Narrow" w:cs="Times New Roman"/>
      <w:b/>
      <w:color w:val="FF000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D42B5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ED42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D42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ED42B5"/>
    <w:rPr>
      <w:sz w:val="24"/>
    </w:rPr>
  </w:style>
  <w:style w:type="character" w:customStyle="1" w:styleId="BodyText3Char">
    <w:name w:val="Body Text 3 Char"/>
    <w:basedOn w:val="DefaultParagraphFont"/>
    <w:link w:val="BodyText3"/>
    <w:rsid w:val="00ED42B5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ED42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74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7A4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7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52D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A52D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A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2D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2D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12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P:\Capmatic\Production\Project%20Management\Mail%20Merge\Input%20Info.xlsm" TargetMode="External"/><Relationship Id="rId2" Type="http://schemas.openxmlformats.org/officeDocument/2006/relationships/mailMergeSource" Target="file:///P:\Capmatic\Production\Project%20Management\Mail%20Merge\Input%20Info.xlsm" TargetMode="External"/><Relationship Id="rId1" Type="http://schemas.openxmlformats.org/officeDocument/2006/relationships/attachedTemplate" Target="file:///C:\Users\bcgirard\Desktop\Mail-Merge-Packing%20Slip+\Packing%20Slip_Commercial%20Invoice_Certificate%20of%20Origin_Ship%20To%20Label_Customer_Ox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C5B18BDF1D94956983B29A98407C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10E39-F688-4884-A4D0-BF10D6FC1745}"/>
      </w:docPartPr>
      <w:docPartBody>
        <w:p w:rsidR="00E25A72" w:rsidRDefault="00E25A72" w:rsidP="00E25A72">
          <w:pPr>
            <w:pStyle w:val="CC5B18BDF1D94956983B29A98407CE5B3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E4A9B213DF374CF3A662032F7F206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885B2-6B5E-4B34-875B-86257FF416B5}"/>
      </w:docPartPr>
      <w:docPartBody>
        <w:p w:rsidR="00E25A72" w:rsidRDefault="00E25A72" w:rsidP="00E25A72">
          <w:pPr>
            <w:pStyle w:val="E4A9B213DF374CF3A662032F7F206FD91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  <w:lang w:val="en-CA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251F34D965C94072A802587FB7D16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66BA3-357E-44D5-9874-0B5334CC336D}"/>
      </w:docPartPr>
      <w:docPartBody>
        <w:p w:rsidR="001B3F41" w:rsidRDefault="001B3F41" w:rsidP="001B3F41">
          <w:pPr>
            <w:pStyle w:val="251F34D965C94072A802587FB7D1692C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9F5516D95E94056A1C79FB88785D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1D174-4B23-4D6E-A58B-86C4F4AEBB10}"/>
      </w:docPartPr>
      <w:docPartBody>
        <w:p w:rsidR="001B3F41" w:rsidRDefault="001B3F41" w:rsidP="001B3F41">
          <w:pPr>
            <w:pStyle w:val="B9F5516D95E94056A1C79FB88785D1DC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B54893E8EE6647E697C2362B7DECF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647BF-92C5-43FF-B4C0-0BA14D7D7B5A}"/>
      </w:docPartPr>
      <w:docPartBody>
        <w:p w:rsidR="001B3F41" w:rsidRDefault="001B3F41" w:rsidP="001B3F41">
          <w:pPr>
            <w:pStyle w:val="B54893E8EE6647E697C2362B7DECF7C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96232FCAC534E0ABE9CE9EDA60E5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F1C54-4257-46EF-9FC1-952C441133BF}"/>
      </w:docPartPr>
      <w:docPartBody>
        <w:p w:rsidR="001B3F41" w:rsidRDefault="001B3F41" w:rsidP="001B3F41">
          <w:pPr>
            <w:pStyle w:val="A96232FCAC534E0ABE9CE9EDA60E55A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54A8F62E1A5437B81095BC881068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34F32-3D1E-418C-818B-7B63B72A1AD8}"/>
      </w:docPartPr>
      <w:docPartBody>
        <w:p w:rsidR="001B3F41" w:rsidRDefault="001B3F41" w:rsidP="001B3F41">
          <w:pPr>
            <w:pStyle w:val="554A8F62E1A5437B81095BC881068E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CDC8BB553524DEDAAACEBB201962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5F134-B9F1-4B28-B940-5D88BC908E26}"/>
      </w:docPartPr>
      <w:docPartBody>
        <w:p w:rsidR="001B3F41" w:rsidRDefault="001B3F41" w:rsidP="001B3F41">
          <w:pPr>
            <w:pStyle w:val="FCDC8BB553524DEDAAACEBB201962F0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BA2B12F6AB5411AB358560A332CE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25B54-E513-4F28-B8D7-2B3F24615AC6}"/>
      </w:docPartPr>
      <w:docPartBody>
        <w:p w:rsidR="001B3F41" w:rsidRDefault="001B3F41" w:rsidP="001B3F41">
          <w:pPr>
            <w:pStyle w:val="5BA2B12F6AB5411AB358560A332CE09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C06C385D48FC45F6B3C59E9CED999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B9632-849F-47D7-A2E6-679E4ED943EC}"/>
      </w:docPartPr>
      <w:docPartBody>
        <w:p w:rsidR="001B3F41" w:rsidRDefault="001B3F41" w:rsidP="001B3F41">
          <w:pPr>
            <w:pStyle w:val="C06C385D48FC45F6B3C59E9CED9990D4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9AEFB42B4DF4855A2A6E902A1BE9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48DE6-10FC-4D3E-8AF8-3AAFFD99E370}"/>
      </w:docPartPr>
      <w:docPartBody>
        <w:p w:rsidR="001B3F41" w:rsidRDefault="001B3F41" w:rsidP="001B3F41">
          <w:pPr>
            <w:pStyle w:val="19AEFB42B4DF4855A2A6E902A1BE9CC3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44E5259D47C4B52AAEB95FDE9A81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6E8C3-8E0F-4E6A-A2AD-66F5695571FB}"/>
      </w:docPartPr>
      <w:docPartBody>
        <w:p w:rsidR="001B3F41" w:rsidRDefault="001B3F41" w:rsidP="001B3F41">
          <w:pPr>
            <w:pStyle w:val="544E5259D47C4B52AAEB95FDE9A81435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8E833807A3B54D2E9FAD70DF21E22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C61D4-5D5F-444C-84A0-BEB2ACBA563C}"/>
      </w:docPartPr>
      <w:docPartBody>
        <w:p w:rsidR="001B3F41" w:rsidRDefault="001B3F41" w:rsidP="001B3F41">
          <w:pPr>
            <w:pStyle w:val="8E833807A3B54D2E9FAD70DF21E220C5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2C32FAFEFF3467F859B81257504F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6396C-5CF2-4FF5-9605-CCC7239201F3}"/>
      </w:docPartPr>
      <w:docPartBody>
        <w:p w:rsidR="001B3F41" w:rsidRDefault="001B3F41" w:rsidP="001B3F41">
          <w:pPr>
            <w:pStyle w:val="D2C32FAFEFF3467F859B81257504F706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7C3073E32D554936A0B0FE216F7C2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87A3B-7DB1-4188-8B32-FA85636BD199}"/>
      </w:docPartPr>
      <w:docPartBody>
        <w:p w:rsidR="001B3F41" w:rsidRDefault="001B3F41" w:rsidP="001B3F41">
          <w:pPr>
            <w:pStyle w:val="7C3073E32D554936A0B0FE216F7C24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70D06DA186CF4AD6A80EBA15C8C2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100DB-DDB4-4AC1-8461-82A6779DD10D}"/>
      </w:docPartPr>
      <w:docPartBody>
        <w:p w:rsidR="001B3F41" w:rsidRDefault="001B3F41" w:rsidP="001B3F41">
          <w:pPr>
            <w:pStyle w:val="70D06DA186CF4AD6A80EBA15C8C2DFF7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03D0790B171C4C06B9D457E2F2CCC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5E745-A1FF-4C02-AAEB-B121308B40BE}"/>
      </w:docPartPr>
      <w:docPartBody>
        <w:p w:rsidR="001B3F41" w:rsidRDefault="001B3F41" w:rsidP="001B3F41">
          <w:pPr>
            <w:pStyle w:val="03D0790B171C4C06B9D457E2F2CCC58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C6EDAD6E7D649AA9FF60909DB04F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8A0C9-F177-4E16-AF9E-A853567FE1D7}"/>
      </w:docPartPr>
      <w:docPartBody>
        <w:p w:rsidR="001B3F41" w:rsidRDefault="001B3F41" w:rsidP="001B3F41">
          <w:pPr>
            <w:pStyle w:val="0C6EDAD6E7D649AA9FF60909DB04F36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C2464D4537A4F67B6FD0AFDE0B37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804ED-33DA-4D4E-9E4B-1CEDCE1A1FEF}"/>
      </w:docPartPr>
      <w:docPartBody>
        <w:p w:rsidR="001B3F41" w:rsidRDefault="001B3F41" w:rsidP="001B3F41">
          <w:pPr>
            <w:pStyle w:val="3C2464D4537A4F67B6FD0AFDE0B37D7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65E049327654212A1E7C96AC69D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E5EC7-D59D-42D6-86F6-58968D9D83DA}"/>
      </w:docPartPr>
      <w:docPartBody>
        <w:p w:rsidR="001B3F41" w:rsidRDefault="001B3F41" w:rsidP="001B3F41">
          <w:pPr>
            <w:pStyle w:val="A65E049327654212A1E7C96AC69DA7A3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AFE4578C92049CCA04EBE0B7A2FF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EEF8B-DAD9-4E5F-AEC0-3360C8F381CA}"/>
      </w:docPartPr>
      <w:docPartBody>
        <w:p w:rsidR="001B3F41" w:rsidRDefault="001B3F41" w:rsidP="001B3F41">
          <w:pPr>
            <w:pStyle w:val="1AFE4578C92049CCA04EBE0B7A2FFBA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5D4E3A86D1845DF91564A47BF873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FFA33-194B-46A0-8CC0-9CAFDC82EE3C}"/>
      </w:docPartPr>
      <w:docPartBody>
        <w:p w:rsidR="001B3F41" w:rsidRDefault="001B3F41" w:rsidP="001B3F41">
          <w:pPr>
            <w:pStyle w:val="05D4E3A86D1845DF91564A47BF873DC0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B2965CDF97764FFFA2DBFAE2CA99C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1DCA8-6525-40D3-A50F-8BD974A21611}"/>
      </w:docPartPr>
      <w:docPartBody>
        <w:p w:rsidR="001B3F41" w:rsidRDefault="001B3F41" w:rsidP="001B3F41">
          <w:pPr>
            <w:pStyle w:val="B2965CDF97764FFFA2DBFAE2CA99C243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5B13EE8CA124C7987D43ADA0B391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2A4D2-BCC9-4B90-95D4-6ABA2F9E08BB}"/>
      </w:docPartPr>
      <w:docPartBody>
        <w:p w:rsidR="001B3F41" w:rsidRDefault="001B3F41" w:rsidP="001B3F41">
          <w:pPr>
            <w:pStyle w:val="A5B13EE8CA124C7987D43ADA0B391F1B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0757F99EB0DD41BAB3DB792C529F7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A81FF-AB06-4EA2-9BD4-3E615D3C3FF1}"/>
      </w:docPartPr>
      <w:docPartBody>
        <w:p w:rsidR="001B3F41" w:rsidRDefault="001B3F41" w:rsidP="001B3F41">
          <w:pPr>
            <w:pStyle w:val="0757F99EB0DD41BAB3DB792C529F7150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9F9736637EE4B1598AF923E7ACD1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68D86-770E-412E-88EA-6D8A2A2C248C}"/>
      </w:docPartPr>
      <w:docPartBody>
        <w:p w:rsidR="001B3F41" w:rsidRDefault="001B3F41" w:rsidP="001B3F41">
          <w:pPr>
            <w:pStyle w:val="F9F9736637EE4B1598AF923E7ACD1C7E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FE3474C4F4BD4813A195C9DED7596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9D53-91A3-4A29-A6EB-D62D2A50B8C9}"/>
      </w:docPartPr>
      <w:docPartBody>
        <w:p w:rsidR="001B3F41" w:rsidRDefault="001B3F41" w:rsidP="001B3F41">
          <w:pPr>
            <w:pStyle w:val="FE3474C4F4BD4813A195C9DED759688F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26C2B639FE084E72A088EA82FEB24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CB8BF-7311-4561-BCF9-0384A1BBBFAE}"/>
      </w:docPartPr>
      <w:docPartBody>
        <w:p w:rsidR="001B3F41" w:rsidRDefault="001B3F41" w:rsidP="001B3F41">
          <w:pPr>
            <w:pStyle w:val="26C2B639FE084E72A088EA82FEB243BC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E639038C985B4385AE244A6E86139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4DAD9-0B98-4DE6-989D-519C55FDA8BA}"/>
      </w:docPartPr>
      <w:docPartBody>
        <w:p w:rsidR="001B3F41" w:rsidRDefault="001B3F41" w:rsidP="001B3F41">
          <w:pPr>
            <w:pStyle w:val="E639038C985B4385AE244A6E86139DF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986881A9EE774158ACCC1B06683C5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CF043-5AAC-4540-8FF3-F65E32A72A37}"/>
      </w:docPartPr>
      <w:docPartBody>
        <w:p w:rsidR="001B3F41" w:rsidRDefault="001B3F41" w:rsidP="001B3F41">
          <w:pPr>
            <w:pStyle w:val="986881A9EE774158ACCC1B06683C50D2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A1D20E903C14F88ACA75322670E8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AF283-1BB5-4D79-B355-228661449316}"/>
      </w:docPartPr>
      <w:docPartBody>
        <w:p w:rsidR="001B3F41" w:rsidRDefault="001B3F41" w:rsidP="001B3F41">
          <w:pPr>
            <w:pStyle w:val="5A1D20E903C14F88ACA75322670E8B12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340E9AA4E1C5499FACE9A1A8256A2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68B0-20A5-4A34-BB97-999E5F258E35}"/>
      </w:docPartPr>
      <w:docPartBody>
        <w:p w:rsidR="001B3F41" w:rsidRDefault="001B3F41" w:rsidP="001B3F41">
          <w:pPr>
            <w:pStyle w:val="340E9AA4E1C5499FACE9A1A8256A2C3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71748FA06D3241ACBD47F5ADFEEF1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4CA91-FEE1-4130-BA5E-E1276F0FA374}"/>
      </w:docPartPr>
      <w:docPartBody>
        <w:p w:rsidR="001B3F41" w:rsidRDefault="001B3F41" w:rsidP="001B3F41">
          <w:pPr>
            <w:pStyle w:val="71748FA06D3241ACBD47F5ADFEEF144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51F54EF2FC64E519157208B92058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15FC6-C8E7-4624-B5A2-4E390740EFCA}"/>
      </w:docPartPr>
      <w:docPartBody>
        <w:p w:rsidR="001B3F41" w:rsidRDefault="001B3F41" w:rsidP="001B3F41">
          <w:pPr>
            <w:pStyle w:val="F51F54EF2FC64E519157208B92058360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EF1394AEC6A4C149024958361DBB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01C85-B308-42F7-B993-49CD92B783B2}"/>
      </w:docPartPr>
      <w:docPartBody>
        <w:p w:rsidR="001B3F41" w:rsidRDefault="001B3F41" w:rsidP="001B3F41">
          <w:pPr>
            <w:pStyle w:val="1EF1394AEC6A4C149024958361DBB980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19E78CCF1C6C4A57B808D1C8AE8A2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81695-1F08-484F-9C3E-30C848DE0BEB}"/>
      </w:docPartPr>
      <w:docPartBody>
        <w:p w:rsidR="001B3F41" w:rsidRDefault="001B3F41" w:rsidP="001B3F41">
          <w:pPr>
            <w:pStyle w:val="19E78CCF1C6C4A57B808D1C8AE8A2DD5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1E7BC5">
            <w:rPr>
              <w:rFonts w:ascii="Tahoma" w:hAnsi="Tahoma" w:cs="Tahoma"/>
              <w:noProof/>
              <w:sz w:val="18"/>
              <w:szCs w:val="18"/>
              <w:highlight w:val="yellow"/>
            </w:rPr>
            <w:t>1 Crate: X L x X W x X H inches         x LBS</w:t>
          </w:r>
          <w:r w:rsidRPr="001E7BC5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3"/>
    <w:rsid w:val="000D13BA"/>
    <w:rsid w:val="001B3F41"/>
    <w:rsid w:val="00252428"/>
    <w:rsid w:val="002E78A6"/>
    <w:rsid w:val="0039676D"/>
    <w:rsid w:val="004143D3"/>
    <w:rsid w:val="004514B7"/>
    <w:rsid w:val="00586D15"/>
    <w:rsid w:val="00586E68"/>
    <w:rsid w:val="005B4801"/>
    <w:rsid w:val="00E137D6"/>
    <w:rsid w:val="00E2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6D15"/>
    <w:rPr>
      <w:color w:val="808080"/>
    </w:rPr>
  </w:style>
  <w:style w:type="paragraph" w:customStyle="1" w:styleId="CC5B18BDF1D94956983B29A98407CE5B3">
    <w:name w:val="CC5B18BDF1D94956983B29A98407CE5B3"/>
    <w:rsid w:val="00E25A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E4A9B213DF374CF3A662032F7F206FD91">
    <w:name w:val="E4A9B213DF374CF3A662032F7F206FD91"/>
    <w:rsid w:val="00E25A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251F34D965C94072A802587FB7D1692C">
    <w:name w:val="251F34D965C94072A802587FB7D1692C"/>
    <w:rsid w:val="001B3F41"/>
  </w:style>
  <w:style w:type="paragraph" w:customStyle="1" w:styleId="B9F5516D95E94056A1C79FB88785D1DC">
    <w:name w:val="B9F5516D95E94056A1C79FB88785D1DC"/>
    <w:rsid w:val="001B3F41"/>
  </w:style>
  <w:style w:type="paragraph" w:customStyle="1" w:styleId="B54893E8EE6647E697C2362B7DECF7C4">
    <w:name w:val="B54893E8EE6647E697C2362B7DECF7C4"/>
    <w:rsid w:val="001B3F41"/>
  </w:style>
  <w:style w:type="paragraph" w:customStyle="1" w:styleId="A96232FCAC534E0ABE9CE9EDA60E55AD">
    <w:name w:val="A96232FCAC534E0ABE9CE9EDA60E55AD"/>
    <w:rsid w:val="001B3F41"/>
  </w:style>
  <w:style w:type="paragraph" w:customStyle="1" w:styleId="554A8F62E1A5437B81095BC881068E1B">
    <w:name w:val="554A8F62E1A5437B81095BC881068E1B"/>
    <w:rsid w:val="001B3F41"/>
  </w:style>
  <w:style w:type="paragraph" w:customStyle="1" w:styleId="FCDC8BB553524DEDAAACEBB201962F0D">
    <w:name w:val="FCDC8BB553524DEDAAACEBB201962F0D"/>
    <w:rsid w:val="001B3F41"/>
  </w:style>
  <w:style w:type="paragraph" w:customStyle="1" w:styleId="5BA2B12F6AB5411AB358560A332CE09D">
    <w:name w:val="5BA2B12F6AB5411AB358560A332CE09D"/>
    <w:rsid w:val="001B3F41"/>
  </w:style>
  <w:style w:type="paragraph" w:customStyle="1" w:styleId="C06C385D48FC45F6B3C59E9CED9990D4">
    <w:name w:val="C06C385D48FC45F6B3C59E9CED9990D4"/>
    <w:rsid w:val="001B3F41"/>
  </w:style>
  <w:style w:type="paragraph" w:customStyle="1" w:styleId="19AEFB42B4DF4855A2A6E902A1BE9CC3">
    <w:name w:val="19AEFB42B4DF4855A2A6E902A1BE9CC3"/>
    <w:rsid w:val="001B3F41"/>
  </w:style>
  <w:style w:type="paragraph" w:customStyle="1" w:styleId="544E5259D47C4B52AAEB95FDE9A81435">
    <w:name w:val="544E5259D47C4B52AAEB95FDE9A81435"/>
    <w:rsid w:val="001B3F41"/>
  </w:style>
  <w:style w:type="paragraph" w:customStyle="1" w:styleId="8E833807A3B54D2E9FAD70DF21E220C5">
    <w:name w:val="8E833807A3B54D2E9FAD70DF21E220C5"/>
    <w:rsid w:val="001B3F41"/>
  </w:style>
  <w:style w:type="paragraph" w:customStyle="1" w:styleId="D2C32FAFEFF3467F859B81257504F706">
    <w:name w:val="D2C32FAFEFF3467F859B81257504F706"/>
    <w:rsid w:val="001B3F41"/>
  </w:style>
  <w:style w:type="paragraph" w:customStyle="1" w:styleId="7C3073E32D554936A0B0FE216F7C241B">
    <w:name w:val="7C3073E32D554936A0B0FE216F7C241B"/>
    <w:rsid w:val="001B3F41"/>
  </w:style>
  <w:style w:type="paragraph" w:customStyle="1" w:styleId="70D06DA186CF4AD6A80EBA15C8C2DFF7">
    <w:name w:val="70D06DA186CF4AD6A80EBA15C8C2DFF7"/>
    <w:rsid w:val="001B3F41"/>
  </w:style>
  <w:style w:type="paragraph" w:customStyle="1" w:styleId="03D0790B171C4C06B9D457E2F2CCC58E">
    <w:name w:val="03D0790B171C4C06B9D457E2F2CCC58E"/>
    <w:rsid w:val="001B3F41"/>
  </w:style>
  <w:style w:type="paragraph" w:customStyle="1" w:styleId="0C6EDAD6E7D649AA9FF60909DB04F36D">
    <w:name w:val="0C6EDAD6E7D649AA9FF60909DB04F36D"/>
    <w:rsid w:val="001B3F41"/>
  </w:style>
  <w:style w:type="paragraph" w:customStyle="1" w:styleId="3C2464D4537A4F67B6FD0AFDE0B37D7E">
    <w:name w:val="3C2464D4537A4F67B6FD0AFDE0B37D7E"/>
    <w:rsid w:val="001B3F41"/>
  </w:style>
  <w:style w:type="paragraph" w:customStyle="1" w:styleId="A65E049327654212A1E7C96AC69DA7A3">
    <w:name w:val="A65E049327654212A1E7C96AC69DA7A3"/>
    <w:rsid w:val="001B3F41"/>
  </w:style>
  <w:style w:type="paragraph" w:customStyle="1" w:styleId="1AFE4578C92049CCA04EBE0B7A2FFBAB">
    <w:name w:val="1AFE4578C92049CCA04EBE0B7A2FFBAB"/>
    <w:rsid w:val="001B3F41"/>
  </w:style>
  <w:style w:type="paragraph" w:customStyle="1" w:styleId="05D4E3A86D1845DF91564A47BF873DC0">
    <w:name w:val="05D4E3A86D1845DF91564A47BF873DC0"/>
    <w:rsid w:val="001B3F41"/>
  </w:style>
  <w:style w:type="paragraph" w:customStyle="1" w:styleId="B2965CDF97764FFFA2DBFAE2CA99C243">
    <w:name w:val="B2965CDF97764FFFA2DBFAE2CA99C243"/>
    <w:rsid w:val="001B3F41"/>
  </w:style>
  <w:style w:type="paragraph" w:customStyle="1" w:styleId="A5B13EE8CA124C7987D43ADA0B391F1B">
    <w:name w:val="A5B13EE8CA124C7987D43ADA0B391F1B"/>
    <w:rsid w:val="001B3F41"/>
  </w:style>
  <w:style w:type="paragraph" w:customStyle="1" w:styleId="0757F99EB0DD41BAB3DB792C529F7150">
    <w:name w:val="0757F99EB0DD41BAB3DB792C529F7150"/>
    <w:rsid w:val="001B3F41"/>
  </w:style>
  <w:style w:type="paragraph" w:customStyle="1" w:styleId="F9F9736637EE4B1598AF923E7ACD1C7E">
    <w:name w:val="F9F9736637EE4B1598AF923E7ACD1C7E"/>
    <w:rsid w:val="001B3F41"/>
  </w:style>
  <w:style w:type="paragraph" w:customStyle="1" w:styleId="FE3474C4F4BD4813A195C9DED759688F">
    <w:name w:val="FE3474C4F4BD4813A195C9DED759688F"/>
    <w:rsid w:val="001B3F41"/>
  </w:style>
  <w:style w:type="paragraph" w:customStyle="1" w:styleId="26C2B639FE084E72A088EA82FEB243BC">
    <w:name w:val="26C2B639FE084E72A088EA82FEB243BC"/>
    <w:rsid w:val="001B3F41"/>
  </w:style>
  <w:style w:type="paragraph" w:customStyle="1" w:styleId="E639038C985B4385AE244A6E86139DF4">
    <w:name w:val="E639038C985B4385AE244A6E86139DF4"/>
    <w:rsid w:val="001B3F41"/>
  </w:style>
  <w:style w:type="paragraph" w:customStyle="1" w:styleId="986881A9EE774158ACCC1B06683C50D2">
    <w:name w:val="986881A9EE774158ACCC1B06683C50D2"/>
    <w:rsid w:val="001B3F41"/>
  </w:style>
  <w:style w:type="paragraph" w:customStyle="1" w:styleId="5A1D20E903C14F88ACA75322670E8B12">
    <w:name w:val="5A1D20E903C14F88ACA75322670E8B12"/>
    <w:rsid w:val="001B3F41"/>
  </w:style>
  <w:style w:type="paragraph" w:customStyle="1" w:styleId="340E9AA4E1C5499FACE9A1A8256A2C38">
    <w:name w:val="340E9AA4E1C5499FACE9A1A8256A2C38"/>
    <w:rsid w:val="001B3F41"/>
  </w:style>
  <w:style w:type="paragraph" w:customStyle="1" w:styleId="71748FA06D3241ACBD47F5ADFEEF1441">
    <w:name w:val="71748FA06D3241ACBD47F5ADFEEF1441"/>
    <w:rsid w:val="001B3F41"/>
  </w:style>
  <w:style w:type="paragraph" w:customStyle="1" w:styleId="F51F54EF2FC64E519157208B92058360">
    <w:name w:val="F51F54EF2FC64E519157208B92058360"/>
    <w:rsid w:val="001B3F41"/>
  </w:style>
  <w:style w:type="paragraph" w:customStyle="1" w:styleId="1EF1394AEC6A4C149024958361DBB980">
    <w:name w:val="1EF1394AEC6A4C149024958361DBB980"/>
    <w:rsid w:val="001B3F41"/>
  </w:style>
  <w:style w:type="paragraph" w:customStyle="1" w:styleId="19E78CCF1C6C4A57B808D1C8AE8A2DD5">
    <w:name w:val="19E78CCF1C6C4A57B808D1C8AE8A2DD5"/>
    <w:rsid w:val="001B3F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>x</Abstract>
  <CompanyAddress>x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148086-3830-4266-B74E-99D8FA85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Packing Slip_Commercial Invoice_Certificate of Origin_Ship To Label_Customer_Ox.dotm</Template>
  <TotalTime>48</TotalTime>
  <Pages>2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DD/MM/YYYY</vt:lpstr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DD/MM/YYYY</dc:title>
  <dc:subject/>
  <dc:creator>Bruno Canavarros Girard</dc:creator>
  <cp:keywords>2022</cp:keywords>
  <dc:description/>
  <cp:lastModifiedBy>Bruno Canavarros Girard</cp:lastModifiedBy>
  <cp:revision>7</cp:revision>
  <cp:lastPrinted>2022-10-17T20:11:00Z</cp:lastPrinted>
  <dcterms:created xsi:type="dcterms:W3CDTF">2024-01-31T17:49:00Z</dcterms:created>
  <dcterms:modified xsi:type="dcterms:W3CDTF">2024-12-06T16:24:00Z</dcterms:modified>
  <cp:category>Ox</cp:category>
  <cp:contentStatus/>
</cp:coreProperties>
</file>