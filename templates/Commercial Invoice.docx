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25A98" w14:textId="1F11E4C5" w:rsidR="00B55C86" w:rsidRDefault="00B55C86" w:rsidP="00297D0B">
      <w:pPr>
        <w:pStyle w:val="Header"/>
        <w:tabs>
          <w:tab w:val="clear" w:pos="4320"/>
          <w:tab w:val="clear" w:pos="8640"/>
        </w:tabs>
        <w:rPr>
          <w:bCs/>
          <w:sz w:val="16"/>
          <w:lang w:val="fr-CA"/>
        </w:rPr>
      </w:pPr>
    </w:p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55"/>
        <w:gridCol w:w="4394"/>
        <w:gridCol w:w="283"/>
        <w:gridCol w:w="709"/>
        <w:gridCol w:w="284"/>
        <w:gridCol w:w="4281"/>
      </w:tblGrid>
      <w:tr w:rsidR="00B55C86" w:rsidRPr="0091190B" w14:paraId="34F58FAD" w14:textId="77777777" w:rsidTr="00297D0B">
        <w:trPr>
          <w:cantSplit/>
          <w:trHeight w:val="2031"/>
        </w:trPr>
        <w:tc>
          <w:tcPr>
            <w:tcW w:w="851" w:type="dxa"/>
            <w:shd w:val="pct15" w:color="auto" w:fill="FFFFFF"/>
            <w:textDirection w:val="btLr"/>
            <w:vAlign w:val="center"/>
          </w:tcPr>
          <w:p w14:paraId="73FA4AE3" w14:textId="77777777" w:rsidR="00B55C86" w:rsidRDefault="00B55C86" w:rsidP="00240C90">
            <w:pPr>
              <w:ind w:left="113" w:right="113"/>
              <w:jc w:val="center"/>
              <w:rPr>
                <w:spacing w:val="70"/>
              </w:rPr>
            </w:pPr>
            <w:r>
              <w:rPr>
                <w:spacing w:val="70"/>
              </w:rPr>
              <w:t>Sold To</w:t>
            </w:r>
          </w:p>
          <w:p w14:paraId="6417E637" w14:textId="77777777" w:rsidR="00B55C86" w:rsidRDefault="00B55C86" w:rsidP="00240C90">
            <w:pPr>
              <w:ind w:left="113" w:right="113"/>
              <w:jc w:val="center"/>
              <w:rPr>
                <w:spacing w:val="38"/>
              </w:rPr>
            </w:pPr>
            <w:proofErr w:type="spellStart"/>
            <w:r>
              <w:rPr>
                <w:spacing w:val="70"/>
              </w:rPr>
              <w:t>Vendu</w:t>
            </w:r>
            <w:proofErr w:type="spellEnd"/>
            <w:r>
              <w:rPr>
                <w:spacing w:val="70"/>
              </w:rPr>
              <w:t xml:space="preserve"> A</w:t>
            </w:r>
          </w:p>
        </w:tc>
        <w:tc>
          <w:tcPr>
            <w:tcW w:w="255" w:type="dxa"/>
            <w:tcBorders>
              <w:top w:val="nil"/>
              <w:bottom w:val="nil"/>
            </w:tcBorders>
          </w:tcPr>
          <w:p w14:paraId="03E7C0A6" w14:textId="77777777" w:rsidR="00B55C86" w:rsidRDefault="00B55C86" w:rsidP="00240C90"/>
        </w:tc>
        <w:tc>
          <w:tcPr>
            <w:tcW w:w="4394" w:type="dxa"/>
            <w:vAlign w:val="center"/>
          </w:tcPr>
          <w:p w14:paraId="59ED7290" w14:textId="62DB1BB3" w:rsidR="00B55C86" w:rsidRPr="00B1580E" w:rsidRDefault="00473B78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fr-CA"/>
              </w:rPr>
              <w:fldChar w:fldCharType="begin"/>
            </w:r>
            <w:r w:rsidRPr="00B1580E">
              <w:rPr>
                <w:bCs/>
                <w:sz w:val="24"/>
                <w:szCs w:val="24"/>
                <w:lang w:val="en-CA"/>
              </w:rPr>
              <w:instrText xml:space="preserve"> MERGEFIELD Company </w:instrText>
            </w:r>
            <w:r>
              <w:rPr>
                <w:bCs/>
                <w:sz w:val="24"/>
                <w:szCs w:val="24"/>
                <w:lang w:val="fr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«Company»</w:t>
            </w:r>
            <w:r>
              <w:rPr>
                <w:bCs/>
                <w:sz w:val="24"/>
                <w:szCs w:val="24"/>
                <w:lang w:val="fr-CA"/>
              </w:rPr>
              <w:fldChar w:fldCharType="end"/>
            </w:r>
          </w:p>
          <w:p w14:paraId="1113AF1D" w14:textId="669024EE" w:rsidR="00473B78" w:rsidRPr="00B1580E" w:rsidRDefault="00473B78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fr-CA"/>
              </w:rPr>
              <w:fldChar w:fldCharType="begin"/>
            </w:r>
            <w:r w:rsidRPr="00B1580E">
              <w:rPr>
                <w:bCs/>
                <w:sz w:val="24"/>
                <w:szCs w:val="24"/>
                <w:lang w:val="en-CA"/>
              </w:rPr>
              <w:instrText xml:space="preserve"> MERGEFIELD Sold_toAddress_1 </w:instrText>
            </w:r>
            <w:r>
              <w:rPr>
                <w:bCs/>
                <w:sz w:val="24"/>
                <w:szCs w:val="24"/>
                <w:lang w:val="fr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«Sold_toAddress_1»</w:t>
            </w:r>
            <w:r>
              <w:rPr>
                <w:bCs/>
                <w:sz w:val="24"/>
                <w:szCs w:val="24"/>
                <w:lang w:val="fr-CA"/>
              </w:rPr>
              <w:fldChar w:fldCharType="end"/>
            </w:r>
          </w:p>
          <w:p w14:paraId="233D17B0" w14:textId="6FCCF0F6" w:rsidR="00473B78" w:rsidRPr="00B1580E" w:rsidRDefault="00473B78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fr-CA"/>
              </w:rPr>
              <w:fldChar w:fldCharType="begin"/>
            </w:r>
            <w:r w:rsidRPr="00B1580E">
              <w:rPr>
                <w:bCs/>
                <w:sz w:val="24"/>
                <w:szCs w:val="24"/>
                <w:lang w:val="en-CA"/>
              </w:rPr>
              <w:instrText xml:space="preserve"> MERGEFIELD Sold_toAddress_2 </w:instrText>
            </w:r>
            <w:r>
              <w:rPr>
                <w:bCs/>
                <w:sz w:val="24"/>
                <w:szCs w:val="24"/>
                <w:lang w:val="fr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«Sold_toAddress_2»</w:t>
            </w:r>
            <w:r>
              <w:rPr>
                <w:bCs/>
                <w:sz w:val="24"/>
                <w:szCs w:val="24"/>
                <w:lang w:val="fr-CA"/>
              </w:rPr>
              <w:fldChar w:fldCharType="end"/>
            </w:r>
          </w:p>
          <w:p w14:paraId="011567AC" w14:textId="040E6C59" w:rsidR="00473B78" w:rsidRPr="005B493B" w:rsidRDefault="00473B78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fr-CA"/>
              </w:rPr>
              <w:fldChar w:fldCharType="begin"/>
            </w:r>
            <w:r w:rsidRPr="00507D07">
              <w:rPr>
                <w:bCs/>
                <w:sz w:val="24"/>
                <w:szCs w:val="24"/>
                <w:lang w:val="en-CA"/>
              </w:rPr>
              <w:instrText xml:space="preserve"> MERGEFIELD Sold_toAddress_3 </w:instrText>
            </w:r>
            <w:r>
              <w:rPr>
                <w:bCs/>
                <w:sz w:val="24"/>
                <w:szCs w:val="24"/>
                <w:lang w:val="fr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«Sold_toAddress_3»</w:t>
            </w:r>
            <w:r>
              <w:rPr>
                <w:bCs/>
                <w:sz w:val="24"/>
                <w:szCs w:val="24"/>
                <w:lang w:val="fr-CA"/>
              </w:rPr>
              <w:fldChar w:fldCharType="end"/>
            </w:r>
          </w:p>
          <w:p w14:paraId="6CD64CA9" w14:textId="61ECE038" w:rsidR="005B493B" w:rsidRPr="00507D07" w:rsidRDefault="005B493B" w:rsidP="00240C90">
            <w:pPr>
              <w:rPr>
                <w:bCs/>
                <w:sz w:val="24"/>
                <w:szCs w:val="24"/>
                <w:lang w:val="en-CA"/>
              </w:rPr>
            </w:pPr>
            <w:r w:rsidRPr="005B493B">
              <w:rPr>
                <w:bCs/>
                <w:sz w:val="24"/>
                <w:szCs w:val="24"/>
                <w:lang w:val="en-CA"/>
              </w:rPr>
              <w:t xml:space="preserve">Tax </w:t>
            </w:r>
            <w:proofErr w:type="gramStart"/>
            <w:r w:rsidRPr="005B493B">
              <w:rPr>
                <w:bCs/>
                <w:sz w:val="24"/>
                <w:szCs w:val="24"/>
                <w:lang w:val="en-CA"/>
              </w:rPr>
              <w:t>ID :</w:t>
            </w:r>
            <w:proofErr w:type="gramEnd"/>
            <w:r w:rsidRPr="005B493B">
              <w:rPr>
                <w:bCs/>
                <w:sz w:val="24"/>
                <w:szCs w:val="24"/>
                <w:lang w:val="en-CA"/>
              </w:rPr>
              <w:t xml:space="preserve"> </w:t>
            </w:r>
            <w:r>
              <w:rPr>
                <w:bCs/>
                <w:sz w:val="24"/>
                <w:szCs w:val="24"/>
                <w:lang w:val="fr-CA"/>
              </w:rPr>
              <w:fldChar w:fldCharType="begin"/>
            </w:r>
            <w:r w:rsidRPr="005B493B">
              <w:rPr>
                <w:bCs/>
                <w:sz w:val="24"/>
                <w:szCs w:val="24"/>
                <w:lang w:val="en-CA"/>
              </w:rPr>
              <w:instrText xml:space="preserve"> MERGEFIELD Tax_ID </w:instrText>
            </w:r>
            <w:r>
              <w:rPr>
                <w:bCs/>
                <w:sz w:val="24"/>
                <w:szCs w:val="24"/>
                <w:lang w:val="fr-CA"/>
              </w:rPr>
              <w:fldChar w:fldCharType="separate"/>
            </w:r>
            <w:r>
              <w:rPr>
                <w:bCs/>
                <w:noProof/>
                <w:sz w:val="24"/>
                <w:szCs w:val="24"/>
                <w:lang w:val="en-CA"/>
              </w:rPr>
              <w:t>«Tax_ID»</w:t>
            </w:r>
            <w:r>
              <w:rPr>
                <w:bCs/>
                <w:sz w:val="24"/>
                <w:szCs w:val="24"/>
                <w:lang w:val="fr-CA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447DD9C" w14:textId="77777777" w:rsidR="00B55C86" w:rsidRPr="00507D07" w:rsidRDefault="00B55C86" w:rsidP="00240C90">
            <w:pPr>
              <w:rPr>
                <w:lang w:val="en-CA"/>
              </w:rPr>
            </w:pPr>
          </w:p>
        </w:tc>
        <w:tc>
          <w:tcPr>
            <w:tcW w:w="709" w:type="dxa"/>
            <w:shd w:val="pct15" w:color="auto" w:fill="FFFFFF"/>
            <w:textDirection w:val="btLr"/>
            <w:vAlign w:val="center"/>
          </w:tcPr>
          <w:p w14:paraId="040DB15F" w14:textId="77777777" w:rsidR="00B55C86" w:rsidRDefault="00B55C86" w:rsidP="00240C90">
            <w:pPr>
              <w:ind w:left="113" w:right="113"/>
              <w:jc w:val="center"/>
              <w:rPr>
                <w:spacing w:val="70"/>
              </w:rPr>
            </w:pPr>
            <w:r>
              <w:rPr>
                <w:spacing w:val="70"/>
              </w:rPr>
              <w:t>Ship To</w:t>
            </w:r>
          </w:p>
          <w:p w14:paraId="1C5A3B31" w14:textId="77777777" w:rsidR="00B55C86" w:rsidRDefault="00B55C86" w:rsidP="00240C90">
            <w:pPr>
              <w:ind w:left="113" w:right="113"/>
              <w:jc w:val="center"/>
            </w:pPr>
            <w:proofErr w:type="spellStart"/>
            <w:r>
              <w:rPr>
                <w:spacing w:val="70"/>
              </w:rPr>
              <w:t>Expedie</w:t>
            </w:r>
            <w:proofErr w:type="spellEnd"/>
            <w:r>
              <w:rPr>
                <w:spacing w:val="70"/>
              </w:rPr>
              <w:t xml:space="preserve"> A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C9D8AAF" w14:textId="77777777" w:rsidR="00B55C86" w:rsidRDefault="00B55C86" w:rsidP="00240C90"/>
        </w:tc>
        <w:tc>
          <w:tcPr>
            <w:tcW w:w="4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0BAEE3" w14:textId="7B3501CE" w:rsidR="00B55C86" w:rsidRDefault="00B55C86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18"/>
                <w:szCs w:val="18"/>
                <w:lang w:val="en-CA"/>
              </w:rPr>
              <w:t xml:space="preserve"> </w:t>
            </w:r>
            <w:r w:rsidR="00473B78">
              <w:rPr>
                <w:bCs/>
                <w:sz w:val="24"/>
                <w:szCs w:val="24"/>
                <w:lang w:val="en-CA"/>
              </w:rPr>
              <w:fldChar w:fldCharType="begin"/>
            </w:r>
            <w:r w:rsidR="00473B78">
              <w:rPr>
                <w:bCs/>
                <w:sz w:val="24"/>
                <w:szCs w:val="24"/>
                <w:lang w:val="en-CA"/>
              </w:rPr>
              <w:instrText xml:space="preserve"> MERGEFIELD Company </w:instrText>
            </w:r>
            <w:r w:rsidR="00473B78"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«Company»</w:t>
            </w:r>
            <w:r w:rsidR="00473B78"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6EB8E088" w14:textId="4B34190B" w:rsidR="00473B78" w:rsidRDefault="00473B78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>
              <w:rPr>
                <w:bCs/>
                <w:sz w:val="24"/>
                <w:szCs w:val="24"/>
                <w:lang w:val="en-CA"/>
              </w:rPr>
              <w:instrText xml:space="preserve"> MERGEFIELD Ship_toAddress_1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«Ship_toAddress_1»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6927A71A" w14:textId="215DF4D0" w:rsidR="00473B78" w:rsidRDefault="00473B78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>
              <w:rPr>
                <w:bCs/>
                <w:sz w:val="24"/>
                <w:szCs w:val="24"/>
                <w:lang w:val="en-CA"/>
              </w:rPr>
              <w:instrText xml:space="preserve"> MERGEFIELD "Ship_toAddress_2"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«Ship_toAddress_2»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52DE4B24" w14:textId="1334B23A" w:rsidR="00473B78" w:rsidRPr="00523496" w:rsidRDefault="00473B78" w:rsidP="00240C90">
            <w:pPr>
              <w:rPr>
                <w:bCs/>
                <w:sz w:val="18"/>
                <w:szCs w:val="18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>
              <w:rPr>
                <w:bCs/>
                <w:sz w:val="24"/>
                <w:szCs w:val="24"/>
                <w:lang w:val="en-CA"/>
              </w:rPr>
              <w:instrText xml:space="preserve"> MERGEFIELD Ship_toAddress_3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«Ship_toAddress_3»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</w:tc>
      </w:tr>
    </w:tbl>
    <w:p w14:paraId="4B95B364" w14:textId="18830633" w:rsidR="00B55C86" w:rsidRPr="00523496" w:rsidRDefault="00B55C86" w:rsidP="00B55C86">
      <w:pPr>
        <w:pStyle w:val="Header"/>
        <w:tabs>
          <w:tab w:val="clear" w:pos="4320"/>
          <w:tab w:val="clear" w:pos="8640"/>
          <w:tab w:val="center" w:pos="355"/>
        </w:tabs>
        <w:ind w:left="-540"/>
        <w:rPr>
          <w:sz w:val="12"/>
          <w:szCs w:val="12"/>
          <w:lang w:val="en-CA"/>
        </w:rPr>
      </w:pPr>
      <w:r w:rsidRPr="0091190B">
        <w:rPr>
          <w:lang w:val="en-CA"/>
        </w:rPr>
        <w:tab/>
      </w:r>
      <w:r w:rsidRPr="00523496">
        <w:rPr>
          <w:sz w:val="12"/>
          <w:szCs w:val="12"/>
          <w:lang w:val="en-CA"/>
        </w:rPr>
        <w:tab/>
      </w: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84"/>
        <w:gridCol w:w="2520"/>
        <w:gridCol w:w="2074"/>
        <w:gridCol w:w="3853"/>
      </w:tblGrid>
      <w:tr w:rsidR="00B55C86" w:rsidRPr="00523496" w14:paraId="0E6DF881" w14:textId="77777777" w:rsidTr="00297D0B">
        <w:trPr>
          <w:trHeight w:val="529"/>
        </w:trPr>
        <w:tc>
          <w:tcPr>
            <w:tcW w:w="2584" w:type="dxa"/>
            <w:shd w:val="clear" w:color="auto" w:fill="C0C0C0"/>
            <w:vAlign w:val="center"/>
          </w:tcPr>
          <w:p w14:paraId="490FF179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Client bon de commande No.</w:t>
            </w:r>
          </w:p>
          <w:p w14:paraId="03AF8940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  <w:lang w:val="en-CA"/>
              </w:rPr>
              <w:t>Customer purchase ord</w:t>
            </w:r>
            <w:r w:rsidRPr="00523496">
              <w:rPr>
                <w:noProof/>
              </w:rPr>
              <w:t>er No.</w:t>
            </w:r>
          </w:p>
        </w:tc>
        <w:tc>
          <w:tcPr>
            <w:tcW w:w="2520" w:type="dxa"/>
            <w:shd w:val="clear" w:color="auto" w:fill="C0C0C0"/>
            <w:vAlign w:val="center"/>
          </w:tcPr>
          <w:p w14:paraId="00310B02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Date de la commande</w:t>
            </w:r>
          </w:p>
          <w:p w14:paraId="74800C63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Order date</w:t>
            </w:r>
          </w:p>
        </w:tc>
        <w:tc>
          <w:tcPr>
            <w:tcW w:w="2074" w:type="dxa"/>
            <w:shd w:val="clear" w:color="auto" w:fill="C0C0C0"/>
            <w:vAlign w:val="center"/>
          </w:tcPr>
          <w:p w14:paraId="6F6828CD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Notre numero de commande</w:t>
            </w:r>
          </w:p>
          <w:p w14:paraId="09F22BD9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Our order number</w:t>
            </w:r>
          </w:p>
        </w:tc>
        <w:tc>
          <w:tcPr>
            <w:tcW w:w="3853" w:type="dxa"/>
            <w:shd w:val="clear" w:color="auto" w:fill="C0C0C0"/>
            <w:vAlign w:val="center"/>
          </w:tcPr>
          <w:p w14:paraId="2A88E28C" w14:textId="77777777" w:rsidR="00B55C86" w:rsidRDefault="00FC793E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FC793E">
              <w:rPr>
                <w:noProof/>
              </w:rPr>
              <w:t>Broker information</w:t>
            </w:r>
          </w:p>
          <w:p w14:paraId="6067EFF8" w14:textId="77777777" w:rsidR="00656CC7" w:rsidRPr="00523496" w:rsidRDefault="00656CC7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>
              <w:rPr>
                <w:noProof/>
              </w:rPr>
              <w:t>Truck No.</w:t>
            </w:r>
          </w:p>
        </w:tc>
      </w:tr>
      <w:tr w:rsidR="00B55C86" w:rsidRPr="00C74B0F" w14:paraId="55AA7AEE" w14:textId="77777777" w:rsidTr="00297D0B">
        <w:trPr>
          <w:cantSplit/>
        </w:trPr>
        <w:tc>
          <w:tcPr>
            <w:tcW w:w="2584" w:type="dxa"/>
            <w:vAlign w:val="center"/>
          </w:tcPr>
          <w:p w14:paraId="2BE3268F" w14:textId="3D01422C" w:rsidR="00B55C86" w:rsidRPr="00C74B0F" w:rsidRDefault="00006A3C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fldChar w:fldCharType="begin"/>
            </w:r>
            <w:r>
              <w:rPr>
                <w:rFonts w:ascii="Tahoma" w:hAnsi="Tahoma" w:cs="Tahoma"/>
                <w:noProof/>
              </w:rPr>
              <w:instrText xml:space="preserve"> MERGEFIELD Customer_PO </w:instrText>
            </w:r>
            <w:r>
              <w:rPr>
                <w:rFonts w:ascii="Tahoma" w:hAnsi="Tahoma" w:cs="Tahoma"/>
                <w:noProof/>
              </w:rPr>
              <w:fldChar w:fldCharType="separate"/>
            </w:r>
            <w:r w:rsidR="005B493B">
              <w:rPr>
                <w:rFonts w:ascii="Tahoma" w:hAnsi="Tahoma" w:cs="Tahoma"/>
                <w:noProof/>
              </w:rPr>
              <w:t>«Customer_PO»</w:t>
            </w:r>
            <w:r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520" w:type="dxa"/>
            <w:vAlign w:val="center"/>
          </w:tcPr>
          <w:p w14:paraId="444B108B" w14:textId="7D848271" w:rsidR="00B55C86" w:rsidRPr="00C74B0F" w:rsidRDefault="00006A3C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fldChar w:fldCharType="begin"/>
            </w:r>
            <w:r>
              <w:rPr>
                <w:rFonts w:ascii="Tahoma" w:hAnsi="Tahoma" w:cs="Tahoma"/>
                <w:noProof/>
              </w:rPr>
              <w:instrText xml:space="preserve"> MERGEFIELD Order_date </w:instrText>
            </w:r>
            <w:r>
              <w:rPr>
                <w:rFonts w:ascii="Tahoma" w:hAnsi="Tahoma" w:cs="Tahoma"/>
                <w:noProof/>
              </w:rPr>
              <w:fldChar w:fldCharType="separate"/>
            </w:r>
            <w:r w:rsidR="005B493B">
              <w:rPr>
                <w:rFonts w:ascii="Tahoma" w:hAnsi="Tahoma" w:cs="Tahoma"/>
                <w:noProof/>
              </w:rPr>
              <w:t>«Order_date»</w:t>
            </w:r>
            <w:r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074" w:type="dxa"/>
            <w:vAlign w:val="center"/>
          </w:tcPr>
          <w:p w14:paraId="0EC6811C" w14:textId="0873A591" w:rsidR="00B55C86" w:rsidRPr="00C74B0F" w:rsidRDefault="00446B22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fldChar w:fldCharType="begin"/>
            </w:r>
            <w:r>
              <w:rPr>
                <w:rFonts w:ascii="Tahoma" w:hAnsi="Tahoma" w:cs="Tahoma"/>
                <w:noProof/>
              </w:rPr>
              <w:instrText xml:space="preserve"> MERGEFIELD Ox </w:instrText>
            </w:r>
            <w:r>
              <w:rPr>
                <w:rFonts w:ascii="Tahoma" w:hAnsi="Tahoma" w:cs="Tahoma"/>
                <w:noProof/>
              </w:rPr>
              <w:fldChar w:fldCharType="separate"/>
            </w:r>
            <w:r w:rsidR="005B493B">
              <w:rPr>
                <w:rFonts w:ascii="Tahoma" w:hAnsi="Tahoma" w:cs="Tahoma"/>
                <w:noProof/>
              </w:rPr>
              <w:t>«Ox»</w:t>
            </w:r>
            <w:r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3853" w:type="dxa"/>
            <w:vMerge w:val="restart"/>
            <w:vAlign w:val="center"/>
          </w:tcPr>
          <w:p w14:paraId="7053D620" w14:textId="77777777" w:rsidR="00B55C86" w:rsidRDefault="000A57AE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297D0B">
              <w:rPr>
                <w:noProof/>
                <w:lang w:val="en-CA"/>
              </w:rPr>
              <w:t>Reciever Broker</w:t>
            </w:r>
          </w:p>
          <w:p w14:paraId="771BEA05" w14:textId="77777777" w:rsidR="005B493B" w:rsidRPr="00B46CEC" w:rsidRDefault="005B493B" w:rsidP="005B493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>X Crates (Total)</w:t>
            </w:r>
          </w:p>
          <w:p w14:paraId="63816C12" w14:textId="40408F2D" w:rsidR="005B493B" w:rsidRPr="00297D0B" w:rsidRDefault="005B493B" w:rsidP="005B493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>x lbs (Total)</w:t>
            </w:r>
          </w:p>
          <w:p w14:paraId="5B4A8A5A" w14:textId="77777777" w:rsidR="00B5330A" w:rsidRPr="00C74B0F" w:rsidRDefault="00B5330A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297D0B">
              <w:rPr>
                <w:noProof/>
                <w:lang w:val="en-CA"/>
              </w:rPr>
              <w:t xml:space="preserve">Truck </w:t>
            </w:r>
            <w:r w:rsidR="00E521F5" w:rsidRPr="00297D0B">
              <w:rPr>
                <w:noProof/>
                <w:lang w:val="en-CA"/>
              </w:rPr>
              <w:t>x</w:t>
            </w:r>
          </w:p>
        </w:tc>
      </w:tr>
      <w:tr w:rsidR="00B55C86" w:rsidRPr="00523496" w14:paraId="392D2291" w14:textId="77777777" w:rsidTr="00297D0B">
        <w:trPr>
          <w:cantSplit/>
          <w:trHeight w:val="364"/>
        </w:trPr>
        <w:tc>
          <w:tcPr>
            <w:tcW w:w="2584" w:type="dxa"/>
            <w:shd w:val="clear" w:color="auto" w:fill="C0C0C0"/>
            <w:vAlign w:val="center"/>
          </w:tcPr>
          <w:p w14:paraId="083AED4F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VIA</w:t>
            </w:r>
          </w:p>
        </w:tc>
        <w:tc>
          <w:tcPr>
            <w:tcW w:w="2520" w:type="dxa"/>
            <w:shd w:val="clear" w:color="auto" w:fill="C0C0C0"/>
            <w:vAlign w:val="center"/>
          </w:tcPr>
          <w:p w14:paraId="57AE91F1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>
              <w:rPr>
                <w:noProof/>
              </w:rPr>
              <w:t>I</w:t>
            </w:r>
            <w:r w:rsidRPr="00523496">
              <w:rPr>
                <w:noProof/>
              </w:rPr>
              <w:t>ncoterm</w:t>
            </w:r>
          </w:p>
        </w:tc>
        <w:tc>
          <w:tcPr>
            <w:tcW w:w="2074" w:type="dxa"/>
            <w:shd w:val="clear" w:color="auto" w:fill="C0C0C0"/>
          </w:tcPr>
          <w:p w14:paraId="5F21A4C3" w14:textId="77777777" w:rsidR="00B55C86" w:rsidRPr="003E4A2F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3E4A2F">
              <w:rPr>
                <w:noProof/>
                <w:lang w:val="en-CA"/>
              </w:rPr>
              <w:t>No du client</w:t>
            </w:r>
          </w:p>
          <w:p w14:paraId="28BAC15B" w14:textId="77777777" w:rsidR="00B55C86" w:rsidRPr="003E4A2F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3E4A2F">
              <w:rPr>
                <w:noProof/>
                <w:lang w:val="en-CA"/>
              </w:rPr>
              <w:t>Customer number</w:t>
            </w:r>
          </w:p>
        </w:tc>
        <w:tc>
          <w:tcPr>
            <w:tcW w:w="3853" w:type="dxa"/>
            <w:vMerge/>
            <w:shd w:val="clear" w:color="auto" w:fill="C0C0C0"/>
          </w:tcPr>
          <w:p w14:paraId="1F9884D8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</w:p>
        </w:tc>
      </w:tr>
      <w:tr w:rsidR="00B55C86" w:rsidRPr="00C74B0F" w14:paraId="617C044D" w14:textId="77777777" w:rsidTr="00297D0B">
        <w:trPr>
          <w:cantSplit/>
          <w:trHeight w:val="265"/>
        </w:trPr>
        <w:tc>
          <w:tcPr>
            <w:tcW w:w="2584" w:type="dxa"/>
          </w:tcPr>
          <w:p w14:paraId="1393F530" w14:textId="77777777" w:rsidR="00B55C86" w:rsidRPr="00C74B0F" w:rsidRDefault="00B55C86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C74B0F">
              <w:rPr>
                <w:rFonts w:ascii="Tahoma" w:hAnsi="Tahoma" w:cs="Tahoma"/>
                <w:noProof/>
              </w:rPr>
              <w:t xml:space="preserve"> AS PER QUOTATION</w:t>
            </w:r>
          </w:p>
        </w:tc>
        <w:tc>
          <w:tcPr>
            <w:tcW w:w="2520" w:type="dxa"/>
          </w:tcPr>
          <w:p w14:paraId="2E31E41E" w14:textId="0F1AA018" w:rsidR="00B55C86" w:rsidRPr="00C74B0F" w:rsidRDefault="00006A3C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006A3C">
              <w:rPr>
                <w:rFonts w:ascii="Tahoma" w:hAnsi="Tahoma" w:cs="Tahoma"/>
                <w:noProof/>
              </w:rPr>
              <w:fldChar w:fldCharType="begin"/>
            </w:r>
            <w:r w:rsidRPr="00006A3C">
              <w:rPr>
                <w:rFonts w:ascii="Tahoma" w:hAnsi="Tahoma" w:cs="Tahoma"/>
                <w:noProof/>
              </w:rPr>
              <w:instrText xml:space="preserve"> MERGEFIELD Incoterm </w:instrText>
            </w:r>
            <w:r w:rsidRPr="00006A3C">
              <w:rPr>
                <w:rFonts w:ascii="Tahoma" w:hAnsi="Tahoma" w:cs="Tahoma"/>
                <w:noProof/>
              </w:rPr>
              <w:fldChar w:fldCharType="separate"/>
            </w:r>
            <w:r w:rsidR="005B493B">
              <w:rPr>
                <w:rFonts w:ascii="Tahoma" w:hAnsi="Tahoma" w:cs="Tahoma"/>
                <w:noProof/>
              </w:rPr>
              <w:t>«Incoterm»</w:t>
            </w:r>
            <w:r w:rsidRPr="00006A3C"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074" w:type="dxa"/>
          </w:tcPr>
          <w:p w14:paraId="4B0916C8" w14:textId="5F582A10" w:rsidR="00B55C86" w:rsidRPr="00C74B0F" w:rsidRDefault="00ED3B2F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  <w:lang w:val="fr-CA"/>
              </w:rPr>
            </w:pPr>
            <w:r>
              <w:rPr>
                <w:rFonts w:ascii="Tahoma" w:hAnsi="Tahoma" w:cs="Tahoma"/>
                <w:noProof/>
                <w:lang w:val="fr-CA"/>
              </w:rPr>
              <w:fldChar w:fldCharType="begin"/>
            </w:r>
            <w:r>
              <w:rPr>
                <w:rFonts w:ascii="Tahoma" w:hAnsi="Tahoma" w:cs="Tahoma"/>
                <w:noProof/>
                <w:lang w:val="fr-CA"/>
              </w:rPr>
              <w:instrText xml:space="preserve"> MERGEFIELD Customer_Number </w:instrText>
            </w:r>
            <w:r>
              <w:rPr>
                <w:rFonts w:ascii="Tahoma" w:hAnsi="Tahoma" w:cs="Tahoma"/>
                <w:noProof/>
                <w:lang w:val="fr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fr-CA"/>
              </w:rPr>
              <w:t>«Customer_Number»</w:t>
            </w:r>
            <w:r>
              <w:rPr>
                <w:rFonts w:ascii="Tahoma" w:hAnsi="Tahoma" w:cs="Tahoma"/>
                <w:noProof/>
                <w:lang w:val="fr-CA"/>
              </w:rPr>
              <w:fldChar w:fldCharType="end"/>
            </w:r>
          </w:p>
        </w:tc>
        <w:tc>
          <w:tcPr>
            <w:tcW w:w="3853" w:type="dxa"/>
            <w:vMerge/>
          </w:tcPr>
          <w:p w14:paraId="36BBE63A" w14:textId="77777777" w:rsidR="00B55C86" w:rsidRPr="00C74B0F" w:rsidRDefault="00B55C86" w:rsidP="00240C90">
            <w:pPr>
              <w:pStyle w:val="Header"/>
              <w:tabs>
                <w:tab w:val="clear" w:pos="4320"/>
                <w:tab w:val="clear" w:pos="8640"/>
              </w:tabs>
              <w:rPr>
                <w:noProof/>
                <w:lang w:val="fr-CA"/>
              </w:rPr>
            </w:pPr>
          </w:p>
        </w:tc>
      </w:tr>
    </w:tbl>
    <w:p w14:paraId="6DBDF7E1" w14:textId="77777777" w:rsidR="00B55C86" w:rsidRPr="00DE6E3D" w:rsidRDefault="00B55C86" w:rsidP="00B55C86">
      <w:pPr>
        <w:rPr>
          <w:sz w:val="12"/>
          <w:szCs w:val="12"/>
        </w:rPr>
      </w:pP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54"/>
        <w:gridCol w:w="1080"/>
        <w:gridCol w:w="1080"/>
        <w:gridCol w:w="1080"/>
        <w:gridCol w:w="4185"/>
        <w:gridCol w:w="1276"/>
        <w:gridCol w:w="1276"/>
      </w:tblGrid>
      <w:tr w:rsidR="00B55C86" w:rsidRPr="00DE6E3D" w14:paraId="5857BB87" w14:textId="77777777" w:rsidTr="00297D0B">
        <w:tc>
          <w:tcPr>
            <w:tcW w:w="1054" w:type="dxa"/>
            <w:shd w:val="clear" w:color="auto" w:fill="C0C0C0"/>
            <w:vAlign w:val="center"/>
          </w:tcPr>
          <w:p w14:paraId="2BDB60E2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Qte com.</w:t>
            </w:r>
          </w:p>
          <w:p w14:paraId="1A20988B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Qty ord.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6F88C92F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Com.Souf</w:t>
            </w:r>
          </w:p>
          <w:p w14:paraId="6D9B1538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Back ord.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7189FD00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Qte exp.</w:t>
            </w:r>
          </w:p>
          <w:p w14:paraId="55BBEC59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Qty ship.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2566FC35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Project #</w:t>
            </w:r>
          </w:p>
        </w:tc>
        <w:tc>
          <w:tcPr>
            <w:tcW w:w="4185" w:type="dxa"/>
            <w:shd w:val="clear" w:color="auto" w:fill="C0C0C0"/>
            <w:vAlign w:val="center"/>
          </w:tcPr>
          <w:p w14:paraId="7AE649FA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  <w:lang w:val="fr-CA"/>
              </w:rPr>
            </w:pPr>
            <w:r w:rsidRPr="00DE6E3D">
              <w:rPr>
                <w:rFonts w:ascii="Tahoma" w:hAnsi="Tahoma" w:cs="Tahoma"/>
                <w:noProof/>
                <w:lang w:val="fr-CA"/>
              </w:rPr>
              <w:t>Description</w:t>
            </w:r>
          </w:p>
        </w:tc>
        <w:tc>
          <w:tcPr>
            <w:tcW w:w="1276" w:type="dxa"/>
            <w:shd w:val="clear" w:color="auto" w:fill="C0C0C0"/>
            <w:vAlign w:val="center"/>
          </w:tcPr>
          <w:p w14:paraId="6FB0FC05" w14:textId="77777777" w:rsidR="00B55C86" w:rsidRPr="00DE6E3D" w:rsidRDefault="00FC793E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  <w:lang w:val="fr-CA"/>
              </w:rPr>
            </w:pPr>
            <w:r>
              <w:rPr>
                <w:rFonts w:ascii="Tahoma" w:hAnsi="Tahoma" w:cs="Tahoma"/>
                <w:noProof/>
                <w:lang w:val="fr-CA"/>
              </w:rPr>
              <w:t>Unit</w:t>
            </w:r>
          </w:p>
        </w:tc>
        <w:tc>
          <w:tcPr>
            <w:tcW w:w="1276" w:type="dxa"/>
            <w:shd w:val="clear" w:color="auto" w:fill="C0C0C0"/>
            <w:vAlign w:val="center"/>
          </w:tcPr>
          <w:p w14:paraId="73C143EC" w14:textId="77777777" w:rsidR="00B55C86" w:rsidRPr="00DE6E3D" w:rsidRDefault="00FC793E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Total</w:t>
            </w:r>
          </w:p>
        </w:tc>
      </w:tr>
      <w:tr w:rsidR="00B55C86" w:rsidRPr="00DE6E3D" w14:paraId="204CBA7F" w14:textId="77777777" w:rsidTr="00297D0B">
        <w:trPr>
          <w:trHeight w:val="380"/>
        </w:trPr>
        <w:tc>
          <w:tcPr>
            <w:tcW w:w="1054" w:type="dxa"/>
            <w:tcBorders>
              <w:bottom w:val="single" w:sz="4" w:space="0" w:color="auto"/>
            </w:tcBorders>
            <w:vAlign w:val="center"/>
          </w:tcPr>
          <w:p w14:paraId="38C2218E" w14:textId="77777777" w:rsidR="00B55C86" w:rsidRPr="00DE6E3D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A8E1390" w14:textId="77777777" w:rsidR="00B55C86" w:rsidRPr="00DE6E3D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7914007" w14:textId="77777777" w:rsidR="00B55C86" w:rsidRPr="00DE6E3D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A51EF4F" w14:textId="77777777" w:rsidR="00B55C86" w:rsidRPr="00D17B6A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4185" w:type="dxa"/>
            <w:tcBorders>
              <w:bottom w:val="single" w:sz="4" w:space="0" w:color="auto"/>
            </w:tcBorders>
            <w:vAlign w:val="center"/>
          </w:tcPr>
          <w:p w14:paraId="64568E53" w14:textId="77777777" w:rsidR="00B55C86" w:rsidRPr="00D95AA7" w:rsidRDefault="00B55C86" w:rsidP="00240C90">
            <w:pPr>
              <w:jc w:val="center"/>
              <w:rPr>
                <w:rFonts w:ascii="Tahoma" w:hAnsi="Tahoma" w:cs="Tahoma"/>
                <w:b/>
                <w:bCs/>
                <w:noProof/>
                <w:lang w:val="en-CA"/>
              </w:rPr>
            </w:pPr>
            <w:r w:rsidRPr="00DE6E3D">
              <w:rPr>
                <w:rFonts w:ascii="Tahoma" w:hAnsi="Tahoma" w:cs="Tahoma"/>
                <w:b/>
                <w:bCs/>
                <w:noProof/>
                <w:lang w:val="en-CA"/>
              </w:rPr>
              <w:t>MADE IN CANADA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79F042E" w14:textId="77777777" w:rsidR="00B55C86" w:rsidRPr="00DE6E3D" w:rsidRDefault="00B55C86" w:rsidP="00240C90">
            <w:pPr>
              <w:rPr>
                <w:rFonts w:ascii="Tahoma" w:hAnsi="Tahoma" w:cs="Tahoma"/>
                <w:noProof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A70467B" w14:textId="77777777" w:rsidR="00B55C86" w:rsidRPr="00DE6E3D" w:rsidRDefault="00B55C86" w:rsidP="00240C90">
            <w:pPr>
              <w:rPr>
                <w:rFonts w:ascii="Tahoma" w:hAnsi="Tahoma" w:cs="Tahoma"/>
                <w:noProof/>
              </w:rPr>
            </w:pPr>
          </w:p>
        </w:tc>
      </w:tr>
      <w:tr w:rsidR="00B55C86" w:rsidRPr="00DE6E3D" w14:paraId="2FA46726" w14:textId="77777777" w:rsidTr="00297D0B">
        <w:trPr>
          <w:trHeight w:val="576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9B5D7F" w14:textId="77777777" w:rsidR="00B55C86" w:rsidRPr="00297D0B" w:rsidRDefault="00E521F5" w:rsidP="00240C90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5EB649" w14:textId="77777777" w:rsidR="00B55C86" w:rsidRPr="00297D0B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8416F7" w14:textId="77777777" w:rsidR="00B55C86" w:rsidRPr="00297D0B" w:rsidRDefault="00E521F5" w:rsidP="00240C90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71D2BA" w14:textId="77777777" w:rsidR="00B55C86" w:rsidRPr="00DE6E3D" w:rsidRDefault="00B55C86" w:rsidP="00240C90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CEBDB1" w14:textId="60D6B690" w:rsidR="006E7F40" w:rsidRPr="00DE6E3D" w:rsidRDefault="006E7F40" w:rsidP="006E7F40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-1603180424"/>
                <w:placeholder>
                  <w:docPart w:val="EEFE4E2F6E024D28BC5C003204553F3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E7BC5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1E7BC5">
                  <w:rPr>
                    <w:rStyle w:val="PlaceholderText"/>
                    <w:rFonts w:eastAsiaTheme="minorHAnsi"/>
                  </w:rPr>
                  <w:t>Type</w:t>
                </w:r>
                <w:r w:rsidR="001E7BC5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D4FF641" w14:textId="68084429" w:rsidR="006E7F40" w:rsidRDefault="006E7F40" w:rsidP="006E7F40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FA71C57" w14:textId="3D2ED3A0" w:rsidR="006E7F40" w:rsidRPr="00DB5842" w:rsidRDefault="006E7F40" w:rsidP="006E7F40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3199D86" w14:textId="5170F060" w:rsidR="00B55C86" w:rsidRPr="0066424A" w:rsidRDefault="005B493B" w:rsidP="006E7F40">
            <w:pPr>
              <w:rPr>
                <w:rFonts w:ascii="Tahoma" w:hAnsi="Tahoma" w:cs="Tahoma"/>
                <w:noProof/>
                <w:lang w:val="it-IT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1872600507"/>
                <w:placeholder>
                  <w:docPart w:val="F4674D2B8EED498386F1B50DB0AC1348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BD095A" w14:textId="757229F8" w:rsidR="00B55C86" w:rsidRPr="00E521F5" w:rsidRDefault="005B493B" w:rsidP="00536067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699746400"/>
                <w:placeholder>
                  <w:docPart w:val="721AD136B9AA4F1BA8EAAB77C2F1BA2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E7BC5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1E7BC5">
                  <w:rPr>
                    <w:rStyle w:val="PlaceholderText"/>
                    <w:rFonts w:eastAsiaTheme="minorHAnsi"/>
                  </w:rPr>
                  <w:t>XX,000.00</w:t>
                </w:r>
                <w:r w:rsidR="001E7BC5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1C9C49" w14:textId="10A0526E" w:rsidR="00B55C86" w:rsidRPr="00E521F5" w:rsidRDefault="005B493B" w:rsidP="00536067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579899589"/>
                <w:placeholder>
                  <w:docPart w:val="0B537250235740ABA4B4AB20FAF3611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E7BC5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1E7BC5">
                  <w:rPr>
                    <w:rStyle w:val="PlaceholderText"/>
                    <w:rFonts w:eastAsiaTheme="minorHAnsi"/>
                  </w:rPr>
                  <w:t>XX,000.00</w:t>
                </w:r>
                <w:r w:rsidR="001E7BC5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DE6E3D" w14:paraId="3FE1198B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15F359" w14:textId="64E013DB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256F4E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2BD23D" w14:textId="1566728D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2D2BE8" w14:textId="7B495643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25CD35" w14:textId="1A7D8157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1451357514"/>
                <w:placeholder>
                  <w:docPart w:val="E9CF8682BDB2414A89EED0FABF4DBED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A3E5002" w14:textId="2247871D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39029FB" w14:textId="4FCAD9DC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4FA0A2C" w14:textId="4F7E0EF1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981036526"/>
                <w:placeholder>
                  <w:docPart w:val="6467AC1BDC9E45AB97E597CBCB38EC04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650361" w14:textId="679E46B9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406835650"/>
                <w:placeholder>
                  <w:docPart w:val="182E7749B6E042C8B260E1B8A8C67AE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3F63B6" w14:textId="7388BE2A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340194691"/>
                <w:placeholder>
                  <w:docPart w:val="BE84AE35BA8D4A6292CAA65F186A095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0F230E13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9DB22D" w14:textId="34812FA0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C94987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16B06F" w14:textId="182DCD1B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7B7DD9" w14:textId="2C183738" w:rsidR="00297D0B" w:rsidRPr="00C54A85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E18768" w14:textId="50296331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1034853881"/>
                <w:placeholder>
                  <w:docPart w:val="80DD7DD52ACD4CFA8DC45220B18A4FDD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6146AA9" w14:textId="4D8C1E94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84CB2FB" w14:textId="73A45636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B97BA68" w14:textId="7FCDB5C6" w:rsidR="00297D0B" w:rsidRPr="00C54A85" w:rsidRDefault="005B493B" w:rsidP="00297D0B">
            <w:pPr>
              <w:jc w:val="center"/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536193138"/>
                <w:placeholder>
                  <w:docPart w:val="2719D06B545D44C5991B21CBF51217CD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D71A0B" w14:textId="7412328D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175924010"/>
                <w:placeholder>
                  <w:docPart w:val="3093C3B499164051AA2EB726F1C0B2F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0F1845" w14:textId="6E261518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754359668"/>
                <w:placeholder>
                  <w:docPart w:val="078C67666B92422AB32B6C94D3E5B17C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2C2B19ED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DF9DCF" w14:textId="495C11E9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B5DCCC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E46CB5" w14:textId="523A214C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2B1321" w14:textId="2687CD9B" w:rsidR="00297D0B" w:rsidRPr="00C54A85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80DEB1" w14:textId="2841177C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-2036334352"/>
                <w:placeholder>
                  <w:docPart w:val="D3B86410F53A4CA48DE4CD511158107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BEBEEEA" w14:textId="7C350FEE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5394CD7" w14:textId="4EBBB247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F899560" w14:textId="60F9555A" w:rsidR="00297D0B" w:rsidRPr="00C54A85" w:rsidRDefault="005B493B" w:rsidP="00297D0B">
            <w:pPr>
              <w:jc w:val="center"/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931504696"/>
                <w:placeholder>
                  <w:docPart w:val="7EFBA964DB7C40F5A5BBE2CE9439D7B9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349383" w14:textId="0A5EE40D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68103025"/>
                <w:placeholder>
                  <w:docPart w:val="5EA580A408F44CC2B743562D160A5C6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0BEA5F" w14:textId="189DC35A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2011178957"/>
                <w:placeholder>
                  <w:docPart w:val="6F493CDE803041C3A154AA00E791D77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6E99DEDA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8E63A8" w14:textId="0865B435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91CD3E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7B999D" w14:textId="7B826251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C110ED" w14:textId="0998EAFF" w:rsidR="00297D0B" w:rsidRPr="00C54A85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0A5BB8" w14:textId="010380CE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615339019"/>
                <w:placeholder>
                  <w:docPart w:val="CE7AF80E661F4ED1A0ED30FF239C59A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E6D5AA4" w14:textId="5ACFF1F9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43B1348" w14:textId="13CFFFDB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EB3155C" w14:textId="592AE0E6" w:rsidR="00297D0B" w:rsidRPr="00C54A85" w:rsidRDefault="005B493B" w:rsidP="00297D0B">
            <w:pPr>
              <w:jc w:val="center"/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1381250511"/>
                <w:placeholder>
                  <w:docPart w:val="FF62707D29BD46EE96E247E69A124048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4C46" w14:textId="5B0345A5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130669381"/>
                <w:placeholder>
                  <w:docPart w:val="D5BB0EAD5A664EE1B6E34B9FFBE5E6D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46222D" w14:textId="636FA60B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227212959"/>
                <w:placeholder>
                  <w:docPart w:val="AB5240C31B224E8A85DFACBC8EC2B18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5644FCC5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074E7A" w14:textId="308D1E46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5A6CC5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0BA239" w14:textId="192954D8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5B4AB0" w14:textId="1ECED115" w:rsidR="00297D0B" w:rsidRPr="00C54A85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6DCD69" w14:textId="3CB9C0E6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1024143741"/>
                <w:placeholder>
                  <w:docPart w:val="DEF043F99ECD4C8CB3420E0DEB7FE11D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86E2563" w14:textId="59E3A6BA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49D248E" w14:textId="22DC6101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lastRenderedPageBreak/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54CFD95" w14:textId="635ECE86" w:rsidR="00297D0B" w:rsidRPr="00C54A85" w:rsidRDefault="005B493B" w:rsidP="00297D0B">
            <w:pPr>
              <w:jc w:val="center"/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489590895"/>
                <w:placeholder>
                  <w:docPart w:val="5429F7031BD9457A8BF43F2582BB7726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A90716" w14:textId="2D419E2D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474100186"/>
                <w:placeholder>
                  <w:docPart w:val="3613E7BE391A4EBA80BBC8F81103E63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819530" w14:textId="78529057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931239883"/>
                <w:placeholder>
                  <w:docPart w:val="5A7F247936A2405AA61984745FD9D52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71952F4B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06E68B" w14:textId="14A7F528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C72E19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40597D" w14:textId="3A3AC2F1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B5D32D" w14:textId="179E3E7F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572E97" w14:textId="42ED3EA9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-1751034103"/>
                <w:placeholder>
                  <w:docPart w:val="4BED8E9C9D3E428583D5FD27C7F8697D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2A33B7C" w14:textId="0D087BBC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B2DDBB6" w14:textId="654A0B09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37312C2" w14:textId="4CB34D55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748876033"/>
                <w:placeholder>
                  <w:docPart w:val="BADCD99F839546BEB770F95E752347C8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A352CD" w14:textId="1B693DEC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425916972"/>
                <w:placeholder>
                  <w:docPart w:val="3B7D6ACB8C584714840A02A2B594ECB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AC5066" w14:textId="6F17B34E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90148914"/>
                <w:placeholder>
                  <w:docPart w:val="D426339D1BC64CB5B68F750C8113793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315B7210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64D1E9" w14:textId="748074C4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D5B1EE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17F2F1" w14:textId="1A8FCF52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CFEE93" w14:textId="20EE2CF2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8C05DB" w14:textId="0B3C6F89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-1852643499"/>
                <w:placeholder>
                  <w:docPart w:val="5C78ABC963F048F6AD6DFAFBD44A7AF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6C9543D" w14:textId="0671A23C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4B16C0C" w14:textId="6681E63F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600743E" w14:textId="431C24CC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356693638"/>
                <w:placeholder>
                  <w:docPart w:val="AF9C66F4324D48AF888AE04D0A1B1DA7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78254C" w14:textId="391D57CB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780226465"/>
                <w:placeholder>
                  <w:docPart w:val="3ABAB30AE69C4DABB17AB6C72133A1E1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3BA5FB" w14:textId="46CCA77D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087997981"/>
                <w:placeholder>
                  <w:docPart w:val="A0AF702E8FD74D619A632720F216C6F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3CDDD2B0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37953F" w14:textId="397ECCB2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655EC4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F1469E" w14:textId="4A480F05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2EE4D5" w14:textId="2A901969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63C545" w14:textId="695B47FC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1301887111"/>
                <w:placeholder>
                  <w:docPart w:val="110E4FF8A191406A957C6D1448A9291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293EE1D" w14:textId="59892C33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022A6B9" w14:textId="7C0AC6AF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50D7328" w14:textId="15517581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632519488"/>
                <w:placeholder>
                  <w:docPart w:val="60FC13E4CE49490397B17C1A0C468D43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078CB7" w14:textId="18D68B8E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791045998"/>
                <w:placeholder>
                  <w:docPart w:val="CC0A8215C0964B66856346B2B642BA7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AE1162" w14:textId="34D28878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952544784"/>
                <w:placeholder>
                  <w:docPart w:val="B21F96D7E8BC4101AE4A79633AC23B1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7EDF01F2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814346" w14:textId="1FC2C396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FEA115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767581" w14:textId="6B0CFBC6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86854C" w14:textId="357B0608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433774" w14:textId="4635A419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-1624920698"/>
                <w:placeholder>
                  <w:docPart w:val="492CC7C68534484588048EEE1BD0C91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6B35F72" w14:textId="098B83AA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A614717" w14:textId="513D525C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EB46743" w14:textId="3EEAB052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2075623505"/>
                <w:placeholder>
                  <w:docPart w:val="80977FCE02B44E9F8C60C60792014CB6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EA4715" w14:textId="7E2FEFD0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363329899"/>
                <w:placeholder>
                  <w:docPart w:val="B48E58B4B2B843439FFCA55F16B76BD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B5F75A" w14:textId="72450BA0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384529244"/>
                <w:placeholder>
                  <w:docPart w:val="0B96CF21451E4E8E93ADF5C011F15B9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7B4EE1B0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702DF2" w14:textId="174954A2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9F7387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200158" w14:textId="0F4ECAC1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07E30" w14:textId="100B2ACD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D59A6D" w14:textId="74E9CC5D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918831930"/>
                <w:placeholder>
                  <w:docPart w:val="9CD0D796D40346AD9BFAECEDF01B9BD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9920FFA" w14:textId="0BE997B0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37BD57F" w14:textId="6EB5DD31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855BC85" w14:textId="625DA7D0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49658283"/>
                <w:placeholder>
                  <w:docPart w:val="75B8CF4FC8124540BBB3E188633A93EE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2E264B" w14:textId="10A6047A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2133851387"/>
                <w:placeholder>
                  <w:docPart w:val="8C81F62F9FEB45978A58373AC185CF3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7FB4FB" w14:textId="4AA38AC2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016038368"/>
                <w:placeholder>
                  <w:docPart w:val="9CF88D14ABFA4F7C8ECD5B3715E2F72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05F51921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E642DC" w14:textId="2F192904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9FD5FC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E127D1" w14:textId="0F922F45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C1861F" w14:textId="18618D8C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2C7539" w14:textId="6930D9D9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-1502813692"/>
                <w:placeholder>
                  <w:docPart w:val="6303D810B4244D788E77CAFE919CD0ED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099BA17" w14:textId="22769D3D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484C88A" w14:textId="44A5B260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2431D38" w14:textId="4B5DE4DD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51413429"/>
                <w:placeholder>
                  <w:docPart w:val="FC3ECEC20D014693A13B97A8F1AB2A10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C4AB88" w14:textId="7168D1A1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770891768"/>
                <w:placeholder>
                  <w:docPart w:val="9CAA3110ED284334BBDED7FF545530D1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F57779" w14:textId="7CFDDD96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166316675"/>
                <w:placeholder>
                  <w:docPart w:val="BDD464327262451486C25310D233BC2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41C717FE" w14:textId="77777777" w:rsidTr="00297D0B">
        <w:trPr>
          <w:trHeight w:val="850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A20375" w14:textId="77777777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6B7CF0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A4F06F" w14:textId="77777777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A8A5DE" w14:textId="77777777" w:rsidR="00297D0B" w:rsidRPr="00C54A85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E4EC21" w14:textId="77777777" w:rsidR="00297D0B" w:rsidRDefault="00297D0B" w:rsidP="00297D0B">
            <w:pPr>
              <w:jc w:val="center"/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</w:pPr>
            <w:r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  <w:t>CURRENCY IN USD</w:t>
            </w:r>
          </w:p>
          <w:p w14:paraId="59436BE1" w14:textId="77777777" w:rsidR="00297D0B" w:rsidRDefault="00297D0B" w:rsidP="00297D0B">
            <w:pPr>
              <w:jc w:val="center"/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</w:pPr>
            <w:r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  <w:t>MADE IN CANADA</w:t>
            </w:r>
          </w:p>
          <w:p w14:paraId="59F023CB" w14:textId="15B56D1D" w:rsidR="00297D0B" w:rsidRPr="006E7F40" w:rsidRDefault="00297D0B" w:rsidP="00297D0B">
            <w:pPr>
              <w:jc w:val="center"/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</w:pPr>
            <w:r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  <w:t xml:space="preserve">INVOICE FOR CUSTOM PURPOSES ONLY 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99FD08" w14:textId="77777777" w:rsidR="00297D0B" w:rsidRPr="00DE6E3D" w:rsidRDefault="00297D0B" w:rsidP="00297D0B">
            <w:pPr>
              <w:rPr>
                <w:rFonts w:ascii="Tahoma" w:hAnsi="Tahoma" w:cs="Tahoma"/>
                <w:noProof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8D1763" w14:textId="77777777" w:rsidR="00297D0B" w:rsidRPr="00DE6E3D" w:rsidRDefault="00297D0B" w:rsidP="00297D0B">
            <w:pPr>
              <w:rPr>
                <w:rFonts w:ascii="Tahoma" w:hAnsi="Tahoma" w:cs="Tahoma"/>
                <w:noProof/>
              </w:rPr>
            </w:pPr>
          </w:p>
        </w:tc>
      </w:tr>
    </w:tbl>
    <w:p w14:paraId="17D0564E" w14:textId="77777777" w:rsidR="00B55C86" w:rsidRDefault="00B55C86" w:rsidP="00B55C86"/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84"/>
        <w:gridCol w:w="2671"/>
        <w:gridCol w:w="1276"/>
      </w:tblGrid>
      <w:tr w:rsidR="00D93F80" w:rsidRPr="00ED0E38" w14:paraId="2E9EF921" w14:textId="77777777" w:rsidTr="00297D0B">
        <w:trPr>
          <w:cantSplit/>
          <w:trHeight w:val="1393"/>
        </w:trPr>
        <w:tc>
          <w:tcPr>
            <w:tcW w:w="7084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E8BB751" w14:textId="77777777" w:rsidR="00D93F80" w:rsidRPr="00ED1C4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Tous les droits de propriété de l’équipement expédie demeurent au nom de</w:t>
            </w:r>
          </w:p>
          <w:p w14:paraId="4104751E" w14:textId="77777777" w:rsidR="00D93F80" w:rsidRPr="00ED1C4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Capmatic </w:t>
            </w:r>
            <w:proofErr w:type="spellStart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Ltee</w:t>
            </w:r>
            <w:proofErr w:type="spellEnd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 jusqu'à la réception complète et finale du paiement.</w:t>
            </w:r>
          </w:p>
          <w:p w14:paraId="630DDFCE" w14:textId="77777777" w:rsidR="00D93F80" w:rsidRPr="00AE5C65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2"/>
                <w:szCs w:val="12"/>
                <w:lang w:val="fr-CA"/>
              </w:rPr>
            </w:pPr>
          </w:p>
          <w:p w14:paraId="264FCEDC" w14:textId="77777777" w:rsidR="00D93F80" w:rsidRPr="00ED1C4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</w:rPr>
            </w:pPr>
            <w:r w:rsidRPr="00ED1C40">
              <w:rPr>
                <w:rFonts w:ascii="Tahoma" w:hAnsi="Tahoma" w:cs="Tahoma"/>
                <w:sz w:val="16"/>
                <w:szCs w:val="16"/>
              </w:rPr>
              <w:t>Full title to equipment shall remain in Capmatic ltd. Until full and final</w:t>
            </w:r>
          </w:p>
          <w:p w14:paraId="5EBF8C69" w14:textId="77777777" w:rsidR="00D93F80" w:rsidRPr="00ED1C4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</w:rPr>
            </w:pPr>
            <w:r w:rsidRPr="00ED1C40">
              <w:rPr>
                <w:rFonts w:ascii="Tahoma" w:hAnsi="Tahoma" w:cs="Tahoma"/>
                <w:sz w:val="16"/>
                <w:szCs w:val="16"/>
              </w:rPr>
              <w:t>Payment has been received.</w:t>
            </w:r>
          </w:p>
          <w:p w14:paraId="757A84B6" w14:textId="77777777" w:rsidR="00D93F80" w:rsidRPr="00AE5C65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2"/>
                <w:szCs w:val="12"/>
              </w:rPr>
            </w:pPr>
          </w:p>
          <w:p w14:paraId="784241E2" w14:textId="77777777" w:rsidR="00D93F80" w:rsidRPr="00ED1C4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AUCUNE MARCHANDISE NE PEUT ETRE RETOURNEE SANS NOTRE AUTORISATION</w:t>
            </w:r>
          </w:p>
          <w:p w14:paraId="512CFD54" w14:textId="77777777" w:rsidR="00D93F8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en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en-CA"/>
              </w:rPr>
              <w:t>NO RETURNS ACCEPTED WITHOUT OUR AUTHORIZATION</w:t>
            </w:r>
          </w:p>
          <w:p w14:paraId="6E5BFD84" w14:textId="77777777" w:rsidR="006E7F40" w:rsidRPr="006E7F40" w:rsidRDefault="006E7F40" w:rsidP="006E7F40">
            <w:pPr>
              <w:rPr>
                <w:lang w:val="en-CA"/>
              </w:rPr>
            </w:pPr>
          </w:p>
          <w:p w14:paraId="20E68067" w14:textId="77777777" w:rsidR="006E7F40" w:rsidRPr="006E7F40" w:rsidRDefault="006E7F40" w:rsidP="006E7F40">
            <w:pPr>
              <w:rPr>
                <w:lang w:val="en-CA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A84A" w14:textId="77777777" w:rsidR="00D93F80" w:rsidRPr="00BF6E46" w:rsidRDefault="00D93F80" w:rsidP="00AC79C4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</w:rPr>
            </w:pPr>
            <w:r w:rsidRPr="00BF6E46">
              <w:rPr>
                <w:rFonts w:ascii="Tahoma" w:hAnsi="Tahoma" w:cs="Tahoma"/>
              </w:rPr>
              <w:t>AMOUNT BEFORE TAX</w:t>
            </w:r>
          </w:p>
          <w:p w14:paraId="23BCF38E" w14:textId="77777777" w:rsidR="00D93F80" w:rsidRPr="00BF6E46" w:rsidRDefault="00D93F80" w:rsidP="00AC79C4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</w:rPr>
            </w:pPr>
          </w:p>
          <w:p w14:paraId="74180138" w14:textId="73ED11BB" w:rsidR="00D93F80" w:rsidRPr="00BF6E46" w:rsidRDefault="00D93F80" w:rsidP="00AC79C4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9766" w14:textId="37E3F26E" w:rsidR="00D93F80" w:rsidRDefault="005B493B" w:rsidP="00240C90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ahoma" w:hAnsi="Tahoma" w:cs="Tahoma"/>
                <w:sz w:val="18"/>
                <w:szCs w:val="18"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474909687"/>
                <w:placeholder>
                  <w:docPart w:val="6CFD6247C4234FBAAE2CB9442F0FAB5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E7BC5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1E7BC5">
                  <w:rPr>
                    <w:rStyle w:val="PlaceholderText"/>
                    <w:rFonts w:eastAsiaTheme="minorHAnsi"/>
                  </w:rPr>
                  <w:t>XX,000.00</w:t>
                </w:r>
                <w:r w:rsidR="001E7BC5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  <w:p w14:paraId="3804E3AB" w14:textId="77777777" w:rsidR="00D93F80" w:rsidRPr="00ED0E38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8"/>
                <w:szCs w:val="18"/>
                <w:lang w:val="en-CA"/>
              </w:rPr>
            </w:pPr>
          </w:p>
        </w:tc>
      </w:tr>
      <w:tr w:rsidR="00D93F80" w:rsidRPr="00ED0E38" w14:paraId="1F45B4C2" w14:textId="77777777" w:rsidTr="00297D0B">
        <w:trPr>
          <w:cantSplit/>
          <w:trHeight w:val="268"/>
        </w:trPr>
        <w:tc>
          <w:tcPr>
            <w:tcW w:w="7084" w:type="dxa"/>
            <w:vMerge/>
            <w:tcBorders>
              <w:right w:val="single" w:sz="4" w:space="0" w:color="auto"/>
            </w:tcBorders>
          </w:tcPr>
          <w:p w14:paraId="23C830F2" w14:textId="77777777" w:rsidR="00D93F80" w:rsidRPr="00ED1C4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0A721B" w14:textId="77777777" w:rsidR="00D93F80" w:rsidRPr="00051B22" w:rsidRDefault="00D93F80" w:rsidP="00051B22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ahoma" w:hAnsi="Tahoma" w:cs="Tahoma"/>
                <w:b/>
                <w:bCs/>
                <w:i/>
                <w:iCs/>
              </w:rPr>
            </w:pPr>
            <w:r w:rsidRPr="00051B22">
              <w:rPr>
                <w:rFonts w:ascii="Tahoma" w:hAnsi="Tahoma" w:cs="Tahoma"/>
                <w:b/>
                <w:bCs/>
                <w:i/>
                <w:iCs/>
              </w:rPr>
              <w:t>TOTAL AMOUNT (</w:t>
            </w:r>
            <w:r w:rsidRPr="00297D0B">
              <w:rPr>
                <w:rFonts w:ascii="Tahoma" w:hAnsi="Tahoma" w:cs="Tahoma"/>
                <w:b/>
                <w:bCs/>
                <w:i/>
                <w:iCs/>
              </w:rPr>
              <w:t>USD</w:t>
            </w:r>
            <w:r w:rsidRPr="00051B22">
              <w:rPr>
                <w:rFonts w:ascii="Tahoma" w:hAnsi="Tahoma" w:cs="Tahoma"/>
                <w:b/>
                <w:bCs/>
                <w:i/>
                <w:iCs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84681" w14:textId="470E1DF1" w:rsidR="00D93F80" w:rsidRDefault="005B493B" w:rsidP="00240C90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ahoma" w:hAnsi="Tahoma" w:cs="Tahoma"/>
                <w:sz w:val="18"/>
                <w:szCs w:val="18"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93289767"/>
                <w:placeholder>
                  <w:docPart w:val="C0BC8F63F3B548479DEA84AFD2C677E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E7BC5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1E7BC5">
                  <w:rPr>
                    <w:rStyle w:val="PlaceholderText"/>
                    <w:rFonts w:eastAsiaTheme="minorHAnsi"/>
                  </w:rPr>
                  <w:t>XX,000.00</w:t>
                </w:r>
                <w:r w:rsidR="001E7BC5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</w:tbl>
    <w:p w14:paraId="15C4F3F2" w14:textId="0376EA06" w:rsidR="007A4676" w:rsidRPr="007A4676" w:rsidRDefault="00B55C86" w:rsidP="00297D0B">
      <w:pPr>
        <w:pStyle w:val="Header"/>
        <w:tabs>
          <w:tab w:val="clear" w:pos="4320"/>
          <w:tab w:val="clear" w:pos="8640"/>
        </w:tabs>
        <w:jc w:val="center"/>
        <w:rPr>
          <w:bCs/>
          <w:sz w:val="24"/>
          <w:szCs w:val="24"/>
          <w:lang w:val="en-CA"/>
        </w:rPr>
      </w:pPr>
      <w:r w:rsidRPr="00ED0E38">
        <w:rPr>
          <w:bCs/>
          <w:sz w:val="16"/>
          <w:lang w:val="fr-CA"/>
        </w:rPr>
        <w:t>COPIE DU CLIENT – CLIENT COPY</w:t>
      </w:r>
    </w:p>
    <w:sectPr w:rsidR="007A4676" w:rsidRPr="007A4676" w:rsidSect="00297D0B">
      <w:headerReference w:type="default" r:id="rId9"/>
      <w:type w:val="continuous"/>
      <w:pgSz w:w="12240" w:h="15840"/>
      <w:pgMar w:top="2275" w:right="245" w:bottom="245" w:left="547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24BEC" w14:textId="77777777" w:rsidR="008E5904" w:rsidRDefault="008E5904">
      <w:r>
        <w:separator/>
      </w:r>
    </w:p>
  </w:endnote>
  <w:endnote w:type="continuationSeparator" w:id="0">
    <w:p w14:paraId="4BC81133" w14:textId="77777777" w:rsidR="008E5904" w:rsidRDefault="008E5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7C9CA" w14:textId="77777777" w:rsidR="008E5904" w:rsidRDefault="008E5904">
      <w:r>
        <w:separator/>
      </w:r>
    </w:p>
  </w:footnote>
  <w:footnote w:type="continuationSeparator" w:id="0">
    <w:p w14:paraId="51BF63F6" w14:textId="77777777" w:rsidR="008E5904" w:rsidRDefault="008E5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590BA" w14:textId="77777777" w:rsidR="00297D0B" w:rsidRDefault="00297D0B" w:rsidP="00297D0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A455438" wp14:editId="60BCCC26">
              <wp:simplePos x="0" y="0"/>
              <wp:positionH relativeFrom="column">
                <wp:posOffset>847725</wp:posOffset>
              </wp:positionH>
              <wp:positionV relativeFrom="page">
                <wp:posOffset>866775</wp:posOffset>
              </wp:positionV>
              <wp:extent cx="3514725" cy="342900"/>
              <wp:effectExtent l="0" t="0" r="9525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472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36EB33" w14:textId="77777777" w:rsidR="00297D0B" w:rsidRPr="0081457C" w:rsidRDefault="00297D0B" w:rsidP="00297D0B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12180 ALBERT HUDON, MONTREAL-NORD, QUEBEC, CANADA, H1G 3K7</w:t>
                          </w:r>
                        </w:p>
                        <w:p w14:paraId="51E9C730" w14:textId="77777777" w:rsidR="00297D0B" w:rsidRPr="006E7F40" w:rsidRDefault="00297D0B" w:rsidP="00297D0B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TEL:(514)-322-</w:t>
                          </w:r>
                          <w:proofErr w:type="gramStart"/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0062  FAX</w:t>
                          </w:r>
                          <w:proofErr w:type="gramEnd"/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 xml:space="preserve">:(514)-322-0063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45543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66.75pt;margin-top:68.25pt;width:276.7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" stroked="f" strokecolor="red">
              <v:textbox>
                <w:txbxContent>
                  <w:p w14:paraId="2C36EB33" w14:textId="77777777" w:rsidR="00297D0B" w:rsidRPr="0081457C" w:rsidRDefault="00297D0B" w:rsidP="00297D0B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12180 ALBERT HUDON, MONTREAL-NORD, QUEBEC, CANADA, H1G 3K7</w:t>
                    </w:r>
                  </w:p>
                  <w:p w14:paraId="51E9C730" w14:textId="77777777" w:rsidR="00297D0B" w:rsidRPr="006E7F40" w:rsidRDefault="00297D0B" w:rsidP="00297D0B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TEL:(514)-322-</w:t>
                    </w:r>
                    <w:proofErr w:type="gramStart"/>
                    <w:r w:rsidRPr="0081457C">
                      <w:rPr>
                        <w:rFonts w:ascii="Tahoma" w:hAnsi="Tahoma" w:cs="Tahoma"/>
                        <w:sz w:val="16"/>
                      </w:rPr>
                      <w:t>0062  FAX</w:t>
                    </w:r>
                    <w:proofErr w:type="gramEnd"/>
                    <w:r w:rsidRPr="0081457C">
                      <w:rPr>
                        <w:rFonts w:ascii="Tahoma" w:hAnsi="Tahoma" w:cs="Tahoma"/>
                        <w:sz w:val="16"/>
                      </w:rPr>
                      <w:t xml:space="preserve">:(514)-322-0063        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F0A58C" wp14:editId="3C0BBA3C">
              <wp:simplePos x="0" y="0"/>
              <wp:positionH relativeFrom="column">
                <wp:posOffset>2562225</wp:posOffset>
              </wp:positionH>
              <wp:positionV relativeFrom="page">
                <wp:posOffset>466725</wp:posOffset>
              </wp:positionV>
              <wp:extent cx="571500" cy="457200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8B571B" w14:textId="77777777" w:rsidR="00297D0B" w:rsidRDefault="00297D0B" w:rsidP="00297D0B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  <w:t>LT</w:t>
                          </w:r>
                          <w:r>
                            <w:rPr>
                              <w:rFonts w:ascii="Arial Narrow" w:hAnsi="Arial Narrow"/>
                              <w:b/>
                              <w:snapToGrid w:val="0"/>
                              <w:color w:val="000000"/>
                              <w:sz w:val="24"/>
                            </w:rPr>
                            <w:t>ÉE</w:t>
                          </w:r>
                        </w:p>
                        <w:p w14:paraId="4C99520B" w14:textId="77777777" w:rsidR="00297D0B" w:rsidRDefault="00297D0B" w:rsidP="00297D0B">
                          <w:pPr>
                            <w:pStyle w:val="Heading2"/>
                          </w:pPr>
                          <w:r>
                            <w:rPr>
                              <w:color w:val="000000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F0A58C" id="Text Box 12" o:spid="_x0000_s1027" type="#_x0000_t202" style="position:absolute;margin-left:201.75pt;margin-top:36.75pt;width:4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" stroked="f">
              <v:textbox>
                <w:txbxContent>
                  <w:p w14:paraId="108B571B" w14:textId="77777777" w:rsidR="00297D0B" w:rsidRDefault="00297D0B" w:rsidP="00297D0B">
                    <w:pP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  <w:t>LT</w:t>
                    </w:r>
                    <w:r>
                      <w:rPr>
                        <w:rFonts w:ascii="Arial Narrow" w:hAnsi="Arial Narrow"/>
                        <w:b/>
                        <w:snapToGrid w:val="0"/>
                        <w:color w:val="000000"/>
                        <w:sz w:val="24"/>
                      </w:rPr>
                      <w:t>ÉE</w:t>
                    </w:r>
                  </w:p>
                  <w:p w14:paraId="4C99520B" w14:textId="77777777" w:rsidR="00297D0B" w:rsidRDefault="00297D0B" w:rsidP="00297D0B">
                    <w:pPr>
                      <w:pStyle w:val="Heading2"/>
                    </w:pPr>
                    <w:r>
                      <w:rPr>
                        <w:color w:val="000000"/>
                      </w:rPr>
                      <w:t>LTD.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F4697D" wp14:editId="437FA425">
              <wp:simplePos x="0" y="0"/>
              <wp:positionH relativeFrom="margin">
                <wp:posOffset>908685</wp:posOffset>
              </wp:positionH>
              <wp:positionV relativeFrom="margin">
                <wp:posOffset>-1027430</wp:posOffset>
              </wp:positionV>
              <wp:extent cx="1645920" cy="45720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592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ED426B" w14:textId="77777777" w:rsidR="00297D0B" w:rsidRDefault="00297D0B" w:rsidP="00297D0B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52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48"/>
                            </w:rPr>
                            <w:t>CAPMATIC</w:t>
                          </w:r>
                          <w:r>
                            <w:rPr>
                              <w:rFonts w:ascii="Arial Narrow" w:hAnsi="Arial Narrow"/>
                              <w:snapToGrid w:val="0"/>
                              <w:color w:val="000000"/>
                              <w:sz w:val="52"/>
                              <w:vertAlign w:val="superscript"/>
                            </w:rPr>
                            <w:t>®</w:t>
                          </w:r>
                        </w:p>
                        <w:p w14:paraId="1919D538" w14:textId="77777777" w:rsidR="00297D0B" w:rsidRDefault="00297D0B" w:rsidP="00297D0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F4697D" id="Text Box 10" o:spid="_x0000_s1028" type="#_x0000_t202" style="position:absolute;margin-left:71.55pt;margin-top:-80.9pt;width:129.6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" filled="f" stroked="f">
              <v:textbox>
                <w:txbxContent>
                  <w:p w14:paraId="30ED426B" w14:textId="77777777" w:rsidR="00297D0B" w:rsidRDefault="00297D0B" w:rsidP="00297D0B">
                    <w:pPr>
                      <w:rPr>
                        <w:rFonts w:ascii="Arial Narrow" w:hAnsi="Arial Narrow"/>
                        <w:b/>
                        <w:color w:val="000000"/>
                        <w:sz w:val="52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48"/>
                      </w:rPr>
                      <w:t>CAPMATIC</w:t>
                    </w:r>
                    <w:r>
                      <w:rPr>
                        <w:rFonts w:ascii="Arial Narrow" w:hAnsi="Arial Narrow"/>
                        <w:snapToGrid w:val="0"/>
                        <w:color w:val="000000"/>
                        <w:sz w:val="52"/>
                        <w:vertAlign w:val="superscript"/>
                      </w:rPr>
                      <w:t>®</w:t>
                    </w:r>
                  </w:p>
                  <w:p w14:paraId="1919D538" w14:textId="77777777" w:rsidR="00297D0B" w:rsidRDefault="00297D0B" w:rsidP="00297D0B"/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12C90113" wp14:editId="443B0361">
          <wp:simplePos x="0" y="0"/>
          <wp:positionH relativeFrom="column">
            <wp:posOffset>0</wp:posOffset>
          </wp:positionH>
          <wp:positionV relativeFrom="page">
            <wp:posOffset>457200</wp:posOffset>
          </wp:positionV>
          <wp:extent cx="752475" cy="752475"/>
          <wp:effectExtent l="0" t="0" r="9525" b="9525"/>
          <wp:wrapNone/>
          <wp:docPr id="38489990" name="Picture 38489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tbl>
    <w:tblPr>
      <w:tblStyle w:val="TableGrid"/>
      <w:tblW w:w="0" w:type="auto"/>
      <w:tblInd w:w="6895" w:type="dxa"/>
      <w:tblLook w:val="04A0" w:firstRow="1" w:lastRow="0" w:firstColumn="1" w:lastColumn="0" w:noHBand="0" w:noVBand="1"/>
    </w:tblPr>
    <w:tblGrid>
      <w:gridCol w:w="2073"/>
      <w:gridCol w:w="2073"/>
    </w:tblGrid>
    <w:tr w:rsidR="00297D0B" w14:paraId="304F66E1" w14:textId="77777777" w:rsidTr="00311F03">
      <w:trPr>
        <w:trHeight w:val="321"/>
      </w:trPr>
      <w:tc>
        <w:tcPr>
          <w:tcW w:w="4146" w:type="dxa"/>
          <w:gridSpan w:val="2"/>
        </w:tcPr>
        <w:p w14:paraId="495DD8B5" w14:textId="3E50F28D" w:rsidR="00297D0B" w:rsidRPr="001224DB" w:rsidRDefault="00297D0B" w:rsidP="00297D0B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Commercial Invoice</w:t>
          </w:r>
        </w:p>
      </w:tc>
    </w:tr>
    <w:tr w:rsidR="00297D0B" w14:paraId="412066B9" w14:textId="77777777" w:rsidTr="00311F03">
      <w:trPr>
        <w:trHeight w:val="321"/>
      </w:trPr>
      <w:tc>
        <w:tcPr>
          <w:tcW w:w="2073" w:type="dxa"/>
          <w:vAlign w:val="center"/>
        </w:tcPr>
        <w:p w14:paraId="712A9862" w14:textId="77777777" w:rsidR="00297D0B" w:rsidRPr="001224DB" w:rsidRDefault="00297D0B" w:rsidP="00297D0B">
          <w:pPr>
            <w:pStyle w:val="Header"/>
            <w:jc w:val="center"/>
            <w:rPr>
              <w:sz w:val="24"/>
              <w:szCs w:val="24"/>
            </w:rPr>
          </w:pPr>
          <w:proofErr w:type="spellStart"/>
          <w:r w:rsidRPr="001224DB">
            <w:rPr>
              <w:sz w:val="24"/>
              <w:szCs w:val="24"/>
            </w:rPr>
            <w:t>Numéro</w:t>
          </w:r>
          <w:proofErr w:type="spellEnd"/>
          <w:r w:rsidRPr="001224DB">
            <w:rPr>
              <w:sz w:val="24"/>
              <w:szCs w:val="24"/>
            </w:rPr>
            <w:t xml:space="preserve"> / Number</w:t>
          </w:r>
        </w:p>
      </w:tc>
      <w:tc>
        <w:tcPr>
          <w:tcW w:w="2073" w:type="dxa"/>
          <w:vAlign w:val="center"/>
        </w:tcPr>
        <w:p w14:paraId="0A24CEDB" w14:textId="77777777" w:rsidR="00297D0B" w:rsidRPr="001224DB" w:rsidRDefault="00297D0B" w:rsidP="00297D0B">
          <w:pPr>
            <w:pStyle w:val="Header"/>
            <w:jc w:val="center"/>
            <w:rPr>
              <w:sz w:val="24"/>
              <w:szCs w:val="24"/>
            </w:rPr>
          </w:pPr>
          <w:r w:rsidRPr="001224DB">
            <w:rPr>
              <w:sz w:val="24"/>
              <w:szCs w:val="24"/>
            </w:rPr>
            <w:t>Date</w:t>
          </w:r>
        </w:p>
      </w:tc>
    </w:tr>
    <w:tr w:rsidR="00297D0B" w14:paraId="59D9EA68" w14:textId="77777777" w:rsidTr="00311F03">
      <w:trPr>
        <w:trHeight w:val="321"/>
      </w:trPr>
      <w:tc>
        <w:tcPr>
          <w:tcW w:w="2073" w:type="dxa"/>
          <w:vAlign w:val="center"/>
        </w:tcPr>
        <w:p w14:paraId="1311A5C5" w14:textId="686D5998" w:rsidR="00297D0B" w:rsidRDefault="00297D0B" w:rsidP="00297D0B">
          <w:pPr>
            <w:pStyle w:val="Header"/>
          </w:pPr>
          <w:r>
            <w:t>F2024-</w:t>
          </w:r>
          <w:r>
            <w:fldChar w:fldCharType="begin"/>
          </w:r>
          <w:r>
            <w:instrText xml:space="preserve"> MERGEFIELD Ox </w:instrText>
          </w:r>
          <w:r>
            <w:fldChar w:fldCharType="separate"/>
          </w:r>
          <w:r w:rsidR="005B493B">
            <w:rPr>
              <w:noProof/>
            </w:rPr>
            <w:t>«Ox»</w:t>
          </w:r>
          <w:r>
            <w:fldChar w:fldCharType="end"/>
          </w:r>
          <w:r>
            <w:t>-1</w:t>
          </w:r>
        </w:p>
      </w:tc>
      <w:tc>
        <w:tcPr>
          <w:tcW w:w="2073" w:type="dxa"/>
          <w:vAlign w:val="center"/>
        </w:tcPr>
        <w:p w14:paraId="271132E3" w14:textId="41D2CA9A" w:rsidR="00297D0B" w:rsidRDefault="00297D0B" w:rsidP="00297D0B">
          <w:pPr>
            <w:pStyle w:val="Header"/>
          </w:pPr>
          <w:r>
            <w:fldChar w:fldCharType="begin"/>
          </w:r>
          <w:r>
            <w:instrText xml:space="preserve"> DATE  \@ "d-MMM-yy"  \* MERGEFORMAT </w:instrText>
          </w:r>
          <w:r>
            <w:fldChar w:fldCharType="separate"/>
          </w:r>
          <w:r w:rsidR="005B493B">
            <w:rPr>
              <w:noProof/>
            </w:rPr>
            <w:t>6-Dec-24</w:t>
          </w:r>
          <w:r>
            <w:fldChar w:fldCharType="end"/>
          </w:r>
        </w:p>
      </w:tc>
    </w:tr>
  </w:tbl>
  <w:p w14:paraId="17D5FBC1" w14:textId="77777777" w:rsidR="00297D0B" w:rsidRDefault="00297D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B42060"/>
    <w:multiLevelType w:val="hybridMultilevel"/>
    <w:tmpl w:val="8A22D9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80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mailMerge>
    <w:mainDocumentType w:val="catalog"/>
    <w:linkToQuery/>
    <w:dataType w:val="native"/>
    <w:connectString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put info$'`"/>
    <w:dataSource r:id="rId2"/>
    <w:odso>
      <w:udl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nput info$'"/>
      <w:src r:id="rId3"/>
      <w:colDelim w:val="9"/>
      <w:type w:val="database"/>
      <w:fHdr/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Company"/>
        <w:mappedName w:val="Company"/>
        <w:column w:val="1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Telefone"/>
        <w:mappedName w:val="Business Phone"/>
        <w:column w:val="12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FF"/>
    <w:rsid w:val="000019CD"/>
    <w:rsid w:val="00006A3C"/>
    <w:rsid w:val="00017995"/>
    <w:rsid w:val="000279E0"/>
    <w:rsid w:val="00031FA2"/>
    <w:rsid w:val="00040659"/>
    <w:rsid w:val="00041191"/>
    <w:rsid w:val="00051B22"/>
    <w:rsid w:val="00084F37"/>
    <w:rsid w:val="000A1D0D"/>
    <w:rsid w:val="000A284C"/>
    <w:rsid w:val="000A57AE"/>
    <w:rsid w:val="000A7268"/>
    <w:rsid w:val="000B15ED"/>
    <w:rsid w:val="000D6B31"/>
    <w:rsid w:val="000D746F"/>
    <w:rsid w:val="00106084"/>
    <w:rsid w:val="001546C0"/>
    <w:rsid w:val="001633DF"/>
    <w:rsid w:val="00174262"/>
    <w:rsid w:val="00186E38"/>
    <w:rsid w:val="00186EEE"/>
    <w:rsid w:val="001E7BC5"/>
    <w:rsid w:val="001F1177"/>
    <w:rsid w:val="001F473E"/>
    <w:rsid w:val="0020105C"/>
    <w:rsid w:val="00217924"/>
    <w:rsid w:val="002343FE"/>
    <w:rsid w:val="002560D8"/>
    <w:rsid w:val="00295CE8"/>
    <w:rsid w:val="0029656F"/>
    <w:rsid w:val="00297D0B"/>
    <w:rsid w:val="002A2AD0"/>
    <w:rsid w:val="002E2B74"/>
    <w:rsid w:val="002F5C80"/>
    <w:rsid w:val="00350DEB"/>
    <w:rsid w:val="0038734D"/>
    <w:rsid w:val="00391FDB"/>
    <w:rsid w:val="003A5A54"/>
    <w:rsid w:val="003B07A7"/>
    <w:rsid w:val="003C67CC"/>
    <w:rsid w:val="003E4A2F"/>
    <w:rsid w:val="003E699B"/>
    <w:rsid w:val="00411627"/>
    <w:rsid w:val="00412FD5"/>
    <w:rsid w:val="004336A4"/>
    <w:rsid w:val="00435DD3"/>
    <w:rsid w:val="00446B22"/>
    <w:rsid w:val="00473B78"/>
    <w:rsid w:val="00492B32"/>
    <w:rsid w:val="00496EDA"/>
    <w:rsid w:val="004D70A9"/>
    <w:rsid w:val="004D78A3"/>
    <w:rsid w:val="00507D07"/>
    <w:rsid w:val="00523496"/>
    <w:rsid w:val="00536067"/>
    <w:rsid w:val="00586E68"/>
    <w:rsid w:val="005A4B22"/>
    <w:rsid w:val="005B493B"/>
    <w:rsid w:val="005B7E28"/>
    <w:rsid w:val="005C33D5"/>
    <w:rsid w:val="005C75DE"/>
    <w:rsid w:val="0061339C"/>
    <w:rsid w:val="00616BB2"/>
    <w:rsid w:val="006272A2"/>
    <w:rsid w:val="00630FAB"/>
    <w:rsid w:val="00656CC7"/>
    <w:rsid w:val="0066424A"/>
    <w:rsid w:val="00671F93"/>
    <w:rsid w:val="00684537"/>
    <w:rsid w:val="006A1A95"/>
    <w:rsid w:val="006A2AD2"/>
    <w:rsid w:val="006E7F40"/>
    <w:rsid w:val="007136ED"/>
    <w:rsid w:val="00715A73"/>
    <w:rsid w:val="00760AB4"/>
    <w:rsid w:val="007A4676"/>
    <w:rsid w:val="007A5D3A"/>
    <w:rsid w:val="007B4CF1"/>
    <w:rsid w:val="007C2F7C"/>
    <w:rsid w:val="007C6C17"/>
    <w:rsid w:val="007E049D"/>
    <w:rsid w:val="007F2212"/>
    <w:rsid w:val="007F2B5C"/>
    <w:rsid w:val="00800104"/>
    <w:rsid w:val="0081541B"/>
    <w:rsid w:val="00825AFF"/>
    <w:rsid w:val="008420F5"/>
    <w:rsid w:val="0085031D"/>
    <w:rsid w:val="00871A60"/>
    <w:rsid w:val="008761FF"/>
    <w:rsid w:val="00881945"/>
    <w:rsid w:val="00896798"/>
    <w:rsid w:val="008B19B2"/>
    <w:rsid w:val="008C58AE"/>
    <w:rsid w:val="008D6D80"/>
    <w:rsid w:val="008E4103"/>
    <w:rsid w:val="008E5904"/>
    <w:rsid w:val="008F0B8A"/>
    <w:rsid w:val="00904C6F"/>
    <w:rsid w:val="0091190B"/>
    <w:rsid w:val="0091215F"/>
    <w:rsid w:val="00914182"/>
    <w:rsid w:val="00914ED8"/>
    <w:rsid w:val="009223CE"/>
    <w:rsid w:val="00970398"/>
    <w:rsid w:val="009719E1"/>
    <w:rsid w:val="00982061"/>
    <w:rsid w:val="009A1E71"/>
    <w:rsid w:val="009A6A34"/>
    <w:rsid w:val="009C6B5E"/>
    <w:rsid w:val="009D1317"/>
    <w:rsid w:val="009E1603"/>
    <w:rsid w:val="009F07C3"/>
    <w:rsid w:val="00A11741"/>
    <w:rsid w:val="00A238CF"/>
    <w:rsid w:val="00A241CA"/>
    <w:rsid w:val="00A3078C"/>
    <w:rsid w:val="00A40312"/>
    <w:rsid w:val="00A4141E"/>
    <w:rsid w:val="00A6277D"/>
    <w:rsid w:val="00A76171"/>
    <w:rsid w:val="00A80582"/>
    <w:rsid w:val="00A80EED"/>
    <w:rsid w:val="00A964CC"/>
    <w:rsid w:val="00AB291A"/>
    <w:rsid w:val="00AC79C4"/>
    <w:rsid w:val="00AD119D"/>
    <w:rsid w:val="00AD4B76"/>
    <w:rsid w:val="00AE47DA"/>
    <w:rsid w:val="00AE52D7"/>
    <w:rsid w:val="00AE5C65"/>
    <w:rsid w:val="00B03B60"/>
    <w:rsid w:val="00B1580E"/>
    <w:rsid w:val="00B32011"/>
    <w:rsid w:val="00B342AB"/>
    <w:rsid w:val="00B35D11"/>
    <w:rsid w:val="00B37A47"/>
    <w:rsid w:val="00B47622"/>
    <w:rsid w:val="00B5330A"/>
    <w:rsid w:val="00B54A1F"/>
    <w:rsid w:val="00B55C86"/>
    <w:rsid w:val="00B7022E"/>
    <w:rsid w:val="00B82503"/>
    <w:rsid w:val="00BA698D"/>
    <w:rsid w:val="00BB0134"/>
    <w:rsid w:val="00BC77FD"/>
    <w:rsid w:val="00BD7D8B"/>
    <w:rsid w:val="00BF2A6F"/>
    <w:rsid w:val="00BF68C7"/>
    <w:rsid w:val="00BF6E46"/>
    <w:rsid w:val="00C16F4E"/>
    <w:rsid w:val="00C2598C"/>
    <w:rsid w:val="00C54A85"/>
    <w:rsid w:val="00C74B0F"/>
    <w:rsid w:val="00C97D6E"/>
    <w:rsid w:val="00CC4E39"/>
    <w:rsid w:val="00CC61F8"/>
    <w:rsid w:val="00CD510C"/>
    <w:rsid w:val="00D17B6A"/>
    <w:rsid w:val="00D34D6B"/>
    <w:rsid w:val="00D404F9"/>
    <w:rsid w:val="00D5683A"/>
    <w:rsid w:val="00D64B56"/>
    <w:rsid w:val="00D93F80"/>
    <w:rsid w:val="00D95AA7"/>
    <w:rsid w:val="00DA3427"/>
    <w:rsid w:val="00DB5842"/>
    <w:rsid w:val="00DE6E3D"/>
    <w:rsid w:val="00E036EB"/>
    <w:rsid w:val="00E042CE"/>
    <w:rsid w:val="00E04F21"/>
    <w:rsid w:val="00E13366"/>
    <w:rsid w:val="00E336F5"/>
    <w:rsid w:val="00E45504"/>
    <w:rsid w:val="00E521F5"/>
    <w:rsid w:val="00E55C82"/>
    <w:rsid w:val="00E6491F"/>
    <w:rsid w:val="00E74696"/>
    <w:rsid w:val="00ED1C40"/>
    <w:rsid w:val="00ED3B2F"/>
    <w:rsid w:val="00ED42B5"/>
    <w:rsid w:val="00ED5021"/>
    <w:rsid w:val="00F12D27"/>
    <w:rsid w:val="00F440FA"/>
    <w:rsid w:val="00F507E8"/>
    <w:rsid w:val="00F578B4"/>
    <w:rsid w:val="00F723AC"/>
    <w:rsid w:val="00F92A10"/>
    <w:rsid w:val="00FA52D4"/>
    <w:rsid w:val="00FA5C1A"/>
    <w:rsid w:val="00FA5CE5"/>
    <w:rsid w:val="00FA6ECB"/>
    <w:rsid w:val="00FB7F75"/>
    <w:rsid w:val="00FC793E"/>
    <w:rsid w:val="00FE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3BDA2"/>
  <w15:chartTrackingRefBased/>
  <w15:docId w15:val="{942E66FF-C056-4748-BC75-E1BD9A79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2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ED42B5"/>
    <w:pPr>
      <w:keepNext/>
      <w:outlineLvl w:val="1"/>
    </w:pPr>
    <w:rPr>
      <w:rFonts w:ascii="Arial Narrow" w:hAnsi="Arial Narrow"/>
      <w:b/>
      <w:color w:val="FF0000"/>
      <w:sz w:val="24"/>
    </w:rPr>
  </w:style>
  <w:style w:type="paragraph" w:styleId="Heading9">
    <w:name w:val="heading 9"/>
    <w:basedOn w:val="Normal"/>
    <w:next w:val="Normal"/>
    <w:link w:val="Heading9Char"/>
    <w:qFormat/>
    <w:rsid w:val="00ED42B5"/>
    <w:pPr>
      <w:keepNext/>
      <w:jc w:val="center"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D42B5"/>
    <w:rPr>
      <w:rFonts w:ascii="Arial Narrow" w:eastAsia="Times New Roman" w:hAnsi="Arial Narrow" w:cs="Times New Roman"/>
      <w:b/>
      <w:color w:val="FF0000"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ED42B5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styleId="Header">
    <w:name w:val="header"/>
    <w:basedOn w:val="Normal"/>
    <w:link w:val="HeaderChar"/>
    <w:rsid w:val="00ED42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D42B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ED42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D42B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ED42B5"/>
    <w:rPr>
      <w:sz w:val="24"/>
    </w:rPr>
  </w:style>
  <w:style w:type="character" w:customStyle="1" w:styleId="BodyText3Char">
    <w:name w:val="Body Text 3 Char"/>
    <w:basedOn w:val="DefaultParagraphFont"/>
    <w:link w:val="BodyText3"/>
    <w:rsid w:val="00ED42B5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ED42B5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1742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6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Hyperlink">
    <w:name w:val="Hyperlink"/>
    <w:basedOn w:val="DefaultParagraphFont"/>
    <w:uiPriority w:val="99"/>
    <w:unhideWhenUsed/>
    <w:rsid w:val="007A4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676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A52D4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A52D4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FA52D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A52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52D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52D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52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52D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297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8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P:\Capmatic\Production\Project%20Management\Mail%20Merge\Input%20Info.xlsm" TargetMode="External"/><Relationship Id="rId2" Type="http://schemas.openxmlformats.org/officeDocument/2006/relationships/mailMergeSource" Target="file:///P:\Capmatic\Production\Project%20Management\Mail%20Merge\Input%20Info.xlsm" TargetMode="External"/><Relationship Id="rId1" Type="http://schemas.openxmlformats.org/officeDocument/2006/relationships/attachedTemplate" Target="file:///C:\Users\bcgirard\Desktop\Mail-Merge-Packing%20Slip+\Packing%20Slip_Commercial%20Invoice_Certificate%20of%20Origin_Ship%20To%20Label_Customer_Ox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EFE4E2F6E024D28BC5C003204553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DA8C0-C6A5-4946-B585-09058450B0FA}"/>
      </w:docPartPr>
      <w:docPartBody>
        <w:p w:rsidR="00E25A72" w:rsidRDefault="00B624F6" w:rsidP="00B624F6">
          <w:pPr>
            <w:pStyle w:val="EEFE4E2F6E024D28BC5C003204553F3B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F4674D2B8EED498386F1B50DB0AC1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5E8EA-50F7-41AD-96D2-5DC757FC72FA}"/>
      </w:docPartPr>
      <w:docPartBody>
        <w:p w:rsidR="00E25A72" w:rsidRDefault="00B624F6" w:rsidP="00B624F6">
          <w:pPr>
            <w:pStyle w:val="F4674D2B8EED498386F1B50DB0AC1348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  <w:lang w:val="en-CA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721AD136B9AA4F1BA8EAAB77C2F1B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A17E0-A825-4AF6-BB71-6ADD5F114BB0}"/>
      </w:docPartPr>
      <w:docPartBody>
        <w:p w:rsidR="00E25A72" w:rsidRDefault="00B624F6" w:rsidP="00B624F6">
          <w:pPr>
            <w:pStyle w:val="721AD136B9AA4F1BA8EAAB77C2F1BA26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0B537250235740ABA4B4AB20FAF361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D3A7E-5D77-4CCF-A6AD-87D0E7788B2E}"/>
      </w:docPartPr>
      <w:docPartBody>
        <w:p w:rsidR="00E25A72" w:rsidRDefault="00B624F6" w:rsidP="00B624F6">
          <w:pPr>
            <w:pStyle w:val="0B537250235740ABA4B4AB20FAF36115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6CFD6247C4234FBAAE2CB9442F0FA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D117E-D98F-474F-ABCC-858570E571EC}"/>
      </w:docPartPr>
      <w:docPartBody>
        <w:p w:rsidR="00E25A72" w:rsidRDefault="00B624F6" w:rsidP="00B624F6">
          <w:pPr>
            <w:pStyle w:val="6CFD6247C4234FBAAE2CB9442F0FAB5B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C0BC8F63F3B548479DEA84AFD2C677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0F95EA-D656-437F-980B-15BFF838D6E5}"/>
      </w:docPartPr>
      <w:docPartBody>
        <w:p w:rsidR="00E25A72" w:rsidRDefault="00B624F6" w:rsidP="00B624F6">
          <w:pPr>
            <w:pStyle w:val="C0BC8F63F3B548479DEA84AFD2C677EE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E9CF8682BDB2414A89EED0FABF4DBE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DE52C-0081-41D0-98C6-298341A3E4A0}"/>
      </w:docPartPr>
      <w:docPartBody>
        <w:p w:rsidR="00B624F6" w:rsidRDefault="00B624F6" w:rsidP="00B624F6">
          <w:pPr>
            <w:pStyle w:val="E9CF8682BDB2414A89EED0FABF4DBED4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6467AC1BDC9E45AB97E597CBCB38E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AD465-3684-4458-954D-6096EAC411E6}"/>
      </w:docPartPr>
      <w:docPartBody>
        <w:p w:rsidR="00B624F6" w:rsidRDefault="00B624F6" w:rsidP="00B624F6">
          <w:pPr>
            <w:pStyle w:val="6467AC1BDC9E45AB97E597CBCB38EC04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182E7749B6E042C8B260E1B8A8C67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6B11D-D0D9-4E0C-B7CC-2D0BD747DE9C}"/>
      </w:docPartPr>
      <w:docPartBody>
        <w:p w:rsidR="00B624F6" w:rsidRDefault="00B624F6" w:rsidP="00B624F6">
          <w:pPr>
            <w:pStyle w:val="182E7749B6E042C8B260E1B8A8C67AE9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BE84AE35BA8D4A6292CAA65F186A0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FA28B-3D00-4298-B6F3-0D9152E0555A}"/>
      </w:docPartPr>
      <w:docPartBody>
        <w:p w:rsidR="00B624F6" w:rsidRDefault="00B624F6" w:rsidP="00B624F6">
          <w:pPr>
            <w:pStyle w:val="BE84AE35BA8D4A6292CAA65F186A0959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80DD7DD52ACD4CFA8DC45220B18A4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979DC-4168-4635-9C61-54D0770CF420}"/>
      </w:docPartPr>
      <w:docPartBody>
        <w:p w:rsidR="00B624F6" w:rsidRDefault="00B624F6" w:rsidP="00B624F6">
          <w:pPr>
            <w:pStyle w:val="80DD7DD52ACD4CFA8DC45220B18A4FDD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2719D06B545D44C5991B21CBF5121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6F8E49-CC49-4A1B-81B9-C525AC9ADECF}"/>
      </w:docPartPr>
      <w:docPartBody>
        <w:p w:rsidR="00B624F6" w:rsidRDefault="00B624F6" w:rsidP="00B624F6">
          <w:pPr>
            <w:pStyle w:val="2719D06B545D44C5991B21CBF51217CD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3093C3B499164051AA2EB726F1C0B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8C8A6-C211-47C4-900A-82ED7CB21A72}"/>
      </w:docPartPr>
      <w:docPartBody>
        <w:p w:rsidR="00B624F6" w:rsidRDefault="00B624F6" w:rsidP="00B624F6">
          <w:pPr>
            <w:pStyle w:val="3093C3B499164051AA2EB726F1C0B2F6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078C67666B92422AB32B6C94D3E5B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8E211-2C23-4C0C-A3D0-22A6E03E4DAE}"/>
      </w:docPartPr>
      <w:docPartBody>
        <w:p w:rsidR="00B624F6" w:rsidRDefault="00B624F6" w:rsidP="00B624F6">
          <w:pPr>
            <w:pStyle w:val="078C67666B92422AB32B6C94D3E5B17C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D3B86410F53A4CA48DE4CD5111581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63B2A-CD38-4424-9672-6877BEB534E4}"/>
      </w:docPartPr>
      <w:docPartBody>
        <w:p w:rsidR="00B624F6" w:rsidRDefault="00B624F6" w:rsidP="00B624F6">
          <w:pPr>
            <w:pStyle w:val="D3B86410F53A4CA48DE4CD5111581078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7EFBA964DB7C40F5A5BBE2CE9439D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A0A44-327B-4ACC-80AF-4B3D2EC0B2BB}"/>
      </w:docPartPr>
      <w:docPartBody>
        <w:p w:rsidR="00B624F6" w:rsidRDefault="00B624F6" w:rsidP="00B624F6">
          <w:pPr>
            <w:pStyle w:val="7EFBA964DB7C40F5A5BBE2CE9439D7B9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5EA580A408F44CC2B743562D160A5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3A9FA-3256-4636-ACC7-CD78676C5516}"/>
      </w:docPartPr>
      <w:docPartBody>
        <w:p w:rsidR="00B624F6" w:rsidRDefault="00B624F6" w:rsidP="00B624F6">
          <w:pPr>
            <w:pStyle w:val="5EA580A408F44CC2B743562D160A5C64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6F493CDE803041C3A154AA00E791D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68DBB-0EFA-46AA-994D-4AA63BFCEF0F}"/>
      </w:docPartPr>
      <w:docPartBody>
        <w:p w:rsidR="00B624F6" w:rsidRDefault="00B624F6" w:rsidP="00B624F6">
          <w:pPr>
            <w:pStyle w:val="6F493CDE803041C3A154AA00E791D778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CE7AF80E661F4ED1A0ED30FF239C5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12ABE-3652-47A7-AF60-2537C3FA492D}"/>
      </w:docPartPr>
      <w:docPartBody>
        <w:p w:rsidR="00B624F6" w:rsidRDefault="00B624F6" w:rsidP="00B624F6">
          <w:pPr>
            <w:pStyle w:val="CE7AF80E661F4ED1A0ED30FF239C59AE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FF62707D29BD46EE96E247E69A124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7176E-73FC-46BC-99E7-E8D5413F2F55}"/>
      </w:docPartPr>
      <w:docPartBody>
        <w:p w:rsidR="00B624F6" w:rsidRDefault="00B624F6" w:rsidP="00B624F6">
          <w:pPr>
            <w:pStyle w:val="FF62707D29BD46EE96E247E69A124048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D5BB0EAD5A664EE1B6E34B9FFBE5E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42CF3-79C8-4B94-B754-CF4D00E0B052}"/>
      </w:docPartPr>
      <w:docPartBody>
        <w:p w:rsidR="00B624F6" w:rsidRDefault="00B624F6" w:rsidP="00B624F6">
          <w:pPr>
            <w:pStyle w:val="D5BB0EAD5A664EE1B6E34B9FFBE5E6D8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AB5240C31B224E8A85DFACBC8EC2B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86345-BD22-4AA9-8975-37BBCA52CB81}"/>
      </w:docPartPr>
      <w:docPartBody>
        <w:p w:rsidR="00B624F6" w:rsidRDefault="00B624F6" w:rsidP="00B624F6">
          <w:pPr>
            <w:pStyle w:val="AB5240C31B224E8A85DFACBC8EC2B18F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DEF043F99ECD4C8CB3420E0DEB7FE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94F6E-1727-4DBE-B22E-9921865CB3FB}"/>
      </w:docPartPr>
      <w:docPartBody>
        <w:p w:rsidR="00B624F6" w:rsidRDefault="00B624F6" w:rsidP="00B624F6">
          <w:pPr>
            <w:pStyle w:val="DEF043F99ECD4C8CB3420E0DEB7FE11D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5429F7031BD9457A8BF43F2582BB7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F313C-4BA9-43BE-A798-C30673FADCCC}"/>
      </w:docPartPr>
      <w:docPartBody>
        <w:p w:rsidR="00B624F6" w:rsidRDefault="00B624F6" w:rsidP="00B624F6">
          <w:pPr>
            <w:pStyle w:val="5429F7031BD9457A8BF43F2582BB7726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3613E7BE391A4EBA80BBC8F81103E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6AF25-4A60-4662-A8B7-A25A39940000}"/>
      </w:docPartPr>
      <w:docPartBody>
        <w:p w:rsidR="00B624F6" w:rsidRDefault="00B624F6" w:rsidP="00B624F6">
          <w:pPr>
            <w:pStyle w:val="3613E7BE391A4EBA80BBC8F81103E632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5A7F247936A2405AA61984745FD9D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9DB7C-6127-49B6-9630-4ADCEE9ACA7E}"/>
      </w:docPartPr>
      <w:docPartBody>
        <w:p w:rsidR="00B624F6" w:rsidRDefault="00B624F6" w:rsidP="00B624F6">
          <w:pPr>
            <w:pStyle w:val="5A7F247936A2405AA61984745FD9D527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4BED8E9C9D3E428583D5FD27C7F86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9A8F2-960E-4C9F-B038-650327FAA0DD}"/>
      </w:docPartPr>
      <w:docPartBody>
        <w:p w:rsidR="00B624F6" w:rsidRDefault="00B624F6" w:rsidP="00B624F6">
          <w:pPr>
            <w:pStyle w:val="4BED8E9C9D3E428583D5FD27C7F8697D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BADCD99F839546BEB770F95E75234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D12DF-27AB-4B93-8AAB-4864602E23A0}"/>
      </w:docPartPr>
      <w:docPartBody>
        <w:p w:rsidR="00B624F6" w:rsidRDefault="00B624F6" w:rsidP="00B624F6">
          <w:pPr>
            <w:pStyle w:val="BADCD99F839546BEB770F95E752347C8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3B7D6ACB8C584714840A02A2B594E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1189E-715E-4CCA-AF50-B6FBED42092E}"/>
      </w:docPartPr>
      <w:docPartBody>
        <w:p w:rsidR="00B624F6" w:rsidRDefault="00B624F6" w:rsidP="00B624F6">
          <w:pPr>
            <w:pStyle w:val="3B7D6ACB8C584714840A02A2B594ECB8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D426339D1BC64CB5B68F750C81137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EAE21B-A3B2-4A1B-A9D4-37D086390FAD}"/>
      </w:docPartPr>
      <w:docPartBody>
        <w:p w:rsidR="00B624F6" w:rsidRDefault="00B624F6" w:rsidP="00B624F6">
          <w:pPr>
            <w:pStyle w:val="D426339D1BC64CB5B68F750C81137936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5C78ABC963F048F6AD6DFAFBD44A7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822AC-5B37-4C25-BCEF-1FD45BCF199D}"/>
      </w:docPartPr>
      <w:docPartBody>
        <w:p w:rsidR="00B624F6" w:rsidRDefault="00B624F6" w:rsidP="00B624F6">
          <w:pPr>
            <w:pStyle w:val="5C78ABC963F048F6AD6DFAFBD44A7AF5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AF9C66F4324D48AF888AE04D0A1B1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52937-5B62-48CD-AB0F-FEC7E275D62F}"/>
      </w:docPartPr>
      <w:docPartBody>
        <w:p w:rsidR="00B624F6" w:rsidRDefault="00B624F6" w:rsidP="00B624F6">
          <w:pPr>
            <w:pStyle w:val="AF9C66F4324D48AF888AE04D0A1B1DA7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3ABAB30AE69C4DABB17AB6C72133A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9F88C-4EB5-4D39-B9B4-347C71C62FE0}"/>
      </w:docPartPr>
      <w:docPartBody>
        <w:p w:rsidR="00B624F6" w:rsidRDefault="00B624F6" w:rsidP="00B624F6">
          <w:pPr>
            <w:pStyle w:val="3ABAB30AE69C4DABB17AB6C72133A1E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A0AF702E8FD74D619A632720F216C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6CE57B-F5DF-435F-A95B-76D167B5CE5E}"/>
      </w:docPartPr>
      <w:docPartBody>
        <w:p w:rsidR="00B624F6" w:rsidRDefault="00B624F6" w:rsidP="00B624F6">
          <w:pPr>
            <w:pStyle w:val="A0AF702E8FD74D619A632720F216C6FE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110E4FF8A191406A957C6D1448A92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9B88BB-925E-42AD-B769-9F194C4E559C}"/>
      </w:docPartPr>
      <w:docPartBody>
        <w:p w:rsidR="00B624F6" w:rsidRDefault="00B624F6" w:rsidP="00B624F6">
          <w:pPr>
            <w:pStyle w:val="110E4FF8A191406A957C6D1448A9291B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60FC13E4CE49490397B17C1A0C468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94177-07B4-4960-AAB2-25A43BC885F3}"/>
      </w:docPartPr>
      <w:docPartBody>
        <w:p w:rsidR="00B624F6" w:rsidRDefault="00B624F6" w:rsidP="00B624F6">
          <w:pPr>
            <w:pStyle w:val="60FC13E4CE49490397B17C1A0C468D43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CC0A8215C0964B66856346B2B642B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C0CE5-3C92-440D-9EAD-AC108DAF3295}"/>
      </w:docPartPr>
      <w:docPartBody>
        <w:p w:rsidR="00B624F6" w:rsidRDefault="00B624F6" w:rsidP="00B624F6">
          <w:pPr>
            <w:pStyle w:val="CC0A8215C0964B66856346B2B642BA75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B21F96D7E8BC4101AE4A79633AC23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22605-6918-4B0B-80D7-B2329AF5197E}"/>
      </w:docPartPr>
      <w:docPartBody>
        <w:p w:rsidR="00B624F6" w:rsidRDefault="00B624F6" w:rsidP="00B624F6">
          <w:pPr>
            <w:pStyle w:val="B21F96D7E8BC4101AE4A79633AC23B19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492CC7C68534484588048EEE1BD0C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C92A-1869-49E8-8125-A411BE567B26}"/>
      </w:docPartPr>
      <w:docPartBody>
        <w:p w:rsidR="00B624F6" w:rsidRDefault="00B624F6" w:rsidP="00B624F6">
          <w:pPr>
            <w:pStyle w:val="492CC7C68534484588048EEE1BD0C91B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80977FCE02B44E9F8C60C60792014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0F07B-D334-403B-8264-1536FAEF6E73}"/>
      </w:docPartPr>
      <w:docPartBody>
        <w:p w:rsidR="00B624F6" w:rsidRDefault="00B624F6" w:rsidP="00B624F6">
          <w:pPr>
            <w:pStyle w:val="80977FCE02B44E9F8C60C60792014CB6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B48E58B4B2B843439FFCA55F16B76B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1F7FC-06F1-47E5-8A88-4FFBBD3FF674}"/>
      </w:docPartPr>
      <w:docPartBody>
        <w:p w:rsidR="00B624F6" w:rsidRDefault="00B624F6" w:rsidP="00B624F6">
          <w:pPr>
            <w:pStyle w:val="B48E58B4B2B843439FFCA55F16B76BD8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0B96CF21451E4E8E93ADF5C011F15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5CE7A-D0EA-4E0F-A6FF-C6D695CF6081}"/>
      </w:docPartPr>
      <w:docPartBody>
        <w:p w:rsidR="00B624F6" w:rsidRDefault="00B624F6" w:rsidP="00B624F6">
          <w:pPr>
            <w:pStyle w:val="0B96CF21451E4E8E93ADF5C011F15B9F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9CD0D796D40346AD9BFAECEDF01B9B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9BC2A-BF45-4045-94A7-C16CEF26C2C1}"/>
      </w:docPartPr>
      <w:docPartBody>
        <w:p w:rsidR="00B624F6" w:rsidRDefault="00B624F6" w:rsidP="00B624F6">
          <w:pPr>
            <w:pStyle w:val="9CD0D796D40346AD9BFAECEDF01B9BD8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75B8CF4FC8124540BBB3E188633A9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32CD0-1565-4A3C-AA63-EFBE0016C1A5}"/>
      </w:docPartPr>
      <w:docPartBody>
        <w:p w:rsidR="00B624F6" w:rsidRDefault="00B624F6" w:rsidP="00B624F6">
          <w:pPr>
            <w:pStyle w:val="75B8CF4FC8124540BBB3E188633A93EE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8C81F62F9FEB45978A58373AC185C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281A5-B62D-4BC2-B869-2A8E2BDC904D}"/>
      </w:docPartPr>
      <w:docPartBody>
        <w:p w:rsidR="00B624F6" w:rsidRDefault="00B624F6" w:rsidP="00B624F6">
          <w:pPr>
            <w:pStyle w:val="8C81F62F9FEB45978A58373AC185CF32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9CF88D14ABFA4F7C8ECD5B3715E2F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F0E4F-8691-4839-B11B-B6EAD87843A9}"/>
      </w:docPartPr>
      <w:docPartBody>
        <w:p w:rsidR="00B624F6" w:rsidRDefault="00B624F6" w:rsidP="00B624F6">
          <w:pPr>
            <w:pStyle w:val="9CF88D14ABFA4F7C8ECD5B3715E2F724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6303D810B4244D788E77CAFE919CD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50DC3-BF59-4A1B-85AD-417C00C9B780}"/>
      </w:docPartPr>
      <w:docPartBody>
        <w:p w:rsidR="00B624F6" w:rsidRDefault="00B624F6" w:rsidP="00B624F6">
          <w:pPr>
            <w:pStyle w:val="6303D810B4244D788E77CAFE919CD0ED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FC3ECEC20D014693A13B97A8F1AB2A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64A1C-9166-42A5-B7E6-8BD535653761}"/>
      </w:docPartPr>
      <w:docPartBody>
        <w:p w:rsidR="00B624F6" w:rsidRDefault="00B624F6" w:rsidP="00B624F6">
          <w:pPr>
            <w:pStyle w:val="FC3ECEC20D014693A13B97A8F1AB2A10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9CAA3110ED284334BBDED7FF54553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FAD8A-D785-4000-B7A9-E3E6E34D1411}"/>
      </w:docPartPr>
      <w:docPartBody>
        <w:p w:rsidR="00B624F6" w:rsidRDefault="00B624F6" w:rsidP="00B624F6">
          <w:pPr>
            <w:pStyle w:val="9CAA3110ED284334BBDED7FF545530D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BDD464327262451486C25310D233B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D0791-0339-4663-A9DE-F34F6B84C240}"/>
      </w:docPartPr>
      <w:docPartBody>
        <w:p w:rsidR="00B624F6" w:rsidRDefault="00B624F6" w:rsidP="00B624F6">
          <w:pPr>
            <w:pStyle w:val="BDD464327262451486C25310D233BC27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D3"/>
    <w:rsid w:val="00106084"/>
    <w:rsid w:val="00252428"/>
    <w:rsid w:val="002E78A6"/>
    <w:rsid w:val="004143D3"/>
    <w:rsid w:val="004514B7"/>
    <w:rsid w:val="00586E68"/>
    <w:rsid w:val="005B4801"/>
    <w:rsid w:val="00B47622"/>
    <w:rsid w:val="00B624F6"/>
    <w:rsid w:val="00D64B56"/>
    <w:rsid w:val="00E137D6"/>
    <w:rsid w:val="00E2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24F6"/>
    <w:rPr>
      <w:color w:val="808080"/>
    </w:rPr>
  </w:style>
  <w:style w:type="paragraph" w:customStyle="1" w:styleId="EEFE4E2F6E024D28BC5C003204553F3B">
    <w:name w:val="EEFE4E2F6E024D28BC5C003204553F3B"/>
    <w:rsid w:val="00B624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F4674D2B8EED498386F1B50DB0AC1348">
    <w:name w:val="F4674D2B8EED498386F1B50DB0AC1348"/>
    <w:rsid w:val="00B624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721AD136B9AA4F1BA8EAAB77C2F1BA261">
    <w:name w:val="721AD136B9AA4F1BA8EAAB77C2F1BA261"/>
    <w:rsid w:val="00B624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0B537250235740ABA4B4AB20FAF361151">
    <w:name w:val="0B537250235740ABA4B4AB20FAF361151"/>
    <w:rsid w:val="00B624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6CFD6247C4234FBAAE2CB9442F0FAB5B1">
    <w:name w:val="6CFD6247C4234FBAAE2CB9442F0FAB5B1"/>
    <w:rsid w:val="00B624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C0BC8F63F3B548479DEA84AFD2C677EE1">
    <w:name w:val="C0BC8F63F3B548479DEA84AFD2C677EE1"/>
    <w:rsid w:val="00B624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E9CF8682BDB2414A89EED0FABF4DBED4">
    <w:name w:val="E9CF8682BDB2414A89EED0FABF4DBED4"/>
    <w:rsid w:val="00B624F6"/>
  </w:style>
  <w:style w:type="paragraph" w:customStyle="1" w:styleId="6467AC1BDC9E45AB97E597CBCB38EC04">
    <w:name w:val="6467AC1BDC9E45AB97E597CBCB38EC04"/>
    <w:rsid w:val="00B624F6"/>
  </w:style>
  <w:style w:type="paragraph" w:customStyle="1" w:styleId="182E7749B6E042C8B260E1B8A8C67AE9">
    <w:name w:val="182E7749B6E042C8B260E1B8A8C67AE9"/>
    <w:rsid w:val="00B624F6"/>
  </w:style>
  <w:style w:type="paragraph" w:customStyle="1" w:styleId="BE84AE35BA8D4A6292CAA65F186A0959">
    <w:name w:val="BE84AE35BA8D4A6292CAA65F186A0959"/>
    <w:rsid w:val="00B624F6"/>
  </w:style>
  <w:style w:type="paragraph" w:customStyle="1" w:styleId="80DD7DD52ACD4CFA8DC45220B18A4FDD">
    <w:name w:val="80DD7DD52ACD4CFA8DC45220B18A4FDD"/>
    <w:rsid w:val="00B624F6"/>
  </w:style>
  <w:style w:type="paragraph" w:customStyle="1" w:styleId="2719D06B545D44C5991B21CBF51217CD">
    <w:name w:val="2719D06B545D44C5991B21CBF51217CD"/>
    <w:rsid w:val="00B624F6"/>
  </w:style>
  <w:style w:type="paragraph" w:customStyle="1" w:styleId="3093C3B499164051AA2EB726F1C0B2F6">
    <w:name w:val="3093C3B499164051AA2EB726F1C0B2F6"/>
    <w:rsid w:val="00B624F6"/>
  </w:style>
  <w:style w:type="paragraph" w:customStyle="1" w:styleId="078C67666B92422AB32B6C94D3E5B17C">
    <w:name w:val="078C67666B92422AB32B6C94D3E5B17C"/>
    <w:rsid w:val="00B624F6"/>
  </w:style>
  <w:style w:type="paragraph" w:customStyle="1" w:styleId="D3B86410F53A4CA48DE4CD5111581078">
    <w:name w:val="D3B86410F53A4CA48DE4CD5111581078"/>
    <w:rsid w:val="00B624F6"/>
  </w:style>
  <w:style w:type="paragraph" w:customStyle="1" w:styleId="7EFBA964DB7C40F5A5BBE2CE9439D7B9">
    <w:name w:val="7EFBA964DB7C40F5A5BBE2CE9439D7B9"/>
    <w:rsid w:val="00B624F6"/>
  </w:style>
  <w:style w:type="paragraph" w:customStyle="1" w:styleId="5EA580A408F44CC2B743562D160A5C64">
    <w:name w:val="5EA580A408F44CC2B743562D160A5C64"/>
    <w:rsid w:val="00B624F6"/>
  </w:style>
  <w:style w:type="paragraph" w:customStyle="1" w:styleId="6F493CDE803041C3A154AA00E791D778">
    <w:name w:val="6F493CDE803041C3A154AA00E791D778"/>
    <w:rsid w:val="00B624F6"/>
  </w:style>
  <w:style w:type="paragraph" w:customStyle="1" w:styleId="CE7AF80E661F4ED1A0ED30FF239C59AE">
    <w:name w:val="CE7AF80E661F4ED1A0ED30FF239C59AE"/>
    <w:rsid w:val="00B624F6"/>
  </w:style>
  <w:style w:type="paragraph" w:customStyle="1" w:styleId="FF62707D29BD46EE96E247E69A124048">
    <w:name w:val="FF62707D29BD46EE96E247E69A124048"/>
    <w:rsid w:val="00B624F6"/>
  </w:style>
  <w:style w:type="paragraph" w:customStyle="1" w:styleId="D5BB0EAD5A664EE1B6E34B9FFBE5E6D8">
    <w:name w:val="D5BB0EAD5A664EE1B6E34B9FFBE5E6D8"/>
    <w:rsid w:val="00B624F6"/>
  </w:style>
  <w:style w:type="paragraph" w:customStyle="1" w:styleId="AB5240C31B224E8A85DFACBC8EC2B18F">
    <w:name w:val="AB5240C31B224E8A85DFACBC8EC2B18F"/>
    <w:rsid w:val="00B624F6"/>
  </w:style>
  <w:style w:type="paragraph" w:customStyle="1" w:styleId="DEF043F99ECD4C8CB3420E0DEB7FE11D">
    <w:name w:val="DEF043F99ECD4C8CB3420E0DEB7FE11D"/>
    <w:rsid w:val="00B624F6"/>
  </w:style>
  <w:style w:type="paragraph" w:customStyle="1" w:styleId="5429F7031BD9457A8BF43F2582BB7726">
    <w:name w:val="5429F7031BD9457A8BF43F2582BB7726"/>
    <w:rsid w:val="00B624F6"/>
  </w:style>
  <w:style w:type="paragraph" w:customStyle="1" w:styleId="3613E7BE391A4EBA80BBC8F81103E632">
    <w:name w:val="3613E7BE391A4EBA80BBC8F81103E632"/>
    <w:rsid w:val="00B624F6"/>
  </w:style>
  <w:style w:type="paragraph" w:customStyle="1" w:styleId="5A7F247936A2405AA61984745FD9D527">
    <w:name w:val="5A7F247936A2405AA61984745FD9D527"/>
    <w:rsid w:val="00B624F6"/>
  </w:style>
  <w:style w:type="paragraph" w:customStyle="1" w:styleId="4BED8E9C9D3E428583D5FD27C7F8697D">
    <w:name w:val="4BED8E9C9D3E428583D5FD27C7F8697D"/>
    <w:rsid w:val="00B624F6"/>
  </w:style>
  <w:style w:type="paragraph" w:customStyle="1" w:styleId="BADCD99F839546BEB770F95E752347C8">
    <w:name w:val="BADCD99F839546BEB770F95E752347C8"/>
    <w:rsid w:val="00B624F6"/>
  </w:style>
  <w:style w:type="paragraph" w:customStyle="1" w:styleId="3B7D6ACB8C584714840A02A2B594ECB8">
    <w:name w:val="3B7D6ACB8C584714840A02A2B594ECB8"/>
    <w:rsid w:val="00B624F6"/>
  </w:style>
  <w:style w:type="paragraph" w:customStyle="1" w:styleId="D426339D1BC64CB5B68F750C81137936">
    <w:name w:val="D426339D1BC64CB5B68F750C81137936"/>
    <w:rsid w:val="00B624F6"/>
  </w:style>
  <w:style w:type="paragraph" w:customStyle="1" w:styleId="5C78ABC963F048F6AD6DFAFBD44A7AF5">
    <w:name w:val="5C78ABC963F048F6AD6DFAFBD44A7AF5"/>
    <w:rsid w:val="00B624F6"/>
  </w:style>
  <w:style w:type="paragraph" w:customStyle="1" w:styleId="AF9C66F4324D48AF888AE04D0A1B1DA7">
    <w:name w:val="AF9C66F4324D48AF888AE04D0A1B1DA7"/>
    <w:rsid w:val="00B624F6"/>
  </w:style>
  <w:style w:type="paragraph" w:customStyle="1" w:styleId="3ABAB30AE69C4DABB17AB6C72133A1E1">
    <w:name w:val="3ABAB30AE69C4DABB17AB6C72133A1E1"/>
    <w:rsid w:val="00B624F6"/>
  </w:style>
  <w:style w:type="paragraph" w:customStyle="1" w:styleId="A0AF702E8FD74D619A632720F216C6FE">
    <w:name w:val="A0AF702E8FD74D619A632720F216C6FE"/>
    <w:rsid w:val="00B624F6"/>
  </w:style>
  <w:style w:type="paragraph" w:customStyle="1" w:styleId="110E4FF8A191406A957C6D1448A9291B">
    <w:name w:val="110E4FF8A191406A957C6D1448A9291B"/>
    <w:rsid w:val="00B624F6"/>
  </w:style>
  <w:style w:type="paragraph" w:customStyle="1" w:styleId="60FC13E4CE49490397B17C1A0C468D43">
    <w:name w:val="60FC13E4CE49490397B17C1A0C468D43"/>
    <w:rsid w:val="00B624F6"/>
  </w:style>
  <w:style w:type="paragraph" w:customStyle="1" w:styleId="CC0A8215C0964B66856346B2B642BA75">
    <w:name w:val="CC0A8215C0964B66856346B2B642BA75"/>
    <w:rsid w:val="00B624F6"/>
  </w:style>
  <w:style w:type="paragraph" w:customStyle="1" w:styleId="B21F96D7E8BC4101AE4A79633AC23B19">
    <w:name w:val="B21F96D7E8BC4101AE4A79633AC23B19"/>
    <w:rsid w:val="00B624F6"/>
  </w:style>
  <w:style w:type="paragraph" w:customStyle="1" w:styleId="492CC7C68534484588048EEE1BD0C91B">
    <w:name w:val="492CC7C68534484588048EEE1BD0C91B"/>
    <w:rsid w:val="00B624F6"/>
  </w:style>
  <w:style w:type="paragraph" w:customStyle="1" w:styleId="80977FCE02B44E9F8C60C60792014CB6">
    <w:name w:val="80977FCE02B44E9F8C60C60792014CB6"/>
    <w:rsid w:val="00B624F6"/>
  </w:style>
  <w:style w:type="paragraph" w:customStyle="1" w:styleId="B48E58B4B2B843439FFCA55F16B76BD8">
    <w:name w:val="B48E58B4B2B843439FFCA55F16B76BD8"/>
    <w:rsid w:val="00B624F6"/>
  </w:style>
  <w:style w:type="paragraph" w:customStyle="1" w:styleId="0B96CF21451E4E8E93ADF5C011F15B9F">
    <w:name w:val="0B96CF21451E4E8E93ADF5C011F15B9F"/>
    <w:rsid w:val="00B624F6"/>
  </w:style>
  <w:style w:type="paragraph" w:customStyle="1" w:styleId="9CD0D796D40346AD9BFAECEDF01B9BD8">
    <w:name w:val="9CD0D796D40346AD9BFAECEDF01B9BD8"/>
    <w:rsid w:val="00B624F6"/>
  </w:style>
  <w:style w:type="paragraph" w:customStyle="1" w:styleId="75B8CF4FC8124540BBB3E188633A93EE">
    <w:name w:val="75B8CF4FC8124540BBB3E188633A93EE"/>
    <w:rsid w:val="00B624F6"/>
  </w:style>
  <w:style w:type="paragraph" w:customStyle="1" w:styleId="8C81F62F9FEB45978A58373AC185CF32">
    <w:name w:val="8C81F62F9FEB45978A58373AC185CF32"/>
    <w:rsid w:val="00B624F6"/>
  </w:style>
  <w:style w:type="paragraph" w:customStyle="1" w:styleId="9CF88D14ABFA4F7C8ECD5B3715E2F724">
    <w:name w:val="9CF88D14ABFA4F7C8ECD5B3715E2F724"/>
    <w:rsid w:val="00B624F6"/>
  </w:style>
  <w:style w:type="paragraph" w:customStyle="1" w:styleId="6303D810B4244D788E77CAFE919CD0ED">
    <w:name w:val="6303D810B4244D788E77CAFE919CD0ED"/>
    <w:rsid w:val="00B624F6"/>
  </w:style>
  <w:style w:type="paragraph" w:customStyle="1" w:styleId="FC3ECEC20D014693A13B97A8F1AB2A10">
    <w:name w:val="FC3ECEC20D014693A13B97A8F1AB2A10"/>
    <w:rsid w:val="00B624F6"/>
  </w:style>
  <w:style w:type="paragraph" w:customStyle="1" w:styleId="9CAA3110ED284334BBDED7FF545530D1">
    <w:name w:val="9CAA3110ED284334BBDED7FF545530D1"/>
    <w:rsid w:val="00B624F6"/>
  </w:style>
  <w:style w:type="paragraph" w:customStyle="1" w:styleId="BDD464327262451486C25310D233BC27">
    <w:name w:val="BDD464327262451486C25310D233BC27"/>
    <w:rsid w:val="00B624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2022-01-01T00:00:00</PublishDate>
  <Abstract>x</Abstract>
  <CompanyAddress>x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148086-3830-4266-B74E-99D8FA852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Packing Slip_Commercial Invoice_Certificate of Origin_Ship To Label_Customer_Ox.dotm</Template>
  <TotalTime>11</TotalTime>
  <Pages>2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</vt:lpstr>
    </vt:vector>
  </TitlesOfParts>
  <Manager/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DD/MM/YYYY</dc:title>
  <dc:subject/>
  <dc:creator>Bruno Canavarros Girard</dc:creator>
  <cp:keywords>2022</cp:keywords>
  <dc:description/>
  <cp:lastModifiedBy>Bruno Canavarros Girard</cp:lastModifiedBy>
  <cp:revision>6</cp:revision>
  <cp:lastPrinted>2022-10-17T20:11:00Z</cp:lastPrinted>
  <dcterms:created xsi:type="dcterms:W3CDTF">2024-01-31T18:36:00Z</dcterms:created>
  <dcterms:modified xsi:type="dcterms:W3CDTF">2024-12-06T16:24:00Z</dcterms:modified>
  <cp:category>Ox</cp:category>
  <cp:contentStatus/>
</cp:coreProperties>
</file>