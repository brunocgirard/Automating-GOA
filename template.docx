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6"/>
        <w:gridCol w:w="4020"/>
        <w:gridCol w:w="2864"/>
        <w:gridCol w:w="2160"/>
      </w:tblGrid>
      <w:tr w:rsidR="007D3EDA" w:rsidRPr="00A85913" w14:paraId="00958550" w14:textId="77777777" w:rsidTr="00FB46FC">
        <w:trPr>
          <w:cantSplit/>
        </w:trPr>
        <w:tc>
          <w:tcPr>
            <w:tcW w:w="809" w:type="pct"/>
            <w:shd w:val="clear" w:color="auto" w:fill="E0E0E0"/>
            <w:vAlign w:val="center"/>
          </w:tcPr>
          <w:p w14:paraId="5B6B4138" w14:textId="77777777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proofErr w:type="spellStart"/>
            <w:r w:rsidRPr="00A85913">
              <w:rPr>
                <w:color w:val="FF0000"/>
                <w:sz w:val="34"/>
                <w:lang w:val="en-CA"/>
              </w:rPr>
              <w:t>Proj</w:t>
            </w:r>
            <w:proofErr w:type="spellEnd"/>
            <w:r w:rsidRPr="00A85913">
              <w:rPr>
                <w:color w:val="FF0000"/>
                <w:sz w:val="34"/>
                <w:lang w:val="en-CA"/>
              </w:rPr>
              <w:t>. #</w:t>
            </w:r>
          </w:p>
        </w:tc>
        <w:tc>
          <w:tcPr>
            <w:tcW w:w="1863" w:type="pct"/>
            <w:shd w:val="clear" w:color="auto" w:fill="E0E0E0"/>
            <w:vAlign w:val="center"/>
          </w:tcPr>
          <w:p w14:paraId="3CB1F08A" w14:textId="77777777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Customer</w:t>
            </w:r>
          </w:p>
        </w:tc>
        <w:tc>
          <w:tcPr>
            <w:tcW w:w="1327" w:type="pct"/>
            <w:shd w:val="clear" w:color="auto" w:fill="E0E0E0"/>
            <w:vAlign w:val="center"/>
          </w:tcPr>
          <w:p w14:paraId="1165A6E4" w14:textId="77777777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Machine</w:t>
            </w:r>
          </w:p>
        </w:tc>
        <w:tc>
          <w:tcPr>
            <w:tcW w:w="1001" w:type="pct"/>
            <w:shd w:val="clear" w:color="auto" w:fill="E0E0E0"/>
            <w:vAlign w:val="center"/>
          </w:tcPr>
          <w:p w14:paraId="03C03A9F" w14:textId="77777777" w:rsidR="00B36088" w:rsidRPr="00A85913" w:rsidRDefault="00B36088" w:rsidP="00B36088">
            <w:pPr>
              <w:pStyle w:val="Heading6"/>
              <w:rPr>
                <w:color w:val="FF0000"/>
                <w:sz w:val="34"/>
                <w:lang w:val="en-CA"/>
              </w:rPr>
            </w:pPr>
            <w:r w:rsidRPr="00A85913">
              <w:rPr>
                <w:color w:val="FF0000"/>
                <w:sz w:val="34"/>
                <w:lang w:val="en-CA"/>
              </w:rPr>
              <w:t>Direction</w:t>
            </w:r>
          </w:p>
        </w:tc>
      </w:tr>
      <w:tr w:rsidR="00B36088" w:rsidRPr="00A55443" w14:paraId="4A5E1F52" w14:textId="77777777" w:rsidTr="00FB46FC">
        <w:trPr>
          <w:cantSplit/>
          <w:trHeight w:val="350"/>
        </w:trPr>
        <w:tc>
          <w:tcPr>
            <w:tcW w:w="809" w:type="pct"/>
            <w:vAlign w:val="center"/>
          </w:tcPr>
          <w:p w14:paraId="0327ED3D" w14:textId="2A752E42" w:rsidR="00B36088" w:rsidRPr="00A55443" w:rsidRDefault="00B36088" w:rsidP="00A5544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863" w:type="pct"/>
            <w:vAlign w:val="center"/>
          </w:tcPr>
          <w:p w14:paraId="2DC4DFDB" w14:textId="77773B60" w:rsidR="00B36088" w:rsidRPr="00A55443" w:rsidRDefault="009C08D9" w:rsidP="00A5544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{{customer}}</w:t>
            </w:r>
          </w:p>
        </w:tc>
        <w:tc>
          <w:tcPr>
            <w:tcW w:w="1327" w:type="pct"/>
            <w:vAlign w:val="center"/>
          </w:tcPr>
          <w:p w14:paraId="74CC975A" w14:textId="74114155" w:rsidR="00B36088" w:rsidRPr="00B35A49" w:rsidRDefault="004714D2" w:rsidP="00A5544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{{machine}}</w:t>
            </w:r>
          </w:p>
        </w:tc>
        <w:tc>
          <w:tcPr>
            <w:tcW w:w="1001" w:type="pct"/>
            <w:vAlign w:val="center"/>
          </w:tcPr>
          <w:p w14:paraId="67D7517D" w14:textId="1CF4A1A5" w:rsidR="00BB7471" w:rsidRPr="00B35A49" w:rsidRDefault="004714D2" w:rsidP="00A5544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{{direction}}</w:t>
            </w:r>
          </w:p>
        </w:tc>
      </w:tr>
    </w:tbl>
    <w:p w14:paraId="17E470BF" w14:textId="0B87C100" w:rsidR="005C5210" w:rsidRPr="00051A4D" w:rsidRDefault="007F3AF7" w:rsidP="00051A4D">
      <w:pPr>
        <w:pStyle w:val="Heading4"/>
        <w:rPr>
          <w:rStyle w:val="IntenseReference"/>
          <w:b/>
          <w:bCs/>
          <w:smallCaps w:val="0"/>
          <w:color w:val="auto"/>
          <w:spacing w:val="0"/>
          <w:sz w:val="22"/>
          <w:szCs w:val="22"/>
        </w:rPr>
      </w:pPr>
      <w:r w:rsidRPr="00051A4D">
        <w:rPr>
          <w:rStyle w:val="IntenseReference"/>
          <w:b/>
          <w:bCs/>
          <w:smallCaps w:val="0"/>
          <w:color w:val="auto"/>
          <w:spacing w:val="0"/>
          <w:sz w:val="22"/>
          <w:szCs w:val="22"/>
        </w:rPr>
        <w:t>Order Identification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2521"/>
        <w:gridCol w:w="2787"/>
        <w:gridCol w:w="2701"/>
      </w:tblGrid>
      <w:tr w:rsidR="00A331E4" w:rsidRPr="00EE7BC4" w14:paraId="162ED587" w14:textId="77777777" w:rsidTr="00FB46FC">
        <w:tc>
          <w:tcPr>
            <w:tcW w:w="5000" w:type="pct"/>
            <w:gridSpan w:val="4"/>
            <w:shd w:val="clear" w:color="auto" w:fill="E0E0E0"/>
            <w:vAlign w:val="center"/>
          </w:tcPr>
          <w:p w14:paraId="31C60EB4" w14:textId="77777777" w:rsidR="00A331E4" w:rsidRPr="00EE7BC4" w:rsidRDefault="00A331E4" w:rsidP="00EE7BC4">
            <w:pPr>
              <w:pStyle w:val="Heading1"/>
            </w:pPr>
            <w:r w:rsidRPr="00EE7BC4">
              <w:t>Order Identification</w:t>
            </w:r>
          </w:p>
        </w:tc>
      </w:tr>
      <w:tr w:rsidR="00FB46FC" w:rsidRPr="00A85913" w14:paraId="313D5663" w14:textId="77777777" w:rsidTr="00FB46FC">
        <w:tc>
          <w:tcPr>
            <w:tcW w:w="1290" w:type="pct"/>
            <w:vAlign w:val="center"/>
          </w:tcPr>
          <w:p w14:paraId="1DC2501F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Purchase Order #</w:t>
            </w:r>
          </w:p>
        </w:tc>
        <w:tc>
          <w:tcPr>
            <w:tcW w:w="1168" w:type="pct"/>
            <w:vAlign w:val="center"/>
          </w:tcPr>
          <w:p w14:paraId="428871F4" w14:textId="65295DD3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1291" w:type="pct"/>
            <w:vAlign w:val="center"/>
          </w:tcPr>
          <w:p w14:paraId="1A1A32D3" w14:textId="77777777" w:rsidR="00FB46FC" w:rsidRPr="00A85913" w:rsidRDefault="00FB46FC" w:rsidP="00A331E4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Production speed</w:t>
            </w:r>
          </w:p>
        </w:tc>
        <w:tc>
          <w:tcPr>
            <w:tcW w:w="1251" w:type="pct"/>
            <w:vAlign w:val="center"/>
          </w:tcPr>
          <w:p w14:paraId="7A1C783B" w14:textId="5379C9F8" w:rsidR="00FB46FC" w:rsidRPr="00B35A49" w:rsidRDefault="004714D2" w:rsidP="00A331E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production_speed</w:t>
            </w:r>
            <w:proofErr w:type="spellEnd"/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}}</w:t>
            </w:r>
          </w:p>
        </w:tc>
      </w:tr>
      <w:tr w:rsidR="00FB46FC" w:rsidRPr="00A85913" w14:paraId="53B1F0EC" w14:textId="77777777" w:rsidTr="00FB46FC">
        <w:tc>
          <w:tcPr>
            <w:tcW w:w="1290" w:type="pct"/>
            <w:vAlign w:val="center"/>
          </w:tcPr>
          <w:p w14:paraId="1927DD9F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Quote #</w:t>
            </w:r>
          </w:p>
        </w:tc>
        <w:tc>
          <w:tcPr>
            <w:tcW w:w="1168" w:type="pct"/>
            <w:vAlign w:val="center"/>
          </w:tcPr>
          <w:p w14:paraId="296DE572" w14:textId="641F7F94" w:rsidR="00FB46FC" w:rsidRPr="00B35A49" w:rsidRDefault="0091118C" w:rsidP="00A331E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{{quote}}</w:t>
            </w:r>
          </w:p>
        </w:tc>
        <w:tc>
          <w:tcPr>
            <w:tcW w:w="1291" w:type="pct"/>
            <w:shd w:val="clear" w:color="auto" w:fill="DAEEF3" w:themeFill="accent5" w:themeFillTint="33"/>
            <w:vAlign w:val="center"/>
          </w:tcPr>
          <w:p w14:paraId="662424D3" w14:textId="77777777" w:rsidR="00FB46FC" w:rsidRPr="00A85913" w:rsidRDefault="00FB46FC" w:rsidP="00A331E4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URS Applicable Y/N</w:t>
            </w:r>
          </w:p>
        </w:tc>
        <w:tc>
          <w:tcPr>
            <w:tcW w:w="1251" w:type="pct"/>
            <w:shd w:val="clear" w:color="auto" w:fill="DAEEF3" w:themeFill="accent5" w:themeFillTint="33"/>
            <w:vAlign w:val="center"/>
          </w:tcPr>
          <w:p w14:paraId="13A59E2D" w14:textId="350816E7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FB46FC" w:rsidRPr="00A85913" w14:paraId="2C530B0F" w14:textId="77777777" w:rsidTr="00FB46FC">
        <w:trPr>
          <w:trHeight w:val="323"/>
        </w:trPr>
        <w:tc>
          <w:tcPr>
            <w:tcW w:w="1290" w:type="pct"/>
            <w:vAlign w:val="center"/>
          </w:tcPr>
          <w:p w14:paraId="6C747FFF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Internal Order #</w:t>
            </w:r>
          </w:p>
        </w:tc>
        <w:tc>
          <w:tcPr>
            <w:tcW w:w="1168" w:type="pct"/>
            <w:vAlign w:val="center"/>
          </w:tcPr>
          <w:p w14:paraId="4C5F59EA" w14:textId="265852BE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1291" w:type="pct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5AB53B92" w14:textId="77777777" w:rsidR="00FB46FC" w:rsidRPr="00A85913" w:rsidRDefault="00FB46FC" w:rsidP="00A331E4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Ref. Project:</w:t>
            </w:r>
          </w:p>
        </w:tc>
        <w:tc>
          <w:tcPr>
            <w:tcW w:w="1251" w:type="pct"/>
            <w:shd w:val="clear" w:color="auto" w:fill="DAEEF3" w:themeFill="accent5" w:themeFillTint="33"/>
            <w:vAlign w:val="center"/>
          </w:tcPr>
          <w:p w14:paraId="75BB4500" w14:textId="77777777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FB46FC" w:rsidRPr="00A85913" w14:paraId="27F51675" w14:textId="77777777" w:rsidTr="00FB46FC">
        <w:trPr>
          <w:trHeight w:val="58"/>
        </w:trPr>
        <w:tc>
          <w:tcPr>
            <w:tcW w:w="1290" w:type="pct"/>
            <w:vAlign w:val="center"/>
          </w:tcPr>
          <w:p w14:paraId="08DC143F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 #</w:t>
            </w:r>
          </w:p>
        </w:tc>
        <w:tc>
          <w:tcPr>
            <w:tcW w:w="1168" w:type="pct"/>
            <w:vAlign w:val="center"/>
          </w:tcPr>
          <w:p w14:paraId="7E016789" w14:textId="256B14B2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42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221F5B0F" w14:textId="77777777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FB46FC" w:rsidRPr="00A85913" w14:paraId="5BE160DD" w14:textId="77777777" w:rsidTr="00FB46FC">
        <w:trPr>
          <w:trHeight w:val="485"/>
        </w:trPr>
        <w:tc>
          <w:tcPr>
            <w:tcW w:w="1290" w:type="pct"/>
            <w:vAlign w:val="center"/>
          </w:tcPr>
          <w:p w14:paraId="006B4F57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COR’s</w:t>
            </w:r>
          </w:p>
        </w:tc>
        <w:tc>
          <w:tcPr>
            <w:tcW w:w="1168" w:type="pct"/>
            <w:vAlign w:val="center"/>
          </w:tcPr>
          <w:p w14:paraId="2FCF5F00" w14:textId="1805CA0E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2542" w:type="pct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3DBA1F7" w14:textId="77777777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FB46FC" w:rsidRPr="00A85913" w14:paraId="78A74791" w14:textId="77777777" w:rsidTr="00FB46FC">
        <w:trPr>
          <w:trHeight w:val="485"/>
        </w:trPr>
        <w:tc>
          <w:tcPr>
            <w:tcW w:w="1290" w:type="pct"/>
            <w:vAlign w:val="center"/>
          </w:tcPr>
          <w:p w14:paraId="704DD9D8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Revision</w:t>
            </w:r>
          </w:p>
        </w:tc>
        <w:tc>
          <w:tcPr>
            <w:tcW w:w="1168" w:type="pct"/>
            <w:vAlign w:val="center"/>
          </w:tcPr>
          <w:p w14:paraId="75AB3252" w14:textId="31254950" w:rsidR="00FB46FC" w:rsidRPr="00A85913" w:rsidRDefault="00FB46FC" w:rsidP="00A331E4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  <w:tc>
          <w:tcPr>
            <w:tcW w:w="1291" w:type="pct"/>
            <w:tcBorders>
              <w:top w:val="single" w:sz="4" w:space="0" w:color="auto"/>
            </w:tcBorders>
            <w:vAlign w:val="center"/>
          </w:tcPr>
          <w:p w14:paraId="46C988D6" w14:textId="77777777" w:rsidR="00FB46FC" w:rsidRPr="00A85913" w:rsidRDefault="00FB46FC" w:rsidP="00A331E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Date / Version</w:t>
            </w:r>
          </w:p>
        </w:tc>
        <w:tc>
          <w:tcPr>
            <w:tcW w:w="1251" w:type="pct"/>
            <w:vAlign w:val="center"/>
          </w:tcPr>
          <w:p w14:paraId="3C934412" w14:textId="12637CF4" w:rsidR="00FB46FC" w:rsidRPr="00A85913" w:rsidRDefault="00FB46FC" w:rsidP="00A331E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</w:tbl>
    <w:p w14:paraId="44718E7F" w14:textId="02050667" w:rsidR="00F71A07" w:rsidRPr="00051A4D" w:rsidRDefault="001A48C0" w:rsidP="00051A4D">
      <w:pPr>
        <w:pStyle w:val="Heading4"/>
        <w:rPr>
          <w:sz w:val="22"/>
          <w:szCs w:val="22"/>
        </w:rPr>
      </w:pPr>
      <w:r w:rsidRPr="00051A4D">
        <w:rPr>
          <w:sz w:val="22"/>
          <w:szCs w:val="22"/>
        </w:rPr>
        <w:t>Utility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7"/>
        <w:gridCol w:w="910"/>
        <w:gridCol w:w="547"/>
        <w:gridCol w:w="264"/>
        <w:gridCol w:w="1808"/>
        <w:gridCol w:w="1275"/>
        <w:gridCol w:w="1231"/>
        <w:gridCol w:w="1874"/>
        <w:gridCol w:w="1264"/>
      </w:tblGrid>
      <w:tr w:rsidR="007D3EDA" w:rsidRPr="00A85913" w14:paraId="345418B4" w14:textId="77777777" w:rsidTr="009D10D8">
        <w:trPr>
          <w:cantSplit/>
        </w:trPr>
        <w:tc>
          <w:tcPr>
            <w:tcW w:w="5000" w:type="pct"/>
            <w:gridSpan w:val="9"/>
            <w:shd w:val="clear" w:color="auto" w:fill="E0E0E0"/>
          </w:tcPr>
          <w:p w14:paraId="53746BB0" w14:textId="77777777" w:rsidR="00F71A07" w:rsidRPr="00A85913" w:rsidRDefault="00F71A07" w:rsidP="00EE7BC4">
            <w:pPr>
              <w:pStyle w:val="Heading1"/>
            </w:pPr>
            <w:r w:rsidRPr="00A85913">
              <w:t>Utility Specifications</w:t>
            </w:r>
          </w:p>
        </w:tc>
      </w:tr>
      <w:tr w:rsidR="00F71A07" w:rsidRPr="00A85913" w14:paraId="2747A633" w14:textId="77777777" w:rsidTr="001A48C0">
        <w:tc>
          <w:tcPr>
            <w:tcW w:w="1268" w:type="pct"/>
            <w:gridSpan w:val="2"/>
          </w:tcPr>
          <w:p w14:paraId="19447C19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Voltage</w:t>
            </w:r>
          </w:p>
        </w:tc>
        <w:tc>
          <w:tcPr>
            <w:tcW w:w="1245" w:type="pct"/>
            <w:gridSpan w:val="3"/>
          </w:tcPr>
          <w:p w14:paraId="7359823A" w14:textId="62077B99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{{voltage}}</w:t>
            </w:r>
          </w:p>
        </w:tc>
        <w:tc>
          <w:tcPr>
            <w:tcW w:w="1230" w:type="pct"/>
            <w:gridSpan w:val="2"/>
          </w:tcPr>
          <w:p w14:paraId="4BE5DF49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Phases</w:t>
            </w:r>
          </w:p>
        </w:tc>
        <w:tc>
          <w:tcPr>
            <w:tcW w:w="1257" w:type="pct"/>
            <w:gridSpan w:val="2"/>
          </w:tcPr>
          <w:p w14:paraId="4CB3C2DE" w14:textId="467591E2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{{phases}}</w:t>
            </w:r>
          </w:p>
        </w:tc>
      </w:tr>
      <w:tr w:rsidR="00F71A07" w:rsidRPr="00A85913" w14:paraId="752238FA" w14:textId="77777777" w:rsidTr="001A48C0">
        <w:tc>
          <w:tcPr>
            <w:tcW w:w="1268" w:type="pct"/>
            <w:gridSpan w:val="2"/>
          </w:tcPr>
          <w:p w14:paraId="02BFCD6B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Hz</w:t>
            </w:r>
          </w:p>
        </w:tc>
        <w:tc>
          <w:tcPr>
            <w:tcW w:w="1245" w:type="pct"/>
            <w:gridSpan w:val="3"/>
          </w:tcPr>
          <w:p w14:paraId="13384203" w14:textId="53F9C2F2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</w:t>
            </w:r>
            <w:proofErr w:type="spellStart"/>
            <w:r w:rsidRPr="008D6155">
              <w:rPr>
                <w:rFonts w:ascii="Arial" w:hAnsi="Arial" w:cs="Arial"/>
                <w:sz w:val="24"/>
                <w:lang w:val="en-CA"/>
              </w:rPr>
              <w:t>hz</w:t>
            </w:r>
            <w:proofErr w:type="spellEnd"/>
            <w:r w:rsidRPr="008D6155">
              <w:rPr>
                <w:rFonts w:ascii="Arial" w:hAnsi="Arial" w:cs="Arial"/>
                <w:sz w:val="24"/>
                <w:lang w:val="en-CA"/>
              </w:rPr>
              <w:t>}}</w:t>
            </w:r>
          </w:p>
        </w:tc>
        <w:tc>
          <w:tcPr>
            <w:tcW w:w="1230" w:type="pct"/>
            <w:gridSpan w:val="2"/>
          </w:tcPr>
          <w:p w14:paraId="70493326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AMPS</w:t>
            </w:r>
          </w:p>
        </w:tc>
        <w:tc>
          <w:tcPr>
            <w:tcW w:w="1257" w:type="pct"/>
            <w:gridSpan w:val="2"/>
          </w:tcPr>
          <w:p w14:paraId="433C2347" w14:textId="04506F40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{{amps}}</w:t>
            </w:r>
          </w:p>
        </w:tc>
      </w:tr>
      <w:tr w:rsidR="00F71A07" w:rsidRPr="00A85913" w14:paraId="3BFA8F4C" w14:textId="77777777" w:rsidTr="001A48C0">
        <w:tc>
          <w:tcPr>
            <w:tcW w:w="1268" w:type="pct"/>
            <w:gridSpan w:val="2"/>
          </w:tcPr>
          <w:p w14:paraId="3CF0B506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PSI</w:t>
            </w:r>
          </w:p>
        </w:tc>
        <w:tc>
          <w:tcPr>
            <w:tcW w:w="1245" w:type="pct"/>
            <w:gridSpan w:val="3"/>
          </w:tcPr>
          <w:p w14:paraId="795D77B9" w14:textId="6B904ECE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{{psi}}</w:t>
            </w:r>
          </w:p>
        </w:tc>
        <w:tc>
          <w:tcPr>
            <w:tcW w:w="1230" w:type="pct"/>
            <w:gridSpan w:val="2"/>
          </w:tcPr>
          <w:p w14:paraId="11C6FE87" w14:textId="77777777" w:rsidR="00F71A07" w:rsidRPr="00A85913" w:rsidRDefault="00F71A07" w:rsidP="00B5139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CFM</w:t>
            </w:r>
          </w:p>
        </w:tc>
        <w:tc>
          <w:tcPr>
            <w:tcW w:w="1257" w:type="pct"/>
            <w:gridSpan w:val="2"/>
          </w:tcPr>
          <w:p w14:paraId="1A1F4083" w14:textId="107BF814" w:rsidR="00F71A07" w:rsidRPr="008D6155" w:rsidRDefault="004714D2" w:rsidP="00B5139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sz w:val="24"/>
                <w:lang w:val="en-CA"/>
              </w:rPr>
              <w:t>{{cfm}}</w:t>
            </w:r>
          </w:p>
        </w:tc>
      </w:tr>
      <w:tr w:rsidR="00E30100" w:rsidRPr="00A85913" w14:paraId="19065AC2" w14:textId="77777777" w:rsidTr="001A48C0">
        <w:tc>
          <w:tcPr>
            <w:tcW w:w="1268" w:type="pct"/>
            <w:gridSpan w:val="2"/>
          </w:tcPr>
          <w:p w14:paraId="165828CF" w14:textId="77777777" w:rsidR="00E30100" w:rsidRPr="00A85913" w:rsidRDefault="00E30100" w:rsidP="00E30100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Conformity</w:t>
            </w:r>
          </w:p>
        </w:tc>
        <w:tc>
          <w:tcPr>
            <w:tcW w:w="487" w:type="pct"/>
            <w:gridSpan w:val="2"/>
            <w:vAlign w:val="center"/>
          </w:tcPr>
          <w:p w14:paraId="4F224AA4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CSA</w:t>
            </w:r>
          </w:p>
        </w:tc>
        <w:tc>
          <w:tcPr>
            <w:tcW w:w="1349" w:type="pct"/>
            <w:gridSpan w:val="2"/>
            <w:vAlign w:val="center"/>
          </w:tcPr>
          <w:p w14:paraId="71964D51" w14:textId="4AD1B786" w:rsidR="00E30100" w:rsidRPr="00A85913" w:rsidRDefault="007C258F" w:rsidP="00E30100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</w:t>
            </w:r>
            <w:proofErr w:type="spellStart"/>
            <w:r w:rsidRPr="007C258F">
              <w:rPr>
                <w:rFonts w:ascii="Arial" w:hAnsi="Arial" w:cs="Arial"/>
                <w:sz w:val="24"/>
                <w:lang w:val="en-CA"/>
              </w:rPr>
              <w:t>conformity_csa_check</w:t>
            </w:r>
            <w:proofErr w:type="spellEnd"/>
            <w:r>
              <w:rPr>
                <w:rFonts w:ascii="Arial" w:hAnsi="Arial" w:cs="Arial"/>
                <w:sz w:val="24"/>
                <w:lang w:val="en-CA"/>
              </w:rPr>
              <w:t>}}</w:t>
            </w:r>
          </w:p>
        </w:tc>
        <w:tc>
          <w:tcPr>
            <w:tcW w:w="639" w:type="pct"/>
            <w:vAlign w:val="center"/>
          </w:tcPr>
          <w:p w14:paraId="2E21112A" w14:textId="77777777" w:rsidR="00E30100" w:rsidRPr="00E30100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E30100">
              <w:rPr>
                <w:rFonts w:ascii="Arial" w:hAnsi="Arial" w:cs="Arial"/>
                <w:b/>
                <w:bCs/>
                <w:sz w:val="24"/>
                <w:lang w:val="en-CA"/>
              </w:rPr>
              <w:t>Other</w:t>
            </w:r>
          </w:p>
        </w:tc>
        <w:tc>
          <w:tcPr>
            <w:tcW w:w="1257" w:type="pct"/>
            <w:gridSpan w:val="2"/>
            <w:vAlign w:val="center"/>
          </w:tcPr>
          <w:p w14:paraId="459C5219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E30100" w:rsidRPr="00A85913" w14:paraId="0F198C28" w14:textId="77777777" w:rsidTr="001A48C0">
        <w:trPr>
          <w:trHeight w:val="283"/>
        </w:trPr>
        <w:tc>
          <w:tcPr>
            <w:tcW w:w="754" w:type="pct"/>
            <w:vMerge w:val="restart"/>
            <w:vAlign w:val="center"/>
          </w:tcPr>
          <w:p w14:paraId="23D47781" w14:textId="77777777" w:rsidR="00E30100" w:rsidRPr="00A85913" w:rsidRDefault="00E30100" w:rsidP="00E30100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Certification</w:t>
            </w:r>
          </w:p>
        </w:tc>
        <w:tc>
          <w:tcPr>
            <w:tcW w:w="514" w:type="pct"/>
            <w:vAlign w:val="center"/>
          </w:tcPr>
          <w:p w14:paraId="28F95E17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487" w:type="pct"/>
            <w:gridSpan w:val="2"/>
            <w:vAlign w:val="center"/>
          </w:tcPr>
          <w:p w14:paraId="019B641D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415C5226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CSA</w:t>
            </w:r>
          </w:p>
        </w:tc>
        <w:tc>
          <w:tcPr>
            <w:tcW w:w="1230" w:type="pct"/>
            <w:gridSpan w:val="2"/>
            <w:vAlign w:val="center"/>
          </w:tcPr>
          <w:p w14:paraId="0DC85CB1" w14:textId="11B3B406" w:rsidR="00E30100" w:rsidRPr="00A85913" w:rsidRDefault="000D165E" w:rsidP="000D165E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ce_csa_check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16" w:type="pct"/>
            <w:vAlign w:val="center"/>
          </w:tcPr>
          <w:p w14:paraId="5A98ABEB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CE</w:t>
            </w:r>
          </w:p>
        </w:tc>
        <w:tc>
          <w:tcPr>
            <w:tcW w:w="641" w:type="pct"/>
            <w:vAlign w:val="center"/>
          </w:tcPr>
          <w:p w14:paraId="2E084A5D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30100" w:rsidRPr="00A85913" w14:paraId="4D49EDD4" w14:textId="77777777" w:rsidTr="001A48C0">
        <w:trPr>
          <w:trHeight w:val="283"/>
        </w:trPr>
        <w:tc>
          <w:tcPr>
            <w:tcW w:w="754" w:type="pct"/>
            <w:vMerge/>
            <w:vAlign w:val="center"/>
          </w:tcPr>
          <w:p w14:paraId="6222A11D" w14:textId="77777777" w:rsidR="00E30100" w:rsidRPr="00A85913" w:rsidRDefault="00E30100" w:rsidP="00E30100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658BB36B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Explosion</w:t>
            </w:r>
          </w:p>
        </w:tc>
        <w:tc>
          <w:tcPr>
            <w:tcW w:w="758" w:type="pct"/>
            <w:vAlign w:val="center"/>
          </w:tcPr>
          <w:p w14:paraId="3B6F0090" w14:textId="5C5DC700" w:rsidR="00E30100" w:rsidRPr="00A85913" w:rsidRDefault="000D165E" w:rsidP="000D165E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ce_expl_check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1230" w:type="pct"/>
            <w:gridSpan w:val="2"/>
            <w:vAlign w:val="center"/>
          </w:tcPr>
          <w:p w14:paraId="2C757559" w14:textId="77777777" w:rsidR="00E30100" w:rsidRPr="00BC6EAD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BC6EAD">
              <w:rPr>
                <w:rFonts w:ascii="Arial" w:hAnsi="Arial" w:cs="Arial"/>
                <w:b/>
                <w:bCs/>
                <w:sz w:val="24"/>
                <w:lang w:val="en-CA"/>
              </w:rPr>
              <w:t>Class1 Div 2</w:t>
            </w:r>
          </w:p>
        </w:tc>
        <w:tc>
          <w:tcPr>
            <w:tcW w:w="616" w:type="pct"/>
            <w:vAlign w:val="center"/>
          </w:tcPr>
          <w:p w14:paraId="3123936D" w14:textId="15F57262" w:rsidR="00E30100" w:rsidRPr="00A85913" w:rsidRDefault="00C200A2" w:rsidP="00C200A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{{ce_c1d2_check}}</w:t>
            </w:r>
          </w:p>
        </w:tc>
        <w:tc>
          <w:tcPr>
            <w:tcW w:w="641" w:type="pct"/>
            <w:vAlign w:val="center"/>
          </w:tcPr>
          <w:p w14:paraId="3CDB8A00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E30100" w:rsidRPr="00A85913" w14:paraId="34F11839" w14:textId="77777777" w:rsidTr="001A48C0">
        <w:trPr>
          <w:trHeight w:val="152"/>
        </w:trPr>
        <w:tc>
          <w:tcPr>
            <w:tcW w:w="754" w:type="pct"/>
            <w:vMerge/>
            <w:vAlign w:val="center"/>
          </w:tcPr>
          <w:p w14:paraId="2835B0F7" w14:textId="77777777" w:rsidR="00E30100" w:rsidRPr="00A85913" w:rsidRDefault="00E30100" w:rsidP="00E30100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23" w:type="pct"/>
            <w:gridSpan w:val="2"/>
            <w:vAlign w:val="center"/>
          </w:tcPr>
          <w:p w14:paraId="2ED2AA21" w14:textId="77777777" w:rsidR="00E30100" w:rsidRPr="00A85913" w:rsidRDefault="00E30100" w:rsidP="00E3010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423" w:type="pct"/>
            <w:gridSpan w:val="6"/>
            <w:vAlign w:val="center"/>
          </w:tcPr>
          <w:p w14:paraId="62D588E1" w14:textId="77777777" w:rsidR="00E30100" w:rsidRPr="00A85913" w:rsidRDefault="00E30100" w:rsidP="00E301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E30100" w:rsidRPr="00A85913" w14:paraId="0BC5DE6D" w14:textId="77777777" w:rsidTr="0008668B">
        <w:tc>
          <w:tcPr>
            <w:tcW w:w="1268" w:type="pct"/>
            <w:gridSpan w:val="2"/>
          </w:tcPr>
          <w:p w14:paraId="203B1F8C" w14:textId="77777777" w:rsidR="00E30100" w:rsidRPr="00A85913" w:rsidRDefault="00E30100" w:rsidP="00E30100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Country of destination</w:t>
            </w:r>
          </w:p>
        </w:tc>
        <w:tc>
          <w:tcPr>
            <w:tcW w:w="3732" w:type="pct"/>
            <w:gridSpan w:val="7"/>
            <w:vAlign w:val="center"/>
          </w:tcPr>
          <w:p w14:paraId="1735F35C" w14:textId="295C98CB" w:rsidR="00E30100" w:rsidRPr="00A85913" w:rsidRDefault="0008668B" w:rsidP="00E30100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{{country}}</w:t>
            </w:r>
          </w:p>
        </w:tc>
      </w:tr>
      <w:tr w:rsidR="00E30100" w:rsidRPr="00A85913" w14:paraId="602EA6DF" w14:textId="77777777" w:rsidTr="001A48C0">
        <w:trPr>
          <w:trHeight w:val="288"/>
        </w:trPr>
        <w:tc>
          <w:tcPr>
            <w:tcW w:w="1268" w:type="pct"/>
            <w:gridSpan w:val="2"/>
            <w:shd w:val="clear" w:color="auto" w:fill="D9D9D9" w:themeFill="background1" w:themeFillShade="D9"/>
          </w:tcPr>
          <w:p w14:paraId="40F2B272" w14:textId="77777777" w:rsidR="00E30100" w:rsidRPr="00A85913" w:rsidRDefault="00E30100" w:rsidP="00E30100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732" w:type="pct"/>
            <w:gridSpan w:val="7"/>
          </w:tcPr>
          <w:p w14:paraId="39B497C1" w14:textId="77777777" w:rsidR="00E30100" w:rsidRPr="00A85913" w:rsidRDefault="00E30100" w:rsidP="00E30100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5B6869A0" w14:textId="0A343D52" w:rsidR="00F71A07" w:rsidRPr="00051A4D" w:rsidRDefault="001A48C0" w:rsidP="001A48C0">
      <w:pPr>
        <w:pStyle w:val="Heading4"/>
        <w:rPr>
          <w:sz w:val="22"/>
          <w:szCs w:val="22"/>
          <w:lang w:val="en-CA"/>
        </w:rPr>
      </w:pPr>
      <w:r w:rsidRPr="00051A4D">
        <w:rPr>
          <w:sz w:val="22"/>
          <w:szCs w:val="22"/>
        </w:rPr>
        <w:t>Change Part Quantities and Construction Materials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8"/>
        <w:gridCol w:w="421"/>
        <w:gridCol w:w="196"/>
        <w:gridCol w:w="797"/>
        <w:gridCol w:w="533"/>
        <w:gridCol w:w="97"/>
        <w:gridCol w:w="274"/>
        <w:gridCol w:w="93"/>
        <w:gridCol w:w="715"/>
        <w:gridCol w:w="91"/>
        <w:gridCol w:w="367"/>
        <w:gridCol w:w="624"/>
        <w:gridCol w:w="41"/>
        <w:gridCol w:w="45"/>
        <w:gridCol w:w="246"/>
        <w:gridCol w:w="376"/>
        <w:gridCol w:w="458"/>
        <w:gridCol w:w="175"/>
        <w:gridCol w:w="30"/>
        <w:gridCol w:w="313"/>
        <w:gridCol w:w="199"/>
        <w:gridCol w:w="67"/>
        <w:gridCol w:w="300"/>
        <w:gridCol w:w="440"/>
        <w:gridCol w:w="345"/>
        <w:gridCol w:w="194"/>
        <w:gridCol w:w="453"/>
        <w:gridCol w:w="190"/>
        <w:gridCol w:w="354"/>
        <w:gridCol w:w="354"/>
        <w:gridCol w:w="538"/>
      </w:tblGrid>
      <w:tr w:rsidR="007D3EDA" w:rsidRPr="00A85913" w14:paraId="427DC062" w14:textId="77777777" w:rsidTr="00FB46FC">
        <w:tc>
          <w:tcPr>
            <w:tcW w:w="5000" w:type="pct"/>
            <w:gridSpan w:val="31"/>
            <w:shd w:val="clear" w:color="auto" w:fill="E0E0E0"/>
            <w:vAlign w:val="center"/>
          </w:tcPr>
          <w:p w14:paraId="290BBDD1" w14:textId="77777777" w:rsidR="00703003" w:rsidRPr="00A85913" w:rsidRDefault="00703003" w:rsidP="009C2BD2">
            <w:pPr>
              <w:pStyle w:val="Heading1"/>
            </w:pPr>
            <w:bookmarkStart w:id="0" w:name="_Hlk143077348"/>
            <w:r w:rsidRPr="00A85913">
              <w:t>Change Part Quantities and Construction Materials</w:t>
            </w:r>
          </w:p>
        </w:tc>
      </w:tr>
      <w:tr w:rsidR="00703003" w:rsidRPr="00A85913" w14:paraId="5947EA37" w14:textId="77777777" w:rsidTr="00FB46FC">
        <w:tc>
          <w:tcPr>
            <w:tcW w:w="680" w:type="pct"/>
            <w:shd w:val="clear" w:color="auto" w:fill="E0E0E0"/>
            <w:vAlign w:val="center"/>
          </w:tcPr>
          <w:p w14:paraId="6D4A580D" w14:textId="77777777" w:rsidR="00703003" w:rsidRPr="00A85913" w:rsidRDefault="00703003" w:rsidP="00436A8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Item</w:t>
            </w:r>
          </w:p>
        </w:tc>
        <w:tc>
          <w:tcPr>
            <w:tcW w:w="286" w:type="pct"/>
            <w:gridSpan w:val="2"/>
            <w:shd w:val="clear" w:color="auto" w:fill="E0E0E0"/>
            <w:vAlign w:val="center"/>
          </w:tcPr>
          <w:p w14:paraId="5820CC81" w14:textId="77777777" w:rsidR="00703003" w:rsidRPr="00A85913" w:rsidRDefault="00703003" w:rsidP="00436A8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Qty</w:t>
            </w:r>
          </w:p>
        </w:tc>
        <w:tc>
          <w:tcPr>
            <w:tcW w:w="4035" w:type="pct"/>
            <w:gridSpan w:val="28"/>
            <w:shd w:val="clear" w:color="auto" w:fill="E0E0E0"/>
            <w:vAlign w:val="center"/>
          </w:tcPr>
          <w:p w14:paraId="7D524C59" w14:textId="77777777" w:rsidR="00703003" w:rsidRPr="00A85913" w:rsidRDefault="00703003" w:rsidP="00436A8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Material</w:t>
            </w:r>
          </w:p>
        </w:tc>
      </w:tr>
      <w:tr w:rsidR="00FB46FC" w:rsidRPr="00A85913" w14:paraId="459670CD" w14:textId="77777777" w:rsidTr="00FB46FC">
        <w:tc>
          <w:tcPr>
            <w:tcW w:w="680" w:type="pct"/>
            <w:vMerge w:val="restart"/>
            <w:vAlign w:val="center"/>
          </w:tcPr>
          <w:p w14:paraId="36F131CC" w14:textId="77777777" w:rsidR="00FB46FC" w:rsidRPr="00A85913" w:rsidRDefault="00FB46FC" w:rsidP="0059134A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Bottle</w:t>
            </w:r>
          </w:p>
        </w:tc>
        <w:tc>
          <w:tcPr>
            <w:tcW w:w="286" w:type="pct"/>
            <w:gridSpan w:val="2"/>
            <w:vMerge w:val="restart"/>
            <w:shd w:val="clear" w:color="auto" w:fill="auto"/>
            <w:vAlign w:val="center"/>
          </w:tcPr>
          <w:p w14:paraId="5E103593" w14:textId="630BD86B" w:rsidR="00FB46FC" w:rsidRPr="00A85913" w:rsidRDefault="00FB46FC" w:rsidP="0059134A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16" w:type="pct"/>
            <w:gridSpan w:val="2"/>
            <w:vAlign w:val="center"/>
          </w:tcPr>
          <w:p w14:paraId="2EE439C5" w14:textId="77777777" w:rsidR="00FB46FC" w:rsidRPr="00A85913" w:rsidRDefault="00FB46FC" w:rsidP="0059134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HDPE</w:t>
            </w:r>
          </w:p>
        </w:tc>
        <w:tc>
          <w:tcPr>
            <w:tcW w:w="758" w:type="pct"/>
            <w:gridSpan w:val="6"/>
            <w:vAlign w:val="center"/>
          </w:tcPr>
          <w:p w14:paraId="04890D97" w14:textId="77777777" w:rsidR="00FB46FC" w:rsidRPr="00A85913" w:rsidRDefault="00FB46FC" w:rsidP="0059134A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43" w:type="pct"/>
            <w:gridSpan w:val="4"/>
            <w:vAlign w:val="center"/>
          </w:tcPr>
          <w:p w14:paraId="18DB1739" w14:textId="77777777" w:rsidR="00FB46FC" w:rsidRPr="00A85913" w:rsidRDefault="00FB46FC" w:rsidP="0059134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Color</w:t>
            </w:r>
          </w:p>
        </w:tc>
        <w:tc>
          <w:tcPr>
            <w:tcW w:w="626" w:type="pct"/>
            <w:gridSpan w:val="5"/>
            <w:vAlign w:val="center"/>
          </w:tcPr>
          <w:p w14:paraId="449887AB" w14:textId="77777777" w:rsidR="00FB46FC" w:rsidRPr="00A85913" w:rsidRDefault="00FB46FC" w:rsidP="0059134A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26" w:type="pct"/>
            <w:gridSpan w:val="5"/>
            <w:vAlign w:val="center"/>
          </w:tcPr>
          <w:p w14:paraId="2816B67B" w14:textId="0181136C" w:rsidR="00FB46FC" w:rsidRPr="00A85913" w:rsidRDefault="00FB46FC" w:rsidP="0059134A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965" w:type="pct"/>
            <w:gridSpan w:val="6"/>
            <w:vAlign w:val="center"/>
          </w:tcPr>
          <w:p w14:paraId="21474107" w14:textId="77777777" w:rsidR="00FB46FC" w:rsidRPr="00A85913" w:rsidRDefault="00FB46FC" w:rsidP="0059134A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624062" w:rsidRPr="00A85913" w14:paraId="24EDC766" w14:textId="77777777" w:rsidTr="008D6155">
        <w:tc>
          <w:tcPr>
            <w:tcW w:w="680" w:type="pct"/>
            <w:vMerge/>
            <w:vAlign w:val="center"/>
          </w:tcPr>
          <w:p w14:paraId="37723859" w14:textId="77777777" w:rsidR="004C2CD3" w:rsidRPr="00A85913" w:rsidRDefault="004C2CD3" w:rsidP="00394BE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86" w:type="pct"/>
            <w:gridSpan w:val="2"/>
            <w:vMerge/>
            <w:shd w:val="clear" w:color="auto" w:fill="auto"/>
            <w:vAlign w:val="center"/>
          </w:tcPr>
          <w:p w14:paraId="33E879F0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831" w:type="pct"/>
            <w:gridSpan w:val="5"/>
            <w:vAlign w:val="center"/>
          </w:tcPr>
          <w:p w14:paraId="789AAA3A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Linear Index</w:t>
            </w:r>
          </w:p>
        </w:tc>
        <w:tc>
          <w:tcPr>
            <w:tcW w:w="986" w:type="pct"/>
            <w:gridSpan w:val="7"/>
            <w:vAlign w:val="center"/>
          </w:tcPr>
          <w:p w14:paraId="60815C31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304SS / HDPE</w:t>
            </w:r>
          </w:p>
        </w:tc>
        <w:tc>
          <w:tcPr>
            <w:tcW w:w="481" w:type="pct"/>
            <w:gridSpan w:val="4"/>
            <w:vAlign w:val="center"/>
          </w:tcPr>
          <w:p w14:paraId="5DBABE02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87" w:type="pct"/>
            <w:gridSpan w:val="11"/>
            <w:vAlign w:val="center"/>
          </w:tcPr>
          <w:p w14:paraId="60183661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Tivar ESD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(check weigh)</w:t>
            </w:r>
          </w:p>
        </w:tc>
        <w:tc>
          <w:tcPr>
            <w:tcW w:w="249" w:type="pct"/>
            <w:vAlign w:val="center"/>
          </w:tcPr>
          <w:p w14:paraId="1BEB1769" w14:textId="77777777" w:rsidR="004C2CD3" w:rsidRPr="00A85913" w:rsidRDefault="004C2CD3" w:rsidP="00394BE6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B46FC" w:rsidRPr="00A85913" w14:paraId="6539C11D" w14:textId="77777777" w:rsidTr="00FB46FC">
        <w:tc>
          <w:tcPr>
            <w:tcW w:w="680" w:type="pct"/>
            <w:vMerge/>
            <w:vAlign w:val="center"/>
          </w:tcPr>
          <w:p w14:paraId="51076CFE" w14:textId="77777777" w:rsidR="00FB46FC" w:rsidRPr="00A85913" w:rsidRDefault="00FB46FC" w:rsidP="004C2CD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86" w:type="pct"/>
            <w:gridSpan w:val="2"/>
            <w:vMerge/>
            <w:shd w:val="clear" w:color="auto" w:fill="auto"/>
            <w:vAlign w:val="center"/>
          </w:tcPr>
          <w:p w14:paraId="24ED3D6B" w14:textId="77777777" w:rsidR="00FB46FC" w:rsidRPr="00A85913" w:rsidRDefault="00FB46FC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61" w:type="pct"/>
            <w:gridSpan w:val="3"/>
            <w:vAlign w:val="center"/>
          </w:tcPr>
          <w:p w14:paraId="3C59EFFD" w14:textId="77777777" w:rsidR="00FB46FC" w:rsidRPr="00A85913" w:rsidRDefault="00FB46FC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Antistatic</w:t>
            </w:r>
          </w:p>
        </w:tc>
        <w:tc>
          <w:tcPr>
            <w:tcW w:w="501" w:type="pct"/>
            <w:gridSpan w:val="3"/>
            <w:vAlign w:val="center"/>
          </w:tcPr>
          <w:p w14:paraId="615886A3" w14:textId="77777777" w:rsidR="00FB46FC" w:rsidRPr="00A85913" w:rsidRDefault="00FB46FC" w:rsidP="004C2C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872" w:type="pct"/>
            <w:gridSpan w:val="22"/>
            <w:vAlign w:val="center"/>
          </w:tcPr>
          <w:p w14:paraId="6DD6D1C1" w14:textId="77777777" w:rsidR="00FB46FC" w:rsidRPr="00A85913" w:rsidRDefault="00FB46FC" w:rsidP="004C2CD3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C41859" w:rsidRPr="00A85913" w14:paraId="7BB9809F" w14:textId="77777777" w:rsidTr="00FB46FC">
        <w:tc>
          <w:tcPr>
            <w:tcW w:w="680" w:type="pct"/>
            <w:vAlign w:val="center"/>
          </w:tcPr>
          <w:p w14:paraId="73B253DE" w14:textId="77777777" w:rsidR="004C2CD3" w:rsidRPr="00A85913" w:rsidRDefault="004C2CD3" w:rsidP="004C2CD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Plug</w:t>
            </w:r>
          </w:p>
        </w:tc>
        <w:tc>
          <w:tcPr>
            <w:tcW w:w="286" w:type="pct"/>
            <w:gridSpan w:val="2"/>
            <w:shd w:val="clear" w:color="auto" w:fill="auto"/>
            <w:vAlign w:val="center"/>
          </w:tcPr>
          <w:p w14:paraId="1B485FCA" w14:textId="587A7768" w:rsidR="004C2CD3" w:rsidRPr="00A85913" w:rsidRDefault="004C2CD3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61" w:type="pct"/>
            <w:gridSpan w:val="3"/>
            <w:vAlign w:val="center"/>
          </w:tcPr>
          <w:p w14:paraId="428F90D7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304</w:t>
            </w:r>
          </w:p>
        </w:tc>
        <w:tc>
          <w:tcPr>
            <w:tcW w:w="501" w:type="pct"/>
            <w:gridSpan w:val="3"/>
            <w:vAlign w:val="center"/>
          </w:tcPr>
          <w:p w14:paraId="18B45463" w14:textId="13765273" w:rsidR="004C2CD3" w:rsidRPr="008D6155" w:rsidRDefault="0091118C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lang w:val="en-CA"/>
              </w:rPr>
              <w:t>{{plug_ss304_check}}</w:t>
            </w:r>
          </w:p>
        </w:tc>
        <w:tc>
          <w:tcPr>
            <w:tcW w:w="541" w:type="pct"/>
            <w:gridSpan w:val="5"/>
            <w:vAlign w:val="center"/>
          </w:tcPr>
          <w:p w14:paraId="591609FE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316</w:t>
            </w:r>
          </w:p>
        </w:tc>
        <w:tc>
          <w:tcPr>
            <w:tcW w:w="2331" w:type="pct"/>
            <w:gridSpan w:val="17"/>
            <w:vAlign w:val="center"/>
          </w:tcPr>
          <w:p w14:paraId="3D8A3FAC" w14:textId="726D4FDB" w:rsidR="004C2CD3" w:rsidRPr="008D6155" w:rsidRDefault="0091118C" w:rsidP="00FD6FBB">
            <w:pPr>
              <w:ind w:left="346"/>
              <w:rPr>
                <w:rFonts w:ascii="Arial" w:hAnsi="Arial" w:cs="Arial"/>
                <w:sz w:val="24"/>
                <w:lang w:val="en-CA"/>
              </w:rPr>
            </w:pPr>
            <w:r w:rsidRPr="008D6155">
              <w:rPr>
                <w:rFonts w:ascii="Arial" w:hAnsi="Arial" w:cs="Arial"/>
                <w:lang w:val="en-CA"/>
              </w:rPr>
              <w:t>{{plug_ss316_check}}</w:t>
            </w:r>
          </w:p>
        </w:tc>
      </w:tr>
      <w:tr w:rsidR="00C41859" w:rsidRPr="00A85913" w14:paraId="66B454EF" w14:textId="77777777" w:rsidTr="008D6155">
        <w:tc>
          <w:tcPr>
            <w:tcW w:w="680" w:type="pct"/>
            <w:vAlign w:val="center"/>
          </w:tcPr>
          <w:p w14:paraId="16885D7C" w14:textId="77777777" w:rsidR="004C2CD3" w:rsidRPr="00A85913" w:rsidRDefault="004C2CD3" w:rsidP="004C2CD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Cap</w:t>
            </w:r>
          </w:p>
        </w:tc>
        <w:tc>
          <w:tcPr>
            <w:tcW w:w="286" w:type="pct"/>
            <w:gridSpan w:val="2"/>
            <w:shd w:val="clear" w:color="auto" w:fill="auto"/>
            <w:vAlign w:val="center"/>
          </w:tcPr>
          <w:p w14:paraId="08770C22" w14:textId="6D43B841" w:rsidR="004C2CD3" w:rsidRPr="00A85913" w:rsidRDefault="004C2CD3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61" w:type="pct"/>
            <w:gridSpan w:val="3"/>
            <w:vAlign w:val="center"/>
          </w:tcPr>
          <w:p w14:paraId="5A191CA9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304</w:t>
            </w:r>
          </w:p>
        </w:tc>
        <w:tc>
          <w:tcPr>
            <w:tcW w:w="501" w:type="pct"/>
            <w:gridSpan w:val="3"/>
            <w:vAlign w:val="center"/>
          </w:tcPr>
          <w:p w14:paraId="106D74F6" w14:textId="75FD68B3" w:rsidR="004C2CD3" w:rsidRPr="008D6155" w:rsidRDefault="0091118C" w:rsidP="004C2CD3">
            <w:pPr>
              <w:jc w:val="center"/>
              <w:rPr>
                <w:rFonts w:ascii="Arial" w:hAnsi="Arial" w:cs="Arial"/>
                <w:lang w:val="en-CA"/>
              </w:rPr>
            </w:pPr>
            <w:r w:rsidRPr="008D6155">
              <w:rPr>
                <w:rFonts w:ascii="Arial" w:hAnsi="Arial" w:cs="Arial"/>
                <w:lang w:val="en-CA"/>
              </w:rPr>
              <w:t>{{cap_ss304_check}}</w:t>
            </w:r>
          </w:p>
        </w:tc>
        <w:tc>
          <w:tcPr>
            <w:tcW w:w="541" w:type="pct"/>
            <w:gridSpan w:val="5"/>
            <w:vAlign w:val="center"/>
          </w:tcPr>
          <w:p w14:paraId="522CB49E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316</w:t>
            </w:r>
          </w:p>
        </w:tc>
        <w:tc>
          <w:tcPr>
            <w:tcW w:w="500" w:type="pct"/>
            <w:gridSpan w:val="3"/>
            <w:vAlign w:val="center"/>
          </w:tcPr>
          <w:p w14:paraId="1819F488" w14:textId="4A3A365E" w:rsidR="004C2CD3" w:rsidRPr="008D6155" w:rsidRDefault="0091118C" w:rsidP="004C2CD3">
            <w:pPr>
              <w:jc w:val="center"/>
              <w:rPr>
                <w:rFonts w:ascii="Arial" w:hAnsi="Arial" w:cs="Arial"/>
                <w:lang w:val="en-CA"/>
              </w:rPr>
            </w:pPr>
            <w:r w:rsidRPr="008D6155">
              <w:rPr>
                <w:rFonts w:ascii="Arial" w:hAnsi="Arial" w:cs="Arial"/>
                <w:lang w:val="en-CA"/>
              </w:rPr>
              <w:t>{{cap_ss316_check}}</w:t>
            </w:r>
          </w:p>
        </w:tc>
        <w:tc>
          <w:tcPr>
            <w:tcW w:w="1582" w:type="pct"/>
            <w:gridSpan w:val="13"/>
            <w:vAlign w:val="center"/>
          </w:tcPr>
          <w:p w14:paraId="36C6C4CC" w14:textId="77777777" w:rsidR="004C2CD3" w:rsidRPr="00AC6D3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C6D33">
              <w:rPr>
                <w:rFonts w:ascii="Arial" w:hAnsi="Arial" w:cs="Arial"/>
                <w:b/>
                <w:sz w:val="24"/>
                <w:lang w:val="en-CA"/>
              </w:rPr>
              <w:t>Urethane Insert</w:t>
            </w:r>
          </w:p>
        </w:tc>
        <w:tc>
          <w:tcPr>
            <w:tcW w:w="249" w:type="pct"/>
            <w:vAlign w:val="center"/>
          </w:tcPr>
          <w:p w14:paraId="02789337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24062" w:rsidRPr="00A85913" w14:paraId="704906E4" w14:textId="77777777" w:rsidTr="001A48C0">
        <w:tblPrEx>
          <w:jc w:val="center"/>
        </w:tblPrEx>
        <w:trPr>
          <w:jc w:val="center"/>
        </w:trPr>
        <w:tc>
          <w:tcPr>
            <w:tcW w:w="680" w:type="pct"/>
            <w:vAlign w:val="center"/>
          </w:tcPr>
          <w:p w14:paraId="2F2B3842" w14:textId="77777777" w:rsidR="004C2CD3" w:rsidRPr="00A85913" w:rsidRDefault="004C2CD3" w:rsidP="004C2CD3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Elevator </w:t>
            </w:r>
            <w:r w:rsidR="000269ED">
              <w:rPr>
                <w:rFonts w:ascii="Arial" w:hAnsi="Arial" w:cs="Arial"/>
                <w:b/>
                <w:bCs/>
                <w:sz w:val="24"/>
                <w:lang w:val="en-CA"/>
              </w:rPr>
              <w:t>S</w:t>
            </w: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lats</w:t>
            </w:r>
          </w:p>
        </w:tc>
        <w:tc>
          <w:tcPr>
            <w:tcW w:w="286" w:type="pct"/>
            <w:gridSpan w:val="2"/>
            <w:shd w:val="clear" w:color="auto" w:fill="auto"/>
            <w:vAlign w:val="center"/>
          </w:tcPr>
          <w:p w14:paraId="281A07E1" w14:textId="5A008FE5" w:rsidR="004C2CD3" w:rsidRPr="00A85913" w:rsidRDefault="004C2CD3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shd w:val="clear" w:color="auto" w:fill="auto"/>
            <w:vAlign w:val="center"/>
          </w:tcPr>
          <w:p w14:paraId="09AD1CA8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Aluminum</w:t>
            </w:r>
          </w:p>
        </w:tc>
        <w:tc>
          <w:tcPr>
            <w:tcW w:w="443" w:type="pct"/>
            <w:gridSpan w:val="4"/>
            <w:shd w:val="clear" w:color="auto" w:fill="auto"/>
            <w:vAlign w:val="center"/>
          </w:tcPr>
          <w:p w14:paraId="51310B4F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49" w:type="pct"/>
            <w:gridSpan w:val="7"/>
            <w:shd w:val="clear" w:color="auto" w:fill="auto"/>
            <w:vAlign w:val="center"/>
          </w:tcPr>
          <w:p w14:paraId="618BAAF7" w14:textId="77777777" w:rsidR="004C2CD3" w:rsidRPr="00A85913" w:rsidRDefault="004C2CD3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1468" w:type="pct"/>
            <w:gridSpan w:val="9"/>
            <w:shd w:val="clear" w:color="auto" w:fill="auto"/>
            <w:vAlign w:val="center"/>
          </w:tcPr>
          <w:p w14:paraId="462ABAB2" w14:textId="77777777" w:rsidR="004C2CD3" w:rsidRPr="00A85913" w:rsidRDefault="004C2CD3" w:rsidP="004C2CD3">
            <w:pPr>
              <w:ind w:left="346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087DD8" w:rsidRPr="00A85913" w14:paraId="7021FF26" w14:textId="77777777" w:rsidTr="008D6155">
        <w:tc>
          <w:tcPr>
            <w:tcW w:w="680" w:type="pct"/>
            <w:vMerge w:val="restart"/>
            <w:vAlign w:val="center"/>
          </w:tcPr>
          <w:p w14:paraId="3C9A5CED" w14:textId="77777777" w:rsidR="003B3A95" w:rsidRPr="00F812FF" w:rsidRDefault="003B3A95" w:rsidP="004C2CD3">
            <w:pPr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lastRenderedPageBreak/>
              <w:t>Sea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Mat’l</w:t>
            </w:r>
            <w:proofErr w:type="spellEnd"/>
          </w:p>
        </w:tc>
        <w:tc>
          <w:tcPr>
            <w:tcW w:w="286" w:type="pct"/>
            <w:gridSpan w:val="2"/>
            <w:vMerge w:val="restart"/>
            <w:shd w:val="clear" w:color="auto" w:fill="auto"/>
            <w:vAlign w:val="center"/>
          </w:tcPr>
          <w:p w14:paraId="08EBD2EF" w14:textId="629D2ED0" w:rsidR="003B3A95" w:rsidRPr="00A85913" w:rsidRDefault="003B3A95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788" w:type="pct"/>
            <w:gridSpan w:val="4"/>
            <w:vAlign w:val="center"/>
          </w:tcPr>
          <w:p w14:paraId="5A07BE57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PTFE (Teflon)</w:t>
            </w:r>
          </w:p>
        </w:tc>
        <w:tc>
          <w:tcPr>
            <w:tcW w:w="586" w:type="pct"/>
            <w:gridSpan w:val="4"/>
            <w:vAlign w:val="center"/>
          </w:tcPr>
          <w:p w14:paraId="761DED30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43" w:type="pct"/>
            <w:gridSpan w:val="4"/>
            <w:tcBorders>
              <w:bottom w:val="single" w:sz="4" w:space="0" w:color="auto"/>
            </w:tcBorders>
            <w:vAlign w:val="center"/>
          </w:tcPr>
          <w:p w14:paraId="7521459E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Viton</w:t>
            </w:r>
          </w:p>
        </w:tc>
        <w:tc>
          <w:tcPr>
            <w:tcW w:w="467" w:type="pct"/>
            <w:gridSpan w:val="3"/>
            <w:tcBorders>
              <w:bottom w:val="single" w:sz="4" w:space="0" w:color="auto"/>
            </w:tcBorders>
            <w:vAlign w:val="center"/>
          </w:tcPr>
          <w:p w14:paraId="1878AFEB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5" w:type="pct"/>
            <w:gridSpan w:val="6"/>
            <w:tcBorders>
              <w:bottom w:val="single" w:sz="4" w:space="0" w:color="auto"/>
            </w:tcBorders>
            <w:vAlign w:val="center"/>
          </w:tcPr>
          <w:p w14:paraId="6901850A" w14:textId="77777777" w:rsidR="003B3A95" w:rsidRPr="00E26674" w:rsidRDefault="003B3A95" w:rsidP="004C2C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Silicone</w:t>
            </w:r>
          </w:p>
        </w:tc>
        <w:tc>
          <w:tcPr>
            <w:tcW w:w="250" w:type="pct"/>
            <w:gridSpan w:val="2"/>
            <w:tcBorders>
              <w:bottom w:val="single" w:sz="4" w:space="0" w:color="auto"/>
            </w:tcBorders>
            <w:vAlign w:val="center"/>
          </w:tcPr>
          <w:p w14:paraId="7A59B316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6" w:type="pct"/>
            <w:gridSpan w:val="4"/>
            <w:tcBorders>
              <w:bottom w:val="single" w:sz="4" w:space="0" w:color="auto"/>
            </w:tcBorders>
            <w:vAlign w:val="center"/>
          </w:tcPr>
          <w:p w14:paraId="5E3846C1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Buna</w:t>
            </w:r>
          </w:p>
        </w:tc>
        <w:tc>
          <w:tcPr>
            <w:tcW w:w="249" w:type="pct"/>
            <w:tcBorders>
              <w:bottom w:val="single" w:sz="4" w:space="0" w:color="auto"/>
            </w:tcBorders>
            <w:vAlign w:val="center"/>
          </w:tcPr>
          <w:p w14:paraId="2FFF4C61" w14:textId="77777777" w:rsidR="003B3A95" w:rsidRPr="00A85913" w:rsidRDefault="003B3A95" w:rsidP="004C2CD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24062" w:rsidRPr="00A85913" w14:paraId="1F2524D9" w14:textId="77777777" w:rsidTr="008D6155">
        <w:tc>
          <w:tcPr>
            <w:tcW w:w="680" w:type="pct"/>
            <w:vMerge/>
            <w:vAlign w:val="center"/>
          </w:tcPr>
          <w:p w14:paraId="634653CE" w14:textId="77777777" w:rsidR="005E18BC" w:rsidRDefault="005E18BC" w:rsidP="005E18B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286" w:type="pct"/>
            <w:gridSpan w:val="2"/>
            <w:vMerge/>
            <w:shd w:val="clear" w:color="auto" w:fill="auto"/>
            <w:vAlign w:val="center"/>
          </w:tcPr>
          <w:p w14:paraId="1C0A018C" w14:textId="77777777" w:rsidR="005E18BC" w:rsidRPr="00A85913" w:rsidRDefault="005E18BC" w:rsidP="005E18BC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788" w:type="pct"/>
            <w:gridSpan w:val="4"/>
            <w:vAlign w:val="center"/>
          </w:tcPr>
          <w:p w14:paraId="46EA0710" w14:textId="77777777" w:rsidR="005E18BC" w:rsidRPr="00A85913" w:rsidRDefault="005E18BC" w:rsidP="005E18BC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EPDM</w:t>
            </w:r>
          </w:p>
        </w:tc>
        <w:tc>
          <w:tcPr>
            <w:tcW w:w="586" w:type="pct"/>
            <w:gridSpan w:val="4"/>
            <w:vAlign w:val="center"/>
          </w:tcPr>
          <w:p w14:paraId="1B1DDB4A" w14:textId="77777777" w:rsidR="005E18BC" w:rsidRPr="00A85913" w:rsidRDefault="005E18BC" w:rsidP="005E18B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10" w:type="pct"/>
            <w:gridSpan w:val="7"/>
            <w:tcBorders>
              <w:right w:val="single" w:sz="4" w:space="0" w:color="auto"/>
            </w:tcBorders>
            <w:vAlign w:val="center"/>
          </w:tcPr>
          <w:p w14:paraId="63725DA1" w14:textId="77777777" w:rsidR="005E18BC" w:rsidRPr="00A85913" w:rsidRDefault="005E18BC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Selected by: </w:t>
            </w:r>
          </w:p>
        </w:tc>
        <w:tc>
          <w:tcPr>
            <w:tcW w:w="625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EC8B9" w14:textId="77777777" w:rsidR="005E18BC" w:rsidRPr="005E18BC" w:rsidRDefault="005E18BC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proofErr w:type="spellStart"/>
            <w:r w:rsidRPr="005E18B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Capmatic</w:t>
            </w:r>
            <w:proofErr w:type="spellEnd"/>
          </w:p>
        </w:tc>
        <w:tc>
          <w:tcPr>
            <w:tcW w:w="25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E735E0" w14:textId="77777777" w:rsidR="005E18BC" w:rsidRDefault="005E18BC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6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0AB5F4" w14:textId="77777777" w:rsidR="005E18BC" w:rsidRPr="005E18BC" w:rsidRDefault="005E18BC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5E18B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249" w:type="pct"/>
            <w:tcBorders>
              <w:left w:val="single" w:sz="4" w:space="0" w:color="auto"/>
            </w:tcBorders>
            <w:vAlign w:val="center"/>
          </w:tcPr>
          <w:p w14:paraId="45F33AD7" w14:textId="77777777" w:rsidR="005E18BC" w:rsidRPr="00A85913" w:rsidRDefault="005E18BC" w:rsidP="005E18B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087DD8" w:rsidRPr="00A85913" w14:paraId="17583DDC" w14:textId="77777777" w:rsidTr="008D6155">
        <w:tc>
          <w:tcPr>
            <w:tcW w:w="680" w:type="pct"/>
            <w:vMerge w:val="restart"/>
            <w:vAlign w:val="center"/>
          </w:tcPr>
          <w:p w14:paraId="6F034B08" w14:textId="77777777" w:rsidR="007F2AC4" w:rsidRPr="00A85913" w:rsidRDefault="007F2AC4" w:rsidP="005E18BC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Tubing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Mat’l</w:t>
            </w:r>
            <w:proofErr w:type="spellEnd"/>
          </w:p>
        </w:tc>
        <w:tc>
          <w:tcPr>
            <w:tcW w:w="286" w:type="pct"/>
            <w:gridSpan w:val="2"/>
            <w:vMerge w:val="restart"/>
            <w:shd w:val="clear" w:color="auto" w:fill="auto"/>
            <w:vAlign w:val="center"/>
          </w:tcPr>
          <w:p w14:paraId="6C626691" w14:textId="4319CD9C" w:rsidR="007F2AC4" w:rsidRPr="00A85913" w:rsidRDefault="007F2AC4" w:rsidP="005E18BC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788" w:type="pct"/>
            <w:gridSpan w:val="4"/>
            <w:vAlign w:val="center"/>
          </w:tcPr>
          <w:p w14:paraId="1605C1D6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Polyethylene</w:t>
            </w:r>
          </w:p>
        </w:tc>
        <w:tc>
          <w:tcPr>
            <w:tcW w:w="586" w:type="pct"/>
            <w:gridSpan w:val="4"/>
            <w:vAlign w:val="center"/>
          </w:tcPr>
          <w:p w14:paraId="75E9FDA4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17" w:type="pct"/>
            <w:gridSpan w:val="5"/>
            <w:vAlign w:val="center"/>
          </w:tcPr>
          <w:p w14:paraId="2CB460AF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Braded PVC</w:t>
            </w:r>
          </w:p>
        </w:tc>
        <w:tc>
          <w:tcPr>
            <w:tcW w:w="293" w:type="pct"/>
            <w:gridSpan w:val="2"/>
            <w:vAlign w:val="center"/>
          </w:tcPr>
          <w:p w14:paraId="1EEDE6D4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5" w:type="pct"/>
            <w:gridSpan w:val="6"/>
            <w:vAlign w:val="center"/>
          </w:tcPr>
          <w:p w14:paraId="27BD10E9" w14:textId="77777777" w:rsidR="007F2AC4" w:rsidRPr="00E26674" w:rsidRDefault="007F2AC4" w:rsidP="005E18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Silicone</w:t>
            </w:r>
          </w:p>
        </w:tc>
        <w:tc>
          <w:tcPr>
            <w:tcW w:w="250" w:type="pct"/>
            <w:gridSpan w:val="2"/>
            <w:vAlign w:val="center"/>
          </w:tcPr>
          <w:p w14:paraId="1B3E6F79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6" w:type="pct"/>
            <w:gridSpan w:val="4"/>
            <w:tcBorders>
              <w:bottom w:val="single" w:sz="4" w:space="0" w:color="auto"/>
            </w:tcBorders>
            <w:vAlign w:val="center"/>
          </w:tcPr>
          <w:p w14:paraId="45472A9B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Other</w:t>
            </w:r>
          </w:p>
        </w:tc>
        <w:tc>
          <w:tcPr>
            <w:tcW w:w="249" w:type="pct"/>
            <w:vAlign w:val="center"/>
          </w:tcPr>
          <w:p w14:paraId="563A583F" w14:textId="77777777" w:rsidR="007F2AC4" w:rsidRPr="00A85913" w:rsidRDefault="007F2AC4" w:rsidP="005E18BC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BF6F0A" w:rsidRPr="00A85913" w14:paraId="57939DBA" w14:textId="77777777" w:rsidTr="008D6155">
        <w:trPr>
          <w:trHeight w:val="402"/>
        </w:trPr>
        <w:tc>
          <w:tcPr>
            <w:tcW w:w="680" w:type="pct"/>
            <w:vMerge/>
            <w:vAlign w:val="center"/>
          </w:tcPr>
          <w:p w14:paraId="2F49D3A6" w14:textId="77777777" w:rsidR="00BF6F0A" w:rsidRDefault="00BF6F0A" w:rsidP="007F2AC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286" w:type="pct"/>
            <w:gridSpan w:val="2"/>
            <w:vMerge/>
            <w:shd w:val="clear" w:color="auto" w:fill="auto"/>
            <w:vAlign w:val="center"/>
          </w:tcPr>
          <w:p w14:paraId="3E496005" w14:textId="77777777" w:rsidR="00BF6F0A" w:rsidRPr="00A85913" w:rsidRDefault="00BF6F0A" w:rsidP="007F2AC4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right w:val="single" w:sz="4" w:space="0" w:color="auto"/>
            </w:tcBorders>
            <w:vAlign w:val="center"/>
          </w:tcPr>
          <w:p w14:paraId="1FF57C0E" w14:textId="77777777" w:rsidR="00BF6F0A" w:rsidRPr="00A85913" w:rsidRDefault="00BF6F0A" w:rsidP="007F2AC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Selected by: </w:t>
            </w:r>
          </w:p>
        </w:tc>
        <w:tc>
          <w:tcPr>
            <w:tcW w:w="617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4EF91" w14:textId="77777777" w:rsidR="00BF6F0A" w:rsidRDefault="00BF6F0A" w:rsidP="007F2A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proofErr w:type="spellStart"/>
            <w:r w:rsidRPr="005E18B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Capmatic</w:t>
            </w:r>
            <w:proofErr w:type="spellEnd"/>
          </w:p>
        </w:tc>
        <w:tc>
          <w:tcPr>
            <w:tcW w:w="29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75647" w14:textId="77777777" w:rsidR="00BF6F0A" w:rsidRPr="00A85913" w:rsidRDefault="00BF6F0A" w:rsidP="007F2AC4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25" w:type="pct"/>
            <w:gridSpan w:val="6"/>
            <w:vAlign w:val="center"/>
          </w:tcPr>
          <w:p w14:paraId="4C05E25F" w14:textId="77777777" w:rsidR="00BF6F0A" w:rsidRDefault="00BF6F0A" w:rsidP="007F2AC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5E18B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250" w:type="pct"/>
            <w:gridSpan w:val="2"/>
            <w:vAlign w:val="center"/>
          </w:tcPr>
          <w:p w14:paraId="18CA24AA" w14:textId="77777777" w:rsidR="00BF6F0A" w:rsidRPr="00A85913" w:rsidRDefault="00BF6F0A" w:rsidP="007F2AC4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75" w:type="pct"/>
            <w:gridSpan w:val="5"/>
            <w:vAlign w:val="center"/>
          </w:tcPr>
          <w:p w14:paraId="34846E98" w14:textId="77777777" w:rsidR="00BF6F0A" w:rsidRPr="00A85913" w:rsidRDefault="00BF6F0A" w:rsidP="007F2AC4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B46FC" w:rsidRPr="00A85913" w14:paraId="2902DC86" w14:textId="77777777" w:rsidTr="008D6155">
        <w:trPr>
          <w:trHeight w:val="384"/>
        </w:trPr>
        <w:tc>
          <w:tcPr>
            <w:tcW w:w="680" w:type="pct"/>
            <w:vAlign w:val="center"/>
          </w:tcPr>
          <w:p w14:paraId="48291C38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Tablet</w:t>
            </w:r>
          </w:p>
        </w:tc>
        <w:tc>
          <w:tcPr>
            <w:tcW w:w="286" w:type="pct"/>
            <w:gridSpan w:val="2"/>
            <w:vMerge/>
            <w:shd w:val="clear" w:color="auto" w:fill="auto"/>
            <w:vAlign w:val="center"/>
          </w:tcPr>
          <w:p w14:paraId="6C2C6B14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4DD31" w14:textId="77777777" w:rsidR="00FB46FC" w:rsidRDefault="00FB46FC" w:rsidP="00FB46F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Acetal</w:t>
            </w:r>
          </w:p>
        </w:tc>
        <w:tc>
          <w:tcPr>
            <w:tcW w:w="3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F9AB4" w14:textId="77777777" w:rsidR="00FB46FC" w:rsidRPr="0084672F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84672F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672F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84672F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688C5" w14:textId="77777777" w:rsidR="00FB46FC" w:rsidRPr="00FB46FC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Color</w:t>
            </w:r>
          </w:p>
        </w:tc>
        <w:tc>
          <w:tcPr>
            <w:tcW w:w="6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9B426" w14:textId="54569F5D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71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8AEEC" w14:textId="3D37BADD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316L</w:t>
            </w:r>
          </w:p>
        </w:tc>
        <w:tc>
          <w:tcPr>
            <w:tcW w:w="4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197A1" w14:textId="5CDD0013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FB46FC" w:rsidRPr="00A85913" w14:paraId="31941CB0" w14:textId="77777777" w:rsidTr="008D6155">
        <w:trPr>
          <w:trHeight w:val="456"/>
        </w:trPr>
        <w:tc>
          <w:tcPr>
            <w:tcW w:w="680" w:type="pct"/>
            <w:vAlign w:val="center"/>
          </w:tcPr>
          <w:p w14:paraId="6DD2BCC5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Desiccant</w:t>
            </w:r>
          </w:p>
        </w:tc>
        <w:tc>
          <w:tcPr>
            <w:tcW w:w="286" w:type="pct"/>
            <w:gridSpan w:val="2"/>
            <w:vMerge/>
            <w:shd w:val="clear" w:color="auto" w:fill="auto"/>
            <w:vAlign w:val="center"/>
          </w:tcPr>
          <w:p w14:paraId="48A0C555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F19C8" w14:textId="77777777" w:rsidR="00FB46FC" w:rsidRDefault="00FB46FC" w:rsidP="00FB46F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Polycarbonate</w:t>
            </w:r>
          </w:p>
        </w:tc>
        <w:tc>
          <w:tcPr>
            <w:tcW w:w="3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31351" w14:textId="77777777" w:rsidR="00FB46FC" w:rsidRPr="0084672F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84672F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672F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84672F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CA4AE" w14:textId="77777777" w:rsidR="00FB46FC" w:rsidRPr="00FB46FC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Color</w:t>
            </w:r>
          </w:p>
        </w:tc>
        <w:tc>
          <w:tcPr>
            <w:tcW w:w="6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67C8D" w14:textId="1DD74958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71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A94ED" w14:textId="6C8F2F66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Other</w:t>
            </w:r>
          </w:p>
        </w:tc>
        <w:tc>
          <w:tcPr>
            <w:tcW w:w="4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A7A4" w14:textId="6281A2AC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FB46FC" w:rsidRPr="00A85913" w14:paraId="461D92ED" w14:textId="77777777" w:rsidTr="008D6155">
        <w:trPr>
          <w:trHeight w:val="438"/>
        </w:trPr>
        <w:tc>
          <w:tcPr>
            <w:tcW w:w="680" w:type="pct"/>
            <w:vAlign w:val="center"/>
          </w:tcPr>
          <w:p w14:paraId="1A1D6B2D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Cotton</w:t>
            </w:r>
          </w:p>
        </w:tc>
        <w:tc>
          <w:tcPr>
            <w:tcW w:w="286" w:type="pct"/>
            <w:gridSpan w:val="2"/>
            <w:vMerge/>
            <w:shd w:val="clear" w:color="auto" w:fill="auto"/>
            <w:vAlign w:val="center"/>
          </w:tcPr>
          <w:p w14:paraId="75A54BA7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4293F" w14:textId="77777777" w:rsidR="00FB46FC" w:rsidRDefault="00FB46FC" w:rsidP="00FB46F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Pet-P</w:t>
            </w:r>
          </w:p>
        </w:tc>
        <w:tc>
          <w:tcPr>
            <w:tcW w:w="3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C7A4C" w14:textId="77777777" w:rsidR="00FB46FC" w:rsidRPr="0084672F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84672F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4672F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84672F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6E999" w14:textId="77777777" w:rsidR="00FB46FC" w:rsidRPr="00FB46FC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Color</w:t>
            </w:r>
          </w:p>
        </w:tc>
        <w:tc>
          <w:tcPr>
            <w:tcW w:w="6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C8D64" w14:textId="0983BC31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71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41D76" w14:textId="25D8B925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FB46FC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Type</w:t>
            </w:r>
          </w:p>
        </w:tc>
        <w:tc>
          <w:tcPr>
            <w:tcW w:w="4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B698F" w14:textId="5E3F35E9" w:rsidR="00FB46FC" w:rsidRPr="00FB46FC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FB46FC" w:rsidRPr="00A85913" w14:paraId="2AB5C39D" w14:textId="77777777" w:rsidTr="008D6155">
        <w:tc>
          <w:tcPr>
            <w:tcW w:w="680" w:type="pct"/>
            <w:vAlign w:val="center"/>
          </w:tcPr>
          <w:p w14:paraId="779A713A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Product Metal Contact Parts</w:t>
            </w:r>
          </w:p>
        </w:tc>
        <w:tc>
          <w:tcPr>
            <w:tcW w:w="286" w:type="pct"/>
            <w:gridSpan w:val="2"/>
            <w:shd w:val="clear" w:color="auto" w:fill="auto"/>
            <w:vAlign w:val="center"/>
          </w:tcPr>
          <w:p w14:paraId="7AF6A3D2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right w:val="single" w:sz="4" w:space="0" w:color="auto"/>
            </w:tcBorders>
            <w:vAlign w:val="center"/>
          </w:tcPr>
          <w:p w14:paraId="62F7A2E7" w14:textId="77777777" w:rsidR="00FB46F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304</w:t>
            </w:r>
          </w:p>
        </w:tc>
        <w:tc>
          <w:tcPr>
            <w:tcW w:w="617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15C3F" w14:textId="77777777" w:rsidR="00FB46FC" w:rsidRPr="005E18B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4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CBF0A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SS 316</w:t>
            </w:r>
            <w:r>
              <w:rPr>
                <w:rFonts w:ascii="Arial" w:hAnsi="Arial" w:cs="Arial"/>
                <w:b/>
                <w:sz w:val="24"/>
                <w:lang w:val="en-CA"/>
              </w:rPr>
              <w:t>L</w:t>
            </w:r>
          </w:p>
        </w:tc>
        <w:tc>
          <w:tcPr>
            <w:tcW w:w="374" w:type="pct"/>
            <w:gridSpan w:val="3"/>
            <w:vAlign w:val="center"/>
          </w:tcPr>
          <w:p w14:paraId="1729E0E4" w14:textId="77777777" w:rsidR="00FB46FC" w:rsidRPr="005E18B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25" w:type="pct"/>
            <w:gridSpan w:val="7"/>
            <w:vAlign w:val="center"/>
          </w:tcPr>
          <w:p w14:paraId="3CA540DA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B46FC" w:rsidRPr="00A85913" w14:paraId="0BB294E9" w14:textId="77777777" w:rsidTr="008D6155">
        <w:tc>
          <w:tcPr>
            <w:tcW w:w="680" w:type="pct"/>
            <w:vMerge w:val="restart"/>
            <w:vAlign w:val="center"/>
          </w:tcPr>
          <w:p w14:paraId="1A1E1E67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Label</w:t>
            </w:r>
          </w:p>
        </w:tc>
        <w:tc>
          <w:tcPr>
            <w:tcW w:w="286" w:type="pct"/>
            <w:gridSpan w:val="2"/>
            <w:vMerge w:val="restart"/>
            <w:shd w:val="clear" w:color="auto" w:fill="auto"/>
            <w:vAlign w:val="center"/>
          </w:tcPr>
          <w:p w14:paraId="10810A05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right w:val="single" w:sz="4" w:space="0" w:color="auto"/>
            </w:tcBorders>
            <w:vAlign w:val="center"/>
          </w:tcPr>
          <w:p w14:paraId="416A28EC" w14:textId="77777777" w:rsidR="00FB46F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1D2C56">
              <w:rPr>
                <w:rFonts w:ascii="Arial" w:hAnsi="Arial" w:cs="Arial"/>
                <w:b/>
                <w:sz w:val="24"/>
                <w:lang w:val="en-CA"/>
              </w:rPr>
              <w:t>No. of Peel Plates</w:t>
            </w:r>
          </w:p>
        </w:tc>
        <w:tc>
          <w:tcPr>
            <w:tcW w:w="617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0CE09" w14:textId="77777777" w:rsidR="00FB46FC" w:rsidRPr="005E18B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544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D031D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E553D3">
              <w:rPr>
                <w:rFonts w:ascii="Arial" w:hAnsi="Arial" w:cs="Arial"/>
                <w:b/>
                <w:sz w:val="24"/>
                <w:lang w:val="en-CA"/>
              </w:rPr>
              <w:t>5-Panel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Rollers</w:t>
            </w:r>
          </w:p>
        </w:tc>
        <w:tc>
          <w:tcPr>
            <w:tcW w:w="374" w:type="pct"/>
            <w:gridSpan w:val="3"/>
            <w:vAlign w:val="center"/>
          </w:tcPr>
          <w:p w14:paraId="6ECD5330" w14:textId="77777777" w:rsidR="00FB46FC" w:rsidRPr="005E18B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460" w:type="pct"/>
            <w:gridSpan w:val="3"/>
            <w:vAlign w:val="center"/>
          </w:tcPr>
          <w:p w14:paraId="55FD489B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B7179A">
              <w:rPr>
                <w:rFonts w:ascii="Arial" w:hAnsi="Arial" w:cs="Arial"/>
                <w:b/>
                <w:sz w:val="24"/>
                <w:lang w:val="en-CA"/>
              </w:rPr>
              <w:t>Wiper</w:t>
            </w:r>
          </w:p>
        </w:tc>
        <w:tc>
          <w:tcPr>
            <w:tcW w:w="665" w:type="pct"/>
            <w:gridSpan w:val="4"/>
            <w:vAlign w:val="center"/>
          </w:tcPr>
          <w:p w14:paraId="70D738FF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B46FC" w:rsidRPr="00A85913" w14:paraId="4290F13F" w14:textId="77777777" w:rsidTr="00FB46FC">
        <w:tc>
          <w:tcPr>
            <w:tcW w:w="680" w:type="pct"/>
            <w:vMerge/>
            <w:vAlign w:val="center"/>
          </w:tcPr>
          <w:p w14:paraId="5D07754D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286" w:type="pct"/>
            <w:gridSpan w:val="2"/>
            <w:vMerge/>
            <w:shd w:val="clear" w:color="auto" w:fill="auto"/>
            <w:vAlign w:val="center"/>
          </w:tcPr>
          <w:p w14:paraId="022BEFD5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1374" w:type="pct"/>
            <w:gridSpan w:val="8"/>
            <w:tcBorders>
              <w:right w:val="single" w:sz="4" w:space="0" w:color="auto"/>
            </w:tcBorders>
            <w:vAlign w:val="center"/>
          </w:tcPr>
          <w:p w14:paraId="6A9C5E39" w14:textId="77777777" w:rsidR="00FB46F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 xml:space="preserve">Wrap Belt &amp; </w:t>
            </w:r>
            <w:proofErr w:type="spellStart"/>
            <w:r>
              <w:rPr>
                <w:rFonts w:ascii="Arial" w:hAnsi="Arial" w:cs="Arial"/>
                <w:b/>
                <w:sz w:val="24"/>
                <w:lang w:val="en-CA"/>
              </w:rPr>
              <w:t>Bkplate</w:t>
            </w:r>
            <w:proofErr w:type="spellEnd"/>
          </w:p>
        </w:tc>
        <w:tc>
          <w:tcPr>
            <w:tcW w:w="617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21F" w14:textId="77777777" w:rsidR="00FB46FC" w:rsidRPr="005E18BC" w:rsidRDefault="00FB46FC" w:rsidP="00356AE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544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D5878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Rollers</w:t>
            </w:r>
          </w:p>
        </w:tc>
        <w:tc>
          <w:tcPr>
            <w:tcW w:w="1499" w:type="pct"/>
            <w:gridSpan w:val="10"/>
            <w:vAlign w:val="center"/>
          </w:tcPr>
          <w:p w14:paraId="6307F00C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B46FC" w:rsidRPr="00A85913" w14:paraId="60FF5BCB" w14:textId="77777777" w:rsidTr="00FB46FC">
        <w:trPr>
          <w:trHeight w:val="288"/>
        </w:trPr>
        <w:tc>
          <w:tcPr>
            <w:tcW w:w="875" w:type="pct"/>
            <w:gridSpan w:val="2"/>
            <w:shd w:val="clear" w:color="auto" w:fill="auto"/>
            <w:vAlign w:val="center"/>
          </w:tcPr>
          <w:p w14:paraId="4D83E583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bookmarkStart w:id="1" w:name="_Hlk36649613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Filling Nozzles</w:t>
            </w:r>
          </w:p>
        </w:tc>
        <w:tc>
          <w:tcPr>
            <w:tcW w:w="4125" w:type="pct"/>
            <w:gridSpan w:val="29"/>
            <w:shd w:val="clear" w:color="auto" w:fill="auto"/>
            <w:vAlign w:val="center"/>
          </w:tcPr>
          <w:p w14:paraId="5808B472" w14:textId="77777777" w:rsidR="00FB46FC" w:rsidRPr="001338FB" w:rsidRDefault="00FB46FC" w:rsidP="00356AE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lang w:val="en-CA"/>
              </w:rPr>
            </w:pPr>
            <w:r w:rsidRPr="001338FB">
              <w:rPr>
                <w:rFonts w:ascii="Arial" w:hAnsi="Arial" w:cs="Arial"/>
                <w:sz w:val="24"/>
                <w:lang w:val="en-CA"/>
              </w:rPr>
              <w:t>x Set</w:t>
            </w:r>
          </w:p>
        </w:tc>
      </w:tr>
      <w:tr w:rsidR="00FB46FC" w:rsidRPr="00A85913" w14:paraId="56C35AFC" w14:textId="77777777" w:rsidTr="00FB46FC">
        <w:trPr>
          <w:trHeight w:val="288"/>
        </w:trPr>
        <w:tc>
          <w:tcPr>
            <w:tcW w:w="875" w:type="pct"/>
            <w:gridSpan w:val="2"/>
            <w:shd w:val="clear" w:color="auto" w:fill="auto"/>
            <w:vAlign w:val="center"/>
          </w:tcPr>
          <w:p w14:paraId="3F71678B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Filling Neck Locators</w:t>
            </w:r>
          </w:p>
        </w:tc>
        <w:tc>
          <w:tcPr>
            <w:tcW w:w="4125" w:type="pct"/>
            <w:gridSpan w:val="29"/>
            <w:shd w:val="clear" w:color="auto" w:fill="auto"/>
            <w:vAlign w:val="center"/>
          </w:tcPr>
          <w:p w14:paraId="7C9E0F71" w14:textId="77777777" w:rsidR="00FB46FC" w:rsidRPr="001338FB" w:rsidRDefault="00FB46FC" w:rsidP="00356AE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lang w:val="en-CA"/>
              </w:rPr>
            </w:pPr>
          </w:p>
        </w:tc>
      </w:tr>
      <w:bookmarkEnd w:id="1"/>
      <w:tr w:rsidR="00FB46FC" w:rsidRPr="00A85913" w14:paraId="18B79151" w14:textId="77777777" w:rsidTr="00FB46FC">
        <w:trPr>
          <w:trHeight w:val="288"/>
        </w:trPr>
        <w:tc>
          <w:tcPr>
            <w:tcW w:w="875" w:type="pct"/>
            <w:gridSpan w:val="2"/>
            <w:shd w:val="clear" w:color="auto" w:fill="auto"/>
            <w:vAlign w:val="center"/>
          </w:tcPr>
          <w:p w14:paraId="1F8655FB" w14:textId="77777777" w:rsidR="00FB46FC" w:rsidRPr="00A85913" w:rsidRDefault="00FB46FC" w:rsidP="00356AE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Tooling ID</w:t>
            </w:r>
          </w:p>
        </w:tc>
        <w:tc>
          <w:tcPr>
            <w:tcW w:w="1295" w:type="pct"/>
            <w:gridSpan w:val="8"/>
            <w:shd w:val="clear" w:color="auto" w:fill="auto"/>
            <w:vAlign w:val="center"/>
          </w:tcPr>
          <w:p w14:paraId="7F9D4F41" w14:textId="77777777" w:rsidR="00FB46FC" w:rsidRPr="00A85913" w:rsidRDefault="00FB46FC" w:rsidP="00356AE7">
            <w:pPr>
              <w:ind w:left="31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459" w:type="pct"/>
            <w:gridSpan w:val="2"/>
            <w:shd w:val="clear" w:color="auto" w:fill="auto"/>
            <w:vAlign w:val="center"/>
          </w:tcPr>
          <w:p w14:paraId="50F65EFB" w14:textId="77777777" w:rsidR="00FB46FC" w:rsidRPr="00F55BDA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42" w:type="pct"/>
            <w:gridSpan w:val="11"/>
            <w:shd w:val="clear" w:color="auto" w:fill="auto"/>
            <w:vAlign w:val="center"/>
          </w:tcPr>
          <w:p w14:paraId="16A6B274" w14:textId="77777777" w:rsidR="00FB46FC" w:rsidRPr="001338FB" w:rsidRDefault="00FB46FC" w:rsidP="00356AE7">
            <w:pPr>
              <w:ind w:left="71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1338FB">
              <w:rPr>
                <w:rFonts w:ascii="Arial" w:hAnsi="Arial" w:cs="Arial"/>
                <w:b/>
                <w:bCs/>
                <w:sz w:val="24"/>
                <w:lang w:val="en-CA"/>
              </w:rPr>
              <w:t>Customer Code</w:t>
            </w:r>
          </w:p>
        </w:tc>
        <w:tc>
          <w:tcPr>
            <w:tcW w:w="1329" w:type="pct"/>
            <w:gridSpan w:val="8"/>
            <w:shd w:val="clear" w:color="auto" w:fill="auto"/>
            <w:vAlign w:val="center"/>
          </w:tcPr>
          <w:p w14:paraId="1418DBDE" w14:textId="77777777" w:rsidR="00FB46FC" w:rsidRPr="00F55BDA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B46FC" w:rsidRPr="00A85913" w14:paraId="4A2F4F60" w14:textId="77777777" w:rsidTr="00FB46FC">
        <w:trPr>
          <w:trHeight w:val="288"/>
        </w:trPr>
        <w:tc>
          <w:tcPr>
            <w:tcW w:w="875" w:type="pct"/>
            <w:gridSpan w:val="2"/>
            <w:shd w:val="clear" w:color="auto" w:fill="auto"/>
            <w:vAlign w:val="center"/>
          </w:tcPr>
          <w:p w14:paraId="554E96B5" w14:textId="77777777" w:rsidR="00FB46FC" w:rsidRDefault="00FB46FC" w:rsidP="00356AE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Tooling Cart</w:t>
            </w:r>
          </w:p>
        </w:tc>
        <w:tc>
          <w:tcPr>
            <w:tcW w:w="1295" w:type="pct"/>
            <w:gridSpan w:val="8"/>
            <w:shd w:val="clear" w:color="auto" w:fill="auto"/>
            <w:vAlign w:val="center"/>
          </w:tcPr>
          <w:p w14:paraId="42F88621" w14:textId="77777777" w:rsidR="00FB46FC" w:rsidRPr="003E00C7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E00C7">
              <w:rPr>
                <w:rFonts w:ascii="Arial" w:hAnsi="Arial" w:cs="Arial"/>
                <w:b/>
                <w:sz w:val="24"/>
                <w:lang w:val="en-CA"/>
              </w:rPr>
              <w:t>Yes</w:t>
            </w:r>
          </w:p>
        </w:tc>
        <w:tc>
          <w:tcPr>
            <w:tcW w:w="459" w:type="pct"/>
            <w:gridSpan w:val="2"/>
            <w:shd w:val="clear" w:color="auto" w:fill="auto"/>
            <w:vAlign w:val="center"/>
          </w:tcPr>
          <w:p w14:paraId="533E7ACD" w14:textId="77777777" w:rsidR="00FB46FC" w:rsidRPr="003E00C7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42" w:type="pct"/>
            <w:gridSpan w:val="11"/>
            <w:shd w:val="clear" w:color="auto" w:fill="auto"/>
            <w:vAlign w:val="center"/>
          </w:tcPr>
          <w:p w14:paraId="1EF9EA02" w14:textId="77777777" w:rsidR="00FB46FC" w:rsidRPr="003E00C7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E00C7">
              <w:rPr>
                <w:rFonts w:ascii="Arial" w:hAnsi="Arial" w:cs="Arial"/>
                <w:b/>
                <w:sz w:val="24"/>
                <w:lang w:val="en-CA"/>
              </w:rPr>
              <w:t>No</w:t>
            </w:r>
          </w:p>
        </w:tc>
        <w:tc>
          <w:tcPr>
            <w:tcW w:w="1329" w:type="pct"/>
            <w:gridSpan w:val="8"/>
            <w:shd w:val="clear" w:color="auto" w:fill="auto"/>
            <w:vAlign w:val="center"/>
          </w:tcPr>
          <w:p w14:paraId="749318E7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B46FC" w:rsidRPr="00A85913" w14:paraId="55A71605" w14:textId="77777777" w:rsidTr="00FB46FC">
        <w:trPr>
          <w:trHeight w:val="288"/>
        </w:trPr>
        <w:tc>
          <w:tcPr>
            <w:tcW w:w="1335" w:type="pct"/>
            <w:gridSpan w:val="4"/>
            <w:vMerge w:val="restart"/>
            <w:shd w:val="clear" w:color="auto" w:fill="auto"/>
            <w:vAlign w:val="center"/>
          </w:tcPr>
          <w:p w14:paraId="140500A7" w14:textId="77777777" w:rsidR="00FB46FC" w:rsidRPr="008D1238" w:rsidRDefault="00FB46FC" w:rsidP="00356AE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8D1238">
              <w:rPr>
                <w:rFonts w:ascii="Arial" w:hAnsi="Arial" w:cs="Arial"/>
                <w:b/>
                <w:bCs/>
                <w:sz w:val="24"/>
                <w:lang w:val="en-CA"/>
              </w:rPr>
              <w:t>Direct Product</w:t>
            </w: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 </w:t>
            </w:r>
            <w:r w:rsidRPr="008D1238">
              <w:rPr>
                <w:rFonts w:ascii="Arial" w:hAnsi="Arial" w:cs="Arial"/>
                <w:b/>
                <w:bCs/>
                <w:sz w:val="24"/>
                <w:lang w:val="en-CA"/>
              </w:rPr>
              <w:t>Contact</w:t>
            </w:r>
          </w:p>
        </w:tc>
        <w:tc>
          <w:tcPr>
            <w:tcW w:w="835" w:type="pct"/>
            <w:gridSpan w:val="6"/>
            <w:shd w:val="clear" w:color="auto" w:fill="auto"/>
            <w:vAlign w:val="center"/>
          </w:tcPr>
          <w:p w14:paraId="1EF6B3ED" w14:textId="77777777" w:rsidR="00FB46FC" w:rsidRDefault="00FB46FC" w:rsidP="00356AE7">
            <w:pPr>
              <w:ind w:left="71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Autoclavable</w:t>
            </w:r>
          </w:p>
        </w:tc>
        <w:tc>
          <w:tcPr>
            <w:tcW w:w="459" w:type="pct"/>
            <w:gridSpan w:val="2"/>
            <w:shd w:val="clear" w:color="auto" w:fill="auto"/>
            <w:vAlign w:val="center"/>
          </w:tcPr>
          <w:p w14:paraId="796159D8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42" w:type="pct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C0B000" w14:textId="77777777" w:rsidR="00FB46FC" w:rsidRPr="008D1238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D1238">
              <w:rPr>
                <w:rFonts w:ascii="Arial" w:hAnsi="Arial" w:cs="Arial"/>
                <w:b/>
                <w:sz w:val="24"/>
                <w:lang w:val="en-CA"/>
              </w:rPr>
              <w:t>Electropolished</w:t>
            </w:r>
          </w:p>
        </w:tc>
        <w:tc>
          <w:tcPr>
            <w:tcW w:w="1329" w:type="pct"/>
            <w:gridSpan w:val="8"/>
            <w:shd w:val="clear" w:color="auto" w:fill="auto"/>
            <w:vAlign w:val="center"/>
          </w:tcPr>
          <w:p w14:paraId="492CC5A5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FB46FC" w:rsidRPr="00A85913" w14:paraId="0A3EAB65" w14:textId="77777777" w:rsidTr="00FB46FC">
        <w:trPr>
          <w:trHeight w:val="288"/>
        </w:trPr>
        <w:tc>
          <w:tcPr>
            <w:tcW w:w="1335" w:type="pct"/>
            <w:gridSpan w:val="4"/>
            <w:vMerge/>
            <w:shd w:val="clear" w:color="auto" w:fill="auto"/>
            <w:vAlign w:val="center"/>
          </w:tcPr>
          <w:p w14:paraId="060497CF" w14:textId="77777777" w:rsidR="00FB46FC" w:rsidRPr="008D1238" w:rsidRDefault="00FB46FC" w:rsidP="00356AE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94" w:type="pct"/>
            <w:gridSpan w:val="8"/>
            <w:shd w:val="clear" w:color="auto" w:fill="auto"/>
            <w:vAlign w:val="center"/>
          </w:tcPr>
          <w:p w14:paraId="79409971" w14:textId="77777777" w:rsidR="00FB46FC" w:rsidRDefault="00FB46FC" w:rsidP="00356AE7">
            <w:pPr>
              <w:ind w:left="71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Material Certification</w:t>
            </w:r>
          </w:p>
        </w:tc>
        <w:tc>
          <w:tcPr>
            <w:tcW w:w="1042" w:type="pct"/>
            <w:gridSpan w:val="11"/>
            <w:shd w:val="clear" w:color="auto" w:fill="auto"/>
            <w:vAlign w:val="center"/>
          </w:tcPr>
          <w:p w14:paraId="3E4B7B90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52" w:type="pct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70D0125C" w14:textId="77777777" w:rsidR="00FB46FC" w:rsidRPr="008D1238" w:rsidRDefault="00FB46FC" w:rsidP="00356AE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577" w:type="pct"/>
            <w:gridSpan w:val="3"/>
            <w:tcBorders>
              <w:left w:val="nil"/>
            </w:tcBorders>
            <w:shd w:val="clear" w:color="auto" w:fill="auto"/>
            <w:vAlign w:val="center"/>
          </w:tcPr>
          <w:p w14:paraId="795D4576" w14:textId="77777777" w:rsidR="00FB46FC" w:rsidRPr="00A85913" w:rsidRDefault="00FB46FC" w:rsidP="00356AE7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FB46FC" w:rsidRPr="00A85913" w14:paraId="164AFDE2" w14:textId="77777777" w:rsidTr="00FB46FC">
        <w:trPr>
          <w:trHeight w:val="288"/>
        </w:trPr>
        <w:tc>
          <w:tcPr>
            <w:tcW w:w="875" w:type="pct"/>
            <w:gridSpan w:val="2"/>
            <w:shd w:val="clear" w:color="auto" w:fill="D9D9D9" w:themeFill="background1" w:themeFillShade="D9"/>
            <w:vAlign w:val="center"/>
          </w:tcPr>
          <w:p w14:paraId="2141E7FB" w14:textId="77777777" w:rsidR="00FB46FC" w:rsidRPr="00A85913" w:rsidRDefault="00FB46FC" w:rsidP="00356AE7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" w:name="_Hlk33799716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4125" w:type="pct"/>
            <w:gridSpan w:val="29"/>
            <w:vAlign w:val="center"/>
          </w:tcPr>
          <w:p w14:paraId="786D5B0D" w14:textId="77777777" w:rsidR="00FB46FC" w:rsidRPr="00A85913" w:rsidRDefault="00FB46FC" w:rsidP="00356AE7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FB46FC" w:rsidRPr="00A85913" w14:paraId="052092BC" w14:textId="77777777" w:rsidTr="00FB46FC">
        <w:trPr>
          <w:trHeight w:val="288"/>
        </w:trPr>
        <w:tc>
          <w:tcPr>
            <w:tcW w:w="5000" w:type="pct"/>
            <w:gridSpan w:val="31"/>
            <w:shd w:val="clear" w:color="auto" w:fill="D9D9D9" w:themeFill="background1" w:themeFillShade="D9"/>
            <w:vAlign w:val="center"/>
          </w:tcPr>
          <w:p w14:paraId="55FA79D4" w14:textId="77777777" w:rsidR="00FB46FC" w:rsidRPr="00A85913" w:rsidRDefault="00FB46FC" w:rsidP="00356AE7">
            <w:pPr>
              <w:pStyle w:val="ListParagraph"/>
              <w:numPr>
                <w:ilvl w:val="0"/>
                <w:numId w:val="6"/>
              </w:numPr>
              <w:ind w:left="324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See PM if additional Tooling is listed</w:t>
            </w:r>
          </w:p>
        </w:tc>
      </w:tr>
    </w:tbl>
    <w:bookmarkEnd w:id="0"/>
    <w:bookmarkEnd w:id="2"/>
    <w:p w14:paraId="7763DC72" w14:textId="508CE909" w:rsidR="00703003" w:rsidRPr="00051A4D" w:rsidRDefault="001A48C0" w:rsidP="001A48C0">
      <w:pPr>
        <w:pStyle w:val="Heading4"/>
        <w:rPr>
          <w:sz w:val="22"/>
          <w:szCs w:val="22"/>
          <w:lang w:val="en-CA"/>
        </w:rPr>
      </w:pPr>
      <w:r w:rsidRPr="00051A4D">
        <w:rPr>
          <w:sz w:val="22"/>
          <w:szCs w:val="22"/>
        </w:rPr>
        <w:t>Option Listing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0"/>
      </w:tblGrid>
      <w:tr w:rsidR="007D3EDA" w:rsidRPr="00A85913" w14:paraId="032708A3" w14:textId="77777777" w:rsidTr="009D10D8">
        <w:trPr>
          <w:cantSplit/>
        </w:trPr>
        <w:tc>
          <w:tcPr>
            <w:tcW w:w="5000" w:type="pct"/>
            <w:shd w:val="clear" w:color="auto" w:fill="E0E0E0"/>
          </w:tcPr>
          <w:p w14:paraId="4D0CE7D7" w14:textId="77777777" w:rsidR="00B23857" w:rsidRPr="00A85913" w:rsidRDefault="00B23857" w:rsidP="009C2BD2">
            <w:pPr>
              <w:pStyle w:val="Heading1"/>
            </w:pPr>
            <w:r w:rsidRPr="00A85913">
              <w:t>Option Listing</w:t>
            </w:r>
          </w:p>
        </w:tc>
      </w:tr>
      <w:tr w:rsidR="00B23857" w:rsidRPr="00A85913" w14:paraId="3DA657D4" w14:textId="77777777" w:rsidTr="009D10D8">
        <w:trPr>
          <w:trHeight w:val="143"/>
        </w:trPr>
        <w:tc>
          <w:tcPr>
            <w:tcW w:w="5000" w:type="pct"/>
          </w:tcPr>
          <w:p w14:paraId="0B830D6A" w14:textId="77777777" w:rsidR="00C44EA0" w:rsidRPr="00A85913" w:rsidRDefault="00C44EA0" w:rsidP="00C44EA0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318432F4" w14:textId="2EBA9642" w:rsidR="00703003" w:rsidRPr="00051A4D" w:rsidRDefault="001A48C0" w:rsidP="001A48C0">
      <w:pPr>
        <w:pStyle w:val="Heading4"/>
        <w:rPr>
          <w:sz w:val="22"/>
          <w:szCs w:val="22"/>
          <w:lang w:val="en-CA"/>
        </w:rPr>
      </w:pPr>
      <w:r w:rsidRPr="00051A4D">
        <w:rPr>
          <w:sz w:val="22"/>
          <w:szCs w:val="22"/>
        </w:rPr>
        <w:t>Remarks / Special Design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0"/>
      </w:tblGrid>
      <w:tr w:rsidR="007D3EDA" w:rsidRPr="00A85913" w14:paraId="17A9B9B2" w14:textId="77777777" w:rsidTr="009D10D8">
        <w:trPr>
          <w:cantSplit/>
        </w:trPr>
        <w:tc>
          <w:tcPr>
            <w:tcW w:w="5000" w:type="pct"/>
            <w:shd w:val="clear" w:color="auto" w:fill="E0E0E0"/>
          </w:tcPr>
          <w:p w14:paraId="37A3881E" w14:textId="77777777" w:rsidR="00B71405" w:rsidRPr="00A85913" w:rsidRDefault="00B71405" w:rsidP="009C2BD2">
            <w:pPr>
              <w:pStyle w:val="Heading1"/>
            </w:pPr>
            <w:r w:rsidRPr="00A85913">
              <w:t>Remarks</w:t>
            </w:r>
            <w:r w:rsidR="00732CCD">
              <w:t xml:space="preserve"> / Special Design</w:t>
            </w:r>
          </w:p>
        </w:tc>
      </w:tr>
      <w:tr w:rsidR="00B71405" w:rsidRPr="00A85913" w14:paraId="3D90888C" w14:textId="77777777" w:rsidTr="009D10D8">
        <w:trPr>
          <w:trHeight w:val="288"/>
        </w:trPr>
        <w:tc>
          <w:tcPr>
            <w:tcW w:w="5000" w:type="pct"/>
            <w:shd w:val="clear" w:color="auto" w:fill="auto"/>
          </w:tcPr>
          <w:p w14:paraId="6545B07D" w14:textId="77777777" w:rsidR="00B71405" w:rsidRPr="00A85913" w:rsidRDefault="00B71405" w:rsidP="00B71405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6CD3343B" w14:textId="62B1941A" w:rsidR="00B71405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</w:rPr>
        <w:t>Critical URS Compliance 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0"/>
      </w:tblGrid>
      <w:tr w:rsidR="00AB675C" w:rsidRPr="00A85913" w14:paraId="56F79ED9" w14:textId="77777777" w:rsidTr="0057280B">
        <w:trPr>
          <w:cantSplit/>
        </w:trPr>
        <w:tc>
          <w:tcPr>
            <w:tcW w:w="5000" w:type="pct"/>
            <w:shd w:val="clear" w:color="auto" w:fill="E0E0E0"/>
          </w:tcPr>
          <w:p w14:paraId="7D879F4F" w14:textId="77777777" w:rsidR="00AB675C" w:rsidRPr="00A85913" w:rsidRDefault="00AB675C" w:rsidP="009C2BD2">
            <w:pPr>
              <w:pStyle w:val="Heading1"/>
            </w:pPr>
            <w:r>
              <w:t>Critical URS Compliance Points</w:t>
            </w:r>
          </w:p>
        </w:tc>
      </w:tr>
      <w:tr w:rsidR="00AB675C" w:rsidRPr="00A85913" w14:paraId="2F5F1AE7" w14:textId="77777777" w:rsidTr="0057280B">
        <w:trPr>
          <w:trHeight w:val="288"/>
        </w:trPr>
        <w:tc>
          <w:tcPr>
            <w:tcW w:w="5000" w:type="pct"/>
            <w:shd w:val="clear" w:color="auto" w:fill="auto"/>
          </w:tcPr>
          <w:p w14:paraId="7495BC20" w14:textId="77777777" w:rsidR="00AB675C" w:rsidRPr="00A85913" w:rsidRDefault="00AB675C" w:rsidP="0057280B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6E97CC62" w14:textId="2DA7EC9B" w:rsidR="00AB675C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</w:rPr>
        <w:lastRenderedPageBreak/>
        <w:t>Productions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0"/>
      </w:tblGrid>
      <w:tr w:rsidR="008A620A" w:rsidRPr="00A85913" w14:paraId="289B2B35" w14:textId="77777777" w:rsidTr="00D40031">
        <w:trPr>
          <w:cantSplit/>
        </w:trPr>
        <w:tc>
          <w:tcPr>
            <w:tcW w:w="5000" w:type="pct"/>
            <w:shd w:val="clear" w:color="auto" w:fill="E0E0E0"/>
          </w:tcPr>
          <w:p w14:paraId="5088BBD8" w14:textId="77777777" w:rsidR="008A620A" w:rsidRPr="00A85913" w:rsidRDefault="008A620A" w:rsidP="009C2BD2">
            <w:pPr>
              <w:pStyle w:val="Heading1"/>
            </w:pPr>
            <w:r>
              <w:t>Productions Notes</w:t>
            </w:r>
          </w:p>
        </w:tc>
      </w:tr>
      <w:tr w:rsidR="008A620A" w:rsidRPr="00A85913" w14:paraId="08EA3F38" w14:textId="77777777" w:rsidTr="00D40031">
        <w:trPr>
          <w:trHeight w:val="288"/>
        </w:trPr>
        <w:tc>
          <w:tcPr>
            <w:tcW w:w="5000" w:type="pct"/>
            <w:shd w:val="clear" w:color="auto" w:fill="auto"/>
          </w:tcPr>
          <w:p w14:paraId="63D54CA5" w14:textId="77777777" w:rsidR="008A620A" w:rsidRPr="00A85913" w:rsidRDefault="008A620A" w:rsidP="00D40031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07092505" w14:textId="2285B2FF" w:rsidR="008A620A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</w:rPr>
        <w:t>Control &amp; Programming Specifications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0"/>
        <w:gridCol w:w="67"/>
        <w:gridCol w:w="1170"/>
        <w:gridCol w:w="585"/>
        <w:gridCol w:w="136"/>
        <w:gridCol w:w="626"/>
        <w:gridCol w:w="544"/>
        <w:gridCol w:w="214"/>
        <w:gridCol w:w="835"/>
        <w:gridCol w:w="406"/>
        <w:gridCol w:w="216"/>
        <w:gridCol w:w="397"/>
        <w:gridCol w:w="723"/>
        <w:gridCol w:w="559"/>
        <w:gridCol w:w="250"/>
        <w:gridCol w:w="229"/>
        <w:gridCol w:w="315"/>
        <w:gridCol w:w="622"/>
        <w:gridCol w:w="484"/>
        <w:gridCol w:w="866"/>
      </w:tblGrid>
      <w:tr w:rsidR="007D3EDA" w:rsidRPr="00A85913" w14:paraId="6154F446" w14:textId="77777777" w:rsidTr="003412AC">
        <w:tc>
          <w:tcPr>
            <w:tcW w:w="5000" w:type="pct"/>
            <w:gridSpan w:val="20"/>
            <w:shd w:val="clear" w:color="auto" w:fill="E0E0E0"/>
            <w:vAlign w:val="center"/>
          </w:tcPr>
          <w:p w14:paraId="05DBEE63" w14:textId="77777777" w:rsidR="00703003" w:rsidRPr="00A85913" w:rsidRDefault="00703003" w:rsidP="009C2BD2">
            <w:pPr>
              <w:pStyle w:val="Heading1"/>
            </w:pPr>
            <w:bookmarkStart w:id="3" w:name="_Hlk143079252"/>
            <w:r w:rsidRPr="00A85913">
              <w:t xml:space="preserve">Control </w:t>
            </w:r>
            <w:r w:rsidR="005418D1">
              <w:t xml:space="preserve">&amp; Programming </w:t>
            </w:r>
            <w:r w:rsidRPr="00A85913">
              <w:t>Specifications</w:t>
            </w:r>
          </w:p>
        </w:tc>
      </w:tr>
      <w:tr w:rsidR="00BD7BC8" w:rsidRPr="00A85913" w14:paraId="10EC7B90" w14:textId="77777777" w:rsidTr="00041CCD">
        <w:tc>
          <w:tcPr>
            <w:tcW w:w="1625" w:type="pct"/>
            <w:gridSpan w:val="5"/>
            <w:vAlign w:val="center"/>
          </w:tcPr>
          <w:p w14:paraId="132C16FF" w14:textId="5CEDE550" w:rsidR="00936C41" w:rsidRPr="00A85913" w:rsidRDefault="00DA116A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4" w:name="_Hlk49436091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Explosion proof</w:t>
            </w:r>
          </w:p>
        </w:tc>
        <w:tc>
          <w:tcPr>
            <w:tcW w:w="641" w:type="pct"/>
            <w:gridSpan w:val="3"/>
            <w:vAlign w:val="center"/>
          </w:tcPr>
          <w:p w14:paraId="1D7AE7E4" w14:textId="6498D658" w:rsidR="00936C41" w:rsidRPr="00A85913" w:rsidRDefault="00DA116A" w:rsidP="00DA116A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cps_ep_check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2109" w:type="pct"/>
            <w:gridSpan w:val="10"/>
            <w:vAlign w:val="center"/>
          </w:tcPr>
          <w:p w14:paraId="0F1ED299" w14:textId="2AD54515" w:rsidR="00936C41" w:rsidRPr="00A85913" w:rsidRDefault="00DA116A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625" w:type="pct"/>
            <w:gridSpan w:val="2"/>
            <w:vAlign w:val="center"/>
          </w:tcPr>
          <w:p w14:paraId="2C81F6F9" w14:textId="30E0E30C" w:rsidR="00936C41" w:rsidRPr="00A85913" w:rsidRDefault="00DA116A" w:rsidP="00DA116A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cps_none</w:t>
            </w:r>
            <w:r w:rsidR="00DF5877">
              <w:rPr>
                <w:rFonts w:ascii="Arial" w:hAnsi="Arial" w:cs="Arial"/>
                <w:lang w:val="en-CA"/>
              </w:rPr>
              <w:t>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bookmarkEnd w:id="4"/>
      <w:tr w:rsidR="00936C41" w:rsidRPr="00A85913" w14:paraId="321D5B22" w14:textId="77777777" w:rsidTr="003412AC"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5B4CF344" w14:textId="77777777" w:rsidR="00936C41" w:rsidRPr="00A85913" w:rsidRDefault="00936C41" w:rsidP="00936C41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0E880298" w14:textId="77777777" w:rsidTr="00041CCD">
        <w:trPr>
          <w:trHeight w:val="238"/>
        </w:trPr>
        <w:tc>
          <w:tcPr>
            <w:tcW w:w="749" w:type="pct"/>
            <w:gridSpan w:val="2"/>
            <w:vMerge w:val="restart"/>
            <w:vAlign w:val="center"/>
          </w:tcPr>
          <w:p w14:paraId="2B3E029E" w14:textId="77777777" w:rsidR="00821FC2" w:rsidRPr="00A85913" w:rsidRDefault="00821FC2" w:rsidP="00821FC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PLC</w:t>
            </w:r>
          </w:p>
        </w:tc>
        <w:tc>
          <w:tcPr>
            <w:tcW w:w="876" w:type="pct"/>
            <w:gridSpan w:val="3"/>
            <w:vAlign w:val="center"/>
          </w:tcPr>
          <w:p w14:paraId="04F72405" w14:textId="77777777" w:rsidR="00821FC2" w:rsidRPr="00A85913" w:rsidRDefault="00821FC2" w:rsidP="00821FC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B &amp; R</w:t>
            </w:r>
          </w:p>
        </w:tc>
        <w:tc>
          <w:tcPr>
            <w:tcW w:w="641" w:type="pct"/>
            <w:gridSpan w:val="3"/>
            <w:vAlign w:val="center"/>
          </w:tcPr>
          <w:p w14:paraId="182D8546" w14:textId="224D1FA0" w:rsidR="00821FC2" w:rsidRPr="00B35A49" w:rsidRDefault="00B35A49" w:rsidP="00821FC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lang w:val="en-CA"/>
              </w:rPr>
              <w:t>plc_b&amp;r_check</w:t>
            </w:r>
            <w:proofErr w:type="spellEnd"/>
            <w:r w:rsidRPr="00B35A49">
              <w:rPr>
                <w:rFonts w:ascii="Arial" w:hAnsi="Arial" w:cs="Arial"/>
                <w:b/>
                <w:lang w:val="en-CA"/>
              </w:rPr>
              <w:t>}}</w:t>
            </w:r>
          </w:p>
        </w:tc>
        <w:tc>
          <w:tcPr>
            <w:tcW w:w="2109" w:type="pct"/>
            <w:gridSpan w:val="10"/>
            <w:vAlign w:val="center"/>
          </w:tcPr>
          <w:p w14:paraId="255E7D69" w14:textId="77777777" w:rsidR="00821FC2" w:rsidRPr="00A85913" w:rsidRDefault="00821FC2" w:rsidP="00821FC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Allen Bradley</w:t>
            </w:r>
          </w:p>
        </w:tc>
        <w:tc>
          <w:tcPr>
            <w:tcW w:w="625" w:type="pct"/>
            <w:gridSpan w:val="2"/>
            <w:vAlign w:val="center"/>
          </w:tcPr>
          <w:p w14:paraId="34FDFAB7" w14:textId="47735A75" w:rsidR="00821FC2" w:rsidRPr="00B35A49" w:rsidRDefault="00B35A49" w:rsidP="00821FC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bCs/>
                <w:lang w:val="en-CA"/>
              </w:rPr>
              <w:t>plc_allenb_check</w:t>
            </w:r>
            <w:proofErr w:type="spellEnd"/>
            <w:r w:rsidRPr="00B35A49">
              <w:rPr>
                <w:rFonts w:ascii="Arial" w:hAnsi="Arial" w:cs="Arial"/>
                <w:b/>
                <w:bCs/>
                <w:lang w:val="en-CA"/>
              </w:rPr>
              <w:t>}}</w:t>
            </w:r>
          </w:p>
        </w:tc>
      </w:tr>
      <w:tr w:rsidR="00BD7BC8" w:rsidRPr="00A85913" w14:paraId="37F85B76" w14:textId="77777777" w:rsidTr="00041CCD">
        <w:trPr>
          <w:trHeight w:val="261"/>
        </w:trPr>
        <w:tc>
          <w:tcPr>
            <w:tcW w:w="749" w:type="pct"/>
            <w:gridSpan w:val="2"/>
            <w:vMerge/>
            <w:vAlign w:val="center"/>
          </w:tcPr>
          <w:p w14:paraId="12D838F8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0C0E3AF8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CompactLogix</w:t>
            </w:r>
          </w:p>
        </w:tc>
        <w:tc>
          <w:tcPr>
            <w:tcW w:w="641" w:type="pct"/>
            <w:gridSpan w:val="3"/>
            <w:vAlign w:val="center"/>
          </w:tcPr>
          <w:p w14:paraId="18F8EA67" w14:textId="06B9AE36" w:rsidR="00936C41" w:rsidRPr="00B35A49" w:rsidRDefault="00B35A49" w:rsidP="00936C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bCs/>
                <w:lang w:val="en-CA"/>
              </w:rPr>
              <w:t>plc_compactl_check</w:t>
            </w:r>
            <w:proofErr w:type="spellEnd"/>
            <w:r w:rsidRPr="00B35A49">
              <w:rPr>
                <w:rFonts w:ascii="Arial" w:hAnsi="Arial" w:cs="Arial"/>
                <w:b/>
                <w:bCs/>
                <w:lang w:val="en-CA"/>
              </w:rPr>
              <w:t>}}</w:t>
            </w:r>
          </w:p>
        </w:tc>
        <w:tc>
          <w:tcPr>
            <w:tcW w:w="2109" w:type="pct"/>
            <w:gridSpan w:val="10"/>
            <w:vAlign w:val="center"/>
          </w:tcPr>
          <w:p w14:paraId="20452EA3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ControlLogix</w:t>
            </w:r>
          </w:p>
        </w:tc>
        <w:tc>
          <w:tcPr>
            <w:tcW w:w="625" w:type="pct"/>
            <w:gridSpan w:val="2"/>
            <w:vAlign w:val="center"/>
          </w:tcPr>
          <w:p w14:paraId="191AE60E" w14:textId="51701254" w:rsidR="00936C41" w:rsidRPr="00B35A49" w:rsidRDefault="00B35A49" w:rsidP="00936C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B35A49">
              <w:rPr>
                <w:rFonts w:ascii="Arial" w:hAnsi="Arial" w:cs="Arial"/>
                <w:b/>
                <w:bCs/>
                <w:lang w:val="en-CA"/>
              </w:rPr>
              <w:t>{{</w:t>
            </w:r>
            <w:proofErr w:type="spellStart"/>
            <w:r w:rsidRPr="00B35A49">
              <w:rPr>
                <w:rFonts w:ascii="Arial" w:hAnsi="Arial" w:cs="Arial"/>
                <w:b/>
                <w:bCs/>
                <w:lang w:val="en-CA"/>
              </w:rPr>
              <w:t>plc_controll_check</w:t>
            </w:r>
            <w:proofErr w:type="spellEnd"/>
            <w:r w:rsidRPr="00B35A49">
              <w:rPr>
                <w:rFonts w:ascii="Arial" w:hAnsi="Arial" w:cs="Arial"/>
                <w:b/>
                <w:bCs/>
                <w:lang w:val="en-CA"/>
              </w:rPr>
              <w:t>}}</w:t>
            </w:r>
          </w:p>
        </w:tc>
      </w:tr>
      <w:tr w:rsidR="00BD7BC8" w:rsidRPr="00A85913" w14:paraId="281046B1" w14:textId="77777777" w:rsidTr="00041CCD">
        <w:trPr>
          <w:trHeight w:val="257"/>
        </w:trPr>
        <w:tc>
          <w:tcPr>
            <w:tcW w:w="749" w:type="pct"/>
            <w:gridSpan w:val="2"/>
            <w:vMerge/>
            <w:vAlign w:val="center"/>
          </w:tcPr>
          <w:p w14:paraId="4DD9966F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2F6CEEA0" w14:textId="77777777" w:rsidR="00936C41" w:rsidRPr="00A85913" w:rsidRDefault="00936C41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 Other  </w:t>
            </w:r>
          </w:p>
        </w:tc>
        <w:tc>
          <w:tcPr>
            <w:tcW w:w="3375" w:type="pct"/>
            <w:gridSpan w:val="15"/>
            <w:vAlign w:val="center"/>
          </w:tcPr>
          <w:p w14:paraId="010B42DA" w14:textId="77777777" w:rsidR="00936C41" w:rsidRPr="00A85913" w:rsidRDefault="00936C41" w:rsidP="00936C4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936C41" w:rsidRPr="00A85913" w14:paraId="7E71EDA9" w14:textId="77777777" w:rsidTr="003412AC">
        <w:trPr>
          <w:trHeight w:val="80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1374AF33" w14:textId="77777777" w:rsidR="00936C41" w:rsidRPr="00A85913" w:rsidRDefault="00936C41" w:rsidP="00936C41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A116A" w:rsidRPr="00A85913" w14:paraId="4B23E8DC" w14:textId="77777777" w:rsidTr="00041CCD">
        <w:trPr>
          <w:trHeight w:val="474"/>
        </w:trPr>
        <w:tc>
          <w:tcPr>
            <w:tcW w:w="749" w:type="pct"/>
            <w:gridSpan w:val="2"/>
            <w:vMerge w:val="restart"/>
            <w:vAlign w:val="center"/>
          </w:tcPr>
          <w:p w14:paraId="73B76271" w14:textId="77777777" w:rsidR="00B8260D" w:rsidRPr="00A85913" w:rsidRDefault="00B8260D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HMI</w:t>
            </w:r>
          </w:p>
        </w:tc>
        <w:tc>
          <w:tcPr>
            <w:tcW w:w="876" w:type="pct"/>
            <w:gridSpan w:val="3"/>
            <w:vAlign w:val="center"/>
          </w:tcPr>
          <w:p w14:paraId="5D487CD0" w14:textId="77777777" w:rsidR="00B8260D" w:rsidRPr="00A85913" w:rsidRDefault="00B8260D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Allen Bradley</w:t>
            </w:r>
          </w:p>
        </w:tc>
        <w:tc>
          <w:tcPr>
            <w:tcW w:w="641" w:type="pct"/>
            <w:gridSpan w:val="3"/>
            <w:vAlign w:val="center"/>
          </w:tcPr>
          <w:p w14:paraId="40E929D4" w14:textId="206AD4E5" w:rsidR="00B8260D" w:rsidRPr="00A85913" w:rsidRDefault="00EB3519" w:rsidP="006A5A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hmi_allenb_check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859" w:type="pct"/>
            <w:gridSpan w:val="4"/>
            <w:tcBorders>
              <w:bottom w:val="single" w:sz="4" w:space="0" w:color="auto"/>
            </w:tcBorders>
            <w:vAlign w:val="center"/>
          </w:tcPr>
          <w:p w14:paraId="4BF683EE" w14:textId="77777777" w:rsidR="00B8260D" w:rsidRPr="00A85913" w:rsidRDefault="00B8260D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PV + </w:t>
            </w: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7”</w:t>
            </w:r>
          </w:p>
        </w:tc>
        <w:tc>
          <w:tcPr>
            <w:tcW w:w="710" w:type="pct"/>
            <w:gridSpan w:val="3"/>
            <w:tcBorders>
              <w:bottom w:val="single" w:sz="4" w:space="0" w:color="auto"/>
            </w:tcBorders>
            <w:vAlign w:val="center"/>
          </w:tcPr>
          <w:p w14:paraId="0A888395" w14:textId="7EE173D1" w:rsidR="00B8260D" w:rsidRPr="00A85913" w:rsidRDefault="00EB3519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{{hmi_pv7_check}}</w:t>
            </w:r>
          </w:p>
        </w:tc>
        <w:tc>
          <w:tcPr>
            <w:tcW w:w="540" w:type="pct"/>
            <w:gridSpan w:val="3"/>
            <w:tcBorders>
              <w:bottom w:val="single" w:sz="4" w:space="0" w:color="auto"/>
            </w:tcBorders>
            <w:vAlign w:val="center"/>
          </w:tcPr>
          <w:p w14:paraId="4B301A1A" w14:textId="4EB279E3" w:rsidR="00B8260D" w:rsidRPr="00A85913" w:rsidRDefault="00B8260D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PV</w:t>
            </w: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+ 10”</w:t>
            </w:r>
          </w:p>
        </w:tc>
        <w:tc>
          <w:tcPr>
            <w:tcW w:w="625" w:type="pct"/>
            <w:gridSpan w:val="2"/>
            <w:tcBorders>
              <w:bottom w:val="single" w:sz="4" w:space="0" w:color="auto"/>
            </w:tcBorders>
            <w:vAlign w:val="center"/>
          </w:tcPr>
          <w:p w14:paraId="5DCE3714" w14:textId="44D449F9" w:rsidR="00B8260D" w:rsidRPr="00A85913" w:rsidRDefault="00EB3519" w:rsidP="006A5A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{{hmi_pv10_check}}</w:t>
            </w:r>
          </w:p>
        </w:tc>
      </w:tr>
      <w:tr w:rsidR="00BD7BC8" w:rsidRPr="00A85913" w14:paraId="022399AC" w14:textId="77777777" w:rsidTr="00041CCD">
        <w:trPr>
          <w:trHeight w:val="447"/>
        </w:trPr>
        <w:tc>
          <w:tcPr>
            <w:tcW w:w="749" w:type="pct"/>
            <w:gridSpan w:val="2"/>
            <w:vMerge/>
            <w:vAlign w:val="center"/>
          </w:tcPr>
          <w:p w14:paraId="3BA91DA8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61E398C9" w14:textId="77777777" w:rsidR="00230F4E" w:rsidRPr="00A85913" w:rsidRDefault="00230F4E" w:rsidP="00230F4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B &amp; R</w:t>
            </w:r>
          </w:p>
        </w:tc>
        <w:tc>
          <w:tcPr>
            <w:tcW w:w="641" w:type="pct"/>
            <w:gridSpan w:val="3"/>
            <w:vAlign w:val="center"/>
          </w:tcPr>
          <w:p w14:paraId="7369404A" w14:textId="35758C1D" w:rsidR="00230F4E" w:rsidRPr="00A85913" w:rsidRDefault="00EB3519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hmi_b&amp;r_check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2109" w:type="pct"/>
            <w:gridSpan w:val="10"/>
            <w:vAlign w:val="center"/>
          </w:tcPr>
          <w:p w14:paraId="27D45EF4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PC Upgrade</w:t>
            </w:r>
          </w:p>
        </w:tc>
        <w:tc>
          <w:tcPr>
            <w:tcW w:w="625" w:type="pct"/>
            <w:gridSpan w:val="2"/>
            <w:vAlign w:val="center"/>
          </w:tcPr>
          <w:p w14:paraId="194B8B16" w14:textId="367D28E5" w:rsidR="00230F4E" w:rsidRPr="00A85913" w:rsidRDefault="00EB3519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b/>
                <w:lang w:val="en-CA"/>
              </w:rPr>
              <w:t>hmi_pc_check</w:t>
            </w:r>
            <w:proofErr w:type="spellEnd"/>
            <w:r>
              <w:rPr>
                <w:rFonts w:ascii="Arial" w:hAnsi="Arial" w:cs="Arial"/>
                <w:b/>
                <w:lang w:val="en-CA"/>
              </w:rPr>
              <w:t>}}</w:t>
            </w:r>
          </w:p>
        </w:tc>
      </w:tr>
      <w:tr w:rsidR="00BD7BC8" w:rsidRPr="00A85913" w14:paraId="6719A6AD" w14:textId="77777777" w:rsidTr="00041CCD">
        <w:trPr>
          <w:trHeight w:val="519"/>
        </w:trPr>
        <w:tc>
          <w:tcPr>
            <w:tcW w:w="749" w:type="pct"/>
            <w:gridSpan w:val="2"/>
            <w:vMerge/>
            <w:vAlign w:val="center"/>
          </w:tcPr>
          <w:p w14:paraId="2ACB0452" w14:textId="77777777" w:rsidR="00CF29EF" w:rsidRPr="00A85913" w:rsidRDefault="00CF29EF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49719768" w14:textId="77777777" w:rsidR="00CF29EF" w:rsidRPr="00A85913" w:rsidRDefault="00CF29EF" w:rsidP="006A5A4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Size</w:t>
            </w:r>
          </w:p>
        </w:tc>
        <w:tc>
          <w:tcPr>
            <w:tcW w:w="641" w:type="pct"/>
            <w:gridSpan w:val="3"/>
            <w:vAlign w:val="center"/>
          </w:tcPr>
          <w:p w14:paraId="25CA448E" w14:textId="77777777" w:rsidR="00CF29EF" w:rsidRDefault="00CF29EF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5.7”</w:t>
            </w:r>
          </w:p>
          <w:p w14:paraId="5BB4B1E8" w14:textId="2BBE47CB" w:rsidR="00CF29EF" w:rsidRPr="00A85913" w:rsidRDefault="00CF29EF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N/A for vision</w:t>
            </w:r>
          </w:p>
        </w:tc>
        <w:tc>
          <w:tcPr>
            <w:tcW w:w="575" w:type="pct"/>
            <w:gridSpan w:val="2"/>
            <w:vAlign w:val="center"/>
          </w:tcPr>
          <w:p w14:paraId="2E782F24" w14:textId="2C8C50AD" w:rsidR="00CF29EF" w:rsidRPr="00A85913" w:rsidRDefault="00EB3519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</w:t>
            </w:r>
            <w:r w:rsidR="00D21080">
              <w:rPr>
                <w:rFonts w:ascii="Arial" w:hAnsi="Arial" w:cs="Arial"/>
                <w:lang w:val="en-CA"/>
              </w:rPr>
              <w:t>size5.7</w:t>
            </w:r>
            <w:r>
              <w:rPr>
                <w:rFonts w:ascii="Arial" w:hAnsi="Arial" w:cs="Arial"/>
                <w:lang w:val="en-CA"/>
              </w:rPr>
              <w:t>_check}}</w:t>
            </w:r>
          </w:p>
        </w:tc>
        <w:tc>
          <w:tcPr>
            <w:tcW w:w="284" w:type="pct"/>
            <w:gridSpan w:val="2"/>
            <w:vAlign w:val="center"/>
          </w:tcPr>
          <w:p w14:paraId="3E1A0592" w14:textId="722DF76A" w:rsidR="00CF29EF" w:rsidRPr="00A85913" w:rsidRDefault="00CF29EF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10”</w:t>
            </w:r>
          </w:p>
        </w:tc>
        <w:tc>
          <w:tcPr>
            <w:tcW w:w="962" w:type="pct"/>
            <w:gridSpan w:val="5"/>
            <w:vAlign w:val="center"/>
          </w:tcPr>
          <w:p w14:paraId="3E378219" w14:textId="561DE424" w:rsidR="00CF29EF" w:rsidRPr="00A85913" w:rsidRDefault="00C20403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</w:t>
            </w:r>
            <w:r w:rsidR="00D21080">
              <w:rPr>
                <w:rFonts w:ascii="Arial" w:hAnsi="Arial" w:cs="Arial"/>
                <w:lang w:val="en-CA"/>
              </w:rPr>
              <w:t>size10_check}}</w:t>
            </w:r>
          </w:p>
        </w:tc>
        <w:tc>
          <w:tcPr>
            <w:tcW w:w="288" w:type="pct"/>
            <w:vAlign w:val="center"/>
          </w:tcPr>
          <w:p w14:paraId="07548849" w14:textId="6B4C8C45" w:rsidR="00CF29EF" w:rsidRPr="00A85913" w:rsidRDefault="00CF29EF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15”</w:t>
            </w:r>
          </w:p>
        </w:tc>
        <w:tc>
          <w:tcPr>
            <w:tcW w:w="625" w:type="pct"/>
            <w:gridSpan w:val="2"/>
            <w:vAlign w:val="center"/>
          </w:tcPr>
          <w:p w14:paraId="403FB543" w14:textId="085CB900" w:rsidR="00CF29EF" w:rsidRPr="00A85913" w:rsidRDefault="00D21080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{{hmi_size15_check}}</w:t>
            </w:r>
          </w:p>
        </w:tc>
      </w:tr>
      <w:tr w:rsidR="00BD7BC8" w:rsidRPr="00A85913" w14:paraId="7983D887" w14:textId="77777777" w:rsidTr="00041CCD">
        <w:trPr>
          <w:trHeight w:val="275"/>
        </w:trPr>
        <w:tc>
          <w:tcPr>
            <w:tcW w:w="749" w:type="pct"/>
            <w:gridSpan w:val="2"/>
            <w:vMerge/>
            <w:vAlign w:val="center"/>
          </w:tcPr>
          <w:p w14:paraId="5E1C24CB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78BC79CD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Language</w:t>
            </w:r>
          </w:p>
        </w:tc>
        <w:tc>
          <w:tcPr>
            <w:tcW w:w="641" w:type="pct"/>
            <w:gridSpan w:val="3"/>
            <w:vAlign w:val="center"/>
          </w:tcPr>
          <w:p w14:paraId="7199A98D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859" w:type="pct"/>
            <w:gridSpan w:val="4"/>
            <w:vAlign w:val="center"/>
          </w:tcPr>
          <w:p w14:paraId="2F0A7EA2" w14:textId="381D6351" w:rsidR="00230F4E" w:rsidRPr="00A85913" w:rsidRDefault="0071724C" w:rsidP="0071724C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lan_e_check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1250" w:type="pct"/>
            <w:gridSpan w:val="6"/>
            <w:vAlign w:val="center"/>
          </w:tcPr>
          <w:p w14:paraId="40A8E2CB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625" w:type="pct"/>
            <w:gridSpan w:val="2"/>
            <w:vAlign w:val="center"/>
          </w:tcPr>
          <w:p w14:paraId="2A116CB3" w14:textId="67B45450" w:rsidR="00230F4E" w:rsidRPr="00A85913" w:rsidRDefault="0071724C" w:rsidP="0071724C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lan_f_check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BD7BC8" w:rsidRPr="00A85913" w14:paraId="4A938441" w14:textId="77777777" w:rsidTr="00041CCD">
        <w:trPr>
          <w:trHeight w:val="275"/>
        </w:trPr>
        <w:tc>
          <w:tcPr>
            <w:tcW w:w="749" w:type="pct"/>
            <w:gridSpan w:val="2"/>
            <w:vMerge/>
            <w:vAlign w:val="center"/>
          </w:tcPr>
          <w:p w14:paraId="5216BA83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4CFE1D03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 Side</w:t>
            </w:r>
          </w:p>
        </w:tc>
        <w:tc>
          <w:tcPr>
            <w:tcW w:w="641" w:type="pct"/>
            <w:gridSpan w:val="3"/>
            <w:vAlign w:val="center"/>
          </w:tcPr>
          <w:p w14:paraId="4BABEBBC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109" w:type="pct"/>
            <w:gridSpan w:val="10"/>
            <w:vAlign w:val="center"/>
          </w:tcPr>
          <w:p w14:paraId="1D7F5780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 Side</w:t>
            </w:r>
          </w:p>
        </w:tc>
        <w:tc>
          <w:tcPr>
            <w:tcW w:w="625" w:type="pct"/>
            <w:gridSpan w:val="2"/>
            <w:vAlign w:val="center"/>
          </w:tcPr>
          <w:p w14:paraId="394C98ED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BD7BC8" w:rsidRPr="00A85913" w14:paraId="0C9E8862" w14:textId="77777777" w:rsidTr="00041CCD">
        <w:trPr>
          <w:trHeight w:val="275"/>
        </w:trPr>
        <w:tc>
          <w:tcPr>
            <w:tcW w:w="749" w:type="pct"/>
            <w:gridSpan w:val="2"/>
            <w:vMerge/>
            <w:vAlign w:val="center"/>
          </w:tcPr>
          <w:p w14:paraId="18458862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3E8DD81E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Operator side</w:t>
            </w:r>
          </w:p>
        </w:tc>
        <w:tc>
          <w:tcPr>
            <w:tcW w:w="641" w:type="pct"/>
            <w:gridSpan w:val="3"/>
            <w:vAlign w:val="center"/>
          </w:tcPr>
          <w:p w14:paraId="62A8B96F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109" w:type="pct"/>
            <w:gridSpan w:val="10"/>
            <w:vAlign w:val="center"/>
          </w:tcPr>
          <w:p w14:paraId="7DDEBC8D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Rear</w:t>
            </w:r>
          </w:p>
        </w:tc>
        <w:tc>
          <w:tcPr>
            <w:tcW w:w="625" w:type="pct"/>
            <w:gridSpan w:val="2"/>
            <w:vAlign w:val="center"/>
          </w:tcPr>
          <w:p w14:paraId="64F45645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BD7BC8" w:rsidRPr="00A85913" w14:paraId="0AEA3B91" w14:textId="77777777" w:rsidTr="00041CCD">
        <w:trPr>
          <w:trHeight w:val="275"/>
        </w:trPr>
        <w:tc>
          <w:tcPr>
            <w:tcW w:w="749" w:type="pct"/>
            <w:gridSpan w:val="2"/>
            <w:vMerge/>
            <w:vAlign w:val="center"/>
          </w:tcPr>
          <w:p w14:paraId="38E2DFFC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72B78BDA" w14:textId="77777777" w:rsidR="00230F4E" w:rsidRPr="00A85913" w:rsidRDefault="00230F4E" w:rsidP="006A5A4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3375" w:type="pct"/>
            <w:gridSpan w:val="15"/>
            <w:vAlign w:val="center"/>
          </w:tcPr>
          <w:p w14:paraId="067D2B13" w14:textId="77777777" w:rsidR="00230F4E" w:rsidRPr="00A85913" w:rsidRDefault="00230F4E" w:rsidP="006A5A4B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6A5A4B" w:rsidRPr="00A85913" w14:paraId="177F916C" w14:textId="77777777" w:rsidTr="003412AC">
        <w:trPr>
          <w:trHeight w:val="37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56FBDDFA" w14:textId="77777777" w:rsidR="006A5A4B" w:rsidRPr="00A85913" w:rsidRDefault="006A5A4B" w:rsidP="006A5A4B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4204C8C2" w14:textId="77777777" w:rsidTr="00041CCD">
        <w:trPr>
          <w:trHeight w:val="276"/>
        </w:trPr>
        <w:tc>
          <w:tcPr>
            <w:tcW w:w="749" w:type="pct"/>
            <w:gridSpan w:val="2"/>
            <w:vMerge w:val="restart"/>
            <w:vAlign w:val="center"/>
          </w:tcPr>
          <w:p w14:paraId="13FA884C" w14:textId="77777777" w:rsidR="006A5A4B" w:rsidRPr="00A85913" w:rsidRDefault="006A5A4B" w:rsidP="006A5A4B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t>Control Panel Post</w:t>
            </w:r>
          </w:p>
        </w:tc>
        <w:tc>
          <w:tcPr>
            <w:tcW w:w="876" w:type="pct"/>
            <w:gridSpan w:val="3"/>
            <w:vAlign w:val="center"/>
          </w:tcPr>
          <w:p w14:paraId="0D4B7799" w14:textId="77777777" w:rsidR="006A5A4B" w:rsidRPr="00A85913" w:rsidRDefault="006A5A4B" w:rsidP="006A5A4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 Axis</w:t>
            </w:r>
          </w:p>
        </w:tc>
        <w:tc>
          <w:tcPr>
            <w:tcW w:w="641" w:type="pct"/>
            <w:gridSpan w:val="3"/>
            <w:vAlign w:val="center"/>
          </w:tcPr>
          <w:p w14:paraId="2337CD99" w14:textId="72207DC3" w:rsidR="006A5A4B" w:rsidRPr="00A85913" w:rsidRDefault="00D21080" w:rsidP="006A5A4B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{{cpp_1axis_check}}</w:t>
            </w:r>
          </w:p>
        </w:tc>
        <w:tc>
          <w:tcPr>
            <w:tcW w:w="2109" w:type="pct"/>
            <w:gridSpan w:val="10"/>
            <w:vAlign w:val="center"/>
          </w:tcPr>
          <w:p w14:paraId="2ED73615" w14:textId="77777777" w:rsidR="006A5A4B" w:rsidRPr="00A85913" w:rsidRDefault="006A5A4B" w:rsidP="006A5A4B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2 Axis</w:t>
            </w:r>
          </w:p>
        </w:tc>
        <w:tc>
          <w:tcPr>
            <w:tcW w:w="625" w:type="pct"/>
            <w:gridSpan w:val="2"/>
            <w:vAlign w:val="center"/>
          </w:tcPr>
          <w:p w14:paraId="114292C2" w14:textId="5EB512ED" w:rsidR="006A5A4B" w:rsidRPr="00A85913" w:rsidRDefault="00D21080" w:rsidP="006A5A4B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{{cpp_2axis_check}}</w:t>
            </w:r>
          </w:p>
        </w:tc>
      </w:tr>
      <w:tr w:rsidR="00BD7BC8" w:rsidRPr="00A85913" w14:paraId="16E719B2" w14:textId="77777777" w:rsidTr="00041CCD">
        <w:trPr>
          <w:trHeight w:val="717"/>
        </w:trPr>
        <w:tc>
          <w:tcPr>
            <w:tcW w:w="749" w:type="pct"/>
            <w:gridSpan w:val="2"/>
            <w:vMerge/>
            <w:vAlign w:val="center"/>
          </w:tcPr>
          <w:p w14:paraId="4C96A1BA" w14:textId="77777777" w:rsidR="006A5A4B" w:rsidRPr="00A85913" w:rsidRDefault="006A5A4B" w:rsidP="006A5A4B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876" w:type="pct"/>
            <w:gridSpan w:val="3"/>
            <w:vAlign w:val="center"/>
          </w:tcPr>
          <w:p w14:paraId="49C741F3" w14:textId="77777777" w:rsidR="006A5A4B" w:rsidRPr="00A85913" w:rsidRDefault="006A5A4B" w:rsidP="006A5A4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3 Axis</w:t>
            </w:r>
          </w:p>
        </w:tc>
        <w:tc>
          <w:tcPr>
            <w:tcW w:w="641" w:type="pct"/>
            <w:gridSpan w:val="3"/>
            <w:vAlign w:val="center"/>
          </w:tcPr>
          <w:p w14:paraId="7C39D7E6" w14:textId="00D4764F" w:rsidR="006A5A4B" w:rsidRPr="00A85913" w:rsidRDefault="00D21080" w:rsidP="006A5A4B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{{cpp_3axis_check}}</w:t>
            </w:r>
          </w:p>
        </w:tc>
        <w:tc>
          <w:tcPr>
            <w:tcW w:w="2109" w:type="pct"/>
            <w:gridSpan w:val="10"/>
            <w:vAlign w:val="center"/>
          </w:tcPr>
          <w:p w14:paraId="521C7D7A" w14:textId="77777777" w:rsidR="006A5A4B" w:rsidRDefault="006A5A4B" w:rsidP="006A5A4B">
            <w:pPr>
              <w:ind w:left="33"/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E659CB">
              <w:rPr>
                <w:rFonts w:ascii="Arial" w:hAnsi="Arial" w:cs="Arial"/>
                <w:b/>
                <w:sz w:val="24"/>
                <w:lang w:val="en-CA"/>
              </w:rPr>
              <w:t>Fixed</w:t>
            </w:r>
          </w:p>
          <w:p w14:paraId="2A0692F4" w14:textId="77777777" w:rsidR="006A5A4B" w:rsidRPr="00E659CB" w:rsidRDefault="006A5A4B" w:rsidP="006A5A4B">
            <w:pPr>
              <w:ind w:left="33"/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</w:rPr>
              <w:t>(STD for Explosive Environment)</w:t>
            </w:r>
          </w:p>
        </w:tc>
        <w:tc>
          <w:tcPr>
            <w:tcW w:w="625" w:type="pct"/>
            <w:gridSpan w:val="2"/>
            <w:vAlign w:val="center"/>
          </w:tcPr>
          <w:p w14:paraId="5940681E" w14:textId="44A134EE" w:rsidR="006A5A4B" w:rsidRPr="00A85913" w:rsidRDefault="00D21080" w:rsidP="006A5A4B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cpp_fixed_check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946F52" w:rsidRPr="00A85913" w14:paraId="4CE393F3" w14:textId="77777777" w:rsidTr="003412AC">
        <w:trPr>
          <w:trHeight w:val="39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03577301" w14:textId="77777777" w:rsidR="00946F52" w:rsidRPr="00946F52" w:rsidRDefault="00946F52" w:rsidP="00946F52">
            <w:pPr>
              <w:ind w:left="33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2B229BD7" w14:textId="77777777" w:rsidTr="001A48C0">
        <w:trPr>
          <w:trHeight w:val="284"/>
        </w:trPr>
        <w:tc>
          <w:tcPr>
            <w:tcW w:w="749" w:type="pct"/>
            <w:gridSpan w:val="2"/>
            <w:vMerge w:val="restart"/>
            <w:vAlign w:val="center"/>
          </w:tcPr>
          <w:p w14:paraId="1EECDBCF" w14:textId="77777777" w:rsidR="00B8260D" w:rsidRPr="00A85913" w:rsidRDefault="00B8260D" w:rsidP="00946F52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t>Beacon Light Tower</w:t>
            </w:r>
          </w:p>
        </w:tc>
        <w:tc>
          <w:tcPr>
            <w:tcW w:w="876" w:type="pct"/>
            <w:gridSpan w:val="3"/>
            <w:vAlign w:val="center"/>
          </w:tcPr>
          <w:p w14:paraId="7FB95CE0" w14:textId="77777777" w:rsidR="00B8260D" w:rsidRPr="003B4954" w:rsidRDefault="00B8260D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3B4954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641" w:type="pct"/>
            <w:gridSpan w:val="3"/>
            <w:vAlign w:val="center"/>
          </w:tcPr>
          <w:p w14:paraId="5F107267" w14:textId="6FC654E0" w:rsidR="00B8260D" w:rsidRPr="00A85913" w:rsidRDefault="00D21080" w:rsidP="00B8260D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blt_none_check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2734" w:type="pct"/>
            <w:gridSpan w:val="12"/>
            <w:vAlign w:val="center"/>
          </w:tcPr>
          <w:p w14:paraId="052D04ED" w14:textId="00BFF46C" w:rsidR="00B8260D" w:rsidRPr="00A85913" w:rsidRDefault="00B8260D" w:rsidP="00B8260D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BD7BC8" w:rsidRPr="00A85913" w14:paraId="46833254" w14:textId="77777777" w:rsidTr="00041CCD">
        <w:trPr>
          <w:trHeight w:val="284"/>
        </w:trPr>
        <w:tc>
          <w:tcPr>
            <w:tcW w:w="749" w:type="pct"/>
            <w:gridSpan w:val="2"/>
            <w:vMerge/>
            <w:vAlign w:val="center"/>
          </w:tcPr>
          <w:p w14:paraId="69C1533B" w14:textId="77777777" w:rsidR="00946F52" w:rsidRPr="00A85913" w:rsidRDefault="00946F52" w:rsidP="00946F52">
            <w:pPr>
              <w:pStyle w:val="Heading4"/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542" w:type="pct"/>
            <w:vAlign w:val="center"/>
          </w:tcPr>
          <w:p w14:paraId="38A2ED41" w14:textId="77777777" w:rsidR="00946F52" w:rsidRPr="00A85913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Red</w:t>
            </w:r>
          </w:p>
        </w:tc>
        <w:tc>
          <w:tcPr>
            <w:tcW w:w="334" w:type="pct"/>
            <w:gridSpan w:val="2"/>
            <w:vAlign w:val="center"/>
          </w:tcPr>
          <w:p w14:paraId="5D74A2E4" w14:textId="11C91649" w:rsidR="00946F52" w:rsidRPr="00A85913" w:rsidRDefault="00D21080" w:rsidP="00946F52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blt_red_check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41" w:type="pct"/>
            <w:gridSpan w:val="3"/>
            <w:vAlign w:val="center"/>
          </w:tcPr>
          <w:p w14:paraId="5E99DB38" w14:textId="77777777" w:rsidR="00946F52" w:rsidRPr="00A85913" w:rsidRDefault="00946F52" w:rsidP="00946F52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Green</w:t>
            </w:r>
          </w:p>
        </w:tc>
        <w:tc>
          <w:tcPr>
            <w:tcW w:w="1194" w:type="pct"/>
            <w:gridSpan w:val="5"/>
            <w:vAlign w:val="center"/>
          </w:tcPr>
          <w:p w14:paraId="4F7BDDBE" w14:textId="11663431" w:rsidR="00946F52" w:rsidRPr="00A85913" w:rsidRDefault="00D21080" w:rsidP="00946F52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blt_green_check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481" w:type="pct"/>
            <w:gridSpan w:val="3"/>
            <w:vAlign w:val="center"/>
          </w:tcPr>
          <w:p w14:paraId="5DF6992A" w14:textId="77777777" w:rsidR="00946F52" w:rsidRPr="00A85913" w:rsidRDefault="00946F52" w:rsidP="00946F52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Yellow</w:t>
            </w:r>
          </w:p>
        </w:tc>
        <w:tc>
          <w:tcPr>
            <w:tcW w:w="1059" w:type="pct"/>
            <w:gridSpan w:val="4"/>
            <w:vAlign w:val="center"/>
          </w:tcPr>
          <w:p w14:paraId="585EC39D" w14:textId="3B2081EC" w:rsidR="00946F52" w:rsidRPr="00A85913" w:rsidRDefault="00D21080" w:rsidP="00B8260D">
            <w:pPr>
              <w:ind w:left="33"/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blt_yellow_check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BD7BC8" w:rsidRPr="00A85913" w14:paraId="1F69F1B1" w14:textId="77777777" w:rsidTr="001A48C0">
        <w:trPr>
          <w:trHeight w:val="283"/>
        </w:trPr>
        <w:tc>
          <w:tcPr>
            <w:tcW w:w="749" w:type="pct"/>
            <w:gridSpan w:val="2"/>
            <w:vMerge/>
            <w:vAlign w:val="center"/>
          </w:tcPr>
          <w:p w14:paraId="322EA79E" w14:textId="77777777" w:rsidR="00946F52" w:rsidRPr="00A85913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542" w:type="pct"/>
            <w:vAlign w:val="center"/>
          </w:tcPr>
          <w:p w14:paraId="42E12FD7" w14:textId="77777777" w:rsidR="00946F52" w:rsidRPr="00A85913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Audible</w:t>
            </w:r>
          </w:p>
        </w:tc>
        <w:tc>
          <w:tcPr>
            <w:tcW w:w="334" w:type="pct"/>
            <w:gridSpan w:val="2"/>
            <w:vAlign w:val="center"/>
          </w:tcPr>
          <w:p w14:paraId="53F523F8" w14:textId="07602468" w:rsidR="00946F52" w:rsidRPr="00A85913" w:rsidRDefault="00D21080" w:rsidP="00946F52">
            <w:pPr>
              <w:ind w:left="33"/>
              <w:jc w:val="center"/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proofErr w:type="spellStart"/>
            <w:r>
              <w:rPr>
                <w:rFonts w:ascii="Arial" w:hAnsi="Arial" w:cs="Arial"/>
                <w:lang w:val="en-CA"/>
              </w:rPr>
              <w:t>blt_audible_check</w:t>
            </w:r>
            <w:proofErr w:type="spellEnd"/>
            <w:r>
              <w:rPr>
                <w:rFonts w:ascii="Arial" w:hAnsi="Arial" w:cs="Arial"/>
                <w:lang w:val="en-CA"/>
              </w:rPr>
              <w:t>}}</w:t>
            </w:r>
          </w:p>
        </w:tc>
        <w:tc>
          <w:tcPr>
            <w:tcW w:w="641" w:type="pct"/>
            <w:gridSpan w:val="3"/>
            <w:vAlign w:val="center"/>
          </w:tcPr>
          <w:p w14:paraId="7E71CB43" w14:textId="77777777" w:rsidR="00946F52" w:rsidRPr="00C75068" w:rsidRDefault="00946F52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C75068">
              <w:rPr>
                <w:rFonts w:ascii="Arial" w:hAnsi="Arial" w:cs="Arial"/>
                <w:b/>
                <w:bCs/>
                <w:sz w:val="24"/>
                <w:lang w:val="en-CA"/>
              </w:rPr>
              <w:t>Operation</w:t>
            </w:r>
          </w:p>
        </w:tc>
        <w:tc>
          <w:tcPr>
            <w:tcW w:w="2734" w:type="pct"/>
            <w:gridSpan w:val="12"/>
            <w:vAlign w:val="center"/>
          </w:tcPr>
          <w:p w14:paraId="6E8FD84D" w14:textId="15CB8E23" w:rsidR="00946F52" w:rsidRPr="00C75068" w:rsidRDefault="00946F52" w:rsidP="00946F5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946F52" w:rsidRPr="00A85913" w14:paraId="7FBE5B21" w14:textId="77777777" w:rsidTr="003412AC">
        <w:trPr>
          <w:trHeight w:val="58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3E69E68C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380C3A80" w14:textId="77777777" w:rsidTr="00041CCD">
        <w:trPr>
          <w:trHeight w:val="152"/>
        </w:trPr>
        <w:tc>
          <w:tcPr>
            <w:tcW w:w="749" w:type="pct"/>
            <w:gridSpan w:val="2"/>
            <w:vMerge w:val="restart"/>
            <w:vAlign w:val="center"/>
          </w:tcPr>
          <w:p w14:paraId="44BAEBC3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Extra E-Stops</w:t>
            </w:r>
          </w:p>
        </w:tc>
        <w:tc>
          <w:tcPr>
            <w:tcW w:w="876" w:type="pct"/>
            <w:gridSpan w:val="3"/>
            <w:vAlign w:val="center"/>
          </w:tcPr>
          <w:p w14:paraId="51F36B89" w14:textId="77777777" w:rsidR="00946F52" w:rsidRPr="00952CA4" w:rsidRDefault="00946F52" w:rsidP="00952CA4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952CA4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1028" w:type="pct"/>
            <w:gridSpan w:val="4"/>
            <w:vAlign w:val="center"/>
          </w:tcPr>
          <w:p w14:paraId="02713C7E" w14:textId="77777777" w:rsidR="00946F52" w:rsidRPr="009B5D62" w:rsidRDefault="00946F52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722" w:type="pct"/>
            <w:gridSpan w:val="9"/>
            <w:vAlign w:val="center"/>
          </w:tcPr>
          <w:p w14:paraId="4D2A5975" w14:textId="77777777" w:rsidR="00946F52" w:rsidRPr="00655497" w:rsidRDefault="00946F52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655497">
              <w:rPr>
                <w:rFonts w:ascii="Arial" w:hAnsi="Arial" w:cs="Arial"/>
                <w:b/>
                <w:bCs/>
                <w:sz w:val="24"/>
                <w:lang w:val="en-CA"/>
              </w:rPr>
              <w:t>Yes</w:t>
            </w: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 (qty)</w:t>
            </w:r>
          </w:p>
        </w:tc>
        <w:tc>
          <w:tcPr>
            <w:tcW w:w="625" w:type="pct"/>
            <w:gridSpan w:val="2"/>
            <w:vAlign w:val="center"/>
          </w:tcPr>
          <w:p w14:paraId="6CB6B35F" w14:textId="77777777" w:rsidR="00946F52" w:rsidRPr="009B5D62" w:rsidRDefault="00946F52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BD7BC8" w:rsidRPr="00A85913" w14:paraId="1CAEBDB8" w14:textId="77777777" w:rsidTr="00041CCD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482D050F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904" w:type="pct"/>
            <w:gridSpan w:val="7"/>
            <w:vAlign w:val="center"/>
          </w:tcPr>
          <w:p w14:paraId="0227F203" w14:textId="77777777" w:rsidR="00946F52" w:rsidRPr="00A85913" w:rsidRDefault="00946F52" w:rsidP="00946F52">
            <w:pPr>
              <w:pStyle w:val="ListParagraph"/>
              <w:jc w:val="both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Location</w:t>
            </w:r>
          </w:p>
        </w:tc>
        <w:tc>
          <w:tcPr>
            <w:tcW w:w="2347" w:type="pct"/>
            <w:gridSpan w:val="11"/>
            <w:vAlign w:val="center"/>
          </w:tcPr>
          <w:p w14:paraId="517BFD3C" w14:textId="77777777" w:rsidR="00946F52" w:rsidRPr="00A85913" w:rsidRDefault="00946F52" w:rsidP="00946F52">
            <w:pPr>
              <w:pStyle w:val="ListParagraph"/>
              <w:jc w:val="both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946F52" w:rsidRPr="00A85913" w14:paraId="7E977A69" w14:textId="77777777" w:rsidTr="003412AC">
        <w:trPr>
          <w:trHeight w:val="58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76B0FAEE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3CD5CA6F" w14:textId="77777777" w:rsidTr="00041CCD">
        <w:trPr>
          <w:trHeight w:val="152"/>
        </w:trPr>
        <w:tc>
          <w:tcPr>
            <w:tcW w:w="749" w:type="pct"/>
            <w:gridSpan w:val="2"/>
            <w:vMerge w:val="restart"/>
            <w:vAlign w:val="center"/>
          </w:tcPr>
          <w:p w14:paraId="14401B63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bookmarkStart w:id="5" w:name="_Hlk62551127"/>
            <w:r>
              <w:rPr>
                <w:rFonts w:ascii="Arial" w:hAnsi="Arial"/>
                <w:b/>
                <w:bCs/>
                <w:sz w:val="24"/>
                <w:lang w:val="en-CA"/>
              </w:rPr>
              <w:t xml:space="preserve">Batch / </w:t>
            </w: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Data Report</w:t>
            </w:r>
            <w:bookmarkStart w:id="6" w:name="_MON_1699422490"/>
            <w:bookmarkEnd w:id="6"/>
            <w:r>
              <w:rPr>
                <w:rFonts w:ascii="Arial" w:hAnsi="Arial"/>
                <w:b/>
                <w:bCs/>
                <w:sz w:val="24"/>
                <w:lang w:val="en-CA"/>
              </w:rPr>
              <w:object w:dxaOrig="1540" w:dyaOrig="997" w14:anchorId="3E640A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5pt;height:51pt" o:ole="">
                  <v:imagedata r:id="rId8" o:title=""/>
                </v:shape>
                <o:OLEObject Type="Embed" ProgID="Word.Document.12" ShapeID="_x0000_i1025" DrawAspect="Icon" ObjectID="_1762675230" r:id="rId9">
                  <o:FieldCodes>\s</o:FieldCodes>
                </o:OLEObject>
              </w:object>
            </w:r>
          </w:p>
        </w:tc>
        <w:tc>
          <w:tcPr>
            <w:tcW w:w="876" w:type="pct"/>
            <w:gridSpan w:val="3"/>
            <w:vAlign w:val="center"/>
          </w:tcPr>
          <w:p w14:paraId="7A676793" w14:textId="77777777" w:rsidR="00946F52" w:rsidRPr="00952CA4" w:rsidRDefault="00946F52" w:rsidP="00952CA4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952CA4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1028" w:type="pct"/>
            <w:gridSpan w:val="4"/>
            <w:vAlign w:val="center"/>
          </w:tcPr>
          <w:p w14:paraId="6BFD5E99" w14:textId="3BB2A48E" w:rsidR="00946F52" w:rsidRPr="009B5D62" w:rsidRDefault="00D21080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{{batch_none_check}}</w:t>
            </w:r>
          </w:p>
        </w:tc>
        <w:tc>
          <w:tcPr>
            <w:tcW w:w="1722" w:type="pct"/>
            <w:gridSpan w:val="9"/>
            <w:vAlign w:val="center"/>
          </w:tcPr>
          <w:p w14:paraId="7222F882" w14:textId="77777777" w:rsidR="00946F52" w:rsidRPr="00655497" w:rsidRDefault="00946F52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655497">
              <w:rPr>
                <w:rFonts w:ascii="Arial" w:hAnsi="Arial" w:cs="Arial"/>
                <w:b/>
                <w:bCs/>
                <w:sz w:val="24"/>
                <w:lang w:val="en-CA"/>
              </w:rPr>
              <w:t>Yes (requires 15” HMI)</w:t>
            </w:r>
          </w:p>
        </w:tc>
        <w:tc>
          <w:tcPr>
            <w:tcW w:w="625" w:type="pct"/>
            <w:gridSpan w:val="2"/>
            <w:vAlign w:val="center"/>
          </w:tcPr>
          <w:p w14:paraId="42A486D7" w14:textId="1D4AFC10" w:rsidR="00946F52" w:rsidRPr="009B5D62" w:rsidRDefault="00D21080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{{batch_yes15_check}}</w:t>
            </w:r>
          </w:p>
        </w:tc>
      </w:tr>
      <w:bookmarkEnd w:id="5"/>
      <w:tr w:rsidR="00BD7BC8" w:rsidRPr="00A85913" w14:paraId="2C06CCB5" w14:textId="77777777" w:rsidTr="00041CCD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70C3E67A" w14:textId="77777777" w:rsidR="00B8260D" w:rsidRPr="00A85913" w:rsidRDefault="00B8260D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542" w:type="pct"/>
            <w:vMerge w:val="restart"/>
            <w:vAlign w:val="center"/>
          </w:tcPr>
          <w:p w14:paraId="266DD494" w14:textId="77777777" w:rsidR="00B8260D" w:rsidRPr="00B35A13" w:rsidRDefault="00B8260D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2169" w:type="pct"/>
            <w:gridSpan w:val="10"/>
            <w:vAlign w:val="center"/>
          </w:tcPr>
          <w:p w14:paraId="5E80E7CA" w14:textId="77777777" w:rsidR="00B8260D" w:rsidRPr="00430D63" w:rsidRDefault="00B8260D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430D63">
              <w:rPr>
                <w:rFonts w:ascii="Arial" w:hAnsi="Arial" w:cs="Arial"/>
                <w:b/>
                <w:bCs/>
                <w:sz w:val="24"/>
                <w:lang w:val="en-CA"/>
              </w:rPr>
              <w:t>Summary Page onl</w:t>
            </w: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y</w:t>
            </w:r>
            <w:r w:rsidRPr="00430D63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                     </w:t>
            </w:r>
          </w:p>
        </w:tc>
        <w:tc>
          <w:tcPr>
            <w:tcW w:w="1540" w:type="pct"/>
            <w:gridSpan w:val="7"/>
            <w:tcBorders>
              <w:bottom w:val="single" w:sz="4" w:space="0" w:color="auto"/>
            </w:tcBorders>
            <w:vAlign w:val="center"/>
          </w:tcPr>
          <w:p w14:paraId="16E360D7" w14:textId="4FA9A4A0" w:rsidR="00B8260D" w:rsidRPr="00B35A13" w:rsidRDefault="00B8260D" w:rsidP="00B8260D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BD7BC8" w:rsidRPr="00A85913" w14:paraId="348BFBDB" w14:textId="77777777" w:rsidTr="00041CCD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1BE802DD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542" w:type="pct"/>
            <w:vMerge/>
            <w:vAlign w:val="center"/>
          </w:tcPr>
          <w:p w14:paraId="2EC29A39" w14:textId="77777777" w:rsidR="00946F52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2169" w:type="pct"/>
            <w:gridSpan w:val="10"/>
            <w:vAlign w:val="center"/>
          </w:tcPr>
          <w:p w14:paraId="7AA3508C" w14:textId="77777777" w:rsidR="00946F52" w:rsidRPr="006F1457" w:rsidRDefault="00946F52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B91CDD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Summary Header with Tracking </w:t>
            </w:r>
          </w:p>
        </w:tc>
        <w:tc>
          <w:tcPr>
            <w:tcW w:w="915" w:type="pct"/>
            <w:gridSpan w:val="5"/>
            <w:tcBorders>
              <w:right w:val="single" w:sz="4" w:space="0" w:color="auto"/>
            </w:tcBorders>
            <w:vAlign w:val="center"/>
          </w:tcPr>
          <w:p w14:paraId="665614E0" w14:textId="6A9F075F" w:rsidR="00946F52" w:rsidRPr="00655497" w:rsidRDefault="00CC73B1" w:rsidP="00CC73B1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{{batch_sht_check}}</w:t>
            </w:r>
          </w:p>
        </w:tc>
        <w:tc>
          <w:tcPr>
            <w:tcW w:w="625" w:type="pct"/>
            <w:gridSpan w:val="2"/>
            <w:tcBorders>
              <w:left w:val="single" w:sz="4" w:space="0" w:color="auto"/>
            </w:tcBorders>
            <w:vAlign w:val="center"/>
          </w:tcPr>
          <w:p w14:paraId="0F6BC5B2" w14:textId="77777777" w:rsidR="00946F52" w:rsidRPr="00B35A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1D6290">
              <w:rPr>
                <w:rFonts w:ascii="Arial" w:hAnsi="Arial" w:cs="Arial"/>
                <w:lang w:val="en-CA"/>
              </w:rPr>
              <w:t>req’d with scales</w:t>
            </w:r>
          </w:p>
        </w:tc>
      </w:tr>
      <w:tr w:rsidR="00BD7BC8" w:rsidRPr="00A85913" w14:paraId="39BBEA97" w14:textId="77777777" w:rsidTr="00041CCD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7949D141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904" w:type="pct"/>
            <w:gridSpan w:val="7"/>
            <w:vAlign w:val="center"/>
          </w:tcPr>
          <w:p w14:paraId="1FED9C82" w14:textId="77777777" w:rsidR="00946F52" w:rsidRPr="00B35A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Audit Trail</w:t>
            </w:r>
          </w:p>
        </w:tc>
        <w:tc>
          <w:tcPr>
            <w:tcW w:w="807" w:type="pct"/>
            <w:gridSpan w:val="4"/>
            <w:vAlign w:val="center"/>
          </w:tcPr>
          <w:p w14:paraId="7999DE4C" w14:textId="76C8E33D" w:rsidR="00946F52" w:rsidRDefault="00CC73B1" w:rsidP="00CC73B1">
            <w:pPr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{{batch_at_check}}</w:t>
            </w:r>
          </w:p>
        </w:tc>
        <w:tc>
          <w:tcPr>
            <w:tcW w:w="915" w:type="pct"/>
            <w:gridSpan w:val="5"/>
            <w:tcBorders>
              <w:bottom w:val="single" w:sz="4" w:space="0" w:color="auto"/>
            </w:tcBorders>
            <w:vAlign w:val="center"/>
          </w:tcPr>
          <w:p w14:paraId="1EF1F6DB" w14:textId="77777777" w:rsidR="00946F52" w:rsidRDefault="00946F52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File Name</w:t>
            </w:r>
          </w:p>
        </w:tc>
        <w:tc>
          <w:tcPr>
            <w:tcW w:w="625" w:type="pct"/>
            <w:gridSpan w:val="2"/>
            <w:vAlign w:val="center"/>
          </w:tcPr>
          <w:p w14:paraId="4398031B" w14:textId="77777777" w:rsidR="00946F52" w:rsidRPr="00B35A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</w:tr>
      <w:tr w:rsidR="00BD7BC8" w:rsidRPr="00A85913" w14:paraId="147DC63C" w14:textId="77777777" w:rsidTr="00041CCD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79237D24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904" w:type="pct"/>
            <w:gridSpan w:val="7"/>
            <w:vAlign w:val="center"/>
          </w:tcPr>
          <w:p w14:paraId="6184C98F" w14:textId="77777777" w:rsidR="00946F52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Memory Expansion Module</w:t>
            </w:r>
          </w:p>
        </w:tc>
        <w:tc>
          <w:tcPr>
            <w:tcW w:w="807" w:type="pct"/>
            <w:gridSpan w:val="4"/>
            <w:vAlign w:val="center"/>
          </w:tcPr>
          <w:p w14:paraId="3E3559FA" w14:textId="77777777" w:rsidR="00946F52" w:rsidRPr="00A85913" w:rsidRDefault="00946F52" w:rsidP="00946F52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540" w:type="pct"/>
            <w:gridSpan w:val="7"/>
            <w:vAlign w:val="center"/>
          </w:tcPr>
          <w:p w14:paraId="1FC99C4C" w14:textId="77777777" w:rsidR="00946F52" w:rsidRPr="00B17358" w:rsidRDefault="00946F52" w:rsidP="00946F52">
            <w:pPr>
              <w:jc w:val="center"/>
              <w:rPr>
                <w:rFonts w:ascii="Arial" w:hAnsi="Arial" w:cs="Arial"/>
                <w:lang w:val="en-CA"/>
              </w:rPr>
            </w:pPr>
            <w:r w:rsidRPr="00B17358">
              <w:rPr>
                <w:rFonts w:ascii="Arial" w:hAnsi="Arial" w:cs="Arial"/>
                <w:lang w:val="en-CA"/>
              </w:rPr>
              <w:t>Req’d to export to main machine</w:t>
            </w:r>
          </w:p>
        </w:tc>
      </w:tr>
      <w:tr w:rsidR="00BD7BC8" w:rsidRPr="00A85913" w14:paraId="5AB2638B" w14:textId="77777777" w:rsidTr="003412AC">
        <w:trPr>
          <w:trHeight w:val="152"/>
        </w:trPr>
        <w:tc>
          <w:tcPr>
            <w:tcW w:w="749" w:type="pct"/>
            <w:gridSpan w:val="2"/>
            <w:vMerge/>
            <w:vAlign w:val="center"/>
          </w:tcPr>
          <w:p w14:paraId="382AAF3C" w14:textId="77777777" w:rsidR="00946F52" w:rsidRPr="00A85913" w:rsidRDefault="00946F52" w:rsidP="00946F52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251" w:type="pct"/>
            <w:gridSpan w:val="18"/>
            <w:vAlign w:val="center"/>
          </w:tcPr>
          <w:p w14:paraId="5891568E" w14:textId="77777777" w:rsidR="00946F52" w:rsidRPr="00A85913" w:rsidRDefault="00946F52" w:rsidP="00946F5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946F52" w:rsidRPr="00E659CB" w14:paraId="40C8B271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08A1C329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70ED8AB1" w14:textId="77777777" w:rsidTr="00041CCD">
        <w:tc>
          <w:tcPr>
            <w:tcW w:w="1562" w:type="pct"/>
            <w:gridSpan w:val="4"/>
            <w:vAlign w:val="center"/>
          </w:tcPr>
          <w:p w14:paraId="6E727BE1" w14:textId="77777777" w:rsidR="00B8260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7" w:name="_Hlk62554123"/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Remote Technical Service (Secomea)</w:t>
            </w:r>
          </w:p>
          <w:p w14:paraId="390756FB" w14:textId="77777777" w:rsidR="00B8260D" w:rsidRPr="00A85913" w:rsidRDefault="00B8260D" w:rsidP="00946F52">
            <w:pPr>
              <w:ind w:left="33"/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4A72DD">
              <w:rPr>
                <w:rFonts w:ascii="Arial" w:hAnsi="Arial" w:cs="Arial"/>
                <w:lang w:val="en-CA"/>
              </w:rPr>
              <w:t>(1 per line)</w:t>
            </w:r>
          </w:p>
        </w:tc>
        <w:tc>
          <w:tcPr>
            <w:tcW w:w="605" w:type="pct"/>
            <w:gridSpan w:val="3"/>
            <w:vAlign w:val="center"/>
          </w:tcPr>
          <w:p w14:paraId="37F59C6B" w14:textId="4E10BCD7" w:rsidR="00B8260D" w:rsidRPr="00C43D0A" w:rsidRDefault="00BD7BC8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{{rts_secomea_check}}</w:t>
            </w:r>
          </w:p>
        </w:tc>
        <w:tc>
          <w:tcPr>
            <w:tcW w:w="774" w:type="pct"/>
            <w:gridSpan w:val="4"/>
            <w:vAlign w:val="center"/>
          </w:tcPr>
          <w:p w14:paraId="69A0B8EB" w14:textId="36247528" w:rsidR="00B8260D" w:rsidRPr="00C43D0A" w:rsidRDefault="00B8260D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519" w:type="pct"/>
            <w:gridSpan w:val="2"/>
            <w:tcBorders>
              <w:right w:val="single" w:sz="4" w:space="0" w:color="auto"/>
            </w:tcBorders>
            <w:vAlign w:val="center"/>
          </w:tcPr>
          <w:p w14:paraId="55E2F220" w14:textId="74A9B640" w:rsidR="00B8260D" w:rsidRPr="00A85913" w:rsidRDefault="00BD7BC8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{{rts_none_check}}</w:t>
            </w:r>
          </w:p>
        </w:tc>
        <w:tc>
          <w:tcPr>
            <w:tcW w:w="915" w:type="pct"/>
            <w:gridSpan w:val="5"/>
            <w:tcBorders>
              <w:left w:val="single" w:sz="4" w:space="0" w:color="auto"/>
            </w:tcBorders>
            <w:vAlign w:val="center"/>
          </w:tcPr>
          <w:p w14:paraId="1B2FBF44" w14:textId="77777777" w:rsidR="00B8260D" w:rsidRPr="00B8791F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B8791F">
              <w:rPr>
                <w:rFonts w:ascii="Arial" w:hAnsi="Arial" w:cs="Arial"/>
                <w:b/>
                <w:bCs/>
                <w:sz w:val="24"/>
                <w:lang w:val="en-CA"/>
              </w:rPr>
              <w:t>Connection Only</w:t>
            </w:r>
          </w:p>
        </w:tc>
        <w:tc>
          <w:tcPr>
            <w:tcW w:w="625" w:type="pct"/>
            <w:gridSpan w:val="2"/>
            <w:tcBorders>
              <w:left w:val="single" w:sz="4" w:space="0" w:color="auto"/>
            </w:tcBorders>
            <w:vAlign w:val="center"/>
          </w:tcPr>
          <w:p w14:paraId="11C941CA" w14:textId="4BB406D1" w:rsidR="00B8260D" w:rsidRPr="007D3D02" w:rsidRDefault="00BD7BC8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{{rts_co_check}}</w:t>
            </w:r>
          </w:p>
        </w:tc>
      </w:tr>
      <w:bookmarkEnd w:id="7"/>
      <w:tr w:rsidR="00946F52" w:rsidRPr="00A85913" w14:paraId="542B00F9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63EE9DDD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50208D" w14:paraId="30F2F9E5" w14:textId="77777777" w:rsidTr="00041CCD">
        <w:tc>
          <w:tcPr>
            <w:tcW w:w="1562" w:type="pct"/>
            <w:gridSpan w:val="4"/>
            <w:vAlign w:val="center"/>
          </w:tcPr>
          <w:p w14:paraId="10D13A8F" w14:textId="77777777" w:rsidR="00946F52" w:rsidRPr="0050208D" w:rsidRDefault="00946F52" w:rsidP="00946F5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8" w:name="_Hlk69540399"/>
            <w:r w:rsidRPr="0050208D">
              <w:rPr>
                <w:rFonts w:ascii="Arial" w:hAnsi="Arial" w:cs="Arial"/>
                <w:b/>
                <w:bCs/>
                <w:sz w:val="24"/>
                <w:lang w:val="en-CA"/>
              </w:rPr>
              <w:t>Customer Specific Wiring Code</w:t>
            </w:r>
          </w:p>
        </w:tc>
        <w:tc>
          <w:tcPr>
            <w:tcW w:w="1898" w:type="pct"/>
            <w:gridSpan w:val="9"/>
            <w:tcBorders>
              <w:right w:val="single" w:sz="4" w:space="0" w:color="auto"/>
            </w:tcBorders>
            <w:vAlign w:val="center"/>
          </w:tcPr>
          <w:p w14:paraId="45C03B38" w14:textId="77777777" w:rsidR="00946F52" w:rsidRPr="0050208D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50208D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208D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50208D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15" w:type="pct"/>
            <w:gridSpan w:val="5"/>
            <w:tcBorders>
              <w:right w:val="single" w:sz="4" w:space="0" w:color="auto"/>
            </w:tcBorders>
            <w:vAlign w:val="center"/>
          </w:tcPr>
          <w:p w14:paraId="7AACA0D1" w14:textId="77777777" w:rsidR="00946F52" w:rsidRPr="0050208D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50208D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625" w:type="pct"/>
            <w:gridSpan w:val="2"/>
            <w:tcBorders>
              <w:left w:val="single" w:sz="4" w:space="0" w:color="auto"/>
            </w:tcBorders>
            <w:vAlign w:val="center"/>
          </w:tcPr>
          <w:p w14:paraId="4BA26B16" w14:textId="77777777" w:rsidR="00946F52" w:rsidRPr="0050208D" w:rsidRDefault="00946F52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bookmarkEnd w:id="8"/>
      <w:tr w:rsidR="00946F52" w:rsidRPr="0050208D" w14:paraId="0EF73514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746983EE" w14:textId="77777777" w:rsidR="00946F52" w:rsidRPr="0050208D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1B8D867A" w14:textId="77777777" w:rsidTr="00041CCD">
        <w:tc>
          <w:tcPr>
            <w:tcW w:w="1562" w:type="pct"/>
            <w:gridSpan w:val="4"/>
            <w:vAlign w:val="center"/>
          </w:tcPr>
          <w:p w14:paraId="3CBBFE3B" w14:textId="77777777" w:rsidR="00946F52" w:rsidRPr="0050208D" w:rsidRDefault="00946F52" w:rsidP="00946F5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9" w:name="_Hlk81391161"/>
            <w:r w:rsidRPr="0050208D">
              <w:rPr>
                <w:rFonts w:ascii="Arial" w:hAnsi="Arial" w:cs="Arial"/>
                <w:b/>
                <w:bCs/>
                <w:sz w:val="24"/>
                <w:lang w:val="en-CA"/>
              </w:rPr>
              <w:t>Electronic Torque Readout w/10”HMI</w:t>
            </w:r>
          </w:p>
        </w:tc>
        <w:tc>
          <w:tcPr>
            <w:tcW w:w="1898" w:type="pct"/>
            <w:gridSpan w:val="9"/>
            <w:vAlign w:val="center"/>
          </w:tcPr>
          <w:p w14:paraId="1314FF98" w14:textId="7E754C52" w:rsidR="00946F52" w:rsidRPr="0050208D" w:rsidRDefault="00BD7BC8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{{etr_10hmi_check}}</w:t>
            </w:r>
          </w:p>
        </w:tc>
        <w:tc>
          <w:tcPr>
            <w:tcW w:w="915" w:type="pct"/>
            <w:gridSpan w:val="5"/>
            <w:tcBorders>
              <w:right w:val="single" w:sz="4" w:space="0" w:color="auto"/>
            </w:tcBorders>
            <w:vAlign w:val="center"/>
          </w:tcPr>
          <w:p w14:paraId="279E1BC0" w14:textId="77777777" w:rsidR="00946F52" w:rsidRPr="0050208D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50208D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625" w:type="pct"/>
            <w:gridSpan w:val="2"/>
            <w:tcBorders>
              <w:left w:val="single" w:sz="4" w:space="0" w:color="auto"/>
            </w:tcBorders>
            <w:vAlign w:val="center"/>
          </w:tcPr>
          <w:p w14:paraId="779B4AB2" w14:textId="7335F7CE" w:rsidR="00946F52" w:rsidRPr="007D3D02" w:rsidRDefault="00BD7BC8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{{etr_none_check}}</w:t>
            </w:r>
          </w:p>
        </w:tc>
      </w:tr>
      <w:bookmarkEnd w:id="9"/>
      <w:tr w:rsidR="00946F52" w:rsidRPr="00A85913" w14:paraId="294A2B4C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1F6CBAE2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71628D88" w14:textId="77777777" w:rsidTr="00041CCD">
        <w:tc>
          <w:tcPr>
            <w:tcW w:w="1291" w:type="pct"/>
            <w:gridSpan w:val="3"/>
            <w:vAlign w:val="center"/>
          </w:tcPr>
          <w:p w14:paraId="1D6BC91F" w14:textId="77777777" w:rsidR="00946F52" w:rsidRPr="0050208D" w:rsidRDefault="00946F52" w:rsidP="00946F5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Clear Bottle Sensor</w:t>
            </w:r>
          </w:p>
        </w:tc>
        <w:tc>
          <w:tcPr>
            <w:tcW w:w="271" w:type="pct"/>
            <w:vAlign w:val="center"/>
          </w:tcPr>
          <w:p w14:paraId="4B0F5AD1" w14:textId="77777777" w:rsidR="00946F52" w:rsidRPr="0050208D" w:rsidRDefault="00946F52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3438" w:type="pct"/>
            <w:gridSpan w:val="16"/>
            <w:vAlign w:val="center"/>
          </w:tcPr>
          <w:p w14:paraId="271BD261" w14:textId="77777777" w:rsidR="00946F52" w:rsidRPr="007D3D02" w:rsidRDefault="00946F52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946F52" w:rsidRPr="00A85913" w14:paraId="623611AE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6CDC8062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50208D" w14:paraId="0AE24E8C" w14:textId="77777777" w:rsidTr="001A48C0">
        <w:tc>
          <w:tcPr>
            <w:tcW w:w="718" w:type="pct"/>
            <w:vAlign w:val="center"/>
          </w:tcPr>
          <w:p w14:paraId="28FA5739" w14:textId="03FAB57C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Tank/Hopper Level Output Signal</w:t>
            </w:r>
          </w:p>
        </w:tc>
        <w:tc>
          <w:tcPr>
            <w:tcW w:w="907" w:type="pct"/>
            <w:gridSpan w:val="4"/>
            <w:vAlign w:val="center"/>
          </w:tcPr>
          <w:p w14:paraId="79CDC370" w14:textId="166F0297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290" w:type="pct"/>
            <w:vAlign w:val="center"/>
          </w:tcPr>
          <w:p w14:paraId="65CF9300" w14:textId="77777777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09" w:type="pct"/>
            <w:gridSpan w:val="6"/>
            <w:tcBorders>
              <w:right w:val="single" w:sz="4" w:space="0" w:color="auto"/>
            </w:tcBorders>
            <w:vAlign w:val="center"/>
          </w:tcPr>
          <w:p w14:paraId="674755D1" w14:textId="77777777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Pneumatic</w:t>
            </w:r>
          </w:p>
        </w:tc>
        <w:tc>
          <w:tcPr>
            <w:tcW w:w="594" w:type="pct"/>
            <w:gridSpan w:val="2"/>
            <w:tcBorders>
              <w:right w:val="single" w:sz="4" w:space="0" w:color="auto"/>
            </w:tcBorders>
            <w:vAlign w:val="center"/>
          </w:tcPr>
          <w:p w14:paraId="36B42591" w14:textId="77777777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50208D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208D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50208D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80" w:type="pct"/>
            <w:gridSpan w:val="5"/>
            <w:tcBorders>
              <w:right w:val="single" w:sz="4" w:space="0" w:color="auto"/>
            </w:tcBorders>
            <w:vAlign w:val="center"/>
          </w:tcPr>
          <w:p w14:paraId="38120212" w14:textId="77777777" w:rsidR="00B8260D" w:rsidRPr="0050208D" w:rsidRDefault="00B8260D" w:rsidP="00946F5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24V</w:t>
            </w:r>
          </w:p>
        </w:tc>
        <w:tc>
          <w:tcPr>
            <w:tcW w:w="401" w:type="pct"/>
            <w:tcBorders>
              <w:left w:val="single" w:sz="4" w:space="0" w:color="auto"/>
            </w:tcBorders>
            <w:vAlign w:val="center"/>
          </w:tcPr>
          <w:p w14:paraId="25E63093" w14:textId="77777777" w:rsidR="00B8260D" w:rsidRPr="0050208D" w:rsidRDefault="00B8260D" w:rsidP="00946F52">
            <w:pPr>
              <w:ind w:left="33"/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946F52" w:rsidRPr="00A85913" w14:paraId="48DC387D" w14:textId="77777777" w:rsidTr="003412AC">
        <w:trPr>
          <w:trHeight w:val="43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26EC0DDA" w14:textId="77777777" w:rsidR="00946F52" w:rsidRPr="00A85913" w:rsidRDefault="00946F52" w:rsidP="00946F52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D7BC8" w:rsidRPr="00A85913" w14:paraId="6C4D4AC5" w14:textId="77777777" w:rsidTr="003412AC">
        <w:trPr>
          <w:trHeight w:val="288"/>
        </w:trPr>
        <w:tc>
          <w:tcPr>
            <w:tcW w:w="749" w:type="pct"/>
            <w:gridSpan w:val="2"/>
            <w:shd w:val="clear" w:color="auto" w:fill="D9D9D9" w:themeFill="background1" w:themeFillShade="D9"/>
            <w:vAlign w:val="center"/>
          </w:tcPr>
          <w:p w14:paraId="436FFA83" w14:textId="77777777" w:rsidR="00946F52" w:rsidRPr="00A85913" w:rsidRDefault="00946F52" w:rsidP="00946F5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4251" w:type="pct"/>
            <w:gridSpan w:val="18"/>
            <w:vAlign w:val="center"/>
          </w:tcPr>
          <w:p w14:paraId="39EA4B08" w14:textId="77777777" w:rsidR="00946F52" w:rsidRPr="00A85913" w:rsidRDefault="00946F52" w:rsidP="00946F5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bookmarkEnd w:id="3"/>
    <w:p w14:paraId="4C0235B8" w14:textId="7FA21999" w:rsidR="00432CA8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</w:rPr>
        <w:t>Bottle Handling System Specifications</w:t>
      </w:r>
    </w:p>
    <w:tbl>
      <w:tblPr>
        <w:tblW w:w="50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6"/>
        <w:gridCol w:w="1059"/>
        <w:gridCol w:w="1442"/>
        <w:gridCol w:w="1171"/>
        <w:gridCol w:w="1167"/>
        <w:gridCol w:w="1532"/>
        <w:gridCol w:w="990"/>
        <w:gridCol w:w="1221"/>
        <w:gridCol w:w="259"/>
        <w:gridCol w:w="960"/>
      </w:tblGrid>
      <w:tr w:rsidR="007D3EDA" w:rsidRPr="00A85913" w14:paraId="556CC535" w14:textId="77777777" w:rsidTr="00EB67DC">
        <w:tc>
          <w:tcPr>
            <w:tcW w:w="5000" w:type="pct"/>
            <w:gridSpan w:val="10"/>
            <w:shd w:val="clear" w:color="auto" w:fill="D9D9D9"/>
            <w:vAlign w:val="center"/>
          </w:tcPr>
          <w:p w14:paraId="0BD3BFAB" w14:textId="77777777" w:rsidR="00703003" w:rsidRPr="009C2BD2" w:rsidRDefault="00703003" w:rsidP="009C2BD2">
            <w:pPr>
              <w:pStyle w:val="Heading1"/>
            </w:pPr>
            <w:r w:rsidRPr="00A85913">
              <w:t>Bottle Handling System Specifications</w:t>
            </w:r>
          </w:p>
        </w:tc>
      </w:tr>
      <w:tr w:rsidR="00EB67DC" w:rsidRPr="00A85913" w14:paraId="1FB0FD90" w14:textId="77777777" w:rsidTr="00FA08E8">
        <w:trPr>
          <w:trHeight w:val="53"/>
        </w:trPr>
        <w:tc>
          <w:tcPr>
            <w:tcW w:w="465" w:type="pct"/>
            <w:vMerge w:val="restart"/>
            <w:vAlign w:val="center"/>
          </w:tcPr>
          <w:p w14:paraId="48D66409" w14:textId="77777777" w:rsidR="00FD6FBB" w:rsidRPr="00A85913" w:rsidRDefault="00FD6FBB" w:rsidP="002E060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Tube</w:t>
            </w:r>
          </w:p>
        </w:tc>
        <w:tc>
          <w:tcPr>
            <w:tcW w:w="1157" w:type="pct"/>
            <w:gridSpan w:val="2"/>
            <w:shd w:val="clear" w:color="auto" w:fill="auto"/>
            <w:vAlign w:val="center"/>
          </w:tcPr>
          <w:p w14:paraId="1DBF44D5" w14:textId="77777777" w:rsidR="00FD6FBB" w:rsidRPr="00A85913" w:rsidRDefault="00FD6FBB" w:rsidP="004E56F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542" w:type="pct"/>
            <w:shd w:val="clear" w:color="auto" w:fill="auto"/>
            <w:vAlign w:val="center"/>
          </w:tcPr>
          <w:p w14:paraId="63C888AE" w14:textId="46F735BC" w:rsidR="00FD6FBB" w:rsidRPr="00A85913" w:rsidRDefault="003B4954" w:rsidP="004E56F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836" w:type="pct"/>
            <w:gridSpan w:val="6"/>
            <w:shd w:val="clear" w:color="auto" w:fill="auto"/>
            <w:vAlign w:val="center"/>
          </w:tcPr>
          <w:p w14:paraId="1F306C21" w14:textId="1FFC2025" w:rsidR="00FD6FBB" w:rsidRPr="00A85913" w:rsidRDefault="00FD6FBB" w:rsidP="00FD6FBB">
            <w:pPr>
              <w:jc w:val="both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</w:tr>
      <w:tr w:rsidR="00EB67DC" w:rsidRPr="00A85913" w14:paraId="3D8236DD" w14:textId="77777777" w:rsidTr="00FA08E8">
        <w:trPr>
          <w:trHeight w:val="188"/>
        </w:trPr>
        <w:tc>
          <w:tcPr>
            <w:tcW w:w="465" w:type="pct"/>
            <w:vMerge/>
            <w:vAlign w:val="center"/>
          </w:tcPr>
          <w:p w14:paraId="63FC536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62188B4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Vibratory Feeder</w:t>
            </w:r>
          </w:p>
        </w:tc>
        <w:tc>
          <w:tcPr>
            <w:tcW w:w="542" w:type="pct"/>
            <w:vAlign w:val="center"/>
          </w:tcPr>
          <w:p w14:paraId="62A516F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726EBD39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Mechanical Feeder</w:t>
            </w:r>
          </w:p>
        </w:tc>
        <w:tc>
          <w:tcPr>
            <w:tcW w:w="1587" w:type="pct"/>
            <w:gridSpan w:val="4"/>
            <w:vAlign w:val="center"/>
          </w:tcPr>
          <w:p w14:paraId="1D5E161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62E81F26" w14:textId="77777777" w:rsidTr="00FA08E8">
        <w:tc>
          <w:tcPr>
            <w:tcW w:w="465" w:type="pct"/>
            <w:vMerge/>
            <w:vAlign w:val="center"/>
          </w:tcPr>
          <w:p w14:paraId="477F9334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043F005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Chute</w:t>
            </w:r>
          </w:p>
        </w:tc>
        <w:tc>
          <w:tcPr>
            <w:tcW w:w="542" w:type="pct"/>
            <w:vAlign w:val="center"/>
          </w:tcPr>
          <w:p w14:paraId="7FFCEA4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tcBorders>
              <w:bottom w:val="single" w:sz="4" w:space="0" w:color="auto"/>
            </w:tcBorders>
            <w:vAlign w:val="center"/>
          </w:tcPr>
          <w:p w14:paraId="24B3F25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Track</w:t>
            </w:r>
          </w:p>
        </w:tc>
        <w:tc>
          <w:tcPr>
            <w:tcW w:w="1587" w:type="pct"/>
            <w:gridSpan w:val="4"/>
            <w:vAlign w:val="center"/>
          </w:tcPr>
          <w:p w14:paraId="2663EF8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21DACFAD" w14:textId="77777777" w:rsidTr="00FA08E8">
        <w:tc>
          <w:tcPr>
            <w:tcW w:w="465" w:type="pct"/>
            <w:vMerge/>
            <w:vAlign w:val="center"/>
          </w:tcPr>
          <w:p w14:paraId="7DFFD53C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5AA4563B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Acoustic Cover</w:t>
            </w:r>
          </w:p>
        </w:tc>
        <w:tc>
          <w:tcPr>
            <w:tcW w:w="542" w:type="pct"/>
            <w:vAlign w:val="center"/>
          </w:tcPr>
          <w:p w14:paraId="6D8D03F3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tcBorders>
              <w:right w:val="nil"/>
            </w:tcBorders>
            <w:vAlign w:val="center"/>
          </w:tcPr>
          <w:p w14:paraId="55DD7E6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587" w:type="pct"/>
            <w:gridSpan w:val="4"/>
            <w:tcBorders>
              <w:left w:val="nil"/>
            </w:tcBorders>
            <w:vAlign w:val="center"/>
          </w:tcPr>
          <w:p w14:paraId="2D4742CF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EB67DC" w:rsidRPr="00A85913" w14:paraId="6B9A86EA" w14:textId="77777777" w:rsidTr="00FA08E8">
        <w:tc>
          <w:tcPr>
            <w:tcW w:w="465" w:type="pct"/>
            <w:vMerge/>
            <w:vAlign w:val="center"/>
          </w:tcPr>
          <w:p w14:paraId="625DD67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44F9A364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Pedestal Vibratory</w:t>
            </w:r>
          </w:p>
        </w:tc>
        <w:tc>
          <w:tcPr>
            <w:tcW w:w="542" w:type="pct"/>
            <w:vAlign w:val="center"/>
          </w:tcPr>
          <w:p w14:paraId="37FE1F73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2B095CBD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lang w:val="en-CA"/>
              </w:rPr>
              <w:t>Bulk Elevator</w:t>
            </w:r>
          </w:p>
        </w:tc>
        <w:tc>
          <w:tcPr>
            <w:tcW w:w="1587" w:type="pct"/>
            <w:gridSpan w:val="4"/>
            <w:vAlign w:val="center"/>
          </w:tcPr>
          <w:p w14:paraId="21378FF6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A13E1" w:rsidRPr="00A85913" w14:paraId="498EC210" w14:textId="77777777" w:rsidTr="00FA08E8">
        <w:tc>
          <w:tcPr>
            <w:tcW w:w="465" w:type="pct"/>
            <w:vMerge/>
            <w:vAlign w:val="center"/>
          </w:tcPr>
          <w:p w14:paraId="2236A1D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shd w:val="clear" w:color="auto" w:fill="D9D9D9" w:themeFill="background1" w:themeFillShade="D9"/>
            <w:vAlign w:val="center"/>
          </w:tcPr>
          <w:p w14:paraId="24EB7F10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377" w:type="pct"/>
            <w:gridSpan w:val="7"/>
            <w:vAlign w:val="center"/>
          </w:tcPr>
          <w:p w14:paraId="79764700" w14:textId="77777777" w:rsidR="001F7D09" w:rsidRPr="00A85913" w:rsidRDefault="001F7D09" w:rsidP="001F7D09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1F7D09" w:rsidRPr="00A85913" w14:paraId="1537E5EA" w14:textId="77777777" w:rsidTr="00EB67DC">
        <w:trPr>
          <w:trHeight w:val="70"/>
        </w:trPr>
        <w:tc>
          <w:tcPr>
            <w:tcW w:w="5000" w:type="pct"/>
            <w:gridSpan w:val="10"/>
            <w:shd w:val="clear" w:color="auto" w:fill="D9D9D9" w:themeFill="background1" w:themeFillShade="D9"/>
            <w:vAlign w:val="center"/>
          </w:tcPr>
          <w:p w14:paraId="04B7AB6B" w14:textId="77777777" w:rsidR="001F7D09" w:rsidRPr="00A85913" w:rsidRDefault="001F7D09" w:rsidP="001F7D09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10" w:name="_Hlk32998817"/>
          </w:p>
        </w:tc>
      </w:tr>
      <w:bookmarkEnd w:id="10"/>
      <w:tr w:rsidR="00EB67DC" w:rsidRPr="00A85913" w14:paraId="5ECCD930" w14:textId="77777777" w:rsidTr="00FA08E8">
        <w:tc>
          <w:tcPr>
            <w:tcW w:w="465" w:type="pct"/>
            <w:vMerge w:val="restart"/>
            <w:vAlign w:val="center"/>
          </w:tcPr>
          <w:p w14:paraId="1C7C04C5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Vial</w:t>
            </w:r>
          </w:p>
          <w:p w14:paraId="5CCFCD5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/</w:t>
            </w:r>
          </w:p>
          <w:p w14:paraId="2B0538E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Bottle</w:t>
            </w:r>
          </w:p>
        </w:tc>
        <w:tc>
          <w:tcPr>
            <w:tcW w:w="1157" w:type="pct"/>
            <w:gridSpan w:val="2"/>
            <w:vAlign w:val="center"/>
          </w:tcPr>
          <w:p w14:paraId="0265D064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542" w:type="pct"/>
            <w:vAlign w:val="center"/>
          </w:tcPr>
          <w:p w14:paraId="16F83C3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4C2A99B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Full Conveyor</w:t>
            </w:r>
          </w:p>
        </w:tc>
        <w:tc>
          <w:tcPr>
            <w:tcW w:w="1587" w:type="pct"/>
            <w:gridSpan w:val="4"/>
            <w:vAlign w:val="center"/>
          </w:tcPr>
          <w:p w14:paraId="1957F7DF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7DBA8EED" w14:textId="77777777" w:rsidTr="00FA08E8">
        <w:tc>
          <w:tcPr>
            <w:tcW w:w="465" w:type="pct"/>
            <w:vMerge/>
            <w:vAlign w:val="center"/>
          </w:tcPr>
          <w:p w14:paraId="73B4E299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7D65F174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Tray</w:t>
            </w:r>
          </w:p>
        </w:tc>
        <w:tc>
          <w:tcPr>
            <w:tcW w:w="542" w:type="pct"/>
            <w:vAlign w:val="center"/>
          </w:tcPr>
          <w:p w14:paraId="4AECE24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7CB2AB3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Tray</w:t>
            </w:r>
          </w:p>
        </w:tc>
        <w:tc>
          <w:tcPr>
            <w:tcW w:w="1587" w:type="pct"/>
            <w:gridSpan w:val="4"/>
            <w:vAlign w:val="center"/>
          </w:tcPr>
          <w:p w14:paraId="6D5F57DC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5FFEC833" w14:textId="77777777" w:rsidTr="00FA08E8">
        <w:trPr>
          <w:trHeight w:val="135"/>
        </w:trPr>
        <w:tc>
          <w:tcPr>
            <w:tcW w:w="465" w:type="pct"/>
            <w:vMerge/>
            <w:vAlign w:val="center"/>
          </w:tcPr>
          <w:p w14:paraId="790A0B9C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116C671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Conveyor</w:t>
            </w:r>
          </w:p>
        </w:tc>
        <w:tc>
          <w:tcPr>
            <w:tcW w:w="542" w:type="pct"/>
            <w:vAlign w:val="center"/>
          </w:tcPr>
          <w:p w14:paraId="06BAD9B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493EC91F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Conveyor</w:t>
            </w:r>
          </w:p>
        </w:tc>
        <w:tc>
          <w:tcPr>
            <w:tcW w:w="1587" w:type="pct"/>
            <w:gridSpan w:val="4"/>
            <w:vAlign w:val="center"/>
          </w:tcPr>
          <w:p w14:paraId="08B69856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45356AC7" w14:textId="77777777" w:rsidTr="00FA08E8">
        <w:trPr>
          <w:trHeight w:val="135"/>
        </w:trPr>
        <w:tc>
          <w:tcPr>
            <w:tcW w:w="465" w:type="pct"/>
            <w:vMerge/>
            <w:vAlign w:val="center"/>
          </w:tcPr>
          <w:p w14:paraId="4C5325C4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2CDCB6DB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Trsfer</w:t>
            </w:r>
            <w:r>
              <w:rPr>
                <w:rFonts w:ascii="Arial" w:hAnsi="Arial"/>
                <w:b/>
                <w:bCs/>
                <w:sz w:val="24"/>
                <w:lang w:val="en-CA"/>
              </w:rPr>
              <w:t xml:space="preserve"> Guide</w:t>
            </w:r>
          </w:p>
        </w:tc>
        <w:tc>
          <w:tcPr>
            <w:tcW w:w="542" w:type="pct"/>
            <w:vAlign w:val="center"/>
          </w:tcPr>
          <w:p w14:paraId="2A5FC38E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tcBorders>
              <w:bottom w:val="single" w:sz="4" w:space="0" w:color="auto"/>
            </w:tcBorders>
            <w:vAlign w:val="center"/>
          </w:tcPr>
          <w:p w14:paraId="36DDE9D1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Trsfer</w:t>
            </w:r>
            <w:r>
              <w:rPr>
                <w:rFonts w:ascii="Arial" w:hAnsi="Arial"/>
                <w:b/>
                <w:bCs/>
                <w:sz w:val="24"/>
                <w:lang w:val="en-CA"/>
              </w:rPr>
              <w:t xml:space="preserve"> Guide</w:t>
            </w:r>
          </w:p>
        </w:tc>
        <w:tc>
          <w:tcPr>
            <w:tcW w:w="1587" w:type="pct"/>
            <w:gridSpan w:val="4"/>
            <w:vAlign w:val="center"/>
          </w:tcPr>
          <w:p w14:paraId="7A5FB87C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4C2E7436" w14:textId="77777777" w:rsidTr="00FA08E8">
        <w:trPr>
          <w:trHeight w:val="135"/>
        </w:trPr>
        <w:tc>
          <w:tcPr>
            <w:tcW w:w="465" w:type="pct"/>
            <w:vMerge/>
            <w:vAlign w:val="center"/>
          </w:tcPr>
          <w:p w14:paraId="2D4E265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2A21AD7A" w14:textId="77777777" w:rsidR="001F7D09" w:rsidRPr="00153F16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 xml:space="preserve">Double </w:t>
            </w:r>
            <w:r w:rsidRPr="00153F16">
              <w:rPr>
                <w:rFonts w:ascii="Arial" w:hAnsi="Arial"/>
                <w:b/>
                <w:bCs/>
                <w:sz w:val="24"/>
                <w:lang w:val="en-CA"/>
              </w:rPr>
              <w:t>Side Belts</w:t>
            </w:r>
          </w:p>
        </w:tc>
        <w:tc>
          <w:tcPr>
            <w:tcW w:w="542" w:type="pct"/>
            <w:tcBorders>
              <w:right w:val="nil"/>
            </w:tcBorders>
            <w:vAlign w:val="center"/>
          </w:tcPr>
          <w:p w14:paraId="6908DAF0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tcBorders>
              <w:right w:val="nil"/>
            </w:tcBorders>
            <w:vAlign w:val="center"/>
          </w:tcPr>
          <w:p w14:paraId="13C41D2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Corner Transfer Disc</w:t>
            </w:r>
          </w:p>
        </w:tc>
        <w:tc>
          <w:tcPr>
            <w:tcW w:w="1587" w:type="pct"/>
            <w:gridSpan w:val="4"/>
            <w:vAlign w:val="center"/>
          </w:tcPr>
          <w:p w14:paraId="65A02814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5BF2DB44" w14:textId="77777777" w:rsidTr="00FA08E8">
        <w:trPr>
          <w:trHeight w:val="135"/>
        </w:trPr>
        <w:tc>
          <w:tcPr>
            <w:tcW w:w="465" w:type="pct"/>
            <w:vMerge/>
            <w:vAlign w:val="center"/>
          </w:tcPr>
          <w:p w14:paraId="2D2D1981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36383431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Bottle Unscrambler</w:t>
            </w:r>
          </w:p>
        </w:tc>
        <w:tc>
          <w:tcPr>
            <w:tcW w:w="542" w:type="pct"/>
            <w:vAlign w:val="center"/>
          </w:tcPr>
          <w:p w14:paraId="25371CD6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4E59F9D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Bottle Bulk Elevator</w:t>
            </w:r>
          </w:p>
        </w:tc>
        <w:tc>
          <w:tcPr>
            <w:tcW w:w="1587" w:type="pct"/>
            <w:gridSpan w:val="4"/>
            <w:vAlign w:val="center"/>
          </w:tcPr>
          <w:p w14:paraId="6CD25424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A13E1" w:rsidRPr="00A85913" w14:paraId="2303687B" w14:textId="77777777" w:rsidTr="00FA08E8">
        <w:trPr>
          <w:trHeight w:val="143"/>
        </w:trPr>
        <w:tc>
          <w:tcPr>
            <w:tcW w:w="465" w:type="pct"/>
            <w:vMerge/>
            <w:vAlign w:val="center"/>
          </w:tcPr>
          <w:p w14:paraId="0ED2B904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shd w:val="clear" w:color="auto" w:fill="D9D9D9" w:themeFill="background1" w:themeFillShade="D9"/>
            <w:vAlign w:val="center"/>
          </w:tcPr>
          <w:p w14:paraId="451084D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377" w:type="pct"/>
            <w:gridSpan w:val="7"/>
            <w:vAlign w:val="center"/>
          </w:tcPr>
          <w:p w14:paraId="25C57417" w14:textId="77777777" w:rsidR="001F7D09" w:rsidRPr="00A85913" w:rsidRDefault="001F7D09" w:rsidP="001F7D09">
            <w:pPr>
              <w:pStyle w:val="ListParagraph"/>
              <w:numPr>
                <w:ilvl w:val="0"/>
                <w:numId w:val="9"/>
              </w:numPr>
              <w:ind w:left="408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1F7D09" w:rsidRPr="00A85913" w14:paraId="2E55F365" w14:textId="77777777" w:rsidTr="00EB67DC">
        <w:trPr>
          <w:trHeight w:val="70"/>
        </w:trPr>
        <w:tc>
          <w:tcPr>
            <w:tcW w:w="5000" w:type="pct"/>
            <w:gridSpan w:val="10"/>
            <w:shd w:val="clear" w:color="auto" w:fill="D9D9D9" w:themeFill="background1" w:themeFillShade="D9"/>
            <w:vAlign w:val="center"/>
          </w:tcPr>
          <w:p w14:paraId="54CBED28" w14:textId="77777777" w:rsidR="001F7D09" w:rsidRPr="00A85913" w:rsidRDefault="001F7D09" w:rsidP="001F7D09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EB67DC" w:rsidRPr="00A85913" w14:paraId="1BE00EC5" w14:textId="77777777" w:rsidTr="00FA08E8">
        <w:trPr>
          <w:trHeight w:val="279"/>
        </w:trPr>
        <w:tc>
          <w:tcPr>
            <w:tcW w:w="465" w:type="pct"/>
            <w:vMerge w:val="restart"/>
            <w:vAlign w:val="center"/>
          </w:tcPr>
          <w:p w14:paraId="326737B1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Puck</w:t>
            </w:r>
          </w:p>
        </w:tc>
        <w:tc>
          <w:tcPr>
            <w:tcW w:w="1157" w:type="pct"/>
            <w:gridSpan w:val="2"/>
            <w:vAlign w:val="center"/>
          </w:tcPr>
          <w:p w14:paraId="3CD05E83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Puck Sys. None</w:t>
            </w:r>
          </w:p>
        </w:tc>
        <w:tc>
          <w:tcPr>
            <w:tcW w:w="542" w:type="pct"/>
            <w:vAlign w:val="center"/>
          </w:tcPr>
          <w:p w14:paraId="20C69FEF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7EF24D3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De-Pucker System</w:t>
            </w:r>
          </w:p>
        </w:tc>
        <w:tc>
          <w:tcPr>
            <w:tcW w:w="1587" w:type="pct"/>
            <w:gridSpan w:val="4"/>
            <w:vAlign w:val="center"/>
          </w:tcPr>
          <w:p w14:paraId="30893C6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A13E1" w:rsidRPr="00A85913" w14:paraId="63D3DEF2" w14:textId="77777777" w:rsidTr="00EB67DC">
        <w:trPr>
          <w:trHeight w:val="279"/>
        </w:trPr>
        <w:tc>
          <w:tcPr>
            <w:tcW w:w="465" w:type="pct"/>
            <w:vMerge/>
            <w:vAlign w:val="center"/>
          </w:tcPr>
          <w:p w14:paraId="7DA367FD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699" w:type="pct"/>
            <w:gridSpan w:val="3"/>
            <w:vAlign w:val="center"/>
          </w:tcPr>
          <w:p w14:paraId="00D95F9B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249" w:type="pct"/>
            <w:gridSpan w:val="2"/>
            <w:vAlign w:val="center"/>
          </w:tcPr>
          <w:p w14:paraId="2E35792D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Puck Return System</w:t>
            </w:r>
          </w:p>
        </w:tc>
        <w:tc>
          <w:tcPr>
            <w:tcW w:w="1587" w:type="pct"/>
            <w:gridSpan w:val="4"/>
            <w:vAlign w:val="center"/>
          </w:tcPr>
          <w:p w14:paraId="54769235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3B7A2D5B" w14:textId="77777777" w:rsidTr="00FA08E8">
        <w:trPr>
          <w:trHeight w:val="277"/>
        </w:trPr>
        <w:tc>
          <w:tcPr>
            <w:tcW w:w="465" w:type="pct"/>
            <w:vMerge/>
            <w:vAlign w:val="center"/>
          </w:tcPr>
          <w:p w14:paraId="521CCA6C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358E6947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Conveyor</w:t>
            </w:r>
          </w:p>
        </w:tc>
        <w:tc>
          <w:tcPr>
            <w:tcW w:w="542" w:type="pct"/>
            <w:vAlign w:val="center"/>
          </w:tcPr>
          <w:p w14:paraId="33698CA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9" w:type="pct"/>
            <w:gridSpan w:val="2"/>
            <w:vAlign w:val="center"/>
          </w:tcPr>
          <w:p w14:paraId="7346B86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Conveyor</w:t>
            </w:r>
          </w:p>
        </w:tc>
        <w:tc>
          <w:tcPr>
            <w:tcW w:w="1587" w:type="pct"/>
            <w:gridSpan w:val="4"/>
            <w:vAlign w:val="center"/>
          </w:tcPr>
          <w:p w14:paraId="7B1DA61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478E2963" w14:textId="77777777" w:rsidTr="00FA08E8">
        <w:trPr>
          <w:trHeight w:val="277"/>
        </w:trPr>
        <w:tc>
          <w:tcPr>
            <w:tcW w:w="465" w:type="pct"/>
            <w:vMerge/>
            <w:vAlign w:val="center"/>
          </w:tcPr>
          <w:p w14:paraId="592AC3E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58AAC943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QTY of Pucks</w:t>
            </w:r>
          </w:p>
        </w:tc>
        <w:tc>
          <w:tcPr>
            <w:tcW w:w="542" w:type="pct"/>
            <w:vAlign w:val="center"/>
          </w:tcPr>
          <w:p w14:paraId="2AF806B4" w14:textId="77777777" w:rsidR="001F7D09" w:rsidRPr="00A85913" w:rsidRDefault="001F7D09" w:rsidP="001F7D09">
            <w:pPr>
              <w:pStyle w:val="ListParagraph"/>
              <w:ind w:left="408"/>
              <w:rPr>
                <w:rFonts w:ascii="Arial" w:hAnsi="Arial"/>
                <w:bCs/>
                <w:sz w:val="24"/>
                <w:lang w:val="en-CA"/>
              </w:rPr>
            </w:pPr>
          </w:p>
        </w:tc>
        <w:tc>
          <w:tcPr>
            <w:tcW w:w="1249" w:type="pct"/>
            <w:gridSpan w:val="2"/>
            <w:vAlign w:val="center"/>
          </w:tcPr>
          <w:p w14:paraId="0825E86F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Formats Pucks</w:t>
            </w:r>
          </w:p>
        </w:tc>
        <w:tc>
          <w:tcPr>
            <w:tcW w:w="1587" w:type="pct"/>
            <w:gridSpan w:val="4"/>
            <w:vAlign w:val="center"/>
          </w:tcPr>
          <w:p w14:paraId="315290EA" w14:textId="77777777" w:rsidR="001F7D09" w:rsidRPr="00A85913" w:rsidRDefault="001F7D09" w:rsidP="001F7D09">
            <w:pPr>
              <w:pStyle w:val="ListParagraph"/>
              <w:ind w:left="408"/>
              <w:jc w:val="center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1A13E1" w:rsidRPr="00A85913" w14:paraId="5C5BA3E1" w14:textId="77777777" w:rsidTr="00FA08E8">
        <w:trPr>
          <w:trHeight w:val="277"/>
        </w:trPr>
        <w:tc>
          <w:tcPr>
            <w:tcW w:w="465" w:type="pct"/>
            <w:vMerge/>
            <w:vAlign w:val="center"/>
          </w:tcPr>
          <w:p w14:paraId="33D6A6A3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shd w:val="clear" w:color="auto" w:fill="D9D9D9" w:themeFill="background1" w:themeFillShade="D9"/>
            <w:vAlign w:val="center"/>
          </w:tcPr>
          <w:p w14:paraId="4CC395B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377" w:type="pct"/>
            <w:gridSpan w:val="7"/>
            <w:vAlign w:val="center"/>
          </w:tcPr>
          <w:p w14:paraId="0653EA99" w14:textId="77777777" w:rsidR="001F7D09" w:rsidRPr="00A85913" w:rsidRDefault="001F7D09" w:rsidP="001F7D09">
            <w:pPr>
              <w:pStyle w:val="ListParagraph"/>
              <w:numPr>
                <w:ilvl w:val="0"/>
                <w:numId w:val="9"/>
              </w:numPr>
              <w:ind w:left="408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1F7D09" w:rsidRPr="00A85913" w14:paraId="31613373" w14:textId="77777777" w:rsidTr="00EB67DC">
        <w:trPr>
          <w:trHeight w:val="70"/>
        </w:trPr>
        <w:tc>
          <w:tcPr>
            <w:tcW w:w="5000" w:type="pct"/>
            <w:gridSpan w:val="10"/>
            <w:shd w:val="clear" w:color="auto" w:fill="D9D9D9" w:themeFill="background1" w:themeFillShade="D9"/>
            <w:vAlign w:val="center"/>
          </w:tcPr>
          <w:p w14:paraId="42AAE6B3" w14:textId="77777777" w:rsidR="001F7D09" w:rsidRPr="00A85913" w:rsidRDefault="001F7D09" w:rsidP="001F7D09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EB67DC" w:rsidRPr="00A85913" w14:paraId="6B19A180" w14:textId="77777777" w:rsidTr="00FA08E8">
        <w:tc>
          <w:tcPr>
            <w:tcW w:w="465" w:type="pct"/>
            <w:vMerge w:val="restart"/>
            <w:vAlign w:val="center"/>
          </w:tcPr>
          <w:p w14:paraId="78FF951F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Turn</w:t>
            </w:r>
          </w:p>
          <w:p w14:paraId="0008B80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Tables</w:t>
            </w:r>
          </w:p>
        </w:tc>
        <w:tc>
          <w:tcPr>
            <w:tcW w:w="1157" w:type="pct"/>
            <w:gridSpan w:val="2"/>
            <w:vAlign w:val="center"/>
          </w:tcPr>
          <w:p w14:paraId="6987CE03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Puck Sys - None</w:t>
            </w:r>
          </w:p>
        </w:tc>
        <w:tc>
          <w:tcPr>
            <w:tcW w:w="542" w:type="pct"/>
            <w:vAlign w:val="center"/>
          </w:tcPr>
          <w:p w14:paraId="19F7262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836" w:type="pct"/>
            <w:gridSpan w:val="6"/>
            <w:vAlign w:val="center"/>
          </w:tcPr>
          <w:p w14:paraId="397F7E36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</w:tr>
      <w:tr w:rsidR="00EB67DC" w:rsidRPr="00A85913" w14:paraId="0AC2AA58" w14:textId="77777777" w:rsidTr="00FA08E8">
        <w:tc>
          <w:tcPr>
            <w:tcW w:w="465" w:type="pct"/>
            <w:vMerge/>
            <w:vAlign w:val="center"/>
          </w:tcPr>
          <w:p w14:paraId="51559B11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vAlign w:val="center"/>
          </w:tcPr>
          <w:p w14:paraId="5C2AC6D9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w/o tray</w:t>
            </w:r>
          </w:p>
        </w:tc>
        <w:tc>
          <w:tcPr>
            <w:tcW w:w="542" w:type="pct"/>
            <w:vAlign w:val="center"/>
          </w:tcPr>
          <w:p w14:paraId="701B4D58" w14:textId="5019C47A" w:rsidR="001F7D09" w:rsidRPr="00A85913" w:rsidRDefault="001A13E1" w:rsidP="001F7D0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{{tb_iwot_check}}</w:t>
            </w:r>
          </w:p>
        </w:tc>
        <w:tc>
          <w:tcPr>
            <w:tcW w:w="540" w:type="pct"/>
            <w:vAlign w:val="center"/>
          </w:tcPr>
          <w:p w14:paraId="627312F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w/o tray</w:t>
            </w:r>
          </w:p>
        </w:tc>
        <w:tc>
          <w:tcPr>
            <w:tcW w:w="709" w:type="pct"/>
            <w:vAlign w:val="center"/>
          </w:tcPr>
          <w:p w14:paraId="73AC7502" w14:textId="079350C5" w:rsidR="001F7D09" w:rsidRPr="00A85913" w:rsidRDefault="001A13E1" w:rsidP="001F7D0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{{tb_owot_check}}</w:t>
            </w:r>
          </w:p>
        </w:tc>
        <w:tc>
          <w:tcPr>
            <w:tcW w:w="1143" w:type="pct"/>
            <w:gridSpan w:val="3"/>
            <w:vAlign w:val="center"/>
          </w:tcPr>
          <w:p w14:paraId="3A11CCA8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Buffer</w:t>
            </w:r>
          </w:p>
        </w:tc>
        <w:tc>
          <w:tcPr>
            <w:tcW w:w="444" w:type="pct"/>
            <w:vAlign w:val="center"/>
          </w:tcPr>
          <w:p w14:paraId="57E5177B" w14:textId="5DF78EF0" w:rsidR="001F7D09" w:rsidRPr="00A85913" w:rsidRDefault="001A13E1" w:rsidP="001A13E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</w:t>
            </w:r>
            <w:r w:rsidR="008363D6">
              <w:rPr>
                <w:rFonts w:ascii="Arial" w:hAnsi="Arial" w:cs="Arial"/>
                <w:lang w:val="en-CA"/>
              </w:rPr>
              <w:t>{</w:t>
            </w:r>
            <w:r>
              <w:rPr>
                <w:rFonts w:ascii="Arial" w:hAnsi="Arial" w:cs="Arial"/>
                <w:lang w:val="en-CA"/>
              </w:rPr>
              <w:t>tb_buf_check}}</w:t>
            </w:r>
          </w:p>
        </w:tc>
      </w:tr>
      <w:tr w:rsidR="00EB67DC" w:rsidRPr="00A85913" w14:paraId="29085B4D" w14:textId="77777777" w:rsidTr="00FA08E8">
        <w:tc>
          <w:tcPr>
            <w:tcW w:w="465" w:type="pct"/>
            <w:vMerge/>
            <w:vAlign w:val="center"/>
          </w:tcPr>
          <w:p w14:paraId="690DB195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bookmarkStart w:id="11" w:name="_Hlk32493627"/>
          </w:p>
        </w:tc>
        <w:tc>
          <w:tcPr>
            <w:tcW w:w="1157" w:type="pct"/>
            <w:gridSpan w:val="2"/>
            <w:vAlign w:val="center"/>
          </w:tcPr>
          <w:p w14:paraId="4D628322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Infeed Table w/tray</w:t>
            </w:r>
          </w:p>
        </w:tc>
        <w:tc>
          <w:tcPr>
            <w:tcW w:w="542" w:type="pct"/>
            <w:vAlign w:val="center"/>
          </w:tcPr>
          <w:p w14:paraId="574D9FAB" w14:textId="39C26254" w:rsidR="001F7D09" w:rsidRPr="00A85913" w:rsidRDefault="001A13E1" w:rsidP="001F7D0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{{tb_iwt_check}}</w:t>
            </w:r>
          </w:p>
        </w:tc>
        <w:tc>
          <w:tcPr>
            <w:tcW w:w="540" w:type="pct"/>
            <w:vAlign w:val="center"/>
          </w:tcPr>
          <w:p w14:paraId="57F347AC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Outfeed table w/Tray</w:t>
            </w:r>
          </w:p>
        </w:tc>
        <w:tc>
          <w:tcPr>
            <w:tcW w:w="709" w:type="pct"/>
            <w:vAlign w:val="center"/>
          </w:tcPr>
          <w:p w14:paraId="2B11888C" w14:textId="724F7D1F" w:rsidR="001F7D09" w:rsidRPr="00A85913" w:rsidRDefault="001A13E1" w:rsidP="001F7D0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{{tb_owt_check}}</w:t>
            </w:r>
          </w:p>
        </w:tc>
        <w:tc>
          <w:tcPr>
            <w:tcW w:w="1143" w:type="pct"/>
            <w:gridSpan w:val="3"/>
            <w:vAlign w:val="center"/>
          </w:tcPr>
          <w:p w14:paraId="5AB02E63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Orientor</w:t>
            </w:r>
          </w:p>
        </w:tc>
        <w:tc>
          <w:tcPr>
            <w:tcW w:w="444" w:type="pct"/>
            <w:vAlign w:val="center"/>
          </w:tcPr>
          <w:p w14:paraId="33F06967" w14:textId="63876A0C" w:rsidR="001F7D09" w:rsidRPr="005D17E8" w:rsidRDefault="001A13E1" w:rsidP="001A13E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{{tb_or_check}}</w:t>
            </w:r>
          </w:p>
        </w:tc>
      </w:tr>
      <w:bookmarkEnd w:id="11"/>
      <w:tr w:rsidR="00EB67DC" w:rsidRPr="00A85913" w14:paraId="1F1B517D" w14:textId="77777777" w:rsidTr="00FA08E8">
        <w:tc>
          <w:tcPr>
            <w:tcW w:w="465" w:type="pct"/>
            <w:vMerge/>
            <w:vAlign w:val="center"/>
          </w:tcPr>
          <w:p w14:paraId="40A36C5E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90" w:type="pct"/>
            <w:vAlign w:val="center"/>
          </w:tcPr>
          <w:p w14:paraId="5881325B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39”</w:t>
            </w:r>
          </w:p>
        </w:tc>
        <w:tc>
          <w:tcPr>
            <w:tcW w:w="667" w:type="pct"/>
            <w:vAlign w:val="center"/>
          </w:tcPr>
          <w:p w14:paraId="6F75AF96" w14:textId="24F1F9F4" w:rsidR="001F7D09" w:rsidRPr="00A85913" w:rsidRDefault="001A13E1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{{tb_39_check}}</w:t>
            </w:r>
          </w:p>
        </w:tc>
        <w:tc>
          <w:tcPr>
            <w:tcW w:w="542" w:type="pct"/>
            <w:vAlign w:val="center"/>
          </w:tcPr>
          <w:p w14:paraId="10DE083A" w14:textId="77777777" w:rsidR="001F7D09" w:rsidRPr="00A85913" w:rsidRDefault="001F7D09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48”</w:t>
            </w:r>
          </w:p>
        </w:tc>
        <w:tc>
          <w:tcPr>
            <w:tcW w:w="540" w:type="pct"/>
            <w:vAlign w:val="center"/>
          </w:tcPr>
          <w:p w14:paraId="30EE60EE" w14:textId="7D3379FB" w:rsidR="001F7D09" w:rsidRPr="00A85913" w:rsidRDefault="001A13E1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</w:t>
            </w:r>
            <w:r w:rsidR="008363D6">
              <w:rPr>
                <w:rFonts w:ascii="Arial" w:hAnsi="Arial" w:cs="Arial"/>
                <w:lang w:val="en-CA"/>
              </w:rPr>
              <w:t>{</w:t>
            </w:r>
            <w:r>
              <w:rPr>
                <w:rFonts w:ascii="Arial" w:hAnsi="Arial" w:cs="Arial"/>
                <w:lang w:val="en-CA"/>
              </w:rPr>
              <w:t>tb_48_check}}</w:t>
            </w:r>
          </w:p>
        </w:tc>
        <w:tc>
          <w:tcPr>
            <w:tcW w:w="709" w:type="pct"/>
            <w:vAlign w:val="center"/>
          </w:tcPr>
          <w:p w14:paraId="4409455B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60”</w:t>
            </w:r>
          </w:p>
        </w:tc>
        <w:tc>
          <w:tcPr>
            <w:tcW w:w="1587" w:type="pct"/>
            <w:gridSpan w:val="4"/>
            <w:vAlign w:val="center"/>
          </w:tcPr>
          <w:p w14:paraId="32B6850F" w14:textId="76964B85" w:rsidR="001F7D09" w:rsidRPr="00A85913" w:rsidRDefault="001A13E1" w:rsidP="001A13E1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{{tb_60_check}}</w:t>
            </w:r>
          </w:p>
        </w:tc>
      </w:tr>
      <w:tr w:rsidR="001F7D09" w:rsidRPr="00A85913" w14:paraId="29FEB92B" w14:textId="77777777" w:rsidTr="00EB67DC">
        <w:tc>
          <w:tcPr>
            <w:tcW w:w="5000" w:type="pct"/>
            <w:gridSpan w:val="10"/>
            <w:shd w:val="clear" w:color="auto" w:fill="D9D9D9" w:themeFill="background1" w:themeFillShade="D9"/>
            <w:vAlign w:val="center"/>
          </w:tcPr>
          <w:p w14:paraId="7611F55C" w14:textId="77777777" w:rsidR="001F7D09" w:rsidRPr="00A85913" w:rsidRDefault="001F7D09" w:rsidP="001F7D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EB67DC" w:rsidRPr="00A85913" w14:paraId="0D716601" w14:textId="77777777" w:rsidTr="00FA08E8">
        <w:tc>
          <w:tcPr>
            <w:tcW w:w="465" w:type="pct"/>
            <w:vMerge w:val="restart"/>
            <w:vAlign w:val="center"/>
          </w:tcPr>
          <w:p w14:paraId="2C126C15" w14:textId="77777777" w:rsidR="00EB67DC" w:rsidRPr="00A85913" w:rsidRDefault="00EB67DC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Index / Motion</w:t>
            </w:r>
          </w:p>
        </w:tc>
        <w:tc>
          <w:tcPr>
            <w:tcW w:w="490" w:type="pct"/>
            <w:vAlign w:val="center"/>
          </w:tcPr>
          <w:p w14:paraId="59C923B7" w14:textId="77777777" w:rsidR="00EB67DC" w:rsidRPr="00A85913" w:rsidRDefault="00EB67DC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Single Index</w:t>
            </w:r>
          </w:p>
        </w:tc>
        <w:tc>
          <w:tcPr>
            <w:tcW w:w="667" w:type="pct"/>
            <w:vAlign w:val="center"/>
          </w:tcPr>
          <w:p w14:paraId="146C0544" w14:textId="77777777" w:rsidR="00EB67DC" w:rsidRPr="00A85913" w:rsidRDefault="00EB67DC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2" w:type="pct"/>
            <w:vAlign w:val="center"/>
          </w:tcPr>
          <w:p w14:paraId="0F12B6C1" w14:textId="77777777" w:rsidR="00EB67DC" w:rsidRPr="00A85913" w:rsidRDefault="00EB67DC" w:rsidP="001F7D0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Double Index</w:t>
            </w:r>
          </w:p>
        </w:tc>
        <w:tc>
          <w:tcPr>
            <w:tcW w:w="540" w:type="pct"/>
            <w:vAlign w:val="center"/>
          </w:tcPr>
          <w:p w14:paraId="5BF9D4AA" w14:textId="77777777" w:rsidR="00EB67DC" w:rsidRPr="00A85913" w:rsidRDefault="00EB67DC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09" w:type="pct"/>
            <w:vAlign w:val="center"/>
          </w:tcPr>
          <w:p w14:paraId="55E951DE" w14:textId="77777777" w:rsidR="00EB67DC" w:rsidRPr="00A85913" w:rsidRDefault="00EB67DC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Walking Beam</w:t>
            </w:r>
          </w:p>
        </w:tc>
        <w:tc>
          <w:tcPr>
            <w:tcW w:w="458" w:type="pct"/>
            <w:vAlign w:val="center"/>
          </w:tcPr>
          <w:p w14:paraId="3445C1DB" w14:textId="77777777" w:rsidR="00EB67DC" w:rsidRPr="00A85913" w:rsidRDefault="00EB67DC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29" w:type="pct"/>
            <w:gridSpan w:val="3"/>
            <w:vAlign w:val="center"/>
          </w:tcPr>
          <w:p w14:paraId="1A6073B3" w14:textId="5B004436" w:rsidR="00EB67DC" w:rsidRPr="00A85913" w:rsidRDefault="00EB67DC" w:rsidP="001F7D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EB67DC" w:rsidRPr="00A85913" w14:paraId="1D1B5E8C" w14:textId="77777777" w:rsidTr="00FA08E8">
        <w:tc>
          <w:tcPr>
            <w:tcW w:w="465" w:type="pct"/>
            <w:vMerge/>
            <w:vAlign w:val="center"/>
          </w:tcPr>
          <w:p w14:paraId="5262F5A0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90" w:type="pct"/>
            <w:vAlign w:val="center"/>
          </w:tcPr>
          <w:p w14:paraId="3975E87C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Feed Screw</w:t>
            </w:r>
          </w:p>
        </w:tc>
        <w:tc>
          <w:tcPr>
            <w:tcW w:w="667" w:type="pct"/>
            <w:vAlign w:val="center"/>
          </w:tcPr>
          <w:p w14:paraId="7B64A7AC" w14:textId="77777777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2" w:type="pct"/>
            <w:vAlign w:val="center"/>
          </w:tcPr>
          <w:p w14:paraId="5F816E63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Rake</w:t>
            </w:r>
          </w:p>
        </w:tc>
        <w:tc>
          <w:tcPr>
            <w:tcW w:w="540" w:type="pct"/>
            <w:vAlign w:val="center"/>
          </w:tcPr>
          <w:p w14:paraId="0374C461" w14:textId="77777777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09" w:type="pct"/>
            <w:vAlign w:val="center"/>
          </w:tcPr>
          <w:p w14:paraId="319E6CBE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Starwheel</w:t>
            </w:r>
          </w:p>
        </w:tc>
        <w:tc>
          <w:tcPr>
            <w:tcW w:w="458" w:type="pct"/>
            <w:tcBorders>
              <w:bottom w:val="single" w:sz="4" w:space="0" w:color="auto"/>
            </w:tcBorders>
            <w:vAlign w:val="center"/>
          </w:tcPr>
          <w:p w14:paraId="5F115347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65" w:type="pct"/>
            <w:tcBorders>
              <w:bottom w:val="single" w:sz="4" w:space="0" w:color="auto"/>
            </w:tcBorders>
            <w:vAlign w:val="center"/>
          </w:tcPr>
          <w:p w14:paraId="455FA7A6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Gating</w:t>
            </w:r>
          </w:p>
        </w:tc>
        <w:tc>
          <w:tcPr>
            <w:tcW w:w="564" w:type="pct"/>
            <w:gridSpan w:val="2"/>
            <w:tcBorders>
              <w:bottom w:val="single" w:sz="4" w:space="0" w:color="auto"/>
            </w:tcBorders>
            <w:vAlign w:val="center"/>
          </w:tcPr>
          <w:p w14:paraId="25BE9502" w14:textId="4814FA7E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EB67DC" w:rsidRPr="00A85913" w14:paraId="58ED3CB6" w14:textId="77777777" w:rsidTr="00FA08E8">
        <w:tc>
          <w:tcPr>
            <w:tcW w:w="465" w:type="pct"/>
            <w:vMerge/>
            <w:vAlign w:val="center"/>
          </w:tcPr>
          <w:p w14:paraId="3E06D862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90" w:type="pct"/>
            <w:vAlign w:val="center"/>
          </w:tcPr>
          <w:p w14:paraId="27A7F1EF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Single Belt</w:t>
            </w:r>
          </w:p>
        </w:tc>
        <w:tc>
          <w:tcPr>
            <w:tcW w:w="667" w:type="pct"/>
            <w:vAlign w:val="center"/>
          </w:tcPr>
          <w:p w14:paraId="70F9187E" w14:textId="77777777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2" w:type="pct"/>
            <w:vAlign w:val="center"/>
          </w:tcPr>
          <w:p w14:paraId="3CF56442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Dual Belt</w:t>
            </w:r>
          </w:p>
        </w:tc>
        <w:tc>
          <w:tcPr>
            <w:tcW w:w="540" w:type="pct"/>
            <w:vAlign w:val="center"/>
          </w:tcPr>
          <w:p w14:paraId="1F2D7C3B" w14:textId="3407C83C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09" w:type="pct"/>
            <w:vAlign w:val="center"/>
          </w:tcPr>
          <w:p w14:paraId="2F03B0FC" w14:textId="21D69DA2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Bottle Aligner</w:t>
            </w:r>
          </w:p>
        </w:tc>
        <w:tc>
          <w:tcPr>
            <w:tcW w:w="458" w:type="pct"/>
            <w:vAlign w:val="center"/>
          </w:tcPr>
          <w:p w14:paraId="3CDCF925" w14:textId="77777777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29" w:type="pct"/>
            <w:gridSpan w:val="3"/>
            <w:vAlign w:val="center"/>
          </w:tcPr>
          <w:p w14:paraId="729F00C3" w14:textId="4690D234" w:rsidR="00EB67DC" w:rsidRPr="00A85913" w:rsidRDefault="00EB67DC" w:rsidP="00EB67DC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EB67DC" w:rsidRPr="00A85913" w14:paraId="1F9C86C3" w14:textId="77777777" w:rsidTr="00FA08E8">
        <w:trPr>
          <w:trHeight w:val="70"/>
        </w:trPr>
        <w:tc>
          <w:tcPr>
            <w:tcW w:w="465" w:type="pct"/>
            <w:vMerge/>
            <w:vAlign w:val="center"/>
          </w:tcPr>
          <w:p w14:paraId="203F0655" w14:textId="77777777" w:rsidR="00EB67DC" w:rsidRPr="00A85913" w:rsidRDefault="00EB67DC" w:rsidP="00EB67DC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57" w:type="pct"/>
            <w:gridSpan w:val="2"/>
            <w:shd w:val="clear" w:color="auto" w:fill="D9D9D9" w:themeFill="background1" w:themeFillShade="D9"/>
            <w:vAlign w:val="center"/>
          </w:tcPr>
          <w:p w14:paraId="2CE2BA28" w14:textId="77777777" w:rsidR="00EB67DC" w:rsidRPr="00A85913" w:rsidRDefault="00EB67DC" w:rsidP="00EB67D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377" w:type="pct"/>
            <w:gridSpan w:val="7"/>
            <w:vAlign w:val="center"/>
          </w:tcPr>
          <w:p w14:paraId="110C4AC1" w14:textId="77777777" w:rsidR="00EB67DC" w:rsidRPr="00A85913" w:rsidRDefault="00EB67DC" w:rsidP="00EB67DC">
            <w:pPr>
              <w:pStyle w:val="ListParagraph"/>
              <w:numPr>
                <w:ilvl w:val="0"/>
                <w:numId w:val="9"/>
              </w:numPr>
              <w:ind w:left="408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</w:tbl>
    <w:p w14:paraId="5E0B925B" w14:textId="069FAB63" w:rsidR="001A48C0" w:rsidRDefault="001A48C0">
      <w:pPr>
        <w:rPr>
          <w:sz w:val="12"/>
          <w:szCs w:val="12"/>
          <w:lang w:val="en-CA"/>
        </w:rPr>
      </w:pPr>
    </w:p>
    <w:p w14:paraId="2C6EE729" w14:textId="5BC54C2E" w:rsidR="002E0607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Reject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79"/>
        <w:gridCol w:w="805"/>
        <w:gridCol w:w="998"/>
        <w:gridCol w:w="909"/>
        <w:gridCol w:w="82"/>
        <w:gridCol w:w="987"/>
        <w:gridCol w:w="238"/>
        <w:gridCol w:w="28"/>
        <w:gridCol w:w="713"/>
        <w:gridCol w:w="110"/>
        <w:gridCol w:w="84"/>
        <w:gridCol w:w="214"/>
        <w:gridCol w:w="261"/>
        <w:gridCol w:w="870"/>
        <w:gridCol w:w="179"/>
        <w:gridCol w:w="363"/>
        <w:gridCol w:w="69"/>
        <w:gridCol w:w="412"/>
        <w:gridCol w:w="54"/>
        <w:gridCol w:w="1056"/>
        <w:gridCol w:w="1285"/>
      </w:tblGrid>
      <w:tr w:rsidR="000C3D85" w:rsidRPr="00A85913" w14:paraId="0080598B" w14:textId="77777777" w:rsidTr="00A1569D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0F0651E4" w14:textId="77777777" w:rsidR="000C3D85" w:rsidRPr="00A85913" w:rsidRDefault="000C3D85" w:rsidP="009C2BD2">
            <w:pPr>
              <w:pStyle w:val="Heading1"/>
            </w:pPr>
            <w:r w:rsidRPr="00A85913">
              <w:t>Reject</w:t>
            </w:r>
          </w:p>
        </w:tc>
      </w:tr>
      <w:tr w:rsidR="00C91E3F" w:rsidRPr="00A85913" w14:paraId="2A6AE2E8" w14:textId="77777777" w:rsidTr="00A1569D">
        <w:tc>
          <w:tcPr>
            <w:tcW w:w="500" w:type="pct"/>
            <w:vMerge w:val="restart"/>
            <w:vAlign w:val="center"/>
          </w:tcPr>
          <w:p w14:paraId="56F7E86F" w14:textId="77777777" w:rsidR="008D17E5" w:rsidRPr="00A85913" w:rsidRDefault="008D17E5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Reject</w:t>
            </w:r>
            <w:r>
              <w:rPr>
                <w:rFonts w:ascii="Arial" w:hAnsi="Arial"/>
                <w:b/>
                <w:bCs/>
                <w:sz w:val="24"/>
                <w:lang w:val="en-CA"/>
              </w:rPr>
              <w:t xml:space="preserve"> / inspect for</w:t>
            </w:r>
          </w:p>
        </w:tc>
        <w:tc>
          <w:tcPr>
            <w:tcW w:w="835" w:type="pct"/>
            <w:gridSpan w:val="2"/>
            <w:vAlign w:val="center"/>
          </w:tcPr>
          <w:p w14:paraId="7F9CDA57" w14:textId="77777777" w:rsidR="008D17E5" w:rsidRPr="00A85913" w:rsidRDefault="008D17E5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 xml:space="preserve">Chute </w:t>
            </w:r>
          </w:p>
        </w:tc>
        <w:tc>
          <w:tcPr>
            <w:tcW w:w="459" w:type="pct"/>
            <w:gridSpan w:val="2"/>
            <w:vAlign w:val="center"/>
          </w:tcPr>
          <w:p w14:paraId="3F71361D" w14:textId="39203550" w:rsidR="008D17E5" w:rsidRPr="00A85913" w:rsidRDefault="00C91E3F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{{rj_ch_check}}</w:t>
            </w:r>
          </w:p>
        </w:tc>
        <w:tc>
          <w:tcPr>
            <w:tcW w:w="457" w:type="pct"/>
            <w:vAlign w:val="center"/>
          </w:tcPr>
          <w:p w14:paraId="7535CFC6" w14:textId="77777777" w:rsidR="008D17E5" w:rsidRPr="00A85913" w:rsidRDefault="00B15E86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Track</w:t>
            </w:r>
          </w:p>
        </w:tc>
        <w:tc>
          <w:tcPr>
            <w:tcW w:w="504" w:type="pct"/>
            <w:gridSpan w:val="4"/>
            <w:vAlign w:val="center"/>
          </w:tcPr>
          <w:p w14:paraId="2C70C595" w14:textId="4433D7D9" w:rsidR="008D17E5" w:rsidRPr="00A85913" w:rsidRDefault="00C91E3F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{{rj_tk_check}}</w:t>
            </w:r>
          </w:p>
        </w:tc>
        <w:tc>
          <w:tcPr>
            <w:tcW w:w="662" w:type="pct"/>
            <w:gridSpan w:val="4"/>
            <w:vAlign w:val="center"/>
          </w:tcPr>
          <w:p w14:paraId="7D58B945" w14:textId="77777777" w:rsidR="008D17E5" w:rsidRPr="00A85913" w:rsidRDefault="008D17E5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Conveyor</w:t>
            </w:r>
          </w:p>
        </w:tc>
        <w:tc>
          <w:tcPr>
            <w:tcW w:w="474" w:type="pct"/>
            <w:gridSpan w:val="4"/>
            <w:vAlign w:val="center"/>
          </w:tcPr>
          <w:p w14:paraId="4FC88B98" w14:textId="43572F50" w:rsidR="008D17E5" w:rsidRPr="00A85913" w:rsidRDefault="00C91E3F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{{rj_con_check}}</w:t>
            </w:r>
          </w:p>
        </w:tc>
        <w:tc>
          <w:tcPr>
            <w:tcW w:w="514" w:type="pct"/>
            <w:gridSpan w:val="2"/>
            <w:vAlign w:val="center"/>
          </w:tcPr>
          <w:p w14:paraId="5BA0260D" w14:textId="77777777" w:rsidR="008D17E5" w:rsidRPr="00A85913" w:rsidRDefault="008D17E5" w:rsidP="00E11437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Tray</w:t>
            </w:r>
          </w:p>
        </w:tc>
        <w:tc>
          <w:tcPr>
            <w:tcW w:w="597" w:type="pct"/>
            <w:vAlign w:val="center"/>
          </w:tcPr>
          <w:p w14:paraId="29E0A6C7" w14:textId="67F1BE19" w:rsidR="008D17E5" w:rsidRPr="00A85913" w:rsidRDefault="00C91E3F" w:rsidP="00C91E3F">
            <w:pPr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{{rj_ty_check}}</w:t>
            </w:r>
          </w:p>
        </w:tc>
      </w:tr>
      <w:tr w:rsidR="00C91E3F" w:rsidRPr="00A85913" w14:paraId="1E1AD814" w14:textId="77777777" w:rsidTr="00A1569D">
        <w:tc>
          <w:tcPr>
            <w:tcW w:w="500" w:type="pct"/>
            <w:vMerge/>
            <w:vAlign w:val="center"/>
          </w:tcPr>
          <w:p w14:paraId="618FA41D" w14:textId="77777777" w:rsidR="002F6169" w:rsidRPr="00A85913" w:rsidRDefault="002F6169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5E97D176" w14:textId="77777777" w:rsidR="002F6169" w:rsidRPr="00A85913" w:rsidRDefault="002F6169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Lockable</w:t>
            </w:r>
          </w:p>
        </w:tc>
        <w:tc>
          <w:tcPr>
            <w:tcW w:w="459" w:type="pct"/>
            <w:gridSpan w:val="2"/>
            <w:vAlign w:val="center"/>
          </w:tcPr>
          <w:p w14:paraId="014B8F69" w14:textId="77BD3C45" w:rsidR="002F6169" w:rsidRPr="00A85913" w:rsidRDefault="00C91E3F" w:rsidP="002F616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{{rj_lk_check}}</w:t>
            </w:r>
          </w:p>
        </w:tc>
        <w:tc>
          <w:tcPr>
            <w:tcW w:w="457" w:type="pct"/>
            <w:vAlign w:val="center"/>
          </w:tcPr>
          <w:p w14:paraId="4AC96611" w14:textId="77777777" w:rsidR="002F6169" w:rsidRPr="00A85913" w:rsidRDefault="002F6169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Linear</w:t>
            </w:r>
          </w:p>
        </w:tc>
        <w:tc>
          <w:tcPr>
            <w:tcW w:w="504" w:type="pct"/>
            <w:gridSpan w:val="4"/>
            <w:vAlign w:val="center"/>
          </w:tcPr>
          <w:p w14:paraId="2B5D797D" w14:textId="0B5706C9" w:rsidR="002F6169" w:rsidRPr="00A85913" w:rsidRDefault="00C91E3F" w:rsidP="002F616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{{rj_lr_check}}</w:t>
            </w:r>
          </w:p>
        </w:tc>
        <w:tc>
          <w:tcPr>
            <w:tcW w:w="662" w:type="pct"/>
            <w:gridSpan w:val="4"/>
            <w:vAlign w:val="center"/>
          </w:tcPr>
          <w:p w14:paraId="3C0A7126" w14:textId="77777777" w:rsidR="002F6169" w:rsidRPr="00A85913" w:rsidRDefault="002F6169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Starwheel</w:t>
            </w:r>
          </w:p>
        </w:tc>
        <w:tc>
          <w:tcPr>
            <w:tcW w:w="474" w:type="pct"/>
            <w:gridSpan w:val="4"/>
            <w:vAlign w:val="center"/>
          </w:tcPr>
          <w:p w14:paraId="77A3963E" w14:textId="2916B0B7" w:rsidR="002F6169" w:rsidRPr="00A85913" w:rsidRDefault="00C91E3F" w:rsidP="002F616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{{rj_sl_check}}</w:t>
            </w:r>
          </w:p>
        </w:tc>
        <w:tc>
          <w:tcPr>
            <w:tcW w:w="514" w:type="pct"/>
            <w:gridSpan w:val="2"/>
            <w:vAlign w:val="center"/>
          </w:tcPr>
          <w:p w14:paraId="59C7C7C0" w14:textId="77777777" w:rsidR="002F6169" w:rsidRPr="00A85913" w:rsidRDefault="002F6169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High Speed</w:t>
            </w:r>
          </w:p>
        </w:tc>
        <w:tc>
          <w:tcPr>
            <w:tcW w:w="597" w:type="pct"/>
            <w:vAlign w:val="center"/>
          </w:tcPr>
          <w:p w14:paraId="6046FB12" w14:textId="4B493241" w:rsidR="002F6169" w:rsidRPr="00A85913" w:rsidRDefault="00C91E3F" w:rsidP="002F6169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{{rj_hs_check}}</w:t>
            </w:r>
          </w:p>
        </w:tc>
      </w:tr>
      <w:tr w:rsidR="00C91E3F" w:rsidRPr="008D17E5" w14:paraId="3B35AA28" w14:textId="77777777" w:rsidTr="00A1569D">
        <w:tc>
          <w:tcPr>
            <w:tcW w:w="500" w:type="pct"/>
            <w:vMerge/>
            <w:vAlign w:val="center"/>
          </w:tcPr>
          <w:p w14:paraId="06E03862" w14:textId="77777777" w:rsidR="002F6169" w:rsidRPr="008D17E5" w:rsidRDefault="002F6169" w:rsidP="002F616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4500" w:type="pct"/>
            <w:gridSpan w:val="20"/>
            <w:shd w:val="clear" w:color="auto" w:fill="D9D9D9" w:themeFill="background1" w:themeFillShade="D9"/>
            <w:vAlign w:val="center"/>
          </w:tcPr>
          <w:p w14:paraId="62DFB528" w14:textId="77777777" w:rsidR="002F6169" w:rsidRPr="00A85913" w:rsidRDefault="002F6169" w:rsidP="002F616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A1569D" w:rsidRPr="00A85913" w14:paraId="4C8A412D" w14:textId="77777777" w:rsidTr="00A1569D">
        <w:tc>
          <w:tcPr>
            <w:tcW w:w="500" w:type="pct"/>
            <w:vMerge/>
            <w:vAlign w:val="center"/>
          </w:tcPr>
          <w:p w14:paraId="14CD8638" w14:textId="77777777" w:rsidR="00A1569D" w:rsidRPr="00A85913" w:rsidRDefault="00A1569D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2BA2C2F9" w14:textId="77777777" w:rsidR="00A1569D" w:rsidRPr="00A85913" w:rsidRDefault="00A1569D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Fill WT / Count</w:t>
            </w:r>
          </w:p>
        </w:tc>
        <w:tc>
          <w:tcPr>
            <w:tcW w:w="459" w:type="pct"/>
            <w:gridSpan w:val="2"/>
            <w:vAlign w:val="center"/>
          </w:tcPr>
          <w:p w14:paraId="1E1E9FE1" w14:textId="77777777" w:rsidR="00A1569D" w:rsidRPr="00A85913" w:rsidRDefault="00A1569D" w:rsidP="002F61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57" w:type="pct"/>
            <w:tcBorders>
              <w:right w:val="nil"/>
            </w:tcBorders>
            <w:vAlign w:val="center"/>
          </w:tcPr>
          <w:p w14:paraId="17E830EA" w14:textId="77777777" w:rsidR="00A1569D" w:rsidRPr="00A85913" w:rsidRDefault="00A1569D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110" w:type="pct"/>
            <w:tcBorders>
              <w:left w:val="nil"/>
              <w:right w:val="single" w:sz="4" w:space="0" w:color="auto"/>
            </w:tcBorders>
            <w:vAlign w:val="center"/>
          </w:tcPr>
          <w:p w14:paraId="41A940FF" w14:textId="77777777" w:rsidR="00A1569D" w:rsidRPr="00A85913" w:rsidRDefault="00A1569D" w:rsidP="002F61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653" w:type="pct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F5520" w14:textId="77777777" w:rsidR="00A1569D" w:rsidRPr="00A85913" w:rsidRDefault="00A1569D" w:rsidP="002F6169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No Cotton</w:t>
            </w:r>
          </w:p>
        </w:tc>
        <w:tc>
          <w:tcPr>
            <w:tcW w:w="686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161F9" w14:textId="77777777" w:rsidR="00A1569D" w:rsidRPr="00A85913" w:rsidRDefault="00A1569D" w:rsidP="002F61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301" w:type="pct"/>
            <w:gridSpan w:val="4"/>
            <w:tcBorders>
              <w:left w:val="single" w:sz="4" w:space="0" w:color="auto"/>
            </w:tcBorders>
            <w:vAlign w:val="center"/>
          </w:tcPr>
          <w:p w14:paraId="10028A8F" w14:textId="77777777" w:rsidR="00A1569D" w:rsidRPr="00A85913" w:rsidRDefault="00A1569D" w:rsidP="002F61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C91E3F" w:rsidRPr="008D17E5" w14:paraId="25734EB9" w14:textId="77777777" w:rsidTr="00A1569D">
        <w:tc>
          <w:tcPr>
            <w:tcW w:w="500" w:type="pct"/>
            <w:vMerge/>
            <w:vAlign w:val="center"/>
          </w:tcPr>
          <w:p w14:paraId="6EF34226" w14:textId="77777777" w:rsidR="002F6169" w:rsidRPr="008D17E5" w:rsidRDefault="002F6169" w:rsidP="002F616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4500" w:type="pct"/>
            <w:gridSpan w:val="20"/>
            <w:shd w:val="clear" w:color="auto" w:fill="D9D9D9" w:themeFill="background1" w:themeFillShade="D9"/>
            <w:vAlign w:val="center"/>
          </w:tcPr>
          <w:p w14:paraId="053D8DBD" w14:textId="77777777" w:rsidR="002F6169" w:rsidRPr="008D17E5" w:rsidRDefault="002F6169" w:rsidP="002F616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A454B" w:rsidRPr="00A85913" w14:paraId="41BCFD60" w14:textId="77777777" w:rsidTr="00A1569D">
        <w:tc>
          <w:tcPr>
            <w:tcW w:w="500" w:type="pct"/>
            <w:vMerge/>
            <w:vAlign w:val="center"/>
          </w:tcPr>
          <w:p w14:paraId="539FD87C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3640FF9D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Cap Prs.</w:t>
            </w:r>
          </w:p>
        </w:tc>
        <w:tc>
          <w:tcPr>
            <w:tcW w:w="459" w:type="pct"/>
            <w:gridSpan w:val="2"/>
            <w:vAlign w:val="center"/>
          </w:tcPr>
          <w:p w14:paraId="769AF975" w14:textId="2E354929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{{rj_cp_check}}</w:t>
            </w:r>
          </w:p>
        </w:tc>
        <w:tc>
          <w:tcPr>
            <w:tcW w:w="580" w:type="pct"/>
            <w:gridSpan w:val="3"/>
            <w:vAlign w:val="center"/>
          </w:tcPr>
          <w:p w14:paraId="4B4B7905" w14:textId="2CF31310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Stem Prs</w:t>
            </w:r>
          </w:p>
        </w:tc>
        <w:tc>
          <w:tcPr>
            <w:tcW w:w="420" w:type="pct"/>
            <w:gridSpan w:val="3"/>
            <w:vAlign w:val="center"/>
          </w:tcPr>
          <w:p w14:paraId="61FC377F" w14:textId="387DA656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{{rj_sp_check}}</w:t>
            </w:r>
          </w:p>
        </w:tc>
        <w:tc>
          <w:tcPr>
            <w:tcW w:w="706" w:type="pct"/>
            <w:gridSpan w:val="4"/>
            <w:vAlign w:val="center"/>
          </w:tcPr>
          <w:p w14:paraId="296EA2AA" w14:textId="6A7E1409" w:rsidR="00CA454B" w:rsidRPr="00A85913" w:rsidRDefault="000109DA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Skewed Cap</w:t>
            </w:r>
          </w:p>
        </w:tc>
        <w:tc>
          <w:tcPr>
            <w:tcW w:w="416" w:type="pct"/>
            <w:gridSpan w:val="4"/>
            <w:vAlign w:val="center"/>
          </w:tcPr>
          <w:p w14:paraId="1463122D" w14:textId="6950EA45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{{rj_hc_check}}</w:t>
            </w:r>
          </w:p>
        </w:tc>
        <w:tc>
          <w:tcPr>
            <w:tcW w:w="488" w:type="pct"/>
            <w:vAlign w:val="center"/>
          </w:tcPr>
          <w:p w14:paraId="37BD0797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 Foil</w:t>
            </w:r>
          </w:p>
        </w:tc>
        <w:tc>
          <w:tcPr>
            <w:tcW w:w="597" w:type="pct"/>
            <w:vAlign w:val="center"/>
          </w:tcPr>
          <w:p w14:paraId="69D8EB05" w14:textId="59ECF5C4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{{rj_nf_check}}</w:t>
            </w:r>
          </w:p>
        </w:tc>
      </w:tr>
      <w:tr w:rsidR="00CA454B" w:rsidRPr="00A85913" w14:paraId="02D61107" w14:textId="77777777" w:rsidTr="00A1569D">
        <w:tc>
          <w:tcPr>
            <w:tcW w:w="500" w:type="pct"/>
            <w:vMerge/>
            <w:vAlign w:val="center"/>
          </w:tcPr>
          <w:p w14:paraId="0A512E8F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6773DFE4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Pintle Prs</w:t>
            </w:r>
          </w:p>
        </w:tc>
        <w:tc>
          <w:tcPr>
            <w:tcW w:w="459" w:type="pct"/>
            <w:gridSpan w:val="2"/>
            <w:vAlign w:val="center"/>
          </w:tcPr>
          <w:p w14:paraId="636113A7" w14:textId="6D93B770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{{rj_pp_check}}</w:t>
            </w:r>
          </w:p>
        </w:tc>
        <w:tc>
          <w:tcPr>
            <w:tcW w:w="580" w:type="pct"/>
            <w:gridSpan w:val="3"/>
            <w:vAlign w:val="center"/>
          </w:tcPr>
          <w:p w14:paraId="1E3BE81A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Overcap Prs</w:t>
            </w:r>
          </w:p>
        </w:tc>
        <w:tc>
          <w:tcPr>
            <w:tcW w:w="420" w:type="pct"/>
            <w:gridSpan w:val="3"/>
            <w:vAlign w:val="center"/>
          </w:tcPr>
          <w:p w14:paraId="7B43FFA3" w14:textId="2A02E1D0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{{rj_op_check}}</w:t>
            </w:r>
          </w:p>
        </w:tc>
        <w:tc>
          <w:tcPr>
            <w:tcW w:w="706" w:type="pct"/>
            <w:gridSpan w:val="4"/>
            <w:vAlign w:val="center"/>
          </w:tcPr>
          <w:p w14:paraId="7AB31A61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Plug Prs</w:t>
            </w:r>
          </w:p>
        </w:tc>
        <w:tc>
          <w:tcPr>
            <w:tcW w:w="416" w:type="pct"/>
            <w:gridSpan w:val="4"/>
            <w:vAlign w:val="center"/>
          </w:tcPr>
          <w:p w14:paraId="4407F958" w14:textId="18E65742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{{rj_pp_check}}</w:t>
            </w:r>
          </w:p>
        </w:tc>
        <w:tc>
          <w:tcPr>
            <w:tcW w:w="488" w:type="pct"/>
            <w:vAlign w:val="center"/>
          </w:tcPr>
          <w:p w14:paraId="00F5736C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496FB2">
              <w:rPr>
                <w:rFonts w:ascii="Arial" w:hAnsi="Arial"/>
                <w:b/>
                <w:bCs/>
                <w:sz w:val="24"/>
                <w:lang w:val="en-CA"/>
              </w:rPr>
              <w:t>Torque</w:t>
            </w:r>
          </w:p>
        </w:tc>
        <w:tc>
          <w:tcPr>
            <w:tcW w:w="597" w:type="pct"/>
            <w:vAlign w:val="center"/>
          </w:tcPr>
          <w:p w14:paraId="6359B087" w14:textId="2CC530C4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{{rj_tq_check}}</w:t>
            </w:r>
          </w:p>
        </w:tc>
      </w:tr>
      <w:tr w:rsidR="00CA454B" w:rsidRPr="00A85913" w14:paraId="34D20523" w14:textId="77777777" w:rsidTr="00A1569D">
        <w:trPr>
          <w:trHeight w:val="56"/>
        </w:trPr>
        <w:tc>
          <w:tcPr>
            <w:tcW w:w="500" w:type="pct"/>
            <w:vMerge/>
            <w:vAlign w:val="center"/>
          </w:tcPr>
          <w:p w14:paraId="6957DA49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500" w:type="pct"/>
            <w:gridSpan w:val="20"/>
            <w:shd w:val="clear" w:color="auto" w:fill="D9D9D9" w:themeFill="background1" w:themeFillShade="D9"/>
            <w:vAlign w:val="center"/>
          </w:tcPr>
          <w:p w14:paraId="6A5E0AD2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A454B" w:rsidRPr="00A85913" w14:paraId="1E9BABC5" w14:textId="77777777" w:rsidTr="00A1569D">
        <w:tc>
          <w:tcPr>
            <w:tcW w:w="500" w:type="pct"/>
            <w:vMerge/>
            <w:vAlign w:val="center"/>
          </w:tcPr>
          <w:p w14:paraId="781BEA4D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373" w:type="pct"/>
            <w:vAlign w:val="center"/>
          </w:tcPr>
          <w:p w14:paraId="61F87CF6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OCV</w:t>
            </w:r>
          </w:p>
        </w:tc>
        <w:tc>
          <w:tcPr>
            <w:tcW w:w="462" w:type="pct"/>
            <w:vAlign w:val="center"/>
          </w:tcPr>
          <w:p w14:paraId="14DEE647" w14:textId="0E316848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{{rj_ov_check}}</w:t>
            </w:r>
          </w:p>
        </w:tc>
        <w:tc>
          <w:tcPr>
            <w:tcW w:w="421" w:type="pct"/>
            <w:vAlign w:val="center"/>
          </w:tcPr>
          <w:p w14:paraId="4634DD67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OCR</w:t>
            </w:r>
          </w:p>
        </w:tc>
        <w:tc>
          <w:tcPr>
            <w:tcW w:w="494" w:type="pct"/>
            <w:gridSpan w:val="2"/>
            <w:vAlign w:val="center"/>
          </w:tcPr>
          <w:p w14:paraId="751E8751" w14:textId="0504C334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{{rj_or_check}}</w:t>
            </w:r>
          </w:p>
        </w:tc>
        <w:tc>
          <w:tcPr>
            <w:tcW w:w="642" w:type="pct"/>
            <w:gridSpan w:val="6"/>
            <w:vAlign w:val="center"/>
          </w:tcPr>
          <w:p w14:paraId="2F3A1288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Bar Code</w:t>
            </w:r>
          </w:p>
        </w:tc>
        <w:tc>
          <w:tcPr>
            <w:tcW w:w="775" w:type="pct"/>
            <w:gridSpan w:val="4"/>
            <w:vAlign w:val="center"/>
          </w:tcPr>
          <w:p w14:paraId="61E5B8A8" w14:textId="37E45B3A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{{rj_bc_check}}</w:t>
            </w:r>
          </w:p>
        </w:tc>
        <w:tc>
          <w:tcPr>
            <w:tcW w:w="1333" w:type="pct"/>
            <w:gridSpan w:val="5"/>
            <w:tcBorders>
              <w:bottom w:val="single" w:sz="4" w:space="0" w:color="auto"/>
            </w:tcBorders>
            <w:vAlign w:val="center"/>
          </w:tcPr>
          <w:p w14:paraId="5CA770B5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CA454B" w:rsidRPr="00A85913" w14:paraId="2566B528" w14:textId="77777777" w:rsidTr="00A1569D">
        <w:tc>
          <w:tcPr>
            <w:tcW w:w="500" w:type="pct"/>
            <w:vMerge/>
            <w:vAlign w:val="center"/>
          </w:tcPr>
          <w:p w14:paraId="55195A24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48A3EC0C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Label Prs</w:t>
            </w:r>
          </w:p>
        </w:tc>
        <w:tc>
          <w:tcPr>
            <w:tcW w:w="421" w:type="pct"/>
            <w:vAlign w:val="center"/>
          </w:tcPr>
          <w:p w14:paraId="53A36173" w14:textId="556FA8B0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{{rj_lp_check}}</w:t>
            </w:r>
          </w:p>
        </w:tc>
        <w:tc>
          <w:tcPr>
            <w:tcW w:w="1136" w:type="pct"/>
            <w:gridSpan w:val="8"/>
            <w:vAlign w:val="center"/>
          </w:tcPr>
          <w:p w14:paraId="3DDE517E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Label Position</w:t>
            </w:r>
          </w:p>
        </w:tc>
        <w:tc>
          <w:tcPr>
            <w:tcW w:w="775" w:type="pct"/>
            <w:gridSpan w:val="4"/>
            <w:tcBorders>
              <w:left w:val="nil"/>
            </w:tcBorders>
            <w:vAlign w:val="center"/>
          </w:tcPr>
          <w:p w14:paraId="14E92B03" w14:textId="65A46CE9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{{rj_lp</w:t>
            </w:r>
            <w:r w:rsidR="001226F8">
              <w:rPr>
                <w:rFonts w:ascii="Arial" w:hAnsi="Arial" w:cs="Arial"/>
                <w:lang w:val="en-CA"/>
              </w:rPr>
              <w:t>o</w:t>
            </w:r>
            <w:r>
              <w:rPr>
                <w:rFonts w:ascii="Arial" w:hAnsi="Arial" w:cs="Arial"/>
                <w:lang w:val="en-CA"/>
              </w:rPr>
              <w:t>_check}}</w:t>
            </w:r>
          </w:p>
        </w:tc>
        <w:tc>
          <w:tcPr>
            <w:tcW w:w="1333" w:type="pct"/>
            <w:gridSpan w:val="5"/>
            <w:vAlign w:val="center"/>
          </w:tcPr>
          <w:p w14:paraId="0AD195A6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CA454B" w:rsidRPr="00A85913" w14:paraId="3FC094AC" w14:textId="77777777" w:rsidTr="00A1569D">
        <w:tc>
          <w:tcPr>
            <w:tcW w:w="500" w:type="pct"/>
            <w:vMerge/>
            <w:vAlign w:val="center"/>
          </w:tcPr>
          <w:p w14:paraId="70408DAE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500" w:type="pct"/>
            <w:gridSpan w:val="20"/>
            <w:shd w:val="clear" w:color="auto" w:fill="D9D9D9" w:themeFill="background1" w:themeFillShade="D9"/>
            <w:vAlign w:val="center"/>
          </w:tcPr>
          <w:p w14:paraId="7788375B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A454B" w:rsidRPr="00A85913" w14:paraId="4A9E9B5D" w14:textId="77777777" w:rsidTr="00A1569D">
        <w:tc>
          <w:tcPr>
            <w:tcW w:w="500" w:type="pct"/>
            <w:vMerge/>
            <w:vAlign w:val="center"/>
          </w:tcPr>
          <w:p w14:paraId="5A1452A4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vAlign w:val="center"/>
          </w:tcPr>
          <w:p w14:paraId="58B33458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 Desiccant</w:t>
            </w:r>
          </w:p>
        </w:tc>
        <w:tc>
          <w:tcPr>
            <w:tcW w:w="421" w:type="pct"/>
            <w:vAlign w:val="center"/>
          </w:tcPr>
          <w:p w14:paraId="6DEBFAD8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48" w:type="pct"/>
            <w:gridSpan w:val="5"/>
            <w:vAlign w:val="center"/>
          </w:tcPr>
          <w:p w14:paraId="1103195F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Sleeve Presence</w:t>
            </w:r>
          </w:p>
        </w:tc>
        <w:tc>
          <w:tcPr>
            <w:tcW w:w="962" w:type="pct"/>
            <w:gridSpan w:val="7"/>
            <w:vAlign w:val="center"/>
          </w:tcPr>
          <w:p w14:paraId="3EF11060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37" w:type="pct"/>
            <w:gridSpan w:val="4"/>
            <w:vAlign w:val="center"/>
          </w:tcPr>
          <w:p w14:paraId="410E1BED" w14:textId="77777777" w:rsidR="00CA454B" w:rsidRPr="002944CB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2944CB">
              <w:rPr>
                <w:rFonts w:ascii="Arial" w:hAnsi="Arial"/>
                <w:b/>
                <w:bCs/>
                <w:sz w:val="24"/>
                <w:lang w:val="en-CA"/>
              </w:rPr>
              <w:t>UV Presence</w:t>
            </w:r>
          </w:p>
        </w:tc>
        <w:tc>
          <w:tcPr>
            <w:tcW w:w="597" w:type="pct"/>
            <w:vAlign w:val="center"/>
          </w:tcPr>
          <w:p w14:paraId="55521FE6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CA454B" w:rsidRPr="00A85913" w14:paraId="6D2D2C6D" w14:textId="77777777" w:rsidTr="00A1569D">
        <w:tc>
          <w:tcPr>
            <w:tcW w:w="500" w:type="pct"/>
            <w:vMerge/>
            <w:vAlign w:val="center"/>
          </w:tcPr>
          <w:p w14:paraId="41BB0C56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4500" w:type="pct"/>
            <w:gridSpan w:val="20"/>
            <w:shd w:val="clear" w:color="auto" w:fill="D9D9D9" w:themeFill="background1" w:themeFillShade="D9"/>
            <w:vAlign w:val="center"/>
          </w:tcPr>
          <w:p w14:paraId="3FD51902" w14:textId="77777777" w:rsidR="00CA454B" w:rsidRPr="00A85913" w:rsidRDefault="00CA454B" w:rsidP="00CA454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A454B" w:rsidRPr="00A85913" w14:paraId="0CF2366A" w14:textId="77777777" w:rsidTr="00A1569D">
        <w:tc>
          <w:tcPr>
            <w:tcW w:w="500" w:type="pct"/>
            <w:vMerge/>
            <w:vAlign w:val="center"/>
          </w:tcPr>
          <w:p w14:paraId="790E5578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</w:p>
        </w:tc>
        <w:tc>
          <w:tcPr>
            <w:tcW w:w="835" w:type="pct"/>
            <w:gridSpan w:val="2"/>
            <w:shd w:val="clear" w:color="auto" w:fill="D9D9D9" w:themeFill="background1" w:themeFillShade="D9"/>
            <w:vAlign w:val="center"/>
          </w:tcPr>
          <w:p w14:paraId="35F1D0CF" w14:textId="77777777" w:rsidR="00CA454B" w:rsidRPr="00A85913" w:rsidRDefault="00CA454B" w:rsidP="00CA45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665" w:type="pct"/>
            <w:gridSpan w:val="18"/>
            <w:vAlign w:val="center"/>
          </w:tcPr>
          <w:p w14:paraId="18E4648D" w14:textId="354F4DCB" w:rsidR="00CA454B" w:rsidRPr="00A85913" w:rsidRDefault="00C94CE5" w:rsidP="00CA454B">
            <w:pPr>
              <w:pStyle w:val="ListParagraph"/>
              <w:numPr>
                <w:ilvl w:val="0"/>
                <w:numId w:val="9"/>
              </w:numPr>
              <w:ind w:left="408"/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{{rj_comm}}</w:t>
            </w:r>
          </w:p>
        </w:tc>
      </w:tr>
    </w:tbl>
    <w:p w14:paraId="431E3508" w14:textId="448A05B2" w:rsidR="000C3D85" w:rsidRPr="0080097A" w:rsidRDefault="00FA44E5" w:rsidP="00FA44E5">
      <w:pPr>
        <w:pStyle w:val="Heading4"/>
        <w:rPr>
          <w:rStyle w:val="Strong"/>
          <w:b/>
          <w:bCs/>
          <w:sz w:val="22"/>
          <w:szCs w:val="22"/>
        </w:rPr>
      </w:pPr>
      <w:r w:rsidRPr="0080097A">
        <w:rPr>
          <w:rStyle w:val="Strong"/>
          <w:b/>
          <w:bCs/>
          <w:sz w:val="22"/>
          <w:szCs w:val="22"/>
        </w:rPr>
        <w:t>Street Fighter – Tablet counter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301"/>
        <w:gridCol w:w="1433"/>
        <w:gridCol w:w="50"/>
        <w:gridCol w:w="1321"/>
        <w:gridCol w:w="1530"/>
        <w:gridCol w:w="1083"/>
        <w:gridCol w:w="1439"/>
        <w:gridCol w:w="1433"/>
      </w:tblGrid>
      <w:tr w:rsidR="00FA44E5" w:rsidRPr="00A85913" w14:paraId="11CA3435" w14:textId="77777777" w:rsidTr="00081E1D">
        <w:tc>
          <w:tcPr>
            <w:tcW w:w="3668" w:type="pct"/>
            <w:gridSpan w:val="7"/>
            <w:shd w:val="clear" w:color="auto" w:fill="E0E0E0"/>
            <w:vAlign w:val="center"/>
          </w:tcPr>
          <w:p w14:paraId="6F773DBD" w14:textId="77777777" w:rsidR="00FA44E5" w:rsidRPr="00A85913" w:rsidRDefault="00FA44E5" w:rsidP="009C2BD2">
            <w:pPr>
              <w:pStyle w:val="Heading1"/>
            </w:pPr>
            <w:r w:rsidRPr="00A85913">
              <w:t>Street Fighter Tablet Counter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776508E6" w14:textId="1C740934" w:rsidR="00FA44E5" w:rsidRPr="00FA44E5" w:rsidRDefault="00FA44E5" w:rsidP="009C2BD2">
            <w:pPr>
              <w:pStyle w:val="Heading1"/>
              <w:rPr>
                <w:color w:val="auto"/>
                <w:sz w:val="24"/>
                <w:szCs w:val="24"/>
              </w:rPr>
            </w:pPr>
            <w:r w:rsidRPr="00FA44E5"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78E55A68" w14:textId="08895F57" w:rsidR="00FA44E5" w:rsidRPr="00FA44E5" w:rsidRDefault="00FA44E5" w:rsidP="00FA44E5">
            <w:pPr>
              <w:pStyle w:val="Heading1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FA44E5">
              <w:rPr>
                <w:b w:val="0"/>
                <w:bCs w:val="0"/>
                <w:color w:val="auto"/>
                <w:sz w:val="20"/>
                <w:szCs w:val="20"/>
              </w:rPr>
              <w:t>{{</w:t>
            </w:r>
            <w:r>
              <w:rPr>
                <w:b w:val="0"/>
                <w:bCs w:val="0"/>
                <w:color w:val="auto"/>
                <w:sz w:val="20"/>
                <w:szCs w:val="20"/>
              </w:rPr>
              <w:t>sf_none_check}}</w:t>
            </w:r>
          </w:p>
        </w:tc>
      </w:tr>
      <w:tr w:rsidR="00495271" w:rsidRPr="00A85913" w14:paraId="00DD5C36" w14:textId="77777777" w:rsidTr="00081E1D">
        <w:trPr>
          <w:trHeight w:val="161"/>
        </w:trPr>
        <w:tc>
          <w:tcPr>
            <w:tcW w:w="556" w:type="pct"/>
            <w:vAlign w:val="center"/>
          </w:tcPr>
          <w:p w14:paraId="15418270" w14:textId="77777777" w:rsidR="00373637" w:rsidRPr="00A85913" w:rsidRDefault="00373637" w:rsidP="00E1143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12" w:name="_Hlk34721601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Street Fighter</w:t>
            </w:r>
          </w:p>
        </w:tc>
        <w:tc>
          <w:tcPr>
            <w:tcW w:w="603" w:type="pct"/>
            <w:vAlign w:val="center"/>
          </w:tcPr>
          <w:p w14:paraId="0D35CA79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</w:t>
            </w:r>
          </w:p>
        </w:tc>
        <w:tc>
          <w:tcPr>
            <w:tcW w:w="664" w:type="pct"/>
            <w:vAlign w:val="center"/>
          </w:tcPr>
          <w:p w14:paraId="63A537E1" w14:textId="691BDE38" w:rsidR="00373637" w:rsidRPr="00A85913" w:rsidRDefault="00070F6E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{{sf_1_check}}</w:t>
            </w:r>
          </w:p>
        </w:tc>
        <w:tc>
          <w:tcPr>
            <w:tcW w:w="635" w:type="pct"/>
            <w:gridSpan w:val="2"/>
            <w:vAlign w:val="center"/>
          </w:tcPr>
          <w:p w14:paraId="545DAE38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</w:t>
            </w:r>
          </w:p>
        </w:tc>
        <w:tc>
          <w:tcPr>
            <w:tcW w:w="1211" w:type="pct"/>
            <w:gridSpan w:val="2"/>
            <w:vAlign w:val="center"/>
          </w:tcPr>
          <w:p w14:paraId="28F1815F" w14:textId="098AC734" w:rsidR="00373637" w:rsidRPr="00A85913" w:rsidRDefault="00495271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</w:t>
            </w:r>
            <w:r w:rsidR="00070F6E">
              <w:rPr>
                <w:rFonts w:ascii="Arial" w:hAnsi="Arial" w:cs="Arial"/>
                <w:lang w:val="en-CA"/>
              </w:rPr>
              <w:t>{sf_2_check}}</w:t>
            </w:r>
          </w:p>
        </w:tc>
        <w:tc>
          <w:tcPr>
            <w:tcW w:w="666" w:type="pct"/>
            <w:vAlign w:val="center"/>
          </w:tcPr>
          <w:p w14:paraId="53FCE9FC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100</w:t>
            </w:r>
          </w:p>
        </w:tc>
        <w:tc>
          <w:tcPr>
            <w:tcW w:w="665" w:type="pct"/>
            <w:vAlign w:val="center"/>
          </w:tcPr>
          <w:p w14:paraId="28A94589" w14:textId="71504582" w:rsidR="00373637" w:rsidRPr="00A85913" w:rsidRDefault="00070F6E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{{sf_100_check}}</w:t>
            </w:r>
          </w:p>
        </w:tc>
      </w:tr>
      <w:tr w:rsidR="00373637" w:rsidRPr="00A85913" w14:paraId="4377080D" w14:textId="77777777" w:rsidTr="00BF3887">
        <w:trPr>
          <w:trHeight w:val="54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47272303" w14:textId="77777777" w:rsidR="00373637" w:rsidRPr="00A85913" w:rsidRDefault="00373637" w:rsidP="00E1143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95271" w:rsidRPr="00A85913" w14:paraId="0F46C539" w14:textId="77777777" w:rsidTr="00081E1D">
        <w:trPr>
          <w:trHeight w:val="161"/>
        </w:trPr>
        <w:tc>
          <w:tcPr>
            <w:tcW w:w="556" w:type="pct"/>
            <w:vAlign w:val="center"/>
          </w:tcPr>
          <w:p w14:paraId="487CB77C" w14:textId="77777777" w:rsidR="00373637" w:rsidRPr="00A85913" w:rsidRDefault="00373637" w:rsidP="00E1143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No. Of Funnels</w:t>
            </w:r>
          </w:p>
        </w:tc>
        <w:tc>
          <w:tcPr>
            <w:tcW w:w="603" w:type="pct"/>
            <w:vAlign w:val="center"/>
          </w:tcPr>
          <w:p w14:paraId="7397E4F0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</w:t>
            </w:r>
          </w:p>
        </w:tc>
        <w:tc>
          <w:tcPr>
            <w:tcW w:w="664" w:type="pct"/>
            <w:vAlign w:val="center"/>
          </w:tcPr>
          <w:p w14:paraId="2536C3AD" w14:textId="647B9DF0" w:rsidR="00373637" w:rsidRPr="00A85913" w:rsidRDefault="00070F6E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r w:rsidR="00495271">
              <w:rPr>
                <w:rFonts w:ascii="Arial" w:hAnsi="Arial" w:cs="Arial"/>
                <w:lang w:val="en-CA"/>
              </w:rPr>
              <w:t>sf</w:t>
            </w:r>
            <w:r>
              <w:rPr>
                <w:rFonts w:ascii="Arial" w:hAnsi="Arial" w:cs="Arial"/>
                <w:lang w:val="en-CA"/>
              </w:rPr>
              <w:t>_</w:t>
            </w:r>
            <w:r w:rsidR="00495271">
              <w:rPr>
                <w:rFonts w:ascii="Arial" w:hAnsi="Arial" w:cs="Arial"/>
                <w:lang w:val="en-CA"/>
              </w:rPr>
              <w:t>nf</w:t>
            </w:r>
            <w:r>
              <w:rPr>
                <w:rFonts w:ascii="Arial" w:hAnsi="Arial" w:cs="Arial"/>
                <w:lang w:val="en-CA"/>
              </w:rPr>
              <w:t>1_check}}</w:t>
            </w:r>
          </w:p>
        </w:tc>
        <w:tc>
          <w:tcPr>
            <w:tcW w:w="635" w:type="pct"/>
            <w:gridSpan w:val="2"/>
            <w:vAlign w:val="center"/>
          </w:tcPr>
          <w:p w14:paraId="40FD7A52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</w:t>
            </w:r>
          </w:p>
        </w:tc>
        <w:tc>
          <w:tcPr>
            <w:tcW w:w="1211" w:type="pct"/>
            <w:gridSpan w:val="2"/>
            <w:vAlign w:val="center"/>
          </w:tcPr>
          <w:p w14:paraId="574A77A6" w14:textId="6449BE90" w:rsidR="00373637" w:rsidRPr="00A85913" w:rsidRDefault="00070F6E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r w:rsidR="00495271">
              <w:rPr>
                <w:rFonts w:ascii="Arial" w:hAnsi="Arial" w:cs="Arial"/>
                <w:lang w:val="en-CA"/>
              </w:rPr>
              <w:t>sf</w:t>
            </w:r>
            <w:r>
              <w:rPr>
                <w:rFonts w:ascii="Arial" w:hAnsi="Arial" w:cs="Arial"/>
                <w:lang w:val="en-CA"/>
              </w:rPr>
              <w:t>_</w:t>
            </w:r>
            <w:r w:rsidR="00495271">
              <w:rPr>
                <w:rFonts w:ascii="Arial" w:hAnsi="Arial" w:cs="Arial"/>
                <w:lang w:val="en-CA"/>
              </w:rPr>
              <w:t>nf</w:t>
            </w:r>
            <w:r>
              <w:rPr>
                <w:rFonts w:ascii="Arial" w:hAnsi="Arial" w:cs="Arial"/>
                <w:lang w:val="en-CA"/>
              </w:rPr>
              <w:t>2_check}}</w:t>
            </w:r>
          </w:p>
        </w:tc>
        <w:tc>
          <w:tcPr>
            <w:tcW w:w="666" w:type="pct"/>
            <w:vAlign w:val="center"/>
          </w:tcPr>
          <w:p w14:paraId="5EDD0FAB" w14:textId="77777777" w:rsidR="00373637" w:rsidRPr="00A85913" w:rsidRDefault="00373637" w:rsidP="00E114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5</w:t>
            </w:r>
          </w:p>
        </w:tc>
        <w:tc>
          <w:tcPr>
            <w:tcW w:w="665" w:type="pct"/>
            <w:vAlign w:val="center"/>
          </w:tcPr>
          <w:p w14:paraId="61AEF055" w14:textId="5CC97DA4" w:rsidR="00373637" w:rsidRPr="00A85913" w:rsidRDefault="00070F6E" w:rsidP="00E1143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r w:rsidR="00495271">
              <w:rPr>
                <w:rFonts w:ascii="Arial" w:hAnsi="Arial" w:cs="Arial"/>
                <w:lang w:val="en-CA"/>
              </w:rPr>
              <w:t>sf</w:t>
            </w:r>
            <w:r>
              <w:rPr>
                <w:rFonts w:ascii="Arial" w:hAnsi="Arial" w:cs="Arial"/>
                <w:lang w:val="en-CA"/>
              </w:rPr>
              <w:t>_</w:t>
            </w:r>
            <w:r w:rsidR="00495271">
              <w:rPr>
                <w:rFonts w:ascii="Arial" w:hAnsi="Arial" w:cs="Arial"/>
                <w:lang w:val="en-CA"/>
              </w:rPr>
              <w:t>nf5_</w:t>
            </w:r>
            <w:r>
              <w:rPr>
                <w:rFonts w:ascii="Arial" w:hAnsi="Arial" w:cs="Arial"/>
                <w:lang w:val="en-CA"/>
              </w:rPr>
              <w:t>check}}</w:t>
            </w:r>
          </w:p>
        </w:tc>
      </w:tr>
      <w:tr w:rsidR="00641F17" w:rsidRPr="00A85913" w14:paraId="52E42587" w14:textId="77777777" w:rsidTr="00BF3887">
        <w:trPr>
          <w:trHeight w:val="54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2908D51B" w14:textId="77777777" w:rsidR="00641F17" w:rsidRPr="00A85913" w:rsidRDefault="00641F17" w:rsidP="00A64366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bookmarkEnd w:id="12"/>
      <w:tr w:rsidR="00495271" w:rsidRPr="00A85913" w14:paraId="35EDCC41" w14:textId="77777777" w:rsidTr="00BF3887">
        <w:trPr>
          <w:trHeight w:val="161"/>
        </w:trPr>
        <w:tc>
          <w:tcPr>
            <w:tcW w:w="556" w:type="pct"/>
            <w:vAlign w:val="center"/>
          </w:tcPr>
          <w:p w14:paraId="15809924" w14:textId="77777777" w:rsidR="00424384" w:rsidRPr="00A85913" w:rsidRDefault="00424384" w:rsidP="00641F1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Cleaning STN.</w:t>
            </w:r>
          </w:p>
        </w:tc>
        <w:tc>
          <w:tcPr>
            <w:tcW w:w="603" w:type="pct"/>
            <w:vAlign w:val="center"/>
          </w:tcPr>
          <w:p w14:paraId="017FBF8A" w14:textId="45CC39D5" w:rsidR="00424384" w:rsidRPr="00A85913" w:rsidRDefault="00070F6E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</w:t>
            </w:r>
            <w:r w:rsidR="00495271">
              <w:rPr>
                <w:rFonts w:ascii="Arial" w:hAnsi="Arial" w:cs="Arial"/>
                <w:lang w:val="en-CA"/>
              </w:rPr>
              <w:t>sf_cs_check}}</w:t>
            </w:r>
          </w:p>
        </w:tc>
        <w:tc>
          <w:tcPr>
            <w:tcW w:w="3841" w:type="pct"/>
            <w:gridSpan w:val="7"/>
            <w:vAlign w:val="center"/>
          </w:tcPr>
          <w:p w14:paraId="07A0912B" w14:textId="77777777" w:rsidR="00424384" w:rsidRPr="00A85913" w:rsidRDefault="00424384" w:rsidP="00641F17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41F17" w:rsidRPr="00A85913" w14:paraId="65DDB407" w14:textId="77777777" w:rsidTr="00BF3887">
        <w:trPr>
          <w:trHeight w:val="54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7EC1A4D6" w14:textId="77777777" w:rsidR="00641F17" w:rsidRPr="00A85913" w:rsidRDefault="00641F17" w:rsidP="00641F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13" w:name="_Hlk54693379"/>
          </w:p>
        </w:tc>
      </w:tr>
      <w:bookmarkEnd w:id="13"/>
      <w:tr w:rsidR="00495271" w:rsidRPr="00A85913" w14:paraId="3ACBE81B" w14:textId="77777777" w:rsidTr="00081E1D">
        <w:trPr>
          <w:trHeight w:val="161"/>
        </w:trPr>
        <w:tc>
          <w:tcPr>
            <w:tcW w:w="556" w:type="pct"/>
            <w:vAlign w:val="center"/>
          </w:tcPr>
          <w:p w14:paraId="05506E5A" w14:textId="77777777" w:rsidR="00641F17" w:rsidRPr="00A85913" w:rsidRDefault="00641F17" w:rsidP="00641F1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Hopper</w:t>
            </w:r>
          </w:p>
        </w:tc>
        <w:tc>
          <w:tcPr>
            <w:tcW w:w="603" w:type="pct"/>
            <w:vAlign w:val="center"/>
          </w:tcPr>
          <w:p w14:paraId="79A62532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1</w:t>
            </w: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0L</w:t>
            </w:r>
          </w:p>
        </w:tc>
        <w:tc>
          <w:tcPr>
            <w:tcW w:w="664" w:type="pct"/>
            <w:vAlign w:val="center"/>
          </w:tcPr>
          <w:p w14:paraId="75EDD956" w14:textId="2DB81BAD" w:rsidR="00641F17" w:rsidRPr="00A85913" w:rsidRDefault="00495271" w:rsidP="00641F1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{{sf_h10_check}}</w:t>
            </w:r>
          </w:p>
        </w:tc>
        <w:tc>
          <w:tcPr>
            <w:tcW w:w="635" w:type="pct"/>
            <w:gridSpan w:val="2"/>
            <w:vAlign w:val="center"/>
          </w:tcPr>
          <w:p w14:paraId="40B7A0EB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60L</w:t>
            </w:r>
          </w:p>
        </w:tc>
        <w:tc>
          <w:tcPr>
            <w:tcW w:w="1211" w:type="pct"/>
            <w:gridSpan w:val="2"/>
            <w:vAlign w:val="center"/>
          </w:tcPr>
          <w:p w14:paraId="5FA527C4" w14:textId="13CD5993" w:rsidR="00641F17" w:rsidRPr="00A85913" w:rsidRDefault="00495271" w:rsidP="00641F1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{{sf_h60_check}}</w:t>
            </w:r>
          </w:p>
        </w:tc>
        <w:tc>
          <w:tcPr>
            <w:tcW w:w="666" w:type="pct"/>
            <w:vAlign w:val="center"/>
          </w:tcPr>
          <w:p w14:paraId="5DF38695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Dust Ext.</w:t>
            </w:r>
          </w:p>
        </w:tc>
        <w:tc>
          <w:tcPr>
            <w:tcW w:w="665" w:type="pct"/>
            <w:vAlign w:val="center"/>
          </w:tcPr>
          <w:p w14:paraId="627EF00C" w14:textId="21294CBA" w:rsidR="00641F17" w:rsidRPr="00A85913" w:rsidRDefault="00495271" w:rsidP="00641F1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{{sf_de_check}}</w:t>
            </w:r>
          </w:p>
        </w:tc>
      </w:tr>
      <w:tr w:rsidR="00641F17" w:rsidRPr="00A85913" w14:paraId="3FCD3DC9" w14:textId="77777777" w:rsidTr="00BF3887">
        <w:trPr>
          <w:trHeight w:val="54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3B94354A" w14:textId="77777777" w:rsidR="00641F17" w:rsidRPr="00A85913" w:rsidRDefault="00641F17" w:rsidP="00641F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95271" w:rsidRPr="00A85913" w14:paraId="0D70B959" w14:textId="77777777" w:rsidTr="00081E1D">
        <w:trPr>
          <w:trHeight w:val="161"/>
        </w:trPr>
        <w:tc>
          <w:tcPr>
            <w:tcW w:w="556" w:type="pct"/>
            <w:vMerge w:val="restart"/>
            <w:vAlign w:val="center"/>
          </w:tcPr>
          <w:p w14:paraId="3FC8230F" w14:textId="77777777" w:rsidR="00641F17" w:rsidRPr="00A85913" w:rsidRDefault="00641F17" w:rsidP="00641F1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Lift Fighter</w:t>
            </w:r>
          </w:p>
        </w:tc>
        <w:tc>
          <w:tcPr>
            <w:tcW w:w="603" w:type="pct"/>
            <w:vMerge w:val="restart"/>
            <w:vAlign w:val="center"/>
          </w:tcPr>
          <w:p w14:paraId="7BF5C485" w14:textId="3371E7C9" w:rsidR="00641F17" w:rsidRPr="00A85913" w:rsidRDefault="00495271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{{sf_lf_check}}</w:t>
            </w:r>
          </w:p>
        </w:tc>
        <w:tc>
          <w:tcPr>
            <w:tcW w:w="687" w:type="pct"/>
            <w:gridSpan w:val="2"/>
            <w:vAlign w:val="center"/>
          </w:tcPr>
          <w:p w14:paraId="1E812CDC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100L</w:t>
            </w:r>
          </w:p>
        </w:tc>
        <w:tc>
          <w:tcPr>
            <w:tcW w:w="612" w:type="pct"/>
            <w:vAlign w:val="center"/>
          </w:tcPr>
          <w:p w14:paraId="5CA2C837" w14:textId="65915801" w:rsidR="00641F17" w:rsidRPr="00A85913" w:rsidRDefault="00495271" w:rsidP="00641F1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{{sf_lf100_check}}</w:t>
            </w:r>
          </w:p>
        </w:tc>
        <w:tc>
          <w:tcPr>
            <w:tcW w:w="709" w:type="pct"/>
            <w:vAlign w:val="center"/>
          </w:tcPr>
          <w:p w14:paraId="6BE7CD14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 Air</w:t>
            </w:r>
          </w:p>
        </w:tc>
        <w:tc>
          <w:tcPr>
            <w:tcW w:w="502" w:type="pct"/>
            <w:vAlign w:val="center"/>
          </w:tcPr>
          <w:p w14:paraId="36B37612" w14:textId="3412E2E0" w:rsidR="00641F17" w:rsidRPr="00A85913" w:rsidRDefault="00495271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lang w:val="en-CA"/>
              </w:rPr>
              <w:t>{{sf_lfna_check}}</w:t>
            </w:r>
          </w:p>
        </w:tc>
        <w:tc>
          <w:tcPr>
            <w:tcW w:w="666" w:type="pct"/>
            <w:vAlign w:val="center"/>
          </w:tcPr>
          <w:p w14:paraId="1DC5697B" w14:textId="77777777" w:rsidR="00641F17" w:rsidRPr="00A85913" w:rsidRDefault="00641F17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Int. Dust Collection</w:t>
            </w:r>
          </w:p>
        </w:tc>
        <w:tc>
          <w:tcPr>
            <w:tcW w:w="665" w:type="pct"/>
            <w:vAlign w:val="center"/>
          </w:tcPr>
          <w:p w14:paraId="396C5E76" w14:textId="54ABB79C" w:rsidR="00641F17" w:rsidRPr="00A85913" w:rsidRDefault="00495271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{{sf_lfic_check}}</w:t>
            </w:r>
          </w:p>
        </w:tc>
      </w:tr>
      <w:tr w:rsidR="00495271" w:rsidRPr="00A85913" w14:paraId="66F25DEE" w14:textId="77777777" w:rsidTr="00081E1D">
        <w:trPr>
          <w:trHeight w:val="161"/>
        </w:trPr>
        <w:tc>
          <w:tcPr>
            <w:tcW w:w="556" w:type="pct"/>
            <w:vMerge/>
            <w:vAlign w:val="center"/>
          </w:tcPr>
          <w:p w14:paraId="38835510" w14:textId="77777777" w:rsidR="00424384" w:rsidRPr="00A85913" w:rsidRDefault="00424384" w:rsidP="00641F1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603" w:type="pct"/>
            <w:vMerge/>
            <w:vAlign w:val="center"/>
          </w:tcPr>
          <w:p w14:paraId="21631677" w14:textId="77777777" w:rsidR="00424384" w:rsidRPr="00A85913" w:rsidRDefault="00424384" w:rsidP="00641F17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687" w:type="pct"/>
            <w:gridSpan w:val="2"/>
            <w:vAlign w:val="center"/>
          </w:tcPr>
          <w:p w14:paraId="716189ED" w14:textId="77777777" w:rsidR="00424384" w:rsidRPr="00A85913" w:rsidRDefault="00424384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Load Cells</w:t>
            </w:r>
          </w:p>
        </w:tc>
        <w:tc>
          <w:tcPr>
            <w:tcW w:w="612" w:type="pct"/>
            <w:vAlign w:val="center"/>
          </w:tcPr>
          <w:p w14:paraId="45F539DD" w14:textId="58018C50" w:rsidR="00424384" w:rsidRPr="00A85913" w:rsidRDefault="00495271" w:rsidP="00641F17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{{sf_lflc_check}}</w:t>
            </w:r>
          </w:p>
        </w:tc>
        <w:tc>
          <w:tcPr>
            <w:tcW w:w="709" w:type="pct"/>
            <w:vAlign w:val="center"/>
          </w:tcPr>
          <w:p w14:paraId="07A0A288" w14:textId="77777777" w:rsidR="00424384" w:rsidRPr="00A85913" w:rsidRDefault="00424384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Interlocked</w:t>
            </w:r>
          </w:p>
        </w:tc>
        <w:tc>
          <w:tcPr>
            <w:tcW w:w="502" w:type="pct"/>
            <w:vAlign w:val="center"/>
          </w:tcPr>
          <w:p w14:paraId="4F559DB9" w14:textId="07DFB03A" w:rsidR="00424384" w:rsidRPr="00A85913" w:rsidRDefault="00495271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{{sf_lfi_check}}</w:t>
            </w:r>
          </w:p>
        </w:tc>
        <w:tc>
          <w:tcPr>
            <w:tcW w:w="666" w:type="pct"/>
            <w:vAlign w:val="center"/>
          </w:tcPr>
          <w:p w14:paraId="2290B23A" w14:textId="77777777" w:rsidR="00424384" w:rsidRPr="00A85913" w:rsidRDefault="00424384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Twin Axis HMI</w:t>
            </w:r>
          </w:p>
        </w:tc>
        <w:tc>
          <w:tcPr>
            <w:tcW w:w="665" w:type="pct"/>
            <w:vAlign w:val="center"/>
          </w:tcPr>
          <w:p w14:paraId="241223C1" w14:textId="30D81A8F" w:rsidR="00424384" w:rsidRPr="00A85913" w:rsidRDefault="00495271" w:rsidP="00641F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{{sf_lftah_check}}</w:t>
            </w:r>
          </w:p>
        </w:tc>
      </w:tr>
      <w:tr w:rsidR="00641F17" w:rsidRPr="00A85913" w14:paraId="58A58DB7" w14:textId="77777777" w:rsidTr="00BF3887">
        <w:trPr>
          <w:trHeight w:val="54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7B0A63DA" w14:textId="77777777" w:rsidR="00641F17" w:rsidRPr="00A85913" w:rsidRDefault="00641F17" w:rsidP="00641F17">
            <w:pPr>
              <w:jc w:val="both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95271" w:rsidRPr="00A85913" w14:paraId="7A5B0984" w14:textId="77777777" w:rsidTr="00BF3887">
        <w:trPr>
          <w:trHeight w:val="288"/>
        </w:trPr>
        <w:tc>
          <w:tcPr>
            <w:tcW w:w="556" w:type="pct"/>
            <w:shd w:val="clear" w:color="auto" w:fill="D9D9D9" w:themeFill="background1" w:themeFillShade="D9"/>
            <w:vAlign w:val="center"/>
          </w:tcPr>
          <w:p w14:paraId="623A987E" w14:textId="77777777" w:rsidR="00641F17" w:rsidRPr="00A85913" w:rsidRDefault="00641F17" w:rsidP="00641F17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444" w:type="pct"/>
            <w:gridSpan w:val="8"/>
            <w:vAlign w:val="center"/>
          </w:tcPr>
          <w:p w14:paraId="7CF91301" w14:textId="77777777" w:rsidR="00641F17" w:rsidRPr="00A85913" w:rsidRDefault="00641F17" w:rsidP="00641F17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11890C69" w14:textId="03888E1B" w:rsidR="00F83840" w:rsidRPr="0080097A" w:rsidRDefault="00FA44E5" w:rsidP="00FA44E5">
      <w:pPr>
        <w:pStyle w:val="Heading4"/>
        <w:rPr>
          <w:rStyle w:val="Strong"/>
          <w:b/>
          <w:bCs/>
          <w:sz w:val="22"/>
          <w:szCs w:val="22"/>
        </w:rPr>
      </w:pPr>
      <w:r w:rsidRPr="0080097A">
        <w:rPr>
          <w:rStyle w:val="Strong"/>
          <w:b/>
          <w:bCs/>
          <w:sz w:val="22"/>
          <w:szCs w:val="22"/>
        </w:rPr>
        <w:t>Liquid Filling System Specifications – SS 316L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2"/>
        <w:gridCol w:w="889"/>
        <w:gridCol w:w="518"/>
        <w:gridCol w:w="235"/>
        <w:gridCol w:w="240"/>
        <w:gridCol w:w="792"/>
        <w:gridCol w:w="900"/>
        <w:gridCol w:w="546"/>
        <w:gridCol w:w="347"/>
        <w:gridCol w:w="367"/>
        <w:gridCol w:w="181"/>
        <w:gridCol w:w="455"/>
        <w:gridCol w:w="624"/>
        <w:gridCol w:w="99"/>
        <w:gridCol w:w="889"/>
        <w:gridCol w:w="486"/>
        <w:gridCol w:w="416"/>
        <w:gridCol w:w="451"/>
        <w:gridCol w:w="343"/>
        <w:gridCol w:w="550"/>
      </w:tblGrid>
      <w:tr w:rsidR="007D3EDA" w:rsidRPr="00A85913" w14:paraId="1341263F" w14:textId="77777777" w:rsidTr="007908F4">
        <w:tc>
          <w:tcPr>
            <w:tcW w:w="5000" w:type="pct"/>
            <w:gridSpan w:val="20"/>
            <w:shd w:val="clear" w:color="auto" w:fill="E0E0E0"/>
            <w:vAlign w:val="center"/>
          </w:tcPr>
          <w:p w14:paraId="51ADCA92" w14:textId="77777777" w:rsidR="00E06226" w:rsidRPr="00A85913" w:rsidRDefault="00F83840" w:rsidP="009C2BD2">
            <w:pPr>
              <w:pStyle w:val="Heading1"/>
            </w:pPr>
            <w:r w:rsidRPr="00A85913">
              <w:t xml:space="preserve">Liquid </w:t>
            </w:r>
            <w:r w:rsidR="00E06226" w:rsidRPr="00A85913">
              <w:t>Filling System Specifications – SS 316L</w:t>
            </w:r>
          </w:p>
        </w:tc>
      </w:tr>
      <w:tr w:rsidR="006324D5" w:rsidRPr="00A85913" w14:paraId="265B4A20" w14:textId="77777777" w:rsidTr="00760B3E">
        <w:tc>
          <w:tcPr>
            <w:tcW w:w="677" w:type="pct"/>
            <w:vMerge w:val="restart"/>
            <w:shd w:val="clear" w:color="auto" w:fill="auto"/>
            <w:vAlign w:val="center"/>
          </w:tcPr>
          <w:p w14:paraId="4565053F" w14:textId="77777777" w:rsidR="00665F48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Pump</w:t>
            </w:r>
          </w:p>
          <w:p w14:paraId="4F870ADE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1239" w:type="pct"/>
            <w:gridSpan w:val="5"/>
            <w:shd w:val="clear" w:color="auto" w:fill="auto"/>
            <w:vAlign w:val="center"/>
          </w:tcPr>
          <w:p w14:paraId="0AB8BD58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Volumetric</w:t>
            </w:r>
          </w:p>
        </w:tc>
        <w:tc>
          <w:tcPr>
            <w:tcW w:w="417" w:type="pct"/>
            <w:vAlign w:val="center"/>
          </w:tcPr>
          <w:p w14:paraId="6C449283" w14:textId="35E764D4" w:rsidR="00394BE6" w:rsidRPr="00A85913" w:rsidRDefault="0098072E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{{lf_ptv_check}}</w:t>
            </w:r>
          </w:p>
        </w:tc>
        <w:tc>
          <w:tcPr>
            <w:tcW w:w="1851" w:type="pct"/>
            <w:gridSpan w:val="9"/>
            <w:shd w:val="clear" w:color="auto" w:fill="auto"/>
            <w:vAlign w:val="center"/>
          </w:tcPr>
          <w:p w14:paraId="1DB5989D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Steel Heart</w:t>
            </w:r>
            <w:r w:rsidR="007D3EDA"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(Peristaltic)</w:t>
            </w:r>
          </w:p>
        </w:tc>
        <w:tc>
          <w:tcPr>
            <w:tcW w:w="816" w:type="pct"/>
            <w:gridSpan w:val="4"/>
            <w:vAlign w:val="center"/>
          </w:tcPr>
          <w:p w14:paraId="5AAC7D99" w14:textId="5F609833" w:rsidR="00394BE6" w:rsidRPr="0098072E" w:rsidRDefault="0098072E" w:rsidP="00394BE6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98072E">
              <w:rPr>
                <w:rFonts w:ascii="Arial" w:hAnsi="Arial" w:cs="Arial"/>
                <w:lang w:val="en-CA"/>
              </w:rPr>
              <w:t>{{lf_ptsh_check}}</w:t>
            </w:r>
          </w:p>
        </w:tc>
      </w:tr>
      <w:tr w:rsidR="006324D5" w:rsidRPr="00A85913" w14:paraId="22FBF7C6" w14:textId="77777777" w:rsidTr="00760B3E">
        <w:tc>
          <w:tcPr>
            <w:tcW w:w="677" w:type="pct"/>
            <w:vMerge/>
            <w:shd w:val="clear" w:color="auto" w:fill="auto"/>
            <w:vAlign w:val="center"/>
          </w:tcPr>
          <w:p w14:paraId="1737648D" w14:textId="77777777" w:rsidR="00A759D0" w:rsidRPr="00A85913" w:rsidRDefault="00A759D0" w:rsidP="00A759D0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39" w:type="pct"/>
            <w:gridSpan w:val="5"/>
            <w:shd w:val="clear" w:color="auto" w:fill="auto"/>
            <w:vAlign w:val="center"/>
          </w:tcPr>
          <w:p w14:paraId="43192E2B" w14:textId="77777777" w:rsidR="00A759D0" w:rsidRPr="00A85913" w:rsidRDefault="00A759D0" w:rsidP="00A759D0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Pneumatic</w:t>
            </w:r>
          </w:p>
        </w:tc>
        <w:tc>
          <w:tcPr>
            <w:tcW w:w="417" w:type="pct"/>
            <w:vAlign w:val="center"/>
          </w:tcPr>
          <w:p w14:paraId="380D0342" w14:textId="42394F18" w:rsidR="00A759D0" w:rsidRPr="00A85913" w:rsidRDefault="0098072E" w:rsidP="00A759D0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{{lf_ptp_check}}</w:t>
            </w:r>
          </w:p>
        </w:tc>
        <w:tc>
          <w:tcPr>
            <w:tcW w:w="1851" w:type="pct"/>
            <w:gridSpan w:val="9"/>
            <w:shd w:val="clear" w:color="auto" w:fill="auto"/>
            <w:vAlign w:val="center"/>
          </w:tcPr>
          <w:p w14:paraId="6642DA6F" w14:textId="77777777" w:rsidR="00A759D0" w:rsidRPr="00A85913" w:rsidRDefault="00A759D0" w:rsidP="00A759D0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Servo</w:t>
            </w:r>
            <w:r w:rsidR="00071F14"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 w:rsidR="00DB6B83">
              <w:rPr>
                <w:rFonts w:ascii="Arial" w:hAnsi="Arial" w:cs="Arial"/>
                <w:b/>
                <w:sz w:val="24"/>
                <w:lang w:val="en-CA"/>
              </w:rPr>
              <w:t>(QTY)</w:t>
            </w:r>
          </w:p>
        </w:tc>
        <w:tc>
          <w:tcPr>
            <w:tcW w:w="816" w:type="pct"/>
            <w:gridSpan w:val="4"/>
            <w:vAlign w:val="center"/>
          </w:tcPr>
          <w:p w14:paraId="2DC2BDE6" w14:textId="45B58541" w:rsidR="00A759D0" w:rsidRPr="00A85913" w:rsidRDefault="0098072E" w:rsidP="00A759D0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{{lf_pts</w:t>
            </w:r>
            <w:r w:rsidR="00FC66C2">
              <w:rPr>
                <w:rFonts w:ascii="Arial" w:hAnsi="Arial" w:cs="Arial"/>
                <w:lang w:val="en-CA"/>
              </w:rPr>
              <w:t>_check</w:t>
            </w:r>
            <w:r>
              <w:rPr>
                <w:rFonts w:ascii="Arial" w:hAnsi="Arial" w:cs="Arial"/>
                <w:lang w:val="en-CA"/>
              </w:rPr>
              <w:t>}}</w:t>
            </w:r>
          </w:p>
        </w:tc>
      </w:tr>
      <w:tr w:rsidR="006324D5" w:rsidRPr="00A85913" w14:paraId="108346B5" w14:textId="77777777" w:rsidTr="00760B3E">
        <w:tc>
          <w:tcPr>
            <w:tcW w:w="677" w:type="pct"/>
            <w:vMerge/>
            <w:shd w:val="clear" w:color="auto" w:fill="auto"/>
            <w:vAlign w:val="center"/>
          </w:tcPr>
          <w:p w14:paraId="375D2AE4" w14:textId="77777777" w:rsidR="00077C6C" w:rsidRPr="00A85913" w:rsidRDefault="00077C6C" w:rsidP="00077C6C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39" w:type="pct"/>
            <w:gridSpan w:val="5"/>
            <w:shd w:val="clear" w:color="auto" w:fill="auto"/>
            <w:vAlign w:val="center"/>
          </w:tcPr>
          <w:p w14:paraId="0C433D01" w14:textId="77777777" w:rsidR="00077C6C" w:rsidRPr="00A85913" w:rsidRDefault="00077C6C" w:rsidP="00077C6C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Liquid/Semi</w:t>
            </w:r>
          </w:p>
        </w:tc>
        <w:tc>
          <w:tcPr>
            <w:tcW w:w="417" w:type="pct"/>
            <w:vAlign w:val="center"/>
          </w:tcPr>
          <w:p w14:paraId="0A88107B" w14:textId="15BFCB0E" w:rsidR="00077C6C" w:rsidRPr="00A85913" w:rsidRDefault="0098072E" w:rsidP="00077C6C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{{lf_ptl_check}}</w:t>
            </w:r>
          </w:p>
        </w:tc>
        <w:tc>
          <w:tcPr>
            <w:tcW w:w="1851" w:type="pct"/>
            <w:gridSpan w:val="9"/>
            <w:shd w:val="clear" w:color="auto" w:fill="auto"/>
            <w:vAlign w:val="center"/>
          </w:tcPr>
          <w:p w14:paraId="20ECEC3E" w14:textId="77777777" w:rsidR="00077C6C" w:rsidRPr="00A85913" w:rsidRDefault="00077C6C" w:rsidP="00077C6C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Viscous</w:t>
            </w:r>
          </w:p>
        </w:tc>
        <w:tc>
          <w:tcPr>
            <w:tcW w:w="816" w:type="pct"/>
            <w:gridSpan w:val="4"/>
            <w:vAlign w:val="center"/>
          </w:tcPr>
          <w:p w14:paraId="3C2FCAC9" w14:textId="781F6076" w:rsidR="00077C6C" w:rsidRPr="00A85913" w:rsidRDefault="0098072E" w:rsidP="00077C6C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{{lf_ptv</w:t>
            </w:r>
            <w:r w:rsidR="00270D11">
              <w:rPr>
                <w:rFonts w:ascii="Arial" w:hAnsi="Arial" w:cs="Arial"/>
                <w:lang w:val="en-CA"/>
              </w:rPr>
              <w:t>i</w:t>
            </w:r>
            <w:r>
              <w:rPr>
                <w:rFonts w:ascii="Arial" w:hAnsi="Arial" w:cs="Arial"/>
                <w:lang w:val="en-CA"/>
              </w:rPr>
              <w:t>_check}}</w:t>
            </w:r>
          </w:p>
        </w:tc>
      </w:tr>
      <w:tr w:rsidR="006324D5" w:rsidRPr="00A85913" w14:paraId="203E2813" w14:textId="77777777" w:rsidTr="00760B3E">
        <w:tc>
          <w:tcPr>
            <w:tcW w:w="677" w:type="pct"/>
            <w:vMerge/>
            <w:shd w:val="clear" w:color="auto" w:fill="auto"/>
            <w:vAlign w:val="center"/>
          </w:tcPr>
          <w:p w14:paraId="173C3E63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39" w:type="pct"/>
            <w:gridSpan w:val="5"/>
            <w:shd w:val="clear" w:color="auto" w:fill="auto"/>
            <w:vAlign w:val="center"/>
          </w:tcPr>
          <w:p w14:paraId="7D320B04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 xml:space="preserve">Servo </w:t>
            </w:r>
            <w:r w:rsidR="00C75C5C">
              <w:rPr>
                <w:rFonts w:ascii="Arial" w:hAnsi="Arial" w:cs="Arial"/>
                <w:b/>
                <w:sz w:val="24"/>
                <w:lang w:val="en-CA"/>
              </w:rPr>
              <w:t>Bottom-Up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fill</w:t>
            </w:r>
          </w:p>
        </w:tc>
        <w:tc>
          <w:tcPr>
            <w:tcW w:w="417" w:type="pct"/>
            <w:vAlign w:val="center"/>
          </w:tcPr>
          <w:p w14:paraId="03DD9B5B" w14:textId="66C47AFA" w:rsidR="00C76BF4" w:rsidRPr="00A85913" w:rsidRDefault="0098072E" w:rsidP="00C76BF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{{lf_pts</w:t>
            </w:r>
            <w:r w:rsidR="00270D11">
              <w:rPr>
                <w:rFonts w:ascii="Arial" w:hAnsi="Arial" w:cs="Arial"/>
                <w:lang w:val="en-CA"/>
              </w:rPr>
              <w:t>b</w:t>
            </w:r>
            <w:r>
              <w:rPr>
                <w:rFonts w:ascii="Arial" w:hAnsi="Arial" w:cs="Arial"/>
                <w:lang w:val="en-CA"/>
              </w:rPr>
              <w:t>_check}}</w:t>
            </w:r>
          </w:p>
        </w:tc>
        <w:tc>
          <w:tcPr>
            <w:tcW w:w="1851" w:type="pct"/>
            <w:gridSpan w:val="9"/>
            <w:shd w:val="clear" w:color="auto" w:fill="auto"/>
            <w:vAlign w:val="center"/>
          </w:tcPr>
          <w:p w14:paraId="679DB21F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Positive Displacement</w:t>
            </w:r>
          </w:p>
        </w:tc>
        <w:tc>
          <w:tcPr>
            <w:tcW w:w="816" w:type="pct"/>
            <w:gridSpan w:val="4"/>
            <w:vAlign w:val="center"/>
          </w:tcPr>
          <w:p w14:paraId="27C734B7" w14:textId="37839FAF" w:rsidR="00C76BF4" w:rsidRPr="00A85913" w:rsidRDefault="0098072E" w:rsidP="00C76BF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{{lf_ptpd_check}}</w:t>
            </w:r>
          </w:p>
        </w:tc>
      </w:tr>
      <w:tr w:rsidR="006324D5" w:rsidRPr="00A85913" w14:paraId="52829C93" w14:textId="77777777" w:rsidTr="009B3C73">
        <w:trPr>
          <w:trHeight w:val="70"/>
        </w:trPr>
        <w:tc>
          <w:tcPr>
            <w:tcW w:w="677" w:type="pct"/>
            <w:vMerge/>
            <w:shd w:val="clear" w:color="auto" w:fill="auto"/>
            <w:vAlign w:val="center"/>
          </w:tcPr>
          <w:p w14:paraId="0B942158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39" w:type="pct"/>
            <w:gridSpan w:val="5"/>
            <w:shd w:val="clear" w:color="auto" w:fill="auto"/>
            <w:vAlign w:val="center"/>
          </w:tcPr>
          <w:p w14:paraId="4CCFE889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3083" w:type="pct"/>
            <w:gridSpan w:val="14"/>
            <w:shd w:val="clear" w:color="auto" w:fill="FFFFFF" w:themeFill="background1"/>
            <w:vAlign w:val="center"/>
          </w:tcPr>
          <w:p w14:paraId="5F18B91E" w14:textId="77777777" w:rsidR="00C76BF4" w:rsidRPr="00A85913" w:rsidRDefault="00C76BF4" w:rsidP="00C76BF4">
            <w:pPr>
              <w:pStyle w:val="ListParagraph"/>
              <w:numPr>
                <w:ilvl w:val="0"/>
                <w:numId w:val="9"/>
              </w:numPr>
              <w:ind w:left="408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C76BF4" w:rsidRPr="00A85913" w14:paraId="3C73459F" w14:textId="77777777" w:rsidTr="007908F4">
        <w:trPr>
          <w:trHeight w:val="70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77BD83B9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913F7" w:rsidRPr="00A85913" w14:paraId="5525C8DB" w14:textId="77777777" w:rsidTr="009B3C73">
        <w:tc>
          <w:tcPr>
            <w:tcW w:w="677" w:type="pct"/>
            <w:vMerge w:val="restart"/>
            <w:shd w:val="clear" w:color="auto" w:fill="auto"/>
            <w:vAlign w:val="center"/>
          </w:tcPr>
          <w:p w14:paraId="1A03F1F2" w14:textId="35DAE293" w:rsidR="0098072E" w:rsidRPr="00A85913" w:rsidRDefault="0098072E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Pump</w:t>
            </w:r>
          </w:p>
        </w:tc>
        <w:tc>
          <w:tcPr>
            <w:tcW w:w="652" w:type="pct"/>
            <w:gridSpan w:val="2"/>
            <w:vAlign w:val="center"/>
          </w:tcPr>
          <w:p w14:paraId="24658D88" w14:textId="77D9A826" w:rsidR="0098072E" w:rsidRPr="00A85913" w:rsidRDefault="0098072E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1004" w:type="pct"/>
            <w:gridSpan w:val="4"/>
            <w:shd w:val="clear" w:color="auto" w:fill="FFFFFF" w:themeFill="background1"/>
            <w:vAlign w:val="center"/>
          </w:tcPr>
          <w:p w14:paraId="587C83D6" w14:textId="379F1BA2" w:rsidR="0098072E" w:rsidRPr="00A85913" w:rsidRDefault="0098072E" w:rsidP="00C76BF4">
            <w:pPr>
              <w:pStyle w:val="ListParagraph"/>
              <w:ind w:left="-209"/>
              <w:jc w:val="center"/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E56C69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none_check}}</w:t>
            </w:r>
          </w:p>
        </w:tc>
        <w:tc>
          <w:tcPr>
            <w:tcW w:w="2666" w:type="pct"/>
            <w:gridSpan w:val="13"/>
            <w:vAlign w:val="center"/>
          </w:tcPr>
          <w:p w14:paraId="7D44D82A" w14:textId="54DFDD48" w:rsidR="0098072E" w:rsidRPr="00A85913" w:rsidRDefault="0098072E" w:rsidP="00C76BF4">
            <w:pPr>
              <w:pStyle w:val="ListParagraph"/>
              <w:ind w:left="-209"/>
              <w:jc w:val="center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6324D5" w:rsidRPr="00A85913" w14:paraId="07592FDE" w14:textId="77777777" w:rsidTr="0036200B">
        <w:tc>
          <w:tcPr>
            <w:tcW w:w="677" w:type="pct"/>
            <w:vMerge/>
            <w:shd w:val="clear" w:color="auto" w:fill="auto"/>
            <w:vAlign w:val="center"/>
          </w:tcPr>
          <w:p w14:paraId="2D42B084" w14:textId="25DD4CE0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727A83ED" w14:textId="77777777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10cc (QTY)</w:t>
            </w:r>
          </w:p>
        </w:tc>
        <w:tc>
          <w:tcPr>
            <w:tcW w:w="587" w:type="pct"/>
            <w:gridSpan w:val="3"/>
            <w:shd w:val="clear" w:color="auto" w:fill="FFFFFF" w:themeFill="background1"/>
            <w:vAlign w:val="center"/>
          </w:tcPr>
          <w:p w14:paraId="61242257" w14:textId="1441C457" w:rsidR="008F1D32" w:rsidRPr="00AD57D9" w:rsidRDefault="00AD57D9" w:rsidP="00AD57D9">
            <w:pPr>
              <w:rPr>
                <w:rFonts w:ascii="Arial" w:hAnsi="Arial"/>
                <w:bCs/>
                <w:sz w:val="24"/>
                <w:lang w:val="en-CA"/>
              </w:rPr>
            </w:pPr>
            <w:r w:rsidRPr="00AD57D9"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 w:rsidRPr="00AD57D9">
              <w:rPr>
                <w:rFonts w:ascii="Arial" w:hAnsi="Arial"/>
                <w:bCs/>
                <w:sz w:val="24"/>
                <w:lang w:val="en-CA"/>
              </w:rPr>
              <w:t>10}}</w:t>
            </w:r>
          </w:p>
        </w:tc>
        <w:tc>
          <w:tcPr>
            <w:tcW w:w="417" w:type="pct"/>
            <w:vAlign w:val="center"/>
          </w:tcPr>
          <w:p w14:paraId="42465E90" w14:textId="77777777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E068A4">
              <w:rPr>
                <w:rFonts w:ascii="Arial" w:hAnsi="Arial" w:cs="Arial"/>
                <w:b/>
                <w:sz w:val="24"/>
                <w:lang w:val="en-CA"/>
              </w:rPr>
              <w:t>50cc (QTY)</w:t>
            </w:r>
          </w:p>
        </w:tc>
        <w:tc>
          <w:tcPr>
            <w:tcW w:w="1214" w:type="pct"/>
            <w:gridSpan w:val="7"/>
            <w:shd w:val="clear" w:color="auto" w:fill="FFFFFF" w:themeFill="background1"/>
            <w:vAlign w:val="center"/>
          </w:tcPr>
          <w:p w14:paraId="20A696ED" w14:textId="526F5103" w:rsidR="008F1D32" w:rsidRPr="00A85913" w:rsidRDefault="00AD57D9" w:rsidP="00C76BF4">
            <w:pPr>
              <w:pStyle w:val="ListParagraph"/>
              <w:ind w:left="-22"/>
              <w:jc w:val="center"/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 w:rsidR="007908F4">
              <w:rPr>
                <w:rFonts w:ascii="Arial" w:hAnsi="Arial"/>
                <w:bCs/>
                <w:sz w:val="24"/>
                <w:lang w:val="en-CA"/>
              </w:rPr>
              <w:t>50}}</w:t>
            </w:r>
          </w:p>
        </w:tc>
        <w:tc>
          <w:tcPr>
            <w:tcW w:w="830" w:type="pct"/>
            <w:gridSpan w:val="3"/>
            <w:shd w:val="clear" w:color="auto" w:fill="FFFFFF" w:themeFill="background1"/>
            <w:vAlign w:val="center"/>
          </w:tcPr>
          <w:p w14:paraId="31F8C90E" w14:textId="77777777" w:rsidR="008F1D32" w:rsidRPr="00A85913" w:rsidRDefault="008F1D32" w:rsidP="00C76BF4">
            <w:pPr>
              <w:pStyle w:val="ListParagraph"/>
              <w:ind w:left="78"/>
              <w:jc w:val="center"/>
              <w:rPr>
                <w:rFonts w:ascii="Arial" w:hAnsi="Arial"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250cc (QTY)</w:t>
            </w:r>
          </w:p>
        </w:tc>
        <w:tc>
          <w:tcPr>
            <w:tcW w:w="623" w:type="pct"/>
            <w:gridSpan w:val="3"/>
            <w:shd w:val="clear" w:color="auto" w:fill="FFFFFF" w:themeFill="background1"/>
            <w:vAlign w:val="center"/>
          </w:tcPr>
          <w:p w14:paraId="3045F873" w14:textId="3F66D24C" w:rsidR="008F1D32" w:rsidRPr="007908F4" w:rsidRDefault="007908F4" w:rsidP="007908F4">
            <w:pPr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250}}</w:t>
            </w:r>
          </w:p>
        </w:tc>
      </w:tr>
      <w:tr w:rsidR="006324D5" w:rsidRPr="00A85913" w14:paraId="31B06177" w14:textId="77777777" w:rsidTr="0036200B">
        <w:tc>
          <w:tcPr>
            <w:tcW w:w="677" w:type="pct"/>
            <w:vMerge/>
            <w:shd w:val="clear" w:color="auto" w:fill="auto"/>
            <w:vAlign w:val="center"/>
          </w:tcPr>
          <w:p w14:paraId="038E1432" w14:textId="77777777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7CA96CA5" w14:textId="77777777" w:rsidR="008F1D32" w:rsidRPr="00A85913" w:rsidRDefault="008F1D32" w:rsidP="00C76BF4">
            <w:pPr>
              <w:pStyle w:val="Default"/>
              <w:spacing w:after="24"/>
              <w:jc w:val="center"/>
              <w:rPr>
                <w:szCs w:val="20"/>
              </w:rPr>
            </w:pPr>
            <w:r w:rsidRPr="00A85913">
              <w:rPr>
                <w:b/>
              </w:rPr>
              <w:t>100cc (QTY)</w:t>
            </w:r>
          </w:p>
        </w:tc>
        <w:tc>
          <w:tcPr>
            <w:tcW w:w="587" w:type="pct"/>
            <w:gridSpan w:val="3"/>
            <w:shd w:val="clear" w:color="auto" w:fill="FFFFFF" w:themeFill="background1"/>
            <w:vAlign w:val="center"/>
          </w:tcPr>
          <w:p w14:paraId="0AB9F5C6" w14:textId="3A15F9EC" w:rsidR="008F1D32" w:rsidRPr="00AD57D9" w:rsidRDefault="00AD57D9" w:rsidP="00AD57D9">
            <w:pPr>
              <w:rPr>
                <w:rFonts w:ascii="Arial" w:hAnsi="Arial"/>
                <w:bCs/>
                <w:sz w:val="24"/>
                <w:lang w:val="en-CA"/>
              </w:rPr>
            </w:pPr>
            <w:r w:rsidRPr="00AD57D9"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 w:rsidRPr="00AD57D9">
              <w:rPr>
                <w:rFonts w:ascii="Arial" w:hAnsi="Arial"/>
                <w:bCs/>
                <w:sz w:val="24"/>
                <w:lang w:val="en-CA"/>
              </w:rPr>
              <w:t>100}}</w:t>
            </w:r>
          </w:p>
        </w:tc>
        <w:tc>
          <w:tcPr>
            <w:tcW w:w="417" w:type="pct"/>
            <w:vAlign w:val="center"/>
          </w:tcPr>
          <w:p w14:paraId="1B165BEA" w14:textId="77777777" w:rsidR="008F1D32" w:rsidRPr="00A85913" w:rsidRDefault="008F1D32" w:rsidP="00C76BF4">
            <w:pPr>
              <w:pStyle w:val="Default"/>
              <w:spacing w:after="24"/>
              <w:jc w:val="center"/>
              <w:rPr>
                <w:szCs w:val="20"/>
              </w:rPr>
            </w:pPr>
            <w:r w:rsidRPr="00A85913">
              <w:rPr>
                <w:b/>
              </w:rPr>
              <w:t>500cc (QTY)</w:t>
            </w:r>
          </w:p>
        </w:tc>
        <w:tc>
          <w:tcPr>
            <w:tcW w:w="1214" w:type="pct"/>
            <w:gridSpan w:val="7"/>
            <w:shd w:val="clear" w:color="auto" w:fill="FFFFFF" w:themeFill="background1"/>
            <w:vAlign w:val="center"/>
          </w:tcPr>
          <w:p w14:paraId="43D0CF36" w14:textId="1383B942" w:rsidR="008F1D32" w:rsidRPr="007908F4" w:rsidRDefault="007908F4" w:rsidP="007908F4">
            <w:pPr>
              <w:jc w:val="center"/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500}}</w:t>
            </w:r>
          </w:p>
        </w:tc>
        <w:tc>
          <w:tcPr>
            <w:tcW w:w="830" w:type="pct"/>
            <w:gridSpan w:val="3"/>
            <w:shd w:val="clear" w:color="auto" w:fill="FFFFFF" w:themeFill="background1"/>
            <w:vAlign w:val="center"/>
          </w:tcPr>
          <w:p w14:paraId="3CAA3517" w14:textId="77777777" w:rsidR="008F1D32" w:rsidRPr="00EF1914" w:rsidRDefault="008F1D32" w:rsidP="00C76BF4">
            <w:pPr>
              <w:pStyle w:val="ListParagraph"/>
              <w:ind w:left="78"/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EF1914">
              <w:rPr>
                <w:rFonts w:ascii="Arial" w:hAnsi="Arial" w:cs="Arial"/>
                <w:b/>
                <w:sz w:val="24"/>
                <w:lang w:val="en-CA"/>
              </w:rPr>
              <w:t>850cc (QTY)</w:t>
            </w:r>
          </w:p>
        </w:tc>
        <w:tc>
          <w:tcPr>
            <w:tcW w:w="623" w:type="pct"/>
            <w:gridSpan w:val="3"/>
            <w:shd w:val="clear" w:color="auto" w:fill="FFFFFF" w:themeFill="background1"/>
            <w:vAlign w:val="center"/>
          </w:tcPr>
          <w:p w14:paraId="68C39177" w14:textId="669E85B9" w:rsidR="008F1D32" w:rsidRPr="007908F4" w:rsidRDefault="007908F4" w:rsidP="007908F4">
            <w:pPr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850}}</w:t>
            </w:r>
          </w:p>
        </w:tc>
      </w:tr>
      <w:tr w:rsidR="006324D5" w:rsidRPr="00A85913" w14:paraId="1C0AB120" w14:textId="77777777" w:rsidTr="00F44915">
        <w:tc>
          <w:tcPr>
            <w:tcW w:w="677" w:type="pct"/>
            <w:vMerge/>
            <w:shd w:val="clear" w:color="auto" w:fill="auto"/>
            <w:vAlign w:val="center"/>
          </w:tcPr>
          <w:p w14:paraId="5697E6E6" w14:textId="77777777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1C81E923" w14:textId="77777777" w:rsidR="008F1D32" w:rsidRPr="00A85913" w:rsidRDefault="008F1D32" w:rsidP="00C76BF4">
            <w:pPr>
              <w:pStyle w:val="Default"/>
              <w:spacing w:after="24"/>
              <w:jc w:val="center"/>
              <w:rPr>
                <w:szCs w:val="20"/>
              </w:rPr>
            </w:pPr>
            <w:r w:rsidRPr="00A85913">
              <w:rPr>
                <w:b/>
              </w:rPr>
              <w:t>1000cc (QTY)</w:t>
            </w:r>
          </w:p>
        </w:tc>
        <w:tc>
          <w:tcPr>
            <w:tcW w:w="587" w:type="pct"/>
            <w:gridSpan w:val="3"/>
            <w:shd w:val="clear" w:color="auto" w:fill="FFFFFF" w:themeFill="background1"/>
            <w:vAlign w:val="center"/>
          </w:tcPr>
          <w:p w14:paraId="3ED9A68D" w14:textId="7821B50A" w:rsidR="008F1D32" w:rsidRPr="00AD57D9" w:rsidRDefault="00AD57D9" w:rsidP="00AD57D9">
            <w:pPr>
              <w:jc w:val="center"/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1000}}</w:t>
            </w:r>
          </w:p>
        </w:tc>
        <w:tc>
          <w:tcPr>
            <w:tcW w:w="1631" w:type="pct"/>
            <w:gridSpan w:val="8"/>
            <w:vAlign w:val="center"/>
          </w:tcPr>
          <w:p w14:paraId="3ED749F6" w14:textId="77777777" w:rsidR="008F1D32" w:rsidRPr="00EB0246" w:rsidRDefault="008F1D32" w:rsidP="00EB0246">
            <w:pPr>
              <w:pStyle w:val="Default"/>
              <w:spacing w:after="24"/>
              <w:jc w:val="center"/>
              <w:rPr>
                <w:b/>
              </w:rPr>
            </w:pPr>
            <w:r w:rsidRPr="00EB0246">
              <w:rPr>
                <w:b/>
              </w:rPr>
              <w:t>Mass Meter</w:t>
            </w:r>
            <w:r>
              <w:rPr>
                <w:b/>
              </w:rPr>
              <w:t xml:space="preserve"> (QTY)</w:t>
            </w:r>
          </w:p>
        </w:tc>
        <w:tc>
          <w:tcPr>
            <w:tcW w:w="1453" w:type="pct"/>
            <w:gridSpan w:val="6"/>
            <w:vAlign w:val="center"/>
          </w:tcPr>
          <w:p w14:paraId="643D3AEE" w14:textId="6A7CFB6C" w:rsidR="008F1D32" w:rsidRPr="007908F4" w:rsidRDefault="007908F4" w:rsidP="007908F4">
            <w:pPr>
              <w:rPr>
                <w:rFonts w:ascii="Arial" w:hAnsi="Arial"/>
                <w:bCs/>
                <w:sz w:val="24"/>
                <w:lang w:val="en-CA"/>
              </w:rPr>
            </w:pPr>
            <w:r>
              <w:rPr>
                <w:rFonts w:ascii="Arial" w:hAnsi="Arial"/>
                <w:bCs/>
                <w:sz w:val="24"/>
                <w:lang w:val="en-CA"/>
              </w:rPr>
              <w:t>{{lf_</w:t>
            </w:r>
            <w:r w:rsidR="00CB0041">
              <w:rPr>
                <w:rFonts w:ascii="Arial" w:hAnsi="Arial"/>
                <w:bCs/>
                <w:sz w:val="24"/>
                <w:lang w:val="en-CA"/>
              </w:rPr>
              <w:t>p</w:t>
            </w:r>
            <w:r>
              <w:rPr>
                <w:rFonts w:ascii="Arial" w:hAnsi="Arial"/>
                <w:bCs/>
                <w:sz w:val="24"/>
                <w:lang w:val="en-CA"/>
              </w:rPr>
              <w:t>mm}}</w:t>
            </w:r>
          </w:p>
        </w:tc>
      </w:tr>
      <w:tr w:rsidR="000913F7" w:rsidRPr="00A85913" w14:paraId="347F2CAA" w14:textId="77777777" w:rsidTr="009B3C73">
        <w:tc>
          <w:tcPr>
            <w:tcW w:w="677" w:type="pct"/>
            <w:vMerge/>
            <w:shd w:val="clear" w:color="auto" w:fill="auto"/>
            <w:vAlign w:val="center"/>
          </w:tcPr>
          <w:p w14:paraId="6139EB58" w14:textId="77777777" w:rsidR="00AD57D9" w:rsidRPr="00A85913" w:rsidRDefault="00AD57D9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3AF4DC53" w14:textId="77777777" w:rsidR="00AD57D9" w:rsidRPr="00E068A4" w:rsidRDefault="00AD57D9" w:rsidP="00C76BF4">
            <w:pPr>
              <w:pStyle w:val="Default"/>
              <w:spacing w:after="24"/>
              <w:jc w:val="center"/>
              <w:rPr>
                <w:b/>
              </w:rPr>
            </w:pPr>
            <w:r w:rsidRPr="00E068A4">
              <w:rPr>
                <w:b/>
              </w:rPr>
              <w:t>Hard Chrome</w:t>
            </w:r>
          </w:p>
        </w:tc>
        <w:tc>
          <w:tcPr>
            <w:tcW w:w="587" w:type="pct"/>
            <w:gridSpan w:val="3"/>
            <w:vAlign w:val="center"/>
          </w:tcPr>
          <w:p w14:paraId="06067D31" w14:textId="402B2676" w:rsidR="00AD57D9" w:rsidRPr="00E068A4" w:rsidRDefault="007908F4" w:rsidP="00C76BF4">
            <w:pPr>
              <w:pStyle w:val="Default"/>
              <w:spacing w:after="24"/>
              <w:jc w:val="center"/>
              <w:rPr>
                <w:b/>
              </w:rPr>
            </w:pPr>
            <w:r>
              <w:t>{{lf_</w:t>
            </w:r>
            <w:r w:rsidR="00CB0041">
              <w:t>p</w:t>
            </w:r>
            <w:r>
              <w:t>hc_check}}</w:t>
            </w:r>
          </w:p>
        </w:tc>
        <w:tc>
          <w:tcPr>
            <w:tcW w:w="3083" w:type="pct"/>
            <w:gridSpan w:val="14"/>
            <w:shd w:val="clear" w:color="auto" w:fill="FFFFFF" w:themeFill="background1"/>
            <w:vAlign w:val="center"/>
          </w:tcPr>
          <w:p w14:paraId="41FD7BB2" w14:textId="117A1901" w:rsidR="00AD57D9" w:rsidRPr="00A85913" w:rsidRDefault="00AD57D9" w:rsidP="00C76BF4">
            <w:pPr>
              <w:pStyle w:val="ListParagraph"/>
              <w:ind w:left="408"/>
              <w:rPr>
                <w:rFonts w:ascii="Arial" w:hAnsi="Arial"/>
                <w:bCs/>
                <w:sz w:val="24"/>
                <w:lang w:val="en-CA"/>
              </w:rPr>
            </w:pPr>
          </w:p>
        </w:tc>
      </w:tr>
      <w:tr w:rsidR="006324D5" w:rsidRPr="00A85913" w14:paraId="1BBD5651" w14:textId="77777777" w:rsidTr="009B3C73">
        <w:tc>
          <w:tcPr>
            <w:tcW w:w="677" w:type="pct"/>
            <w:vMerge/>
            <w:shd w:val="clear" w:color="auto" w:fill="auto"/>
            <w:vAlign w:val="center"/>
          </w:tcPr>
          <w:p w14:paraId="3866A968" w14:textId="77777777" w:rsidR="008F1D32" w:rsidRPr="00A85913" w:rsidRDefault="008F1D32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39" w:type="pct"/>
            <w:gridSpan w:val="5"/>
            <w:vAlign w:val="center"/>
          </w:tcPr>
          <w:p w14:paraId="557DBEF7" w14:textId="46EAFDD4" w:rsidR="008F1D32" w:rsidRPr="00E068A4" w:rsidRDefault="008F1D32" w:rsidP="00C76BF4">
            <w:pPr>
              <w:pStyle w:val="Default"/>
              <w:spacing w:after="24"/>
              <w:jc w:val="center"/>
              <w:rPr>
                <w:b/>
              </w:rPr>
            </w:pPr>
            <w:r w:rsidRPr="00A85913">
              <w:rPr>
                <w:b/>
              </w:rPr>
              <w:t>Other</w:t>
            </w:r>
          </w:p>
        </w:tc>
        <w:tc>
          <w:tcPr>
            <w:tcW w:w="3083" w:type="pct"/>
            <w:gridSpan w:val="14"/>
            <w:shd w:val="clear" w:color="auto" w:fill="FFFFFF" w:themeFill="background1"/>
            <w:vAlign w:val="center"/>
          </w:tcPr>
          <w:p w14:paraId="5413EECF" w14:textId="16B829AA" w:rsidR="008F1D32" w:rsidRPr="008F1D32" w:rsidRDefault="00FF4472" w:rsidP="008F1D32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{{lf_pother}}</w:t>
            </w:r>
          </w:p>
        </w:tc>
      </w:tr>
      <w:tr w:rsidR="00C76BF4" w:rsidRPr="00A85913" w14:paraId="13FFFD10" w14:textId="77777777" w:rsidTr="007908F4"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0DE136CD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60E41B51" w14:textId="77777777" w:rsidTr="009B3C73">
        <w:trPr>
          <w:trHeight w:val="70"/>
        </w:trPr>
        <w:tc>
          <w:tcPr>
            <w:tcW w:w="677" w:type="pct"/>
            <w:shd w:val="clear" w:color="auto" w:fill="auto"/>
            <w:vAlign w:val="center"/>
          </w:tcPr>
          <w:p w14:paraId="5E9C1731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Valve type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25329E7A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349" w:type="pct"/>
            <w:gridSpan w:val="2"/>
            <w:vAlign w:val="center"/>
          </w:tcPr>
          <w:p w14:paraId="21F66279" w14:textId="5644716B" w:rsidR="00C76BF4" w:rsidRPr="00A85913" w:rsidRDefault="00E56C69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{{lf_vtnone_check}}</w:t>
            </w:r>
          </w:p>
        </w:tc>
        <w:tc>
          <w:tcPr>
            <w:tcW w:w="478" w:type="pct"/>
            <w:gridSpan w:val="2"/>
            <w:shd w:val="clear" w:color="auto" w:fill="auto"/>
            <w:vAlign w:val="center"/>
          </w:tcPr>
          <w:p w14:paraId="042C7F9F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Ball Weight</w:t>
            </w:r>
          </w:p>
        </w:tc>
        <w:tc>
          <w:tcPr>
            <w:tcW w:w="1085" w:type="pct"/>
            <w:gridSpan w:val="5"/>
            <w:vAlign w:val="center"/>
          </w:tcPr>
          <w:p w14:paraId="3A28AB10" w14:textId="1B3E473E" w:rsidR="00C76BF4" w:rsidRPr="00A85913" w:rsidRDefault="00E56C69" w:rsidP="00CB00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</w:t>
            </w:r>
            <w:r w:rsidR="00CB0041">
              <w:rPr>
                <w:rFonts w:ascii="Arial" w:hAnsi="Arial" w:cs="Arial"/>
                <w:lang w:val="en-CA"/>
              </w:rPr>
              <w:t>vt</w:t>
            </w:r>
            <w:r>
              <w:rPr>
                <w:rFonts w:ascii="Arial" w:hAnsi="Arial" w:cs="Arial"/>
                <w:lang w:val="en-CA"/>
              </w:rPr>
              <w:t>bw_check}}</w:t>
            </w:r>
          </w:p>
        </w:tc>
        <w:tc>
          <w:tcPr>
            <w:tcW w:w="500" w:type="pct"/>
            <w:gridSpan w:val="2"/>
            <w:shd w:val="clear" w:color="auto" w:fill="auto"/>
            <w:vAlign w:val="center"/>
          </w:tcPr>
          <w:p w14:paraId="45375669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Rotary</w:t>
            </w:r>
          </w:p>
        </w:tc>
        <w:tc>
          <w:tcPr>
            <w:tcW w:w="458" w:type="pct"/>
            <w:gridSpan w:val="2"/>
            <w:vAlign w:val="center"/>
          </w:tcPr>
          <w:p w14:paraId="76FACC90" w14:textId="2A587A7B" w:rsidR="00C76BF4" w:rsidRPr="00A85913" w:rsidRDefault="00CB0041" w:rsidP="00CB0041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{{lf_vtr_check}}</w:t>
            </w:r>
            <w:r w:rsidR="00C76BF4" w:rsidRPr="001509E7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786" w:type="pct"/>
            <w:gridSpan w:val="4"/>
            <w:shd w:val="clear" w:color="auto" w:fill="auto"/>
            <w:vAlign w:val="center"/>
          </w:tcPr>
          <w:p w14:paraId="0E86A906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Air Pilot</w:t>
            </w:r>
          </w:p>
        </w:tc>
        <w:tc>
          <w:tcPr>
            <w:tcW w:w="254" w:type="pct"/>
            <w:vAlign w:val="center"/>
          </w:tcPr>
          <w:p w14:paraId="5F0F16A2" w14:textId="2E09440D" w:rsidR="00C76BF4" w:rsidRPr="00A85913" w:rsidRDefault="00CB0041" w:rsidP="00CB0041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{{lf_vta_check}}</w:t>
            </w:r>
          </w:p>
        </w:tc>
      </w:tr>
      <w:tr w:rsidR="00C76BF4" w:rsidRPr="00A85913" w14:paraId="4C47B5C4" w14:textId="77777777" w:rsidTr="007908F4">
        <w:trPr>
          <w:trHeight w:val="70"/>
        </w:trPr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29F8E3CB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6EB42672" w14:textId="77777777" w:rsidTr="009B3C73">
        <w:tc>
          <w:tcPr>
            <w:tcW w:w="677" w:type="pct"/>
            <w:vMerge w:val="restart"/>
            <w:shd w:val="clear" w:color="auto" w:fill="auto"/>
            <w:vAlign w:val="center"/>
          </w:tcPr>
          <w:p w14:paraId="761503EE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Nozzle</w:t>
            </w:r>
          </w:p>
          <w:p w14:paraId="1F44B899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2324" w:type="pct"/>
            <w:gridSpan w:val="10"/>
            <w:shd w:val="clear" w:color="auto" w:fill="auto"/>
            <w:vAlign w:val="center"/>
          </w:tcPr>
          <w:p w14:paraId="2A6A983B" w14:textId="77777777" w:rsidR="00110ECA" w:rsidRPr="00A85913" w:rsidRDefault="00110ECA" w:rsidP="00C76BF4">
            <w:pPr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Straight</w:t>
            </w:r>
          </w:p>
        </w:tc>
        <w:tc>
          <w:tcPr>
            <w:tcW w:w="500" w:type="pct"/>
            <w:gridSpan w:val="2"/>
            <w:vAlign w:val="center"/>
          </w:tcPr>
          <w:p w14:paraId="565ED052" w14:textId="6A4E0D9E" w:rsidR="00110ECA" w:rsidRPr="00A85913" w:rsidRDefault="001121A2" w:rsidP="001121A2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{{lf_nts_check}}</w:t>
            </w:r>
          </w:p>
        </w:tc>
        <w:tc>
          <w:tcPr>
            <w:tcW w:w="458" w:type="pct"/>
            <w:gridSpan w:val="2"/>
            <w:vAlign w:val="center"/>
          </w:tcPr>
          <w:p w14:paraId="0E6ABF2C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1040" w:type="pct"/>
            <w:gridSpan w:val="5"/>
            <w:vAlign w:val="center"/>
          </w:tcPr>
          <w:p w14:paraId="3034A53F" w14:textId="6CD06031" w:rsidR="00110ECA" w:rsidRPr="00A85913" w:rsidRDefault="00F63AB2" w:rsidP="00F63AB2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{{lf_ntsq}}</w:t>
            </w:r>
          </w:p>
        </w:tc>
      </w:tr>
      <w:tr w:rsidR="006324D5" w:rsidRPr="00A85913" w14:paraId="2DD28049" w14:textId="77777777" w:rsidTr="009B3C73">
        <w:tc>
          <w:tcPr>
            <w:tcW w:w="677" w:type="pct"/>
            <w:vMerge/>
            <w:shd w:val="clear" w:color="auto" w:fill="auto"/>
            <w:vAlign w:val="center"/>
          </w:tcPr>
          <w:p w14:paraId="1033C4F9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324" w:type="pct"/>
            <w:gridSpan w:val="10"/>
            <w:shd w:val="clear" w:color="auto" w:fill="auto"/>
            <w:vAlign w:val="center"/>
          </w:tcPr>
          <w:p w14:paraId="2D184B1E" w14:textId="77777777" w:rsidR="00110ECA" w:rsidRPr="00A85913" w:rsidRDefault="00110ECA" w:rsidP="00C76BF4">
            <w:pPr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Straight with check valve</w:t>
            </w:r>
          </w:p>
        </w:tc>
        <w:tc>
          <w:tcPr>
            <w:tcW w:w="500" w:type="pct"/>
            <w:gridSpan w:val="2"/>
            <w:vAlign w:val="center"/>
          </w:tcPr>
          <w:p w14:paraId="18067C64" w14:textId="72EA5C4C" w:rsidR="00110ECA" w:rsidRPr="001121A2" w:rsidRDefault="001121A2" w:rsidP="001121A2">
            <w:pPr>
              <w:rPr>
                <w:rFonts w:ascii="Arial" w:hAnsi="Arial" w:cs="Arial"/>
                <w:bCs/>
                <w:sz w:val="24"/>
                <w:lang w:val="en-CA"/>
              </w:rPr>
            </w:pPr>
            <w:r w:rsidRPr="001121A2">
              <w:rPr>
                <w:rFonts w:ascii="Arial" w:hAnsi="Arial" w:cs="Arial"/>
                <w:bCs/>
                <w:lang w:val="en-CA"/>
              </w:rPr>
              <w:t>{{lf_ntsv_check}}</w:t>
            </w:r>
          </w:p>
        </w:tc>
        <w:tc>
          <w:tcPr>
            <w:tcW w:w="458" w:type="pct"/>
            <w:gridSpan w:val="2"/>
            <w:vAlign w:val="center"/>
          </w:tcPr>
          <w:p w14:paraId="4BDECE89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1040" w:type="pct"/>
            <w:gridSpan w:val="5"/>
            <w:vAlign w:val="center"/>
          </w:tcPr>
          <w:p w14:paraId="3DA63F2D" w14:textId="3A0F97B2" w:rsidR="00110ECA" w:rsidRPr="00A85913" w:rsidRDefault="00A94BF7" w:rsidP="00F63AB2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{{lf_ntsvq}}</w:t>
            </w:r>
          </w:p>
        </w:tc>
      </w:tr>
      <w:tr w:rsidR="006324D5" w:rsidRPr="00A85913" w14:paraId="1E376AB7" w14:textId="77777777" w:rsidTr="009B3C73">
        <w:tc>
          <w:tcPr>
            <w:tcW w:w="677" w:type="pct"/>
            <w:vMerge/>
            <w:shd w:val="clear" w:color="auto" w:fill="auto"/>
            <w:vAlign w:val="center"/>
          </w:tcPr>
          <w:p w14:paraId="7F902950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324" w:type="pct"/>
            <w:gridSpan w:val="10"/>
            <w:shd w:val="clear" w:color="auto" w:fill="auto"/>
            <w:vAlign w:val="center"/>
          </w:tcPr>
          <w:p w14:paraId="588DD620" w14:textId="77777777" w:rsidR="00110ECA" w:rsidRPr="00A85913" w:rsidRDefault="00110ECA" w:rsidP="00C76BF4">
            <w:pPr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IBSO</w:t>
            </w:r>
          </w:p>
        </w:tc>
        <w:tc>
          <w:tcPr>
            <w:tcW w:w="500" w:type="pct"/>
            <w:gridSpan w:val="2"/>
            <w:vAlign w:val="center"/>
          </w:tcPr>
          <w:p w14:paraId="545C7166" w14:textId="6DC9B9C2" w:rsidR="00110ECA" w:rsidRPr="00A85913" w:rsidRDefault="001121A2" w:rsidP="001121A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{{lf_nti_check}}</w:t>
            </w:r>
          </w:p>
        </w:tc>
        <w:tc>
          <w:tcPr>
            <w:tcW w:w="458" w:type="pct"/>
            <w:gridSpan w:val="2"/>
            <w:vAlign w:val="center"/>
          </w:tcPr>
          <w:p w14:paraId="797745D8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1040" w:type="pct"/>
            <w:gridSpan w:val="5"/>
            <w:vAlign w:val="center"/>
          </w:tcPr>
          <w:p w14:paraId="6FBF6FF8" w14:textId="67D2E7A4" w:rsidR="00110ECA" w:rsidRPr="00A85913" w:rsidRDefault="00A94BF7" w:rsidP="00A94BF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{{lf_ntiq}}</w:t>
            </w:r>
          </w:p>
        </w:tc>
      </w:tr>
      <w:tr w:rsidR="006324D5" w:rsidRPr="00A85913" w14:paraId="69D42144" w14:textId="77777777" w:rsidTr="009B3C73">
        <w:tc>
          <w:tcPr>
            <w:tcW w:w="677" w:type="pct"/>
            <w:vMerge/>
            <w:shd w:val="clear" w:color="auto" w:fill="auto"/>
            <w:vAlign w:val="center"/>
          </w:tcPr>
          <w:p w14:paraId="4F05BE6E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324" w:type="pct"/>
            <w:gridSpan w:val="10"/>
            <w:shd w:val="clear" w:color="auto" w:fill="auto"/>
            <w:vAlign w:val="center"/>
          </w:tcPr>
          <w:p w14:paraId="2A675489" w14:textId="77777777" w:rsidR="00110ECA" w:rsidRPr="00A85913" w:rsidRDefault="00110ECA" w:rsidP="00C76BF4">
            <w:pPr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OBSO</w:t>
            </w:r>
          </w:p>
        </w:tc>
        <w:tc>
          <w:tcPr>
            <w:tcW w:w="500" w:type="pct"/>
            <w:gridSpan w:val="2"/>
            <w:vAlign w:val="center"/>
          </w:tcPr>
          <w:p w14:paraId="5922C5B0" w14:textId="52AC6B3E" w:rsidR="00110ECA" w:rsidRPr="00A85913" w:rsidRDefault="001121A2" w:rsidP="001121A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{{lf_nto_check}}</w:t>
            </w:r>
          </w:p>
        </w:tc>
        <w:tc>
          <w:tcPr>
            <w:tcW w:w="458" w:type="pct"/>
            <w:gridSpan w:val="2"/>
            <w:vAlign w:val="center"/>
          </w:tcPr>
          <w:p w14:paraId="2606DA70" w14:textId="77777777" w:rsidR="00110ECA" w:rsidRPr="00A85913" w:rsidRDefault="00110ECA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1040" w:type="pct"/>
            <w:gridSpan w:val="5"/>
            <w:vAlign w:val="center"/>
          </w:tcPr>
          <w:p w14:paraId="6FF6CAEF" w14:textId="0D8E8B19" w:rsidR="00110ECA" w:rsidRPr="00A85913" w:rsidRDefault="00A94BF7" w:rsidP="00A94BF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{{lf_ntoq}}</w:t>
            </w:r>
          </w:p>
        </w:tc>
      </w:tr>
      <w:tr w:rsidR="006324D5" w:rsidRPr="00A85913" w14:paraId="203B5523" w14:textId="77777777" w:rsidTr="009B3C73">
        <w:tc>
          <w:tcPr>
            <w:tcW w:w="677" w:type="pct"/>
            <w:vMerge/>
            <w:shd w:val="clear" w:color="auto" w:fill="auto"/>
            <w:vAlign w:val="center"/>
          </w:tcPr>
          <w:p w14:paraId="0A0D2405" w14:textId="77777777" w:rsidR="00110ECA" w:rsidRPr="00A85913" w:rsidRDefault="00110ECA" w:rsidP="00110EC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2324" w:type="pct"/>
            <w:gridSpan w:val="10"/>
            <w:shd w:val="clear" w:color="auto" w:fill="auto"/>
            <w:vAlign w:val="center"/>
          </w:tcPr>
          <w:p w14:paraId="352B8006" w14:textId="77777777" w:rsidR="00110ECA" w:rsidRPr="00A85913" w:rsidRDefault="00110ECA" w:rsidP="00110ECA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Double wall – Nitro &amp; Fill</w:t>
            </w:r>
          </w:p>
        </w:tc>
        <w:tc>
          <w:tcPr>
            <w:tcW w:w="500" w:type="pct"/>
            <w:gridSpan w:val="2"/>
            <w:vAlign w:val="center"/>
          </w:tcPr>
          <w:p w14:paraId="60DB4676" w14:textId="077D420C" w:rsidR="00110ECA" w:rsidRPr="00A85913" w:rsidRDefault="001121A2" w:rsidP="001121A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{{lf_ntd_check}}</w:t>
            </w:r>
          </w:p>
        </w:tc>
        <w:tc>
          <w:tcPr>
            <w:tcW w:w="458" w:type="pct"/>
            <w:gridSpan w:val="2"/>
            <w:vAlign w:val="center"/>
          </w:tcPr>
          <w:p w14:paraId="572B065D" w14:textId="77777777" w:rsidR="00110ECA" w:rsidRPr="00A85913" w:rsidRDefault="00110ECA" w:rsidP="00110EC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1040" w:type="pct"/>
            <w:gridSpan w:val="5"/>
            <w:vAlign w:val="center"/>
          </w:tcPr>
          <w:p w14:paraId="28A01466" w14:textId="682FC782" w:rsidR="00110ECA" w:rsidRPr="00A85913" w:rsidRDefault="00A94BF7" w:rsidP="00A94BF7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{{lf_ntdq}}</w:t>
            </w:r>
          </w:p>
        </w:tc>
      </w:tr>
      <w:tr w:rsidR="00C76BF4" w:rsidRPr="00A85913" w14:paraId="261A5F97" w14:textId="77777777" w:rsidTr="007908F4"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1F3DEF84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387F8ECB" w14:textId="77777777" w:rsidTr="009B3C73">
        <w:tc>
          <w:tcPr>
            <w:tcW w:w="677" w:type="pct"/>
            <w:vMerge w:val="restart"/>
            <w:shd w:val="clear" w:color="auto" w:fill="auto"/>
            <w:vAlign w:val="center"/>
          </w:tcPr>
          <w:p w14:paraId="5CD1E604" w14:textId="6244C7F9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Nozzle Body Size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7B721033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6 mm</w:t>
            </w:r>
          </w:p>
        </w:tc>
        <w:tc>
          <w:tcPr>
            <w:tcW w:w="460" w:type="pct"/>
            <w:gridSpan w:val="3"/>
            <w:shd w:val="clear" w:color="auto" w:fill="auto"/>
            <w:vAlign w:val="center"/>
          </w:tcPr>
          <w:p w14:paraId="61E4722E" w14:textId="1FC20D64" w:rsidR="00C76BF4" w:rsidRPr="00A85913" w:rsidRDefault="000913F7" w:rsidP="000913F7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{{lf_nb6_check}}</w:t>
            </w:r>
          </w:p>
        </w:tc>
        <w:tc>
          <w:tcPr>
            <w:tcW w:w="367" w:type="pct"/>
            <w:vAlign w:val="center"/>
          </w:tcPr>
          <w:p w14:paraId="13FD4015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8mm</w:t>
            </w:r>
          </w:p>
        </w:tc>
        <w:tc>
          <w:tcPr>
            <w:tcW w:w="417" w:type="pct"/>
            <w:vAlign w:val="center"/>
          </w:tcPr>
          <w:p w14:paraId="75901249" w14:textId="5501CC95" w:rsidR="00C76BF4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{{lf_nb8_check}}</w:t>
            </w:r>
          </w:p>
        </w:tc>
        <w:tc>
          <w:tcPr>
            <w:tcW w:w="879" w:type="pct"/>
            <w:gridSpan w:val="5"/>
            <w:vAlign w:val="center"/>
          </w:tcPr>
          <w:p w14:paraId="331A5E40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10mm</w:t>
            </w:r>
          </w:p>
        </w:tc>
        <w:tc>
          <w:tcPr>
            <w:tcW w:w="747" w:type="pct"/>
            <w:gridSpan w:val="3"/>
            <w:vAlign w:val="center"/>
          </w:tcPr>
          <w:p w14:paraId="159E8E1A" w14:textId="4BDCD169" w:rsidR="00C76BF4" w:rsidRPr="00A85913" w:rsidRDefault="000913F7" w:rsidP="00C76BF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{{lf_nb10_check}}</w:t>
            </w:r>
          </w:p>
        </w:tc>
        <w:tc>
          <w:tcPr>
            <w:tcW w:w="418" w:type="pct"/>
            <w:gridSpan w:val="2"/>
            <w:vAlign w:val="center"/>
          </w:tcPr>
          <w:p w14:paraId="7EBE2E8B" w14:textId="481C8318" w:rsidR="00C76BF4" w:rsidRPr="00A85913" w:rsidRDefault="00C76BF4" w:rsidP="0036200B">
            <w:pPr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12</w:t>
            </w:r>
            <w:r w:rsidR="0036200B">
              <w:rPr>
                <w:rFonts w:ascii="Arial" w:hAnsi="Arial" w:cs="Arial"/>
                <w:b/>
                <w:sz w:val="24"/>
                <w:lang w:val="en-CA"/>
              </w:rPr>
              <w:t>m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m</w:t>
            </w:r>
          </w:p>
        </w:tc>
        <w:tc>
          <w:tcPr>
            <w:tcW w:w="623" w:type="pct"/>
            <w:gridSpan w:val="3"/>
            <w:vAlign w:val="center"/>
          </w:tcPr>
          <w:p w14:paraId="610C860D" w14:textId="6A8868BB" w:rsidR="00C76BF4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{{lf_nb12_check}}</w:t>
            </w:r>
          </w:p>
        </w:tc>
      </w:tr>
      <w:tr w:rsidR="006324D5" w:rsidRPr="00A85913" w14:paraId="3EC788A5" w14:textId="77777777" w:rsidTr="009B3C73">
        <w:tc>
          <w:tcPr>
            <w:tcW w:w="677" w:type="pct"/>
            <w:vMerge/>
            <w:shd w:val="clear" w:color="auto" w:fill="auto"/>
            <w:vAlign w:val="center"/>
          </w:tcPr>
          <w:p w14:paraId="1095D512" w14:textId="77777777" w:rsidR="00E62A19" w:rsidRPr="00A85913" w:rsidRDefault="00E62A19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14" w:name="_Hlk34033908"/>
          </w:p>
        </w:tc>
        <w:tc>
          <w:tcPr>
            <w:tcW w:w="412" w:type="pct"/>
            <w:shd w:val="clear" w:color="auto" w:fill="auto"/>
            <w:vAlign w:val="center"/>
          </w:tcPr>
          <w:p w14:paraId="5F1BC66A" w14:textId="3AD1C325" w:rsidR="00E62A19" w:rsidRPr="00E62A19" w:rsidRDefault="00000000" w:rsidP="00C76BF4">
            <w:pPr>
              <w:jc w:val="center"/>
              <w:rPr>
                <w:rFonts w:ascii="Arial" w:hAnsi="Arial" w:cs="Arial"/>
                <w:b/>
                <w:iCs/>
                <w:sz w:val="22"/>
                <w:szCs w:val="22"/>
                <w:lang w:val="en-CA"/>
              </w:rPr>
            </w:pPr>
            <m:oMath>
              <m:f>
                <m:fPr>
                  <m:type m:val="skw"/>
                  <m:ctrlPr>
                    <w:rPr>
                      <w:rFonts w:ascii="Cambria Math" w:hAnsi="Cambria Math" w:cs="Arial"/>
                      <w:b/>
                      <w:iCs/>
                      <w:sz w:val="16"/>
                      <w:szCs w:val="16"/>
                      <w:lang w:val="en-C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4</m:t>
                  </m:r>
                </m:den>
              </m:f>
            </m:oMath>
            <w:r w:rsidR="00E62A19" w:rsidRPr="00E62A19">
              <w:rPr>
                <w:rFonts w:ascii="Arial" w:hAnsi="Arial" w:cs="Arial"/>
                <w:b/>
                <w:iCs/>
                <w:lang w:val="en-CA"/>
              </w:rPr>
              <w:t>”</w:t>
            </w:r>
          </w:p>
        </w:tc>
        <w:tc>
          <w:tcPr>
            <w:tcW w:w="460" w:type="pct"/>
            <w:gridSpan w:val="3"/>
            <w:vAlign w:val="center"/>
          </w:tcPr>
          <w:p w14:paraId="4797B729" w14:textId="22522E21" w:rsidR="00E62A19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{{lf_nb1/4_check}}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225A73E4" w14:textId="0D8BD7F7" w:rsidR="00E62A19" w:rsidRPr="00E62A19" w:rsidRDefault="00000000" w:rsidP="00C76BF4">
            <w:pPr>
              <w:jc w:val="center"/>
              <w:rPr>
                <w:rFonts w:ascii="Arial" w:hAnsi="Arial" w:cs="Arial"/>
                <w:b/>
                <w:iCs/>
                <w:lang w:val="en-CA"/>
              </w:rPr>
            </w:pPr>
            <m:oMath>
              <m:f>
                <m:fPr>
                  <m:type m:val="skw"/>
                  <m:ctrlPr>
                    <w:rPr>
                      <w:rFonts w:ascii="Cambria Math" w:hAnsi="Cambria Math" w:cs="Arial"/>
                      <w:b/>
                      <w:iCs/>
                      <w:sz w:val="16"/>
                      <w:szCs w:val="16"/>
                      <w:lang w:val="en-C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8</m:t>
                  </m:r>
                </m:den>
              </m:f>
            </m:oMath>
            <w:r w:rsidR="00E62A19" w:rsidRPr="00E62A19">
              <w:rPr>
                <w:rFonts w:ascii="Arial" w:hAnsi="Arial" w:cs="Arial"/>
                <w:b/>
                <w:iCs/>
                <w:lang w:val="en-CA"/>
              </w:rPr>
              <w:t>”</w:t>
            </w:r>
          </w:p>
        </w:tc>
        <w:tc>
          <w:tcPr>
            <w:tcW w:w="417" w:type="pct"/>
            <w:vAlign w:val="center"/>
          </w:tcPr>
          <w:p w14:paraId="031CBD0F" w14:textId="11527125" w:rsidR="00E62A19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{{lf_nb3/8_check}}</w:t>
            </w:r>
          </w:p>
        </w:tc>
        <w:tc>
          <w:tcPr>
            <w:tcW w:w="253" w:type="pct"/>
            <w:vAlign w:val="center"/>
          </w:tcPr>
          <w:p w14:paraId="008DAA04" w14:textId="1C71ADF4" w:rsidR="00E62A19" w:rsidRPr="00E62A19" w:rsidRDefault="00000000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m:oMath>
              <m:f>
                <m:fPr>
                  <m:type m:val="skw"/>
                  <m:ctrlPr>
                    <w:rPr>
                      <w:rFonts w:ascii="Cambria Math" w:hAnsi="Cambria Math" w:cs="Arial"/>
                      <w:b/>
                      <w:iCs/>
                      <w:sz w:val="16"/>
                      <w:szCs w:val="16"/>
                      <w:lang w:val="en-C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2</m:t>
                  </m:r>
                </m:den>
              </m:f>
            </m:oMath>
            <w:r w:rsidR="00E62A19" w:rsidRPr="00E62A19">
              <w:rPr>
                <w:rFonts w:ascii="Arial" w:hAnsi="Arial" w:cs="Arial"/>
                <w:b/>
                <w:sz w:val="24"/>
                <w:lang w:val="en-CA"/>
              </w:rPr>
              <w:t>”</w:t>
            </w:r>
          </w:p>
        </w:tc>
        <w:tc>
          <w:tcPr>
            <w:tcW w:w="331" w:type="pct"/>
            <w:gridSpan w:val="2"/>
            <w:vAlign w:val="center"/>
          </w:tcPr>
          <w:p w14:paraId="55C00C75" w14:textId="004EF2F7" w:rsidR="00E62A19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{{lf_nb1/2_check}}</w:t>
            </w:r>
          </w:p>
        </w:tc>
        <w:tc>
          <w:tcPr>
            <w:tcW w:w="295" w:type="pct"/>
            <w:gridSpan w:val="2"/>
            <w:vAlign w:val="center"/>
          </w:tcPr>
          <w:p w14:paraId="43AACD66" w14:textId="150E3DD3" w:rsidR="00E62A19" w:rsidRPr="00E62A19" w:rsidRDefault="00000000" w:rsidP="00C76BF4">
            <w:pPr>
              <w:jc w:val="center"/>
              <w:rPr>
                <w:rFonts w:ascii="Arial" w:hAnsi="Arial" w:cs="Arial"/>
                <w:b/>
                <w:iCs/>
                <w:lang w:val="en-CA"/>
              </w:rPr>
            </w:pPr>
            <m:oMath>
              <m:f>
                <m:fPr>
                  <m:type m:val="skw"/>
                  <m:ctrlPr>
                    <w:rPr>
                      <w:rFonts w:ascii="Cambria Math" w:hAnsi="Cambria Math" w:cs="Arial"/>
                      <w:b/>
                      <w:iCs/>
                      <w:sz w:val="16"/>
                      <w:szCs w:val="16"/>
                      <w:lang w:val="en-CA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5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  <w:lang w:val="en-CA"/>
                    </w:rPr>
                    <m:t>8</m:t>
                  </m:r>
                </m:den>
              </m:f>
            </m:oMath>
            <w:r w:rsidR="00E62A19" w:rsidRPr="00E62A19">
              <w:rPr>
                <w:rFonts w:ascii="Arial" w:hAnsi="Arial" w:cs="Arial"/>
                <w:b/>
                <w:iCs/>
                <w:lang w:val="en-CA"/>
              </w:rPr>
              <w:t>”</w:t>
            </w:r>
          </w:p>
        </w:tc>
        <w:tc>
          <w:tcPr>
            <w:tcW w:w="335" w:type="pct"/>
            <w:gridSpan w:val="2"/>
            <w:vAlign w:val="center"/>
          </w:tcPr>
          <w:p w14:paraId="0A96942E" w14:textId="185444B0" w:rsidR="00E62A19" w:rsidRPr="00A85913" w:rsidRDefault="000913F7" w:rsidP="000913F7">
            <w:pPr>
              <w:rPr>
                <w:rFonts w:ascii="Arial" w:hAnsi="Arial" w:cs="Arial"/>
                <w:b/>
                <w:sz w:val="28"/>
                <w:szCs w:val="28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{{lf_nb5/8_check}}</w:t>
            </w:r>
          </w:p>
        </w:tc>
        <w:tc>
          <w:tcPr>
            <w:tcW w:w="412" w:type="pct"/>
            <w:vAlign w:val="center"/>
          </w:tcPr>
          <w:p w14:paraId="4DBF5F2F" w14:textId="247D6A14" w:rsidR="00E62A19" w:rsidRPr="00E62A19" w:rsidRDefault="00000000" w:rsidP="00C76BF4">
            <w:pPr>
              <w:jc w:val="center"/>
              <w:rPr>
                <w:rFonts w:ascii="Arial" w:hAnsi="Arial" w:cs="Arial"/>
                <w:b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hAnsi="Cambria Math" w:cs="Arial"/>
                      <w:b/>
                      <w:iCs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6"/>
                      <w:szCs w:val="16"/>
                    </w:rPr>
                    <m:t>4</m:t>
                  </m:r>
                </m:den>
              </m:f>
            </m:oMath>
            <w:r w:rsidR="00E62A19" w:rsidRPr="00E62A19">
              <w:rPr>
                <w:rFonts w:ascii="Arial" w:hAnsi="Arial" w:cs="Arial"/>
                <w:b/>
                <w:iCs/>
                <w:lang w:val="en-CA"/>
              </w:rPr>
              <w:t>”</w:t>
            </w:r>
          </w:p>
        </w:tc>
        <w:tc>
          <w:tcPr>
            <w:tcW w:w="418" w:type="pct"/>
            <w:gridSpan w:val="2"/>
            <w:vAlign w:val="center"/>
          </w:tcPr>
          <w:p w14:paraId="3968B5A5" w14:textId="3A064EC9" w:rsidR="00E62A19" w:rsidRPr="00A85913" w:rsidRDefault="000913F7" w:rsidP="000913F7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{{lb_</w:t>
            </w:r>
            <w:r w:rsidR="006324D5">
              <w:rPr>
                <w:rFonts w:ascii="Arial" w:hAnsi="Arial" w:cs="Arial"/>
                <w:lang w:val="en-CA"/>
              </w:rPr>
              <w:t>nb3/4_check}}</w:t>
            </w:r>
          </w:p>
        </w:tc>
        <w:tc>
          <w:tcPr>
            <w:tcW w:w="209" w:type="pct"/>
            <w:vAlign w:val="center"/>
          </w:tcPr>
          <w:p w14:paraId="41B369F0" w14:textId="6F59E632" w:rsidR="00E62A19" w:rsidRPr="00E62A19" w:rsidRDefault="00E62A19" w:rsidP="00C76BF4">
            <w:pPr>
              <w:jc w:val="center"/>
              <w:rPr>
                <w:rFonts w:ascii="Arial" w:hAnsi="Arial" w:cs="Arial"/>
                <w:b/>
                <w:lang w:val="en-CA"/>
              </w:rPr>
            </w:pPr>
            <w:r w:rsidRPr="00E62A19">
              <w:rPr>
                <w:rFonts w:ascii="Arial" w:hAnsi="Arial" w:cs="Arial"/>
                <w:b/>
                <w:lang w:val="en-CA"/>
              </w:rPr>
              <w:t>1</w:t>
            </w:r>
            <w:r w:rsidR="00801A7F">
              <w:rPr>
                <w:rFonts w:ascii="Arial" w:hAnsi="Arial" w:cs="Arial"/>
                <w:b/>
                <w:lang w:val="en-CA"/>
              </w:rPr>
              <w:t>”</w:t>
            </w:r>
          </w:p>
        </w:tc>
        <w:tc>
          <w:tcPr>
            <w:tcW w:w="414" w:type="pct"/>
            <w:gridSpan w:val="2"/>
            <w:vAlign w:val="center"/>
          </w:tcPr>
          <w:p w14:paraId="1A6C10A7" w14:textId="0EF9A5BD" w:rsidR="00E62A19" w:rsidRPr="00A85913" w:rsidRDefault="006324D5" w:rsidP="006324D5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{{lf_nb1_check}}</w:t>
            </w:r>
          </w:p>
        </w:tc>
      </w:tr>
      <w:bookmarkEnd w:id="14"/>
      <w:tr w:rsidR="00C76BF4" w:rsidRPr="00A85913" w14:paraId="1E980F1D" w14:textId="77777777" w:rsidTr="007908F4">
        <w:tc>
          <w:tcPr>
            <w:tcW w:w="5000" w:type="pct"/>
            <w:gridSpan w:val="20"/>
            <w:shd w:val="clear" w:color="auto" w:fill="D9D9D9" w:themeFill="background1" w:themeFillShade="D9"/>
            <w:vAlign w:val="center"/>
          </w:tcPr>
          <w:p w14:paraId="07D201B4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994097" w:rsidRPr="00A85913" w14:paraId="363C2AB9" w14:textId="77777777" w:rsidTr="00994097">
        <w:tc>
          <w:tcPr>
            <w:tcW w:w="1089" w:type="pct"/>
            <w:gridSpan w:val="2"/>
            <w:shd w:val="clear" w:color="auto" w:fill="auto"/>
            <w:vAlign w:val="center"/>
          </w:tcPr>
          <w:p w14:paraId="4A889244" w14:textId="77777777" w:rsidR="00994097" w:rsidRPr="00A85913" w:rsidRDefault="00994097" w:rsidP="00C76BF4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Nozzle Bar / Stations</w:t>
            </w:r>
          </w:p>
        </w:tc>
        <w:tc>
          <w:tcPr>
            <w:tcW w:w="1658" w:type="pct"/>
            <w:gridSpan w:val="7"/>
            <w:shd w:val="clear" w:color="auto" w:fill="auto"/>
            <w:vAlign w:val="center"/>
          </w:tcPr>
          <w:p w14:paraId="74602686" w14:textId="230D8AF3" w:rsidR="00994097" w:rsidRPr="00986577" w:rsidRDefault="00994097" w:rsidP="00870109">
            <w:pPr>
              <w:pStyle w:val="Default"/>
              <w:spacing w:after="24"/>
              <w:rPr>
                <w:sz w:val="20"/>
                <w:szCs w:val="20"/>
              </w:rPr>
            </w:pPr>
          </w:p>
        </w:tc>
        <w:tc>
          <w:tcPr>
            <w:tcW w:w="465" w:type="pct"/>
            <w:gridSpan w:val="3"/>
            <w:shd w:val="clear" w:color="auto" w:fill="auto"/>
            <w:vAlign w:val="center"/>
          </w:tcPr>
          <w:p w14:paraId="27B2CB22" w14:textId="77777777" w:rsidR="00994097" w:rsidRPr="00A85913" w:rsidRDefault="00994097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Offset Nozzle bar</w:t>
            </w:r>
          </w:p>
        </w:tc>
        <w:tc>
          <w:tcPr>
            <w:tcW w:w="1788" w:type="pct"/>
            <w:gridSpan w:val="8"/>
            <w:vAlign w:val="center"/>
          </w:tcPr>
          <w:p w14:paraId="112792EC" w14:textId="005047AF" w:rsidR="00994097" w:rsidRPr="00A85913" w:rsidRDefault="00994097" w:rsidP="0087010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{{lf_nson_check}}</w:t>
            </w:r>
          </w:p>
        </w:tc>
      </w:tr>
    </w:tbl>
    <w:p w14:paraId="2E8F45FB" w14:textId="7866DE3F" w:rsidR="00870109" w:rsidRDefault="0087010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2"/>
        <w:gridCol w:w="888"/>
        <w:gridCol w:w="47"/>
        <w:gridCol w:w="932"/>
        <w:gridCol w:w="97"/>
        <w:gridCol w:w="721"/>
        <w:gridCol w:w="900"/>
        <w:gridCol w:w="619"/>
        <w:gridCol w:w="274"/>
        <w:gridCol w:w="557"/>
        <w:gridCol w:w="26"/>
        <w:gridCol w:w="99"/>
        <w:gridCol w:w="218"/>
        <w:gridCol w:w="479"/>
        <w:gridCol w:w="136"/>
        <w:gridCol w:w="984"/>
        <w:gridCol w:w="78"/>
        <w:gridCol w:w="481"/>
        <w:gridCol w:w="252"/>
        <w:gridCol w:w="45"/>
        <w:gridCol w:w="67"/>
        <w:gridCol w:w="86"/>
        <w:gridCol w:w="54"/>
        <w:gridCol w:w="751"/>
        <w:gridCol w:w="537"/>
      </w:tblGrid>
      <w:tr w:rsidR="00C76BF4" w:rsidRPr="00A85913" w14:paraId="515667A4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3D3FBD85" w14:textId="6CB6740F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25E10F46" w14:textId="77777777" w:rsidTr="00343EA8">
        <w:tc>
          <w:tcPr>
            <w:tcW w:w="677" w:type="pct"/>
            <w:vMerge w:val="restart"/>
            <w:vAlign w:val="center"/>
          </w:tcPr>
          <w:p w14:paraId="7AD2CDA0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Centering Device</w:t>
            </w:r>
          </w:p>
        </w:tc>
        <w:tc>
          <w:tcPr>
            <w:tcW w:w="411" w:type="pct"/>
            <w:vAlign w:val="center"/>
          </w:tcPr>
          <w:p w14:paraId="0427652B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453" w:type="pct"/>
            <w:gridSpan w:val="2"/>
            <w:vAlign w:val="center"/>
          </w:tcPr>
          <w:p w14:paraId="7660E7C7" w14:textId="2C87B1A3" w:rsidR="00C76BF4" w:rsidRPr="00A85913" w:rsidRDefault="00870109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{{lf_cdnone_check}}</w:t>
            </w:r>
          </w:p>
        </w:tc>
        <w:tc>
          <w:tcPr>
            <w:tcW w:w="796" w:type="pct"/>
            <w:gridSpan w:val="3"/>
            <w:vAlign w:val="center"/>
          </w:tcPr>
          <w:p w14:paraId="7EA8B03B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Cone</w:t>
            </w:r>
          </w:p>
        </w:tc>
        <w:tc>
          <w:tcPr>
            <w:tcW w:w="684" w:type="pct"/>
            <w:gridSpan w:val="4"/>
            <w:vAlign w:val="center"/>
          </w:tcPr>
          <w:p w14:paraId="287DB9DA" w14:textId="797D8872" w:rsidR="00C76BF4" w:rsidRPr="00A85913" w:rsidRDefault="00870109" w:rsidP="0087010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{{lf_cdc_check}}</w:t>
            </w:r>
          </w:p>
        </w:tc>
        <w:tc>
          <w:tcPr>
            <w:tcW w:w="924" w:type="pct"/>
            <w:gridSpan w:val="6"/>
            <w:vAlign w:val="center"/>
          </w:tcPr>
          <w:p w14:paraId="7A4FA1C1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Neck</w:t>
            </w:r>
          </w:p>
        </w:tc>
        <w:tc>
          <w:tcPr>
            <w:tcW w:w="361" w:type="pct"/>
            <w:gridSpan w:val="3"/>
            <w:vAlign w:val="center"/>
          </w:tcPr>
          <w:p w14:paraId="5BFD66D7" w14:textId="7CB683EB" w:rsidR="00C76BF4" w:rsidRPr="00A85913" w:rsidRDefault="00870109" w:rsidP="0087010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{{lf_cdn_check}}</w:t>
            </w:r>
          </w:p>
        </w:tc>
        <w:tc>
          <w:tcPr>
            <w:tcW w:w="444" w:type="pct"/>
            <w:gridSpan w:val="4"/>
            <w:tcBorders>
              <w:right w:val="nil"/>
            </w:tcBorders>
            <w:vAlign w:val="center"/>
          </w:tcPr>
          <w:p w14:paraId="235F3E84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249" w:type="pct"/>
            <w:tcBorders>
              <w:left w:val="nil"/>
            </w:tcBorders>
            <w:vAlign w:val="center"/>
          </w:tcPr>
          <w:p w14:paraId="17EE23D3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0913F7" w:rsidRPr="00A85913" w14:paraId="03DE060D" w14:textId="77777777" w:rsidTr="00343EA8">
        <w:trPr>
          <w:trHeight w:val="152"/>
        </w:trPr>
        <w:tc>
          <w:tcPr>
            <w:tcW w:w="677" w:type="pct"/>
            <w:vMerge/>
            <w:vAlign w:val="center"/>
          </w:tcPr>
          <w:p w14:paraId="4613BE0E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65" w:type="pct"/>
            <w:gridSpan w:val="3"/>
            <w:shd w:val="clear" w:color="auto" w:fill="D9D9D9" w:themeFill="background1" w:themeFillShade="D9"/>
            <w:vAlign w:val="center"/>
          </w:tcPr>
          <w:p w14:paraId="7E6EFFD1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458" w:type="pct"/>
            <w:gridSpan w:val="21"/>
            <w:vAlign w:val="center"/>
          </w:tcPr>
          <w:p w14:paraId="0358E1E0" w14:textId="77777777" w:rsidR="00C76BF4" w:rsidRPr="00A85913" w:rsidRDefault="00C76BF4" w:rsidP="00C76BF4">
            <w:pPr>
              <w:pStyle w:val="Default"/>
              <w:spacing w:after="24"/>
              <w:ind w:left="324"/>
              <w:rPr>
                <w:szCs w:val="20"/>
              </w:rPr>
            </w:pPr>
          </w:p>
        </w:tc>
      </w:tr>
      <w:tr w:rsidR="00C76BF4" w:rsidRPr="00A85913" w14:paraId="098F1CEB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779AD29F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870109" w:rsidRPr="00A85913" w14:paraId="1E4042CC" w14:textId="77777777" w:rsidTr="00343EA8">
        <w:tc>
          <w:tcPr>
            <w:tcW w:w="677" w:type="pct"/>
            <w:vMerge w:val="restart"/>
            <w:shd w:val="clear" w:color="auto" w:fill="auto"/>
            <w:vAlign w:val="center"/>
          </w:tcPr>
          <w:p w14:paraId="52552049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Tank</w:t>
            </w:r>
          </w:p>
          <w:p w14:paraId="26C48436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/</w:t>
            </w:r>
          </w:p>
          <w:p w14:paraId="5C10D07A" w14:textId="77777777" w:rsidR="00CA7DB8" w:rsidRDefault="00C76BF4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lastRenderedPageBreak/>
              <w:t>Hopper</w:t>
            </w:r>
          </w:p>
          <w:p w14:paraId="0C1AAF64" w14:textId="77777777" w:rsidR="00CA7DB8" w:rsidRDefault="00EB5BAD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/</w:t>
            </w:r>
          </w:p>
          <w:p w14:paraId="76C74559" w14:textId="77777777" w:rsidR="00C76BF4" w:rsidRPr="00A85913" w:rsidRDefault="00EB5BAD" w:rsidP="00C76BF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Infeed Hose</w:t>
            </w:r>
          </w:p>
        </w:tc>
        <w:tc>
          <w:tcPr>
            <w:tcW w:w="411" w:type="pct"/>
            <w:vAlign w:val="center"/>
          </w:tcPr>
          <w:p w14:paraId="55BC661C" w14:textId="77777777" w:rsidR="00C76BF4" w:rsidRPr="00A85913" w:rsidRDefault="00C76BF4" w:rsidP="00C76BF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lastRenderedPageBreak/>
              <w:t>None</w:t>
            </w:r>
          </w:p>
        </w:tc>
        <w:tc>
          <w:tcPr>
            <w:tcW w:w="499" w:type="pct"/>
            <w:gridSpan w:val="3"/>
            <w:vAlign w:val="center"/>
          </w:tcPr>
          <w:p w14:paraId="37A626E6" w14:textId="492CB364" w:rsidR="00C76BF4" w:rsidRPr="00FC1E1E" w:rsidRDefault="00FC1E1E" w:rsidP="00FC1E1E">
            <w:pPr>
              <w:rPr>
                <w:lang w:val="en-CA"/>
              </w:rPr>
            </w:pPr>
            <w:r w:rsidRPr="00FC1E1E">
              <w:rPr>
                <w:lang w:val="en-CA"/>
              </w:rPr>
              <w:t>{{lf</w:t>
            </w:r>
            <w:r>
              <w:rPr>
                <w:lang w:val="en-CA"/>
              </w:rPr>
              <w:t>_thnone_check}}</w:t>
            </w:r>
          </w:p>
        </w:tc>
        <w:tc>
          <w:tcPr>
            <w:tcW w:w="750" w:type="pct"/>
            <w:gridSpan w:val="2"/>
            <w:shd w:val="clear" w:color="auto" w:fill="auto"/>
            <w:vAlign w:val="center"/>
          </w:tcPr>
          <w:p w14:paraId="7C2F2084" w14:textId="77777777" w:rsidR="00C76BF4" w:rsidRPr="00A85913" w:rsidRDefault="00C76BF4" w:rsidP="00C76BF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Tank</w:t>
            </w:r>
          </w:p>
        </w:tc>
        <w:tc>
          <w:tcPr>
            <w:tcW w:w="414" w:type="pct"/>
            <w:gridSpan w:val="2"/>
            <w:vAlign w:val="center"/>
          </w:tcPr>
          <w:p w14:paraId="36FF556D" w14:textId="08838FAC" w:rsidR="00C76BF4" w:rsidRPr="00A85913" w:rsidRDefault="00FC1E1E" w:rsidP="00FC1E1E">
            <w:pPr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lang w:val="en-CA"/>
              </w:rPr>
              <w:t>{{lf_tht_check}}</w:t>
            </w:r>
          </w:p>
        </w:tc>
        <w:tc>
          <w:tcPr>
            <w:tcW w:w="702" w:type="pct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7CF89B" w14:textId="77777777" w:rsidR="00C76BF4" w:rsidRPr="00A85913" w:rsidRDefault="00C76BF4" w:rsidP="00C76BF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Hopper</w:t>
            </w:r>
          </w:p>
        </w:tc>
        <w:tc>
          <w:tcPr>
            <w:tcW w:w="715" w:type="pct"/>
            <w:gridSpan w:val="3"/>
            <w:tcBorders>
              <w:bottom w:val="single" w:sz="4" w:space="0" w:color="auto"/>
            </w:tcBorders>
            <w:vAlign w:val="center"/>
          </w:tcPr>
          <w:p w14:paraId="615A537C" w14:textId="78FC2B7C" w:rsidR="00C76BF4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{{lf_thh_check}}</w:t>
            </w:r>
          </w:p>
        </w:tc>
        <w:tc>
          <w:tcPr>
            <w:tcW w:w="582" w:type="pct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419B94" w14:textId="77777777" w:rsidR="00C76BF4" w:rsidRPr="00D27A9A" w:rsidRDefault="00C76BF4" w:rsidP="00C76BF4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314447">
              <w:rPr>
                <w:rFonts w:ascii="Arial" w:hAnsi="Arial" w:cs="Arial"/>
                <w:b/>
                <w:sz w:val="24"/>
                <w:lang w:val="en-CA"/>
              </w:rPr>
              <w:t>Jacketed</w:t>
            </w:r>
          </w:p>
        </w:tc>
        <w:tc>
          <w:tcPr>
            <w:tcW w:w="249" w:type="pct"/>
            <w:tcBorders>
              <w:left w:val="single" w:sz="4" w:space="0" w:color="auto"/>
            </w:tcBorders>
            <w:vAlign w:val="center"/>
          </w:tcPr>
          <w:p w14:paraId="2CFA6D4F" w14:textId="60F24F0F" w:rsidR="00C76BF4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{{lf_thj_ch</w:t>
            </w:r>
            <w:r>
              <w:rPr>
                <w:lang w:val="en-CA"/>
              </w:rPr>
              <w:lastRenderedPageBreak/>
              <w:t>eck}}</w:t>
            </w:r>
          </w:p>
        </w:tc>
      </w:tr>
      <w:tr w:rsidR="006324D5" w:rsidRPr="00A85913" w14:paraId="68D6AA68" w14:textId="77777777" w:rsidTr="00343EA8">
        <w:tc>
          <w:tcPr>
            <w:tcW w:w="677" w:type="pct"/>
            <w:vMerge/>
            <w:shd w:val="clear" w:color="auto" w:fill="auto"/>
            <w:vAlign w:val="center"/>
          </w:tcPr>
          <w:p w14:paraId="224F5072" w14:textId="77777777" w:rsidR="001A2F61" w:rsidRPr="00A85913" w:rsidRDefault="001A2F61" w:rsidP="001A2F6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411" w:type="pct"/>
            <w:vAlign w:val="center"/>
          </w:tcPr>
          <w:p w14:paraId="57CDF211" w14:textId="77777777" w:rsidR="001A2F61" w:rsidRPr="00A85913" w:rsidRDefault="001A2F61" w:rsidP="001A2F61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D27A9A">
              <w:rPr>
                <w:rFonts w:ascii="Arial" w:hAnsi="Arial"/>
                <w:b/>
                <w:bCs/>
                <w:sz w:val="24"/>
                <w:lang w:val="en-CA"/>
              </w:rPr>
              <w:t>Agitator</w:t>
            </w:r>
          </w:p>
        </w:tc>
        <w:tc>
          <w:tcPr>
            <w:tcW w:w="499" w:type="pct"/>
            <w:gridSpan w:val="3"/>
            <w:vAlign w:val="center"/>
          </w:tcPr>
          <w:p w14:paraId="12CC490D" w14:textId="6D558029" w:rsidR="001A2F61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{{lf_tha_check}}</w:t>
            </w:r>
          </w:p>
        </w:tc>
        <w:tc>
          <w:tcPr>
            <w:tcW w:w="1164" w:type="pct"/>
            <w:gridSpan w:val="4"/>
            <w:vAlign w:val="center"/>
          </w:tcPr>
          <w:p w14:paraId="421B2727" w14:textId="77777777" w:rsidR="001A2F61" w:rsidRPr="00A85913" w:rsidRDefault="001A2F61" w:rsidP="001A2F61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Spray Ball</w:t>
            </w:r>
          </w:p>
        </w:tc>
        <w:tc>
          <w:tcPr>
            <w:tcW w:w="316" w:type="pct"/>
            <w:gridSpan w:val="3"/>
            <w:vAlign w:val="center"/>
          </w:tcPr>
          <w:p w14:paraId="26B9DC2F" w14:textId="1FD41743" w:rsidR="001A2F61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{{lf_thsb_check}}</w:t>
            </w:r>
          </w:p>
        </w:tc>
        <w:tc>
          <w:tcPr>
            <w:tcW w:w="1335" w:type="pct"/>
            <w:gridSpan w:val="11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40C8D2" w14:textId="77777777" w:rsidR="001A2F61" w:rsidRPr="00A85913" w:rsidRDefault="001A2F61" w:rsidP="001A2F61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Electropolished</w:t>
            </w:r>
          </w:p>
        </w:tc>
        <w:tc>
          <w:tcPr>
            <w:tcW w:w="597" w:type="pct"/>
            <w:gridSpan w:val="2"/>
            <w:tcBorders>
              <w:left w:val="single" w:sz="4" w:space="0" w:color="auto"/>
            </w:tcBorders>
            <w:vAlign w:val="center"/>
          </w:tcPr>
          <w:p w14:paraId="276500A6" w14:textId="4F7871DE" w:rsidR="001A2F61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{{lf_the_check}}</w:t>
            </w:r>
          </w:p>
        </w:tc>
      </w:tr>
      <w:tr w:rsidR="006324D5" w:rsidRPr="00A85913" w14:paraId="003FBFBA" w14:textId="77777777" w:rsidTr="00343EA8">
        <w:tc>
          <w:tcPr>
            <w:tcW w:w="677" w:type="pct"/>
            <w:vMerge/>
            <w:shd w:val="clear" w:color="auto" w:fill="auto"/>
            <w:vAlign w:val="center"/>
          </w:tcPr>
          <w:p w14:paraId="0E544A46" w14:textId="77777777" w:rsidR="001A2F61" w:rsidRPr="00A85913" w:rsidRDefault="001A2F61" w:rsidP="001A2F6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411" w:type="pct"/>
            <w:shd w:val="clear" w:color="auto" w:fill="auto"/>
            <w:vAlign w:val="center"/>
          </w:tcPr>
          <w:p w14:paraId="52B227E2" w14:textId="77777777" w:rsidR="001A2F61" w:rsidRPr="00A85913" w:rsidRDefault="001A2F61" w:rsidP="001A2F6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18L</w:t>
            </w:r>
          </w:p>
        </w:tc>
        <w:tc>
          <w:tcPr>
            <w:tcW w:w="499" w:type="pct"/>
            <w:gridSpan w:val="3"/>
            <w:vAlign w:val="center"/>
          </w:tcPr>
          <w:p w14:paraId="17B0FBBF" w14:textId="086752E9" w:rsidR="001A2F61" w:rsidRPr="00A85913" w:rsidRDefault="00FC1E1E" w:rsidP="00FC1E1E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lang w:val="en-CA"/>
              </w:rPr>
              <w:t>{{lf_th18_check}}</w:t>
            </w:r>
          </w:p>
        </w:tc>
        <w:tc>
          <w:tcPr>
            <w:tcW w:w="750" w:type="pct"/>
            <w:gridSpan w:val="2"/>
            <w:shd w:val="clear" w:color="auto" w:fill="auto"/>
            <w:vAlign w:val="center"/>
          </w:tcPr>
          <w:p w14:paraId="7BB67E6A" w14:textId="77777777" w:rsidR="001A2F61" w:rsidRPr="00A85913" w:rsidRDefault="001A2F61" w:rsidP="001A2F6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60L</w:t>
            </w:r>
          </w:p>
        </w:tc>
        <w:tc>
          <w:tcPr>
            <w:tcW w:w="414" w:type="pct"/>
            <w:gridSpan w:val="2"/>
            <w:vAlign w:val="center"/>
          </w:tcPr>
          <w:p w14:paraId="231C92E8" w14:textId="1EED276B" w:rsidR="001A2F61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{{lf_th60_check}}</w:t>
            </w:r>
          </w:p>
        </w:tc>
        <w:tc>
          <w:tcPr>
            <w:tcW w:w="639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3CA56D" w14:textId="77777777" w:rsidR="001A2F61" w:rsidRPr="00A85913" w:rsidRDefault="001A2F61" w:rsidP="001A2F61">
            <w:pPr>
              <w:pStyle w:val="Default"/>
              <w:spacing w:after="24"/>
              <w:jc w:val="center"/>
              <w:rPr>
                <w:b/>
              </w:rPr>
            </w:pPr>
            <w:r w:rsidRPr="00A85913">
              <w:rPr>
                <w:b/>
              </w:rPr>
              <w:t>100L</w:t>
            </w:r>
          </w:p>
        </w:tc>
        <w:tc>
          <w:tcPr>
            <w:tcW w:w="519" w:type="pct"/>
            <w:gridSpan w:val="2"/>
            <w:tcBorders>
              <w:bottom w:val="single" w:sz="4" w:space="0" w:color="auto"/>
            </w:tcBorders>
            <w:vAlign w:val="center"/>
          </w:tcPr>
          <w:p w14:paraId="23A30397" w14:textId="3C3E1A94" w:rsidR="001A2F61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{{lf_th100_check}}</w:t>
            </w:r>
          </w:p>
        </w:tc>
        <w:tc>
          <w:tcPr>
            <w:tcW w:w="428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CD8C26" w14:textId="77777777" w:rsidR="001A2F61" w:rsidRPr="00A85913" w:rsidRDefault="001A2F61" w:rsidP="001A2F6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662" w:type="pct"/>
            <w:gridSpan w:val="4"/>
            <w:shd w:val="clear" w:color="auto" w:fill="auto"/>
            <w:vAlign w:val="center"/>
          </w:tcPr>
          <w:p w14:paraId="4B8674E8" w14:textId="0FE763B2" w:rsidR="001A2F61" w:rsidRPr="00A85913" w:rsidRDefault="008C094F" w:rsidP="008C094F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{{lf_tho}}</w:t>
            </w:r>
          </w:p>
        </w:tc>
      </w:tr>
      <w:tr w:rsidR="006324D5" w:rsidRPr="00A85913" w14:paraId="24854F43" w14:textId="77777777" w:rsidTr="00343EA8">
        <w:tc>
          <w:tcPr>
            <w:tcW w:w="677" w:type="pct"/>
            <w:vMerge/>
            <w:shd w:val="clear" w:color="auto" w:fill="auto"/>
            <w:vAlign w:val="center"/>
          </w:tcPr>
          <w:p w14:paraId="28AAF513" w14:textId="77777777" w:rsidR="00602AA6" w:rsidRPr="00A85913" w:rsidRDefault="00602AA6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61" w:type="pct"/>
            <w:gridSpan w:val="6"/>
            <w:shd w:val="clear" w:color="auto" w:fill="auto"/>
            <w:vAlign w:val="center"/>
          </w:tcPr>
          <w:p w14:paraId="41889DB7" w14:textId="77777777" w:rsidR="00602AA6" w:rsidRPr="00A85913" w:rsidRDefault="00602AA6" w:rsidP="00F8080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Incl. Transfer Pump</w:t>
            </w:r>
          </w:p>
        </w:tc>
        <w:tc>
          <w:tcPr>
            <w:tcW w:w="414" w:type="pct"/>
            <w:gridSpan w:val="2"/>
            <w:vAlign w:val="center"/>
          </w:tcPr>
          <w:p w14:paraId="3117461B" w14:textId="00C56CCB" w:rsidR="00602AA6" w:rsidRPr="00A85913" w:rsidRDefault="00FC1E1E" w:rsidP="00FC1E1E">
            <w:pPr>
              <w:rPr>
                <w:lang w:val="en-CA"/>
              </w:rPr>
            </w:pPr>
            <w:r>
              <w:rPr>
                <w:lang w:val="en-CA"/>
              </w:rPr>
              <w:t>{{lf_thitp_check}}</w:t>
            </w:r>
          </w:p>
        </w:tc>
        <w:tc>
          <w:tcPr>
            <w:tcW w:w="1586" w:type="pct"/>
            <w:gridSpan w:val="1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E93E5E" w14:textId="77777777" w:rsidR="00602AA6" w:rsidRPr="00A85913" w:rsidRDefault="00602AA6" w:rsidP="00F8080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Customer Hose Size</w:t>
            </w:r>
            <w:r w:rsidR="0041187E">
              <w:rPr>
                <w:rFonts w:ascii="Arial" w:hAnsi="Arial" w:cs="Arial"/>
                <w:b/>
                <w:sz w:val="24"/>
                <w:lang w:val="en-CA"/>
              </w:rPr>
              <w:t xml:space="preserve"> (ID)</w:t>
            </w:r>
            <w:r w:rsidR="004F2E6A">
              <w:rPr>
                <w:rFonts w:ascii="Arial" w:hAnsi="Arial" w:cs="Arial"/>
                <w:b/>
                <w:sz w:val="24"/>
                <w:lang w:val="en-CA"/>
              </w:rPr>
              <w:t xml:space="preserve"> or Tri-clamp</w:t>
            </w:r>
          </w:p>
        </w:tc>
        <w:tc>
          <w:tcPr>
            <w:tcW w:w="662" w:type="pct"/>
            <w:gridSpan w:val="4"/>
            <w:shd w:val="clear" w:color="auto" w:fill="auto"/>
            <w:vAlign w:val="center"/>
          </w:tcPr>
          <w:p w14:paraId="630A7DB4" w14:textId="3F76F31E" w:rsidR="00602AA6" w:rsidRPr="00A85913" w:rsidRDefault="00FC1E1E" w:rsidP="00FC1E1E">
            <w:pPr>
              <w:pStyle w:val="Default"/>
              <w:spacing w:after="24"/>
              <w:rPr>
                <w:szCs w:val="20"/>
              </w:rPr>
            </w:pPr>
            <w:r>
              <w:t>{{lf_thchz}}</w:t>
            </w:r>
          </w:p>
        </w:tc>
      </w:tr>
      <w:tr w:rsidR="000913F7" w:rsidRPr="00A85913" w14:paraId="522E1441" w14:textId="77777777" w:rsidTr="000913F7">
        <w:trPr>
          <w:trHeight w:val="125"/>
        </w:trPr>
        <w:tc>
          <w:tcPr>
            <w:tcW w:w="677" w:type="pct"/>
            <w:vMerge/>
            <w:shd w:val="clear" w:color="auto" w:fill="auto"/>
            <w:vAlign w:val="center"/>
          </w:tcPr>
          <w:p w14:paraId="293E9442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4323" w:type="pct"/>
            <w:gridSpan w:val="24"/>
            <w:shd w:val="clear" w:color="auto" w:fill="auto"/>
            <w:vAlign w:val="center"/>
          </w:tcPr>
          <w:p w14:paraId="60CA766D" w14:textId="77777777" w:rsidR="00F8080A" w:rsidRPr="00A85913" w:rsidRDefault="00F8080A" w:rsidP="00F8080A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F8080A" w:rsidRPr="00A85913" w14:paraId="45806DDD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4CCBE797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0D1769C6" w14:textId="77777777" w:rsidTr="00343EA8">
        <w:tc>
          <w:tcPr>
            <w:tcW w:w="677" w:type="pct"/>
            <w:shd w:val="clear" w:color="auto" w:fill="auto"/>
            <w:vAlign w:val="center"/>
          </w:tcPr>
          <w:p w14:paraId="6B03813D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Gutter System</w:t>
            </w:r>
          </w:p>
        </w:tc>
        <w:tc>
          <w:tcPr>
            <w:tcW w:w="433" w:type="pct"/>
            <w:gridSpan w:val="2"/>
            <w:vAlign w:val="center"/>
          </w:tcPr>
          <w:p w14:paraId="0081E5B8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432" w:type="pct"/>
            <w:vAlign w:val="center"/>
          </w:tcPr>
          <w:p w14:paraId="12566E55" w14:textId="2A741269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lang w:val="en-CA"/>
              </w:rPr>
              <w:t>{{lf_gsnone</w:t>
            </w:r>
            <w:r w:rsidR="002C2749">
              <w:rPr>
                <w:lang w:val="en-CA"/>
              </w:rPr>
              <w:t>_check</w:t>
            </w:r>
            <w:r>
              <w:rPr>
                <w:lang w:val="en-CA"/>
              </w:rPr>
              <w:t>}}</w:t>
            </w:r>
          </w:p>
        </w:tc>
        <w:tc>
          <w:tcPr>
            <w:tcW w:w="796" w:type="pct"/>
            <w:gridSpan w:val="3"/>
            <w:vAlign w:val="center"/>
          </w:tcPr>
          <w:p w14:paraId="18D365FC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Drip Style</w:t>
            </w:r>
          </w:p>
        </w:tc>
        <w:tc>
          <w:tcPr>
            <w:tcW w:w="831" w:type="pct"/>
            <w:gridSpan w:val="6"/>
            <w:vAlign w:val="center"/>
          </w:tcPr>
          <w:p w14:paraId="00FC2EE2" w14:textId="5B286055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{{lf_gsds_check}}</w:t>
            </w:r>
          </w:p>
        </w:tc>
        <w:tc>
          <w:tcPr>
            <w:tcW w:w="1209" w:type="pct"/>
            <w:gridSpan w:val="9"/>
            <w:vAlign w:val="center"/>
          </w:tcPr>
          <w:p w14:paraId="659F4404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Prime/Purge/Rinse</w:t>
            </w:r>
          </w:p>
        </w:tc>
        <w:tc>
          <w:tcPr>
            <w:tcW w:w="622" w:type="pct"/>
            <w:gridSpan w:val="3"/>
            <w:vAlign w:val="center"/>
          </w:tcPr>
          <w:p w14:paraId="2A014095" w14:textId="26A9C318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{{lf_gsp_check}}</w:t>
            </w:r>
          </w:p>
        </w:tc>
      </w:tr>
      <w:tr w:rsidR="00F8080A" w:rsidRPr="00A85913" w14:paraId="2E0AD2B8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56419C02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324D5" w:rsidRPr="00A85913" w14:paraId="410C981E" w14:textId="77777777" w:rsidTr="00343EA8">
        <w:tc>
          <w:tcPr>
            <w:tcW w:w="677" w:type="pct"/>
            <w:vMerge w:val="restart"/>
            <w:shd w:val="clear" w:color="auto" w:fill="auto"/>
            <w:vAlign w:val="center"/>
          </w:tcPr>
          <w:p w14:paraId="70429616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Cleaning</w:t>
            </w:r>
          </w:p>
        </w:tc>
        <w:tc>
          <w:tcPr>
            <w:tcW w:w="433" w:type="pct"/>
            <w:gridSpan w:val="2"/>
            <w:vAlign w:val="center"/>
          </w:tcPr>
          <w:p w14:paraId="4584C181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432" w:type="pct"/>
            <w:vAlign w:val="center"/>
          </w:tcPr>
          <w:p w14:paraId="110040EA" w14:textId="1803B9DB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lang w:val="en-CA"/>
              </w:rPr>
              <w:t>{{lf_cnone_check}}</w:t>
            </w:r>
          </w:p>
        </w:tc>
        <w:tc>
          <w:tcPr>
            <w:tcW w:w="796" w:type="pct"/>
            <w:gridSpan w:val="3"/>
            <w:vAlign w:val="center"/>
          </w:tcPr>
          <w:p w14:paraId="51C71CAF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Ionization Cleaning</w:t>
            </w:r>
          </w:p>
        </w:tc>
        <w:tc>
          <w:tcPr>
            <w:tcW w:w="831" w:type="pct"/>
            <w:gridSpan w:val="6"/>
            <w:tcBorders>
              <w:bottom w:val="single" w:sz="4" w:space="0" w:color="auto"/>
            </w:tcBorders>
            <w:vAlign w:val="center"/>
          </w:tcPr>
          <w:p w14:paraId="5EA450F2" w14:textId="7E22CB9C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{{lf_coc_check}}</w:t>
            </w:r>
          </w:p>
        </w:tc>
        <w:tc>
          <w:tcPr>
            <w:tcW w:w="1209" w:type="pct"/>
            <w:gridSpan w:val="9"/>
            <w:tcBorders>
              <w:bottom w:val="single" w:sz="4" w:space="0" w:color="auto"/>
            </w:tcBorders>
            <w:vAlign w:val="center"/>
          </w:tcPr>
          <w:p w14:paraId="60C238EA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Vacuum </w:t>
            </w: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Air Cleaning</w:t>
            </w:r>
          </w:p>
        </w:tc>
        <w:tc>
          <w:tcPr>
            <w:tcW w:w="622" w:type="pct"/>
            <w:gridSpan w:val="3"/>
            <w:vAlign w:val="center"/>
          </w:tcPr>
          <w:p w14:paraId="160E6385" w14:textId="4924D2AE" w:rsidR="00F8080A" w:rsidRPr="00A85913" w:rsidRDefault="00CD7DC6" w:rsidP="00CD7DC6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{{lf_cvac_check}}</w:t>
            </w:r>
          </w:p>
        </w:tc>
      </w:tr>
      <w:tr w:rsidR="006324D5" w:rsidRPr="00A85913" w14:paraId="13EF22AF" w14:textId="77777777" w:rsidTr="00343EA8">
        <w:tc>
          <w:tcPr>
            <w:tcW w:w="677" w:type="pct"/>
            <w:vMerge/>
            <w:shd w:val="clear" w:color="auto" w:fill="auto"/>
            <w:vAlign w:val="center"/>
          </w:tcPr>
          <w:p w14:paraId="1B349696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61" w:type="pct"/>
            <w:gridSpan w:val="6"/>
            <w:vAlign w:val="center"/>
          </w:tcPr>
          <w:p w14:paraId="4B81AA3F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Touch &amp; Go (C.I.P. Man. SYS)</w:t>
            </w:r>
          </w:p>
        </w:tc>
        <w:tc>
          <w:tcPr>
            <w:tcW w:w="831" w:type="pct"/>
            <w:gridSpan w:val="6"/>
            <w:vAlign w:val="center"/>
          </w:tcPr>
          <w:p w14:paraId="486CFDBD" w14:textId="29DD799B" w:rsidR="00F8080A" w:rsidRPr="00A85913" w:rsidRDefault="00CD7DC6" w:rsidP="00CD7DC6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{{lf_ctg_check}}</w:t>
            </w:r>
          </w:p>
        </w:tc>
        <w:tc>
          <w:tcPr>
            <w:tcW w:w="1209" w:type="pct"/>
            <w:gridSpan w:val="9"/>
            <w:tcBorders>
              <w:bottom w:val="single" w:sz="4" w:space="0" w:color="auto"/>
            </w:tcBorders>
            <w:vAlign w:val="center"/>
          </w:tcPr>
          <w:p w14:paraId="184F271C" w14:textId="77777777" w:rsidR="00F8080A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22" w:type="pct"/>
            <w:gridSpan w:val="3"/>
            <w:vAlign w:val="center"/>
          </w:tcPr>
          <w:p w14:paraId="2F9C22C8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CD7DC6" w:rsidRPr="00A85913" w14:paraId="78C767C4" w14:textId="77777777" w:rsidTr="00343EA8">
        <w:tc>
          <w:tcPr>
            <w:tcW w:w="677" w:type="pct"/>
            <w:vMerge/>
            <w:shd w:val="clear" w:color="auto" w:fill="auto"/>
            <w:vAlign w:val="center"/>
          </w:tcPr>
          <w:p w14:paraId="581246C0" w14:textId="77777777" w:rsidR="00CD7DC6" w:rsidRPr="00A85913" w:rsidRDefault="00CD7DC6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244" w:type="pct"/>
            <w:gridSpan w:val="5"/>
            <w:vAlign w:val="center"/>
          </w:tcPr>
          <w:p w14:paraId="50310FE9" w14:textId="77777777" w:rsidR="00CD7DC6" w:rsidRPr="00A65128" w:rsidRDefault="00CD7DC6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No. of Stations</w:t>
            </w:r>
          </w:p>
        </w:tc>
        <w:tc>
          <w:tcPr>
            <w:tcW w:w="1248" w:type="pct"/>
            <w:gridSpan w:val="7"/>
            <w:vAlign w:val="center"/>
          </w:tcPr>
          <w:p w14:paraId="7490860A" w14:textId="118EFA0C" w:rsidR="00CD7DC6" w:rsidRPr="00A85913" w:rsidRDefault="00CD7DC6" w:rsidP="00F8080A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{{lf_cns}}</w:t>
            </w:r>
          </w:p>
        </w:tc>
        <w:tc>
          <w:tcPr>
            <w:tcW w:w="1209" w:type="pct"/>
            <w:gridSpan w:val="9"/>
            <w:tcBorders>
              <w:left w:val="nil"/>
              <w:right w:val="nil"/>
            </w:tcBorders>
            <w:vAlign w:val="center"/>
          </w:tcPr>
          <w:p w14:paraId="67732DD5" w14:textId="77777777" w:rsidR="00CD7DC6" w:rsidRDefault="00CD7DC6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622" w:type="pct"/>
            <w:gridSpan w:val="3"/>
            <w:tcBorders>
              <w:left w:val="nil"/>
            </w:tcBorders>
            <w:vAlign w:val="center"/>
          </w:tcPr>
          <w:p w14:paraId="48B23C7D" w14:textId="77777777" w:rsidR="00CD7DC6" w:rsidRPr="00A85913" w:rsidRDefault="00CD7DC6" w:rsidP="00F8080A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F8080A" w:rsidRPr="00A85913" w14:paraId="25DA24B0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14E4BAAC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343EA8" w:rsidRPr="00A85913" w14:paraId="6F63C63D" w14:textId="77777777" w:rsidTr="00343EA8">
        <w:tc>
          <w:tcPr>
            <w:tcW w:w="677" w:type="pct"/>
            <w:vMerge w:val="restart"/>
            <w:shd w:val="clear" w:color="auto" w:fill="auto"/>
            <w:vAlign w:val="center"/>
          </w:tcPr>
          <w:p w14:paraId="3CBE435D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Options</w:t>
            </w:r>
          </w:p>
        </w:tc>
        <w:tc>
          <w:tcPr>
            <w:tcW w:w="1948" w:type="pct"/>
            <w:gridSpan w:val="7"/>
            <w:vAlign w:val="center"/>
          </w:tcPr>
          <w:p w14:paraId="6A2B0EF0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Check Weighing (Tare in/out)</w:t>
            </w:r>
          </w:p>
        </w:tc>
        <w:tc>
          <w:tcPr>
            <w:tcW w:w="385" w:type="pct"/>
            <w:gridSpan w:val="2"/>
            <w:vAlign w:val="center"/>
          </w:tcPr>
          <w:p w14:paraId="10E90A52" w14:textId="3A1A4F77" w:rsidR="00F8080A" w:rsidRPr="00A85913" w:rsidRDefault="00CD7DC6" w:rsidP="00CD7DC6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{{lf_ocw_check}}</w:t>
            </w:r>
          </w:p>
        </w:tc>
        <w:tc>
          <w:tcPr>
            <w:tcW w:w="1276" w:type="pct"/>
            <w:gridSpan w:val="9"/>
            <w:vAlign w:val="center"/>
          </w:tcPr>
          <w:p w14:paraId="573DAC4D" w14:textId="77777777" w:rsidR="00F8080A" w:rsidRPr="00891788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416FAB">
              <w:rPr>
                <w:rFonts w:ascii="Arial" w:hAnsi="Arial" w:cs="Arial"/>
                <w:b/>
                <w:bCs/>
                <w:sz w:val="24"/>
                <w:lang w:val="en-CA"/>
              </w:rPr>
              <w:t>No. of Cells</w:t>
            </w:r>
          </w:p>
        </w:tc>
        <w:tc>
          <w:tcPr>
            <w:tcW w:w="715" w:type="pct"/>
            <w:gridSpan w:val="6"/>
            <w:vAlign w:val="center"/>
          </w:tcPr>
          <w:p w14:paraId="7407EEDF" w14:textId="4408E57D" w:rsidR="00F8080A" w:rsidRPr="00A85913" w:rsidRDefault="00CD7DC6" w:rsidP="00CD7DC6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{{lf_onc}}</w:t>
            </w:r>
          </w:p>
        </w:tc>
      </w:tr>
      <w:tr w:rsidR="000913F7" w:rsidRPr="00A85913" w14:paraId="0A611A72" w14:textId="77777777" w:rsidTr="000913F7">
        <w:tc>
          <w:tcPr>
            <w:tcW w:w="677" w:type="pct"/>
            <w:vMerge/>
            <w:shd w:val="clear" w:color="auto" w:fill="auto"/>
            <w:vAlign w:val="center"/>
          </w:tcPr>
          <w:p w14:paraId="61B8FB48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4323" w:type="pct"/>
            <w:gridSpan w:val="24"/>
            <w:vAlign w:val="center"/>
          </w:tcPr>
          <w:p w14:paraId="108CF35E" w14:textId="77777777" w:rsidR="00F8080A" w:rsidRPr="00B640E0" w:rsidRDefault="00F8080A" w:rsidP="00F8080A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F8080A" w:rsidRPr="00A85913" w14:paraId="1AB8EA2E" w14:textId="77777777" w:rsidTr="007908F4">
        <w:tc>
          <w:tcPr>
            <w:tcW w:w="5000" w:type="pct"/>
            <w:gridSpan w:val="25"/>
            <w:shd w:val="clear" w:color="auto" w:fill="D9D9D9" w:themeFill="background1" w:themeFillShade="D9"/>
            <w:vAlign w:val="center"/>
          </w:tcPr>
          <w:p w14:paraId="4A402ADB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913F7" w:rsidRPr="00A85913" w14:paraId="3A8215E0" w14:textId="77777777" w:rsidTr="000913F7">
        <w:tc>
          <w:tcPr>
            <w:tcW w:w="677" w:type="pct"/>
            <w:shd w:val="clear" w:color="auto" w:fill="D9D9D9" w:themeFill="background1" w:themeFillShade="D9"/>
            <w:vAlign w:val="center"/>
          </w:tcPr>
          <w:p w14:paraId="42FC994A" w14:textId="77777777" w:rsidR="00F8080A" w:rsidRPr="00A85913" w:rsidRDefault="00F8080A" w:rsidP="00F8080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4323" w:type="pct"/>
            <w:gridSpan w:val="24"/>
            <w:vAlign w:val="center"/>
          </w:tcPr>
          <w:p w14:paraId="6F9176A9" w14:textId="77777777" w:rsidR="00F8080A" w:rsidRPr="00A85913" w:rsidRDefault="00F8080A" w:rsidP="00F8080A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</w:tbl>
    <w:p w14:paraId="2B8DFC2E" w14:textId="7F3F2F33" w:rsidR="00852C9A" w:rsidRPr="0080097A" w:rsidRDefault="009200AC" w:rsidP="009200AC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Gas Puerge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1"/>
        <w:gridCol w:w="1179"/>
        <w:gridCol w:w="1662"/>
        <w:gridCol w:w="1618"/>
        <w:gridCol w:w="1718"/>
        <w:gridCol w:w="947"/>
        <w:gridCol w:w="2135"/>
      </w:tblGrid>
      <w:tr w:rsidR="001B0DF1" w:rsidRPr="00A85913" w14:paraId="16226B1A" w14:textId="77777777" w:rsidTr="00147AA4">
        <w:tc>
          <w:tcPr>
            <w:tcW w:w="3543" w:type="pct"/>
            <w:gridSpan w:val="5"/>
            <w:shd w:val="clear" w:color="auto" w:fill="E0E0E0"/>
            <w:vAlign w:val="center"/>
          </w:tcPr>
          <w:p w14:paraId="01104755" w14:textId="77777777" w:rsidR="001B0DF1" w:rsidRPr="00A85913" w:rsidRDefault="001B0DF1" w:rsidP="009C2BD2">
            <w:pPr>
              <w:pStyle w:val="Heading1"/>
            </w:pPr>
            <w:bookmarkStart w:id="15" w:name="_Hlk31101555"/>
            <w:r w:rsidRPr="00A85913">
              <w:t>Gas Purge</w:t>
            </w:r>
          </w:p>
        </w:tc>
        <w:tc>
          <w:tcPr>
            <w:tcW w:w="458" w:type="pct"/>
            <w:shd w:val="clear" w:color="auto" w:fill="auto"/>
            <w:vAlign w:val="center"/>
          </w:tcPr>
          <w:p w14:paraId="688D3A74" w14:textId="77777777" w:rsidR="001B0DF1" w:rsidRPr="00A85913" w:rsidRDefault="001B0DF1" w:rsidP="001B0DF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999" w:type="pct"/>
            <w:vAlign w:val="center"/>
          </w:tcPr>
          <w:p w14:paraId="0D086549" w14:textId="11F4893C" w:rsidR="001B0DF1" w:rsidRPr="00A85913" w:rsidRDefault="0090052A" w:rsidP="0090052A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{{gp_none_check}}</w:t>
            </w:r>
          </w:p>
        </w:tc>
      </w:tr>
      <w:tr w:rsidR="00477AD9" w:rsidRPr="00A85913" w14:paraId="6BA0F2B6" w14:textId="77777777" w:rsidTr="00147AA4">
        <w:trPr>
          <w:trHeight w:val="161"/>
        </w:trPr>
        <w:tc>
          <w:tcPr>
            <w:tcW w:w="719" w:type="pct"/>
            <w:vAlign w:val="center"/>
          </w:tcPr>
          <w:p w14:paraId="41738628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Type</w:t>
            </w:r>
          </w:p>
        </w:tc>
        <w:tc>
          <w:tcPr>
            <w:tcW w:w="1326" w:type="pct"/>
            <w:gridSpan w:val="2"/>
            <w:vAlign w:val="center"/>
          </w:tcPr>
          <w:p w14:paraId="07EE91D7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Nitrogen</w:t>
            </w:r>
          </w:p>
        </w:tc>
        <w:tc>
          <w:tcPr>
            <w:tcW w:w="750" w:type="pct"/>
            <w:vAlign w:val="center"/>
          </w:tcPr>
          <w:p w14:paraId="665D8865" w14:textId="6120F557" w:rsidR="00394BE6" w:rsidRPr="00A85913" w:rsidRDefault="0090052A" w:rsidP="0090052A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{{gp_tn_check}}</w:t>
            </w:r>
          </w:p>
        </w:tc>
        <w:tc>
          <w:tcPr>
            <w:tcW w:w="1206" w:type="pct"/>
            <w:gridSpan w:val="2"/>
            <w:vAlign w:val="center"/>
          </w:tcPr>
          <w:p w14:paraId="2D4679BD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Argon</w:t>
            </w:r>
          </w:p>
        </w:tc>
        <w:tc>
          <w:tcPr>
            <w:tcW w:w="999" w:type="pct"/>
            <w:vAlign w:val="center"/>
          </w:tcPr>
          <w:p w14:paraId="03B9027C" w14:textId="06353337" w:rsidR="00394BE6" w:rsidRPr="00A85913" w:rsidRDefault="0090052A" w:rsidP="0090052A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{{gp_ta_check}}</w:t>
            </w:r>
          </w:p>
        </w:tc>
      </w:tr>
      <w:tr w:rsidR="00477AD9" w:rsidRPr="00A85913" w14:paraId="686444B7" w14:textId="77777777" w:rsidTr="00147AA4">
        <w:trPr>
          <w:trHeight w:val="161"/>
        </w:trPr>
        <w:tc>
          <w:tcPr>
            <w:tcW w:w="719" w:type="pct"/>
            <w:vMerge w:val="restart"/>
            <w:vAlign w:val="center"/>
          </w:tcPr>
          <w:p w14:paraId="188C1BA4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16" w:name="_Hlk32930385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Location</w:t>
            </w:r>
          </w:p>
          <w:p w14:paraId="520D2F3B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/ Type</w:t>
            </w:r>
          </w:p>
        </w:tc>
        <w:tc>
          <w:tcPr>
            <w:tcW w:w="556" w:type="pct"/>
            <w:vAlign w:val="center"/>
          </w:tcPr>
          <w:p w14:paraId="5ED9BD4D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Before Fill</w:t>
            </w:r>
            <w:r w:rsidR="00EF3297"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 ST</w:t>
            </w:r>
          </w:p>
        </w:tc>
        <w:tc>
          <w:tcPr>
            <w:tcW w:w="770" w:type="pct"/>
            <w:vAlign w:val="center"/>
          </w:tcPr>
          <w:p w14:paraId="62402F21" w14:textId="2ECB652C" w:rsidR="004718E2" w:rsidRPr="00A85913" w:rsidRDefault="00477AD9" w:rsidP="00477AD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{{gp_lbf_check}}</w:t>
            </w:r>
          </w:p>
        </w:tc>
        <w:tc>
          <w:tcPr>
            <w:tcW w:w="750" w:type="pct"/>
            <w:vAlign w:val="center"/>
          </w:tcPr>
          <w:p w14:paraId="535CDE01" w14:textId="77777777" w:rsidR="004718E2" w:rsidRPr="00A85913" w:rsidRDefault="00EF3297" w:rsidP="004718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AT </w:t>
            </w:r>
            <w:r w:rsidR="004718E2"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Fill</w:t>
            </w: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 ST.</w:t>
            </w:r>
          </w:p>
        </w:tc>
        <w:tc>
          <w:tcPr>
            <w:tcW w:w="748" w:type="pct"/>
            <w:vAlign w:val="center"/>
          </w:tcPr>
          <w:p w14:paraId="2CBD9E1D" w14:textId="7C0AAD63" w:rsidR="004718E2" w:rsidRPr="00A85913" w:rsidRDefault="00477AD9" w:rsidP="00477AD9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{{gp_latf_check}}</w:t>
            </w:r>
          </w:p>
        </w:tc>
        <w:tc>
          <w:tcPr>
            <w:tcW w:w="458" w:type="pct"/>
            <w:vAlign w:val="center"/>
          </w:tcPr>
          <w:p w14:paraId="01677889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After Fill</w:t>
            </w:r>
          </w:p>
        </w:tc>
        <w:tc>
          <w:tcPr>
            <w:tcW w:w="999" w:type="pct"/>
            <w:vAlign w:val="center"/>
          </w:tcPr>
          <w:p w14:paraId="7987C382" w14:textId="6FB024F1" w:rsidR="004718E2" w:rsidRPr="00A85913" w:rsidRDefault="00477AD9" w:rsidP="00477AD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{{gp_laf_check}}</w:t>
            </w:r>
          </w:p>
        </w:tc>
      </w:tr>
      <w:bookmarkEnd w:id="16"/>
      <w:tr w:rsidR="00477AD9" w:rsidRPr="00A85913" w14:paraId="6D6D5850" w14:textId="77777777" w:rsidTr="00147AA4">
        <w:trPr>
          <w:trHeight w:val="161"/>
        </w:trPr>
        <w:tc>
          <w:tcPr>
            <w:tcW w:w="719" w:type="pct"/>
            <w:vMerge/>
            <w:vAlign w:val="center"/>
          </w:tcPr>
          <w:p w14:paraId="69AD1AD6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326" w:type="pct"/>
            <w:gridSpan w:val="2"/>
            <w:vAlign w:val="center"/>
          </w:tcPr>
          <w:p w14:paraId="30EB7556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Tunnel</w:t>
            </w:r>
          </w:p>
        </w:tc>
        <w:tc>
          <w:tcPr>
            <w:tcW w:w="750" w:type="pct"/>
            <w:vAlign w:val="center"/>
          </w:tcPr>
          <w:p w14:paraId="540125CE" w14:textId="7927371F" w:rsidR="004718E2" w:rsidRPr="00A85913" w:rsidRDefault="00477AD9" w:rsidP="00477AD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{{gp_lt_check}}</w:t>
            </w:r>
          </w:p>
        </w:tc>
        <w:tc>
          <w:tcPr>
            <w:tcW w:w="1206" w:type="pct"/>
            <w:gridSpan w:val="2"/>
            <w:vAlign w:val="center"/>
          </w:tcPr>
          <w:p w14:paraId="4B142734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QTY</w:t>
            </w:r>
          </w:p>
        </w:tc>
        <w:tc>
          <w:tcPr>
            <w:tcW w:w="999" w:type="pct"/>
            <w:vAlign w:val="center"/>
          </w:tcPr>
          <w:p w14:paraId="5F30C7C9" w14:textId="442868B9" w:rsidR="004718E2" w:rsidRPr="00477AD9" w:rsidRDefault="00477AD9" w:rsidP="00477AD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{{gp_lqty}}</w:t>
            </w:r>
          </w:p>
        </w:tc>
      </w:tr>
      <w:tr w:rsidR="004718E2" w:rsidRPr="00A85913" w14:paraId="190BD620" w14:textId="77777777" w:rsidTr="00147AA4">
        <w:trPr>
          <w:trHeight w:val="288"/>
        </w:trPr>
        <w:tc>
          <w:tcPr>
            <w:tcW w:w="719" w:type="pct"/>
            <w:shd w:val="clear" w:color="auto" w:fill="D9D9D9" w:themeFill="background1" w:themeFillShade="D9"/>
            <w:vAlign w:val="center"/>
          </w:tcPr>
          <w:p w14:paraId="16E1DD4A" w14:textId="77777777" w:rsidR="004718E2" w:rsidRPr="00A85913" w:rsidRDefault="004718E2" w:rsidP="00471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281" w:type="pct"/>
            <w:gridSpan w:val="6"/>
            <w:vAlign w:val="center"/>
          </w:tcPr>
          <w:p w14:paraId="71F32CD5" w14:textId="77777777" w:rsidR="004718E2" w:rsidRPr="00A85913" w:rsidRDefault="004718E2" w:rsidP="004718E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bookmarkEnd w:id="15"/>
    <w:p w14:paraId="76224F15" w14:textId="32800A10" w:rsidR="003166C1" w:rsidRPr="0080097A" w:rsidRDefault="009200AC" w:rsidP="009200AC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Desiccant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0"/>
        <w:gridCol w:w="1083"/>
        <w:gridCol w:w="1607"/>
        <w:gridCol w:w="1573"/>
        <w:gridCol w:w="199"/>
        <w:gridCol w:w="1829"/>
        <w:gridCol w:w="1164"/>
        <w:gridCol w:w="1785"/>
      </w:tblGrid>
      <w:tr w:rsidR="00CF57F5" w:rsidRPr="00A85913" w14:paraId="0C746345" w14:textId="77777777" w:rsidTr="004C5041">
        <w:tc>
          <w:tcPr>
            <w:tcW w:w="3780" w:type="pct"/>
            <w:gridSpan w:val="6"/>
            <w:shd w:val="clear" w:color="auto" w:fill="E0E0E0"/>
            <w:vAlign w:val="center"/>
          </w:tcPr>
          <w:p w14:paraId="1D40C115" w14:textId="77777777" w:rsidR="00CF57F5" w:rsidRPr="00A85913" w:rsidRDefault="00CF57F5" w:rsidP="009C2BD2">
            <w:pPr>
              <w:pStyle w:val="Heading1"/>
            </w:pPr>
            <w:r w:rsidRPr="00A85913">
              <w:t>Desiccant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83BFE32" w14:textId="77777777" w:rsidR="00CF57F5" w:rsidRPr="00A85913" w:rsidRDefault="00CF57F5" w:rsidP="00CF57F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653" w:type="pct"/>
            <w:vAlign w:val="center"/>
          </w:tcPr>
          <w:p w14:paraId="1093AD84" w14:textId="5DC2357E" w:rsidR="00CF57F5" w:rsidRPr="00A85913" w:rsidRDefault="007716F2" w:rsidP="007716F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{{d_none_check}}</w:t>
            </w:r>
          </w:p>
        </w:tc>
      </w:tr>
      <w:tr w:rsidR="00126AA8" w:rsidRPr="00A85913" w14:paraId="7B881959" w14:textId="77777777" w:rsidTr="004C5041">
        <w:trPr>
          <w:trHeight w:val="54"/>
        </w:trPr>
        <w:tc>
          <w:tcPr>
            <w:tcW w:w="1035" w:type="pct"/>
            <w:vAlign w:val="center"/>
          </w:tcPr>
          <w:p w14:paraId="6810F806" w14:textId="77777777" w:rsidR="00AB4986" w:rsidRPr="00A85913" w:rsidRDefault="00AB4986" w:rsidP="004D4F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Type</w:t>
            </w:r>
          </w:p>
        </w:tc>
        <w:tc>
          <w:tcPr>
            <w:tcW w:w="1046" w:type="pct"/>
            <w:gridSpan w:val="2"/>
            <w:vAlign w:val="center"/>
          </w:tcPr>
          <w:p w14:paraId="6E07F397" w14:textId="77777777" w:rsidR="00AB4986" w:rsidRPr="00A85913" w:rsidRDefault="00AB4986" w:rsidP="004D4FE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Roll / Pouch</w:t>
            </w:r>
          </w:p>
        </w:tc>
        <w:tc>
          <w:tcPr>
            <w:tcW w:w="654" w:type="pct"/>
            <w:vAlign w:val="center"/>
          </w:tcPr>
          <w:p w14:paraId="4218D9E6" w14:textId="470E8652" w:rsidR="00AB4986" w:rsidRPr="00A85913" w:rsidRDefault="005E726E" w:rsidP="005E726E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{{d_trp_check}}</w:t>
            </w:r>
          </w:p>
        </w:tc>
        <w:tc>
          <w:tcPr>
            <w:tcW w:w="1612" w:type="pct"/>
            <w:gridSpan w:val="3"/>
            <w:vAlign w:val="center"/>
          </w:tcPr>
          <w:p w14:paraId="4E6C11B7" w14:textId="77777777" w:rsidR="00AB4986" w:rsidRPr="00A85913" w:rsidRDefault="00AB4986" w:rsidP="004D4FE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Cannister</w:t>
            </w:r>
          </w:p>
        </w:tc>
        <w:tc>
          <w:tcPr>
            <w:tcW w:w="653" w:type="pct"/>
            <w:vAlign w:val="center"/>
          </w:tcPr>
          <w:p w14:paraId="22F0660F" w14:textId="36AC2446" w:rsidR="00AB4986" w:rsidRPr="00A85913" w:rsidRDefault="005E726E" w:rsidP="005E726E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{{d_tc_check}}</w:t>
            </w:r>
          </w:p>
        </w:tc>
      </w:tr>
      <w:tr w:rsidR="005E726E" w:rsidRPr="00A85913" w14:paraId="54DB7616" w14:textId="77777777" w:rsidTr="004C5041">
        <w:trPr>
          <w:trHeight w:val="98"/>
        </w:trPr>
        <w:tc>
          <w:tcPr>
            <w:tcW w:w="1035" w:type="pct"/>
            <w:vMerge w:val="restart"/>
            <w:vAlign w:val="center"/>
          </w:tcPr>
          <w:p w14:paraId="2F416B9C" w14:textId="77777777" w:rsidR="0074444B" w:rsidRPr="00A85913" w:rsidRDefault="0074444B" w:rsidP="002D075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Bulk feeder</w:t>
            </w:r>
          </w:p>
        </w:tc>
        <w:tc>
          <w:tcPr>
            <w:tcW w:w="566" w:type="pct"/>
            <w:vAlign w:val="center"/>
          </w:tcPr>
          <w:p w14:paraId="7BCA184F" w14:textId="77777777" w:rsidR="0074444B" w:rsidRPr="00A85913" w:rsidRDefault="0074444B" w:rsidP="002D075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Internal</w:t>
            </w:r>
          </w:p>
        </w:tc>
        <w:tc>
          <w:tcPr>
            <w:tcW w:w="480" w:type="pct"/>
            <w:vAlign w:val="center"/>
          </w:tcPr>
          <w:p w14:paraId="13138A55" w14:textId="5D17BE54" w:rsidR="0074444B" w:rsidRPr="00A85913" w:rsidRDefault="005E726E" w:rsidP="005E726E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{{d_bfi_check}}</w:t>
            </w:r>
          </w:p>
        </w:tc>
        <w:tc>
          <w:tcPr>
            <w:tcW w:w="1220" w:type="pct"/>
            <w:gridSpan w:val="2"/>
            <w:tcBorders>
              <w:bottom w:val="single" w:sz="4" w:space="0" w:color="auto"/>
            </w:tcBorders>
            <w:vAlign w:val="center"/>
          </w:tcPr>
          <w:p w14:paraId="6FAEADA0" w14:textId="77777777" w:rsidR="0074444B" w:rsidRPr="00A85913" w:rsidRDefault="0074444B" w:rsidP="002D075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Pedestal Vibratory</w:t>
            </w:r>
          </w:p>
        </w:tc>
        <w:tc>
          <w:tcPr>
            <w:tcW w:w="479" w:type="pct"/>
            <w:tcBorders>
              <w:bottom w:val="single" w:sz="4" w:space="0" w:color="auto"/>
            </w:tcBorders>
            <w:vAlign w:val="center"/>
          </w:tcPr>
          <w:p w14:paraId="1B47CFA9" w14:textId="2CDA1DEE" w:rsidR="0074444B" w:rsidRPr="00A85913" w:rsidRDefault="005E726E" w:rsidP="005E726E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</w:t>
            </w:r>
            <w:r w:rsidR="00126AA8">
              <w:rPr>
                <w:rFonts w:ascii="Arial" w:hAnsi="Arial" w:cs="Arial"/>
                <w:lang w:val="en-CA"/>
              </w:rPr>
              <w:t>bf_pv_check}}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vAlign w:val="center"/>
          </w:tcPr>
          <w:p w14:paraId="2CF635AD" w14:textId="77777777" w:rsidR="0074444B" w:rsidRPr="00A85913" w:rsidRDefault="0074444B" w:rsidP="002D0750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</w:t>
            </w:r>
          </w:p>
        </w:tc>
        <w:tc>
          <w:tcPr>
            <w:tcW w:w="653" w:type="pct"/>
            <w:vAlign w:val="center"/>
          </w:tcPr>
          <w:p w14:paraId="7C75F8EC" w14:textId="56580DD3" w:rsidR="0074444B" w:rsidRPr="00A85913" w:rsidRDefault="00126AA8" w:rsidP="00126AA8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{{d_bfe_check}}</w:t>
            </w:r>
          </w:p>
        </w:tc>
      </w:tr>
      <w:tr w:rsidR="008D5F30" w:rsidRPr="00A85913" w14:paraId="249D762B" w14:textId="77777777" w:rsidTr="008D5F30">
        <w:trPr>
          <w:trHeight w:val="98"/>
        </w:trPr>
        <w:tc>
          <w:tcPr>
            <w:tcW w:w="1035" w:type="pct"/>
            <w:vMerge/>
            <w:vAlign w:val="center"/>
          </w:tcPr>
          <w:p w14:paraId="024E09AE" w14:textId="77777777" w:rsidR="008D5F30" w:rsidRPr="00A85913" w:rsidRDefault="008D5F30" w:rsidP="0074444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566" w:type="pct"/>
            <w:vAlign w:val="center"/>
          </w:tcPr>
          <w:p w14:paraId="06D609F8" w14:textId="77777777" w:rsidR="008D5F30" w:rsidRDefault="008D5F30" w:rsidP="0074444B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Cover</w:t>
            </w:r>
          </w:p>
        </w:tc>
        <w:tc>
          <w:tcPr>
            <w:tcW w:w="480" w:type="pct"/>
            <w:vAlign w:val="center"/>
          </w:tcPr>
          <w:p w14:paraId="5C491396" w14:textId="1748F01D" w:rsidR="008D5F30" w:rsidRPr="00A85913" w:rsidRDefault="00126AA8" w:rsidP="00126AA8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{{d_bfc_check}}</w:t>
            </w:r>
          </w:p>
        </w:tc>
        <w:tc>
          <w:tcPr>
            <w:tcW w:w="2919" w:type="pct"/>
            <w:gridSpan w:val="5"/>
            <w:vAlign w:val="center"/>
          </w:tcPr>
          <w:p w14:paraId="7D4A409B" w14:textId="77777777" w:rsidR="008D5F30" w:rsidRPr="00A85913" w:rsidRDefault="008D5F30" w:rsidP="0074444B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74444B" w:rsidRPr="00A85913" w14:paraId="61EC364A" w14:textId="77777777" w:rsidTr="004C5041">
        <w:trPr>
          <w:trHeight w:val="288"/>
        </w:trPr>
        <w:tc>
          <w:tcPr>
            <w:tcW w:w="1035" w:type="pct"/>
            <w:shd w:val="clear" w:color="auto" w:fill="D9D9D9" w:themeFill="background1" w:themeFillShade="D9"/>
            <w:vAlign w:val="center"/>
          </w:tcPr>
          <w:p w14:paraId="47CB0CD6" w14:textId="77777777" w:rsidR="0074444B" w:rsidRPr="00A85913" w:rsidRDefault="0074444B" w:rsidP="0074444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17" w:name="_Hlk48825648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3965" w:type="pct"/>
            <w:gridSpan w:val="7"/>
            <w:vAlign w:val="center"/>
          </w:tcPr>
          <w:p w14:paraId="53B856F1" w14:textId="77777777" w:rsidR="0074444B" w:rsidRPr="00A85913" w:rsidRDefault="0074444B" w:rsidP="0074444B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bookmarkEnd w:id="17"/>
    <w:p w14:paraId="3DEB8D73" w14:textId="05CBF0B6" w:rsidR="00AB4986" w:rsidRPr="0080097A" w:rsidRDefault="009200AC" w:rsidP="009200AC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lastRenderedPageBreak/>
        <w:t>Cottoner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40"/>
        <w:gridCol w:w="1599"/>
        <w:gridCol w:w="1884"/>
        <w:gridCol w:w="2111"/>
        <w:gridCol w:w="520"/>
        <w:gridCol w:w="762"/>
        <w:gridCol w:w="1774"/>
      </w:tblGrid>
      <w:tr w:rsidR="00CF57F5" w:rsidRPr="00A85913" w14:paraId="0F01F577" w14:textId="77777777" w:rsidTr="00BA2780">
        <w:tc>
          <w:tcPr>
            <w:tcW w:w="3584" w:type="pct"/>
            <w:gridSpan w:val="4"/>
            <w:shd w:val="clear" w:color="auto" w:fill="E0E0E0"/>
            <w:vAlign w:val="center"/>
          </w:tcPr>
          <w:p w14:paraId="109E4315" w14:textId="77777777" w:rsidR="00CF57F5" w:rsidRPr="00A85913" w:rsidRDefault="00CF57F5" w:rsidP="009C2BD2">
            <w:pPr>
              <w:pStyle w:val="Heading1"/>
            </w:pPr>
            <w:bookmarkStart w:id="18" w:name="_Hlk31092205"/>
            <w:r w:rsidRPr="00A85913">
              <w:t>Cottoner</w:t>
            </w:r>
          </w:p>
        </w:tc>
        <w:tc>
          <w:tcPr>
            <w:tcW w:w="594" w:type="pct"/>
            <w:gridSpan w:val="2"/>
            <w:shd w:val="clear" w:color="auto" w:fill="auto"/>
            <w:vAlign w:val="center"/>
          </w:tcPr>
          <w:p w14:paraId="228028FD" w14:textId="77777777" w:rsidR="00CF57F5" w:rsidRPr="00A85913" w:rsidRDefault="00CF57F5" w:rsidP="00CF57F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822" w:type="pct"/>
            <w:vAlign w:val="center"/>
          </w:tcPr>
          <w:p w14:paraId="29B139C5" w14:textId="68D59C6F" w:rsidR="00CF57F5" w:rsidRPr="00A85913" w:rsidRDefault="007114C4" w:rsidP="007114C4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{{c_none_check}}</w:t>
            </w:r>
          </w:p>
        </w:tc>
      </w:tr>
      <w:tr w:rsidR="00394BE6" w:rsidRPr="00A85913" w14:paraId="3EE2C2C3" w14:textId="77777777" w:rsidTr="00BA2780">
        <w:trPr>
          <w:trHeight w:val="161"/>
        </w:trPr>
        <w:tc>
          <w:tcPr>
            <w:tcW w:w="992" w:type="pct"/>
            <w:vAlign w:val="center"/>
          </w:tcPr>
          <w:p w14:paraId="593280DD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Sensing</w:t>
            </w:r>
          </w:p>
        </w:tc>
        <w:tc>
          <w:tcPr>
            <w:tcW w:w="741" w:type="pct"/>
            <w:vAlign w:val="center"/>
          </w:tcPr>
          <w:p w14:paraId="018685B1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Presence</w:t>
            </w:r>
          </w:p>
        </w:tc>
        <w:tc>
          <w:tcPr>
            <w:tcW w:w="873" w:type="pct"/>
            <w:vAlign w:val="center"/>
          </w:tcPr>
          <w:p w14:paraId="20C37DE4" w14:textId="6B10E8D4" w:rsidR="00394BE6" w:rsidRPr="00A85913" w:rsidRDefault="007114C4" w:rsidP="007114C4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{{c_sp_check}}</w:t>
            </w:r>
          </w:p>
        </w:tc>
        <w:tc>
          <w:tcPr>
            <w:tcW w:w="1219" w:type="pct"/>
            <w:gridSpan w:val="2"/>
            <w:vAlign w:val="center"/>
          </w:tcPr>
          <w:p w14:paraId="06C15C37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High</w:t>
            </w:r>
          </w:p>
        </w:tc>
        <w:tc>
          <w:tcPr>
            <w:tcW w:w="1176" w:type="pct"/>
            <w:gridSpan w:val="2"/>
            <w:vAlign w:val="center"/>
          </w:tcPr>
          <w:p w14:paraId="42FB546D" w14:textId="70546B92" w:rsidR="00394BE6" w:rsidRPr="00A85913" w:rsidRDefault="007114C4" w:rsidP="007114C4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{{c_sp_check}}</w:t>
            </w:r>
          </w:p>
        </w:tc>
      </w:tr>
      <w:tr w:rsidR="00C92B1F" w:rsidRPr="00A85913" w14:paraId="28D4CC30" w14:textId="77777777" w:rsidTr="00BA2780">
        <w:trPr>
          <w:trHeight w:val="161"/>
        </w:trPr>
        <w:tc>
          <w:tcPr>
            <w:tcW w:w="992" w:type="pct"/>
            <w:vAlign w:val="center"/>
          </w:tcPr>
          <w:p w14:paraId="1C5676E1" w14:textId="77777777" w:rsidR="00C92B1F" w:rsidRPr="00A85913" w:rsidRDefault="00C92B1F" w:rsidP="00C92B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19" w:name="_Hlk31119064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Cotton Bin</w:t>
            </w:r>
          </w:p>
        </w:tc>
        <w:tc>
          <w:tcPr>
            <w:tcW w:w="741" w:type="pct"/>
            <w:vAlign w:val="center"/>
          </w:tcPr>
          <w:p w14:paraId="3C1B4684" w14:textId="77777777" w:rsidR="00C92B1F" w:rsidRPr="00A85913" w:rsidRDefault="00C92B1F" w:rsidP="00C92B1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873" w:type="pct"/>
            <w:vAlign w:val="center"/>
          </w:tcPr>
          <w:p w14:paraId="7D6D194E" w14:textId="65CE576E" w:rsidR="00C92B1F" w:rsidRPr="00A85913" w:rsidRDefault="007114C4" w:rsidP="007114C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{{c_cy_check}}</w:t>
            </w:r>
          </w:p>
        </w:tc>
        <w:tc>
          <w:tcPr>
            <w:tcW w:w="1219" w:type="pct"/>
            <w:gridSpan w:val="2"/>
            <w:vAlign w:val="center"/>
          </w:tcPr>
          <w:p w14:paraId="5D70BFFE" w14:textId="68265B0D" w:rsidR="00C92B1F" w:rsidRPr="00A85913" w:rsidRDefault="00C92B1F" w:rsidP="00C92B1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1176" w:type="pct"/>
            <w:gridSpan w:val="2"/>
            <w:vAlign w:val="center"/>
          </w:tcPr>
          <w:p w14:paraId="49825A73" w14:textId="4BA1B321" w:rsidR="00C92B1F" w:rsidRPr="00A85913" w:rsidRDefault="007114C4" w:rsidP="007114C4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{{c_cn_check}}</w:t>
            </w:r>
          </w:p>
        </w:tc>
      </w:tr>
      <w:bookmarkEnd w:id="19"/>
      <w:tr w:rsidR="00C92B1F" w:rsidRPr="00A85913" w14:paraId="16B1AE0F" w14:textId="77777777" w:rsidTr="00BA2780">
        <w:trPr>
          <w:trHeight w:val="288"/>
        </w:trPr>
        <w:tc>
          <w:tcPr>
            <w:tcW w:w="992" w:type="pct"/>
            <w:shd w:val="clear" w:color="auto" w:fill="D9D9D9" w:themeFill="background1" w:themeFillShade="D9"/>
            <w:vAlign w:val="center"/>
          </w:tcPr>
          <w:p w14:paraId="06AA222F" w14:textId="77777777" w:rsidR="00C92B1F" w:rsidRPr="00A85913" w:rsidRDefault="00C92B1F" w:rsidP="00C92B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008" w:type="pct"/>
            <w:gridSpan w:val="6"/>
            <w:vAlign w:val="center"/>
          </w:tcPr>
          <w:p w14:paraId="47EE2942" w14:textId="77777777" w:rsidR="00C92B1F" w:rsidRPr="00A85913" w:rsidRDefault="00C92B1F" w:rsidP="00C92B1F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bookmarkEnd w:id="18"/>
    <w:p w14:paraId="396F2A33" w14:textId="025D456B" w:rsidR="008204DF" w:rsidRPr="0080097A" w:rsidRDefault="009200AC" w:rsidP="009200AC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Plugging System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6"/>
        <w:gridCol w:w="447"/>
        <w:gridCol w:w="775"/>
        <w:gridCol w:w="1592"/>
        <w:gridCol w:w="927"/>
        <w:gridCol w:w="479"/>
        <w:gridCol w:w="1163"/>
        <w:gridCol w:w="234"/>
        <w:gridCol w:w="1211"/>
        <w:gridCol w:w="268"/>
        <w:gridCol w:w="1160"/>
        <w:gridCol w:w="1438"/>
      </w:tblGrid>
      <w:tr w:rsidR="009200AC" w:rsidRPr="00A85913" w14:paraId="7BD2B018" w14:textId="77777777" w:rsidTr="00147AA4">
        <w:tc>
          <w:tcPr>
            <w:tcW w:w="3676" w:type="pct"/>
            <w:gridSpan w:val="9"/>
            <w:shd w:val="clear" w:color="auto" w:fill="E0E0E0"/>
            <w:vAlign w:val="center"/>
          </w:tcPr>
          <w:p w14:paraId="6A8718C8" w14:textId="77777777" w:rsidR="009200AC" w:rsidRPr="00A85913" w:rsidRDefault="009200AC" w:rsidP="009C2BD2">
            <w:pPr>
              <w:pStyle w:val="Heading1"/>
            </w:pPr>
            <w:r w:rsidRPr="00A85913">
              <w:t>Plugging System Specifications</w:t>
            </w:r>
          </w:p>
        </w:tc>
        <w:tc>
          <w:tcPr>
            <w:tcW w:w="625" w:type="pct"/>
            <w:gridSpan w:val="2"/>
            <w:shd w:val="clear" w:color="auto" w:fill="auto"/>
            <w:vAlign w:val="center"/>
          </w:tcPr>
          <w:p w14:paraId="5BCEA2EC" w14:textId="72705025" w:rsidR="009200AC" w:rsidRPr="009200AC" w:rsidRDefault="009200AC" w:rsidP="009C2BD2">
            <w:pPr>
              <w:pStyle w:val="Heading1"/>
              <w:rPr>
                <w:color w:val="auto"/>
                <w:sz w:val="24"/>
                <w:szCs w:val="24"/>
              </w:rPr>
            </w:pPr>
            <w:r w:rsidRPr="009200AC"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699" w:type="pct"/>
            <w:shd w:val="clear" w:color="auto" w:fill="auto"/>
            <w:vAlign w:val="center"/>
          </w:tcPr>
          <w:p w14:paraId="78B2BB91" w14:textId="4575EDA9" w:rsidR="009200AC" w:rsidRPr="009200AC" w:rsidRDefault="009200AC" w:rsidP="009200AC">
            <w:pPr>
              <w:pStyle w:val="Heading1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{{ps_none_check}}</w:t>
            </w:r>
          </w:p>
        </w:tc>
      </w:tr>
      <w:tr w:rsidR="00653FB1" w:rsidRPr="00A85913" w14:paraId="5FAABCE3" w14:textId="77777777" w:rsidTr="00147AA4">
        <w:tc>
          <w:tcPr>
            <w:tcW w:w="512" w:type="pct"/>
            <w:vMerge w:val="restart"/>
            <w:vAlign w:val="center"/>
          </w:tcPr>
          <w:p w14:paraId="5CBA83D3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Plug Placement</w:t>
            </w:r>
          </w:p>
        </w:tc>
        <w:tc>
          <w:tcPr>
            <w:tcW w:w="1312" w:type="pct"/>
            <w:gridSpan w:val="3"/>
            <w:vAlign w:val="center"/>
          </w:tcPr>
          <w:p w14:paraId="7A602046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Push Through</w:t>
            </w:r>
          </w:p>
        </w:tc>
        <w:tc>
          <w:tcPr>
            <w:tcW w:w="655" w:type="pct"/>
            <w:gridSpan w:val="2"/>
            <w:vAlign w:val="center"/>
          </w:tcPr>
          <w:p w14:paraId="54C3097A" w14:textId="5C680672" w:rsidR="008204DF" w:rsidRPr="00A85913" w:rsidRDefault="00F06CE5" w:rsidP="00F06CE5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{{ps_plpt_check}}</w:t>
            </w:r>
          </w:p>
        </w:tc>
        <w:tc>
          <w:tcPr>
            <w:tcW w:w="543" w:type="pct"/>
            <w:vAlign w:val="center"/>
          </w:tcPr>
          <w:p w14:paraId="594F6476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Pick &amp; Place</w:t>
            </w:r>
          </w:p>
        </w:tc>
        <w:tc>
          <w:tcPr>
            <w:tcW w:w="755" w:type="pct"/>
            <w:gridSpan w:val="3"/>
            <w:vAlign w:val="center"/>
          </w:tcPr>
          <w:p w14:paraId="55CDE639" w14:textId="3C939BFB" w:rsidR="008204DF" w:rsidRPr="00A85913" w:rsidRDefault="00F06CE5" w:rsidP="00F06CE5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{{ps_plpp_check}}</w:t>
            </w:r>
          </w:p>
        </w:tc>
        <w:tc>
          <w:tcPr>
            <w:tcW w:w="525" w:type="pct"/>
            <w:vAlign w:val="center"/>
          </w:tcPr>
          <w:p w14:paraId="5705ED00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Rotary</w:t>
            </w:r>
          </w:p>
        </w:tc>
        <w:tc>
          <w:tcPr>
            <w:tcW w:w="699" w:type="pct"/>
            <w:vAlign w:val="center"/>
          </w:tcPr>
          <w:p w14:paraId="1962001B" w14:textId="60435172" w:rsidR="008204DF" w:rsidRPr="00A85913" w:rsidRDefault="00F06CE5" w:rsidP="00F06CE5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{{ps_plr_check}}</w:t>
            </w:r>
          </w:p>
        </w:tc>
      </w:tr>
      <w:tr w:rsidR="00653FB1" w:rsidRPr="00A85913" w14:paraId="5223C396" w14:textId="77777777" w:rsidTr="00147AA4">
        <w:tc>
          <w:tcPr>
            <w:tcW w:w="512" w:type="pct"/>
            <w:vMerge/>
            <w:vAlign w:val="center"/>
          </w:tcPr>
          <w:p w14:paraId="341D2955" w14:textId="77777777" w:rsidR="00575324" w:rsidRPr="00A85913" w:rsidRDefault="00575324" w:rsidP="0057532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312" w:type="pct"/>
            <w:gridSpan w:val="3"/>
            <w:vAlign w:val="center"/>
          </w:tcPr>
          <w:p w14:paraId="5DC765B0" w14:textId="77777777" w:rsidR="00575324" w:rsidRPr="00A85913" w:rsidRDefault="00575324" w:rsidP="0057532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Vacuum</w:t>
            </w:r>
          </w:p>
        </w:tc>
        <w:tc>
          <w:tcPr>
            <w:tcW w:w="655" w:type="pct"/>
            <w:gridSpan w:val="2"/>
            <w:vAlign w:val="center"/>
          </w:tcPr>
          <w:p w14:paraId="4594F98A" w14:textId="3A520152" w:rsidR="00575324" w:rsidRPr="00A85913" w:rsidRDefault="00F06CE5" w:rsidP="00F06CE5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{{ps_plv_check}}</w:t>
            </w:r>
          </w:p>
        </w:tc>
        <w:tc>
          <w:tcPr>
            <w:tcW w:w="543" w:type="pct"/>
            <w:vAlign w:val="center"/>
          </w:tcPr>
          <w:p w14:paraId="7F35EC7C" w14:textId="77777777" w:rsidR="00575324" w:rsidRPr="00A85913" w:rsidRDefault="00575324" w:rsidP="0057532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Mechanical</w:t>
            </w:r>
          </w:p>
        </w:tc>
        <w:tc>
          <w:tcPr>
            <w:tcW w:w="755" w:type="pct"/>
            <w:gridSpan w:val="3"/>
            <w:vAlign w:val="center"/>
          </w:tcPr>
          <w:p w14:paraId="52BE4A94" w14:textId="6F8AFAA3" w:rsidR="00575324" w:rsidRPr="00A85913" w:rsidRDefault="00F06CE5" w:rsidP="00F06CE5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{{ps_plm_check}}</w:t>
            </w:r>
          </w:p>
        </w:tc>
        <w:tc>
          <w:tcPr>
            <w:tcW w:w="525" w:type="pct"/>
            <w:vAlign w:val="center"/>
          </w:tcPr>
          <w:p w14:paraId="69400194" w14:textId="77777777" w:rsidR="00575324" w:rsidRPr="00A85913" w:rsidRDefault="00E669AF" w:rsidP="0057532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699" w:type="pct"/>
            <w:vAlign w:val="center"/>
          </w:tcPr>
          <w:p w14:paraId="57898798" w14:textId="393C7C80" w:rsidR="00575324" w:rsidRPr="00A85913" w:rsidRDefault="00F06CE5" w:rsidP="00F06CE5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{{ps_plqty}}</w:t>
            </w:r>
          </w:p>
        </w:tc>
      </w:tr>
      <w:tr w:rsidR="00653FB1" w:rsidRPr="00A85913" w14:paraId="1C55F9D0" w14:textId="77777777" w:rsidTr="00147AA4">
        <w:tc>
          <w:tcPr>
            <w:tcW w:w="512" w:type="pct"/>
            <w:vMerge/>
            <w:vAlign w:val="center"/>
          </w:tcPr>
          <w:p w14:paraId="41132483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312" w:type="pct"/>
            <w:gridSpan w:val="3"/>
            <w:shd w:val="clear" w:color="auto" w:fill="D9D9D9" w:themeFill="background1" w:themeFillShade="D9"/>
            <w:vAlign w:val="center"/>
          </w:tcPr>
          <w:p w14:paraId="166C9952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177" w:type="pct"/>
            <w:gridSpan w:val="8"/>
            <w:vAlign w:val="center"/>
          </w:tcPr>
          <w:p w14:paraId="5F42AF8F" w14:textId="77777777" w:rsidR="008204DF" w:rsidRPr="00A85913" w:rsidRDefault="008204DF" w:rsidP="00936C41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653FB1" w:rsidRPr="00A85913" w14:paraId="04614BF2" w14:textId="77777777" w:rsidTr="00147AA4">
        <w:tc>
          <w:tcPr>
            <w:tcW w:w="512" w:type="pct"/>
            <w:vMerge w:val="restart"/>
            <w:vAlign w:val="center"/>
          </w:tcPr>
          <w:p w14:paraId="295D5384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Plug</w:t>
            </w:r>
          </w:p>
          <w:p w14:paraId="7C59B635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Sorting</w:t>
            </w:r>
          </w:p>
        </w:tc>
        <w:tc>
          <w:tcPr>
            <w:tcW w:w="569" w:type="pct"/>
            <w:gridSpan w:val="2"/>
            <w:vAlign w:val="center"/>
          </w:tcPr>
          <w:p w14:paraId="18B0057E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743" w:type="pct"/>
            <w:vAlign w:val="center"/>
          </w:tcPr>
          <w:p w14:paraId="33CF7E87" w14:textId="2F454D6B" w:rsidR="008204DF" w:rsidRPr="00A85913" w:rsidRDefault="00653FB1" w:rsidP="00653FB1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{{ps_psnone_check}}</w:t>
            </w:r>
          </w:p>
        </w:tc>
        <w:tc>
          <w:tcPr>
            <w:tcW w:w="1298" w:type="pct"/>
            <w:gridSpan w:val="4"/>
            <w:vAlign w:val="center"/>
          </w:tcPr>
          <w:p w14:paraId="3A35CD05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Docking Station</w:t>
            </w:r>
          </w:p>
        </w:tc>
        <w:tc>
          <w:tcPr>
            <w:tcW w:w="655" w:type="pct"/>
            <w:gridSpan w:val="2"/>
            <w:vAlign w:val="center"/>
          </w:tcPr>
          <w:p w14:paraId="3D0719B3" w14:textId="1E25E723" w:rsidR="008204DF" w:rsidRPr="00653FB1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{{ps_psds_check}}</w:t>
            </w:r>
          </w:p>
        </w:tc>
        <w:tc>
          <w:tcPr>
            <w:tcW w:w="525" w:type="pct"/>
            <w:vAlign w:val="center"/>
          </w:tcPr>
          <w:p w14:paraId="5471BC8C" w14:textId="77777777" w:rsidR="008204DF" w:rsidRPr="00A85913" w:rsidRDefault="008204DF" w:rsidP="00936C41">
            <w:pPr>
              <w:pStyle w:val="ListParagraph"/>
              <w:ind w:left="342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699" w:type="pct"/>
            <w:vAlign w:val="center"/>
          </w:tcPr>
          <w:p w14:paraId="2A5B1C81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653FB1" w:rsidRPr="00A85913" w14:paraId="6F84B0D2" w14:textId="77777777" w:rsidTr="00147AA4">
        <w:tc>
          <w:tcPr>
            <w:tcW w:w="512" w:type="pct"/>
            <w:vMerge/>
            <w:vAlign w:val="center"/>
          </w:tcPr>
          <w:p w14:paraId="23AB368B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569" w:type="pct"/>
            <w:gridSpan w:val="2"/>
            <w:vAlign w:val="center"/>
          </w:tcPr>
          <w:p w14:paraId="7A582BBD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Centrifugal</w:t>
            </w:r>
          </w:p>
        </w:tc>
        <w:tc>
          <w:tcPr>
            <w:tcW w:w="743" w:type="pct"/>
            <w:vAlign w:val="center"/>
          </w:tcPr>
          <w:p w14:paraId="2392E92C" w14:textId="582B35DE" w:rsidR="008204DF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{{ps_psc_check}}</w:t>
            </w:r>
          </w:p>
        </w:tc>
        <w:tc>
          <w:tcPr>
            <w:tcW w:w="1298" w:type="pct"/>
            <w:gridSpan w:val="4"/>
            <w:vAlign w:val="center"/>
          </w:tcPr>
          <w:p w14:paraId="56080C08" w14:textId="77777777" w:rsidR="008204DF" w:rsidRPr="00A85913" w:rsidRDefault="008204DF" w:rsidP="00936C41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Vibratory Bowl</w:t>
            </w:r>
            <w:r w:rsidR="00A23520"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(?mm)</w:t>
            </w:r>
          </w:p>
        </w:tc>
        <w:tc>
          <w:tcPr>
            <w:tcW w:w="655" w:type="pct"/>
            <w:gridSpan w:val="2"/>
            <w:vAlign w:val="center"/>
          </w:tcPr>
          <w:p w14:paraId="0DC280F3" w14:textId="2B64D0D5" w:rsidR="008204DF" w:rsidRPr="00653FB1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{{ps_psvb_check}}</w:t>
            </w:r>
          </w:p>
        </w:tc>
        <w:tc>
          <w:tcPr>
            <w:tcW w:w="525" w:type="pct"/>
            <w:vAlign w:val="center"/>
          </w:tcPr>
          <w:p w14:paraId="79D9AF48" w14:textId="77777777" w:rsidR="008204DF" w:rsidRPr="00A85913" w:rsidRDefault="008204DF" w:rsidP="00936C41">
            <w:pPr>
              <w:pStyle w:val="ListParagraph"/>
              <w:ind w:left="342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</w:t>
            </w:r>
          </w:p>
        </w:tc>
        <w:tc>
          <w:tcPr>
            <w:tcW w:w="699" w:type="pct"/>
            <w:vAlign w:val="center"/>
          </w:tcPr>
          <w:p w14:paraId="2F266886" w14:textId="08B49357" w:rsidR="008204DF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{{ps_pse_check}}</w:t>
            </w:r>
          </w:p>
        </w:tc>
      </w:tr>
      <w:tr w:rsidR="00653FB1" w:rsidRPr="00A85913" w14:paraId="561199B2" w14:textId="77777777" w:rsidTr="00147AA4">
        <w:tc>
          <w:tcPr>
            <w:tcW w:w="512" w:type="pct"/>
            <w:vMerge/>
            <w:vAlign w:val="center"/>
          </w:tcPr>
          <w:p w14:paraId="508067D1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569" w:type="pct"/>
            <w:gridSpan w:val="2"/>
            <w:vAlign w:val="center"/>
          </w:tcPr>
          <w:p w14:paraId="691B9CC2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Mechanical</w:t>
            </w:r>
          </w:p>
        </w:tc>
        <w:tc>
          <w:tcPr>
            <w:tcW w:w="743" w:type="pct"/>
            <w:vAlign w:val="center"/>
          </w:tcPr>
          <w:p w14:paraId="6359A487" w14:textId="4FF2A090" w:rsidR="00053DDA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{{ps_psm_check}}</w:t>
            </w:r>
          </w:p>
        </w:tc>
        <w:tc>
          <w:tcPr>
            <w:tcW w:w="1298" w:type="pct"/>
            <w:gridSpan w:val="4"/>
            <w:vAlign w:val="center"/>
          </w:tcPr>
          <w:p w14:paraId="0109B806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Acoustic Cover</w:t>
            </w:r>
          </w:p>
        </w:tc>
        <w:tc>
          <w:tcPr>
            <w:tcW w:w="655" w:type="pct"/>
            <w:gridSpan w:val="2"/>
            <w:vAlign w:val="center"/>
          </w:tcPr>
          <w:p w14:paraId="6CE55DA6" w14:textId="06F327B3" w:rsidR="00053DDA" w:rsidRPr="00653FB1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{{ps_psac_check}}</w:t>
            </w:r>
          </w:p>
        </w:tc>
        <w:tc>
          <w:tcPr>
            <w:tcW w:w="525" w:type="pct"/>
            <w:vAlign w:val="center"/>
          </w:tcPr>
          <w:p w14:paraId="36468E3C" w14:textId="77777777" w:rsidR="00053DDA" w:rsidRPr="00A85913" w:rsidRDefault="00053DDA" w:rsidP="00053DDA">
            <w:pPr>
              <w:pStyle w:val="ListParagraph"/>
              <w:ind w:left="342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699" w:type="pct"/>
            <w:vAlign w:val="center"/>
          </w:tcPr>
          <w:p w14:paraId="4BCB6C96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53FB1" w:rsidRPr="00A85913" w14:paraId="5F6C3FF5" w14:textId="77777777" w:rsidTr="00147AA4">
        <w:tc>
          <w:tcPr>
            <w:tcW w:w="512" w:type="pct"/>
            <w:vMerge/>
            <w:vAlign w:val="center"/>
          </w:tcPr>
          <w:p w14:paraId="7C422E62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312" w:type="pct"/>
            <w:gridSpan w:val="3"/>
            <w:shd w:val="clear" w:color="auto" w:fill="D9D9D9" w:themeFill="background1" w:themeFillShade="D9"/>
            <w:vAlign w:val="center"/>
          </w:tcPr>
          <w:p w14:paraId="11FA54F3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177" w:type="pct"/>
            <w:gridSpan w:val="8"/>
            <w:vAlign w:val="center"/>
          </w:tcPr>
          <w:p w14:paraId="4B999EC1" w14:textId="77777777" w:rsidR="00053DDA" w:rsidRPr="00A85913" w:rsidRDefault="00053DDA" w:rsidP="00053DDA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653FB1" w:rsidRPr="00A85913" w14:paraId="66B96EE3" w14:textId="77777777" w:rsidTr="00147AA4">
        <w:tc>
          <w:tcPr>
            <w:tcW w:w="512" w:type="pct"/>
            <w:vMerge w:val="restart"/>
            <w:vAlign w:val="center"/>
          </w:tcPr>
          <w:p w14:paraId="56DE7EC8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Bulk</w:t>
            </w:r>
          </w:p>
          <w:p w14:paraId="30B2A443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Feeder</w:t>
            </w:r>
          </w:p>
        </w:tc>
        <w:tc>
          <w:tcPr>
            <w:tcW w:w="1312" w:type="pct"/>
            <w:gridSpan w:val="3"/>
            <w:vAlign w:val="center"/>
          </w:tcPr>
          <w:p w14:paraId="50545D81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1198" w:type="pct"/>
            <w:gridSpan w:val="3"/>
            <w:vAlign w:val="center"/>
          </w:tcPr>
          <w:p w14:paraId="4F93FC6C" w14:textId="2C4D3637" w:rsidR="00053DDA" w:rsidRPr="00A85913" w:rsidRDefault="00653FB1" w:rsidP="00653FB1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{{ps_bfnone_check}}</w:t>
            </w:r>
          </w:p>
        </w:tc>
        <w:tc>
          <w:tcPr>
            <w:tcW w:w="1280" w:type="pct"/>
            <w:gridSpan w:val="4"/>
            <w:vAlign w:val="center"/>
          </w:tcPr>
          <w:p w14:paraId="7B479DE9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Capacity (ft</w:t>
            </w:r>
            <w:r w:rsidRPr="00A85913">
              <w:rPr>
                <w:rFonts w:ascii="Arial" w:hAnsi="Arial" w:cs="Arial"/>
                <w:b/>
                <w:sz w:val="24"/>
                <w:szCs w:val="24"/>
                <w:vertAlign w:val="superscript"/>
                <w:lang w:val="en-CA"/>
              </w:rPr>
              <w:t>3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)</w:t>
            </w:r>
          </w:p>
        </w:tc>
        <w:tc>
          <w:tcPr>
            <w:tcW w:w="699" w:type="pct"/>
            <w:vAlign w:val="center"/>
          </w:tcPr>
          <w:p w14:paraId="0581FC51" w14:textId="2E884386" w:rsidR="00053DDA" w:rsidRPr="00A85913" w:rsidRDefault="00653FB1" w:rsidP="00053DDA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{{ps_bfc}}</w:t>
            </w:r>
          </w:p>
        </w:tc>
      </w:tr>
      <w:tr w:rsidR="00653FB1" w:rsidRPr="00A85913" w14:paraId="3A90C9B9" w14:textId="77777777" w:rsidTr="00147AA4">
        <w:tc>
          <w:tcPr>
            <w:tcW w:w="512" w:type="pct"/>
            <w:vMerge/>
            <w:vAlign w:val="center"/>
          </w:tcPr>
          <w:p w14:paraId="72DFF4E5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753" w:type="pct"/>
            <w:gridSpan w:val="4"/>
            <w:vAlign w:val="center"/>
          </w:tcPr>
          <w:p w14:paraId="14C2EDC1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Pedestal Vibratory</w:t>
            </w:r>
          </w:p>
        </w:tc>
        <w:tc>
          <w:tcPr>
            <w:tcW w:w="757" w:type="pct"/>
            <w:gridSpan w:val="2"/>
            <w:vAlign w:val="center"/>
          </w:tcPr>
          <w:p w14:paraId="1527C2A2" w14:textId="4B3BEB72" w:rsidR="00053DDA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{{ps_bfpv_check}}</w:t>
            </w:r>
          </w:p>
        </w:tc>
        <w:tc>
          <w:tcPr>
            <w:tcW w:w="1280" w:type="pct"/>
            <w:gridSpan w:val="4"/>
            <w:vAlign w:val="center"/>
          </w:tcPr>
          <w:p w14:paraId="31627933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 (Giraffe)</w:t>
            </w:r>
          </w:p>
        </w:tc>
        <w:tc>
          <w:tcPr>
            <w:tcW w:w="699" w:type="pct"/>
            <w:vAlign w:val="center"/>
          </w:tcPr>
          <w:p w14:paraId="29D063C8" w14:textId="21C87F96" w:rsidR="00053DDA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{{ps_bfeg_check}}</w:t>
            </w:r>
          </w:p>
        </w:tc>
      </w:tr>
      <w:tr w:rsidR="00653FB1" w:rsidRPr="00A85913" w14:paraId="5BE7261C" w14:textId="77777777" w:rsidTr="00147AA4">
        <w:tc>
          <w:tcPr>
            <w:tcW w:w="512" w:type="pct"/>
            <w:vMerge/>
            <w:vAlign w:val="center"/>
          </w:tcPr>
          <w:p w14:paraId="5F977E6B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753" w:type="pct"/>
            <w:gridSpan w:val="4"/>
            <w:vAlign w:val="center"/>
          </w:tcPr>
          <w:p w14:paraId="51D9C243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lang w:val="en-CA"/>
              </w:rPr>
              <w:t>Pneumatic</w:t>
            </w:r>
          </w:p>
        </w:tc>
        <w:tc>
          <w:tcPr>
            <w:tcW w:w="757" w:type="pct"/>
            <w:gridSpan w:val="2"/>
            <w:vAlign w:val="center"/>
          </w:tcPr>
          <w:p w14:paraId="29FE53B1" w14:textId="122F399C" w:rsidR="00053DDA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{{ps_bfp_check}}</w:t>
            </w:r>
          </w:p>
        </w:tc>
        <w:tc>
          <w:tcPr>
            <w:tcW w:w="1280" w:type="pct"/>
            <w:gridSpan w:val="4"/>
            <w:vAlign w:val="center"/>
          </w:tcPr>
          <w:p w14:paraId="1CDD6E7E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Electric</w:t>
            </w:r>
          </w:p>
        </w:tc>
        <w:tc>
          <w:tcPr>
            <w:tcW w:w="699" w:type="pct"/>
            <w:vAlign w:val="center"/>
          </w:tcPr>
          <w:p w14:paraId="75E48C4C" w14:textId="41F86624" w:rsidR="00053DDA" w:rsidRPr="00A85913" w:rsidRDefault="00653FB1" w:rsidP="00653FB1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{{ps_bfe_check}}</w:t>
            </w:r>
          </w:p>
        </w:tc>
      </w:tr>
      <w:tr w:rsidR="00653FB1" w:rsidRPr="00A85913" w14:paraId="334B87F2" w14:textId="77777777" w:rsidTr="00147AA4">
        <w:tc>
          <w:tcPr>
            <w:tcW w:w="512" w:type="pct"/>
            <w:vMerge/>
            <w:vAlign w:val="center"/>
          </w:tcPr>
          <w:p w14:paraId="4DADEC98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312" w:type="pct"/>
            <w:gridSpan w:val="3"/>
            <w:shd w:val="clear" w:color="auto" w:fill="D9D9D9" w:themeFill="background1" w:themeFillShade="D9"/>
            <w:vAlign w:val="center"/>
          </w:tcPr>
          <w:p w14:paraId="245A56B1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177" w:type="pct"/>
            <w:gridSpan w:val="8"/>
            <w:vAlign w:val="center"/>
          </w:tcPr>
          <w:p w14:paraId="38BC851D" w14:textId="77777777" w:rsidR="00053DDA" w:rsidRPr="00A85913" w:rsidRDefault="00053DDA" w:rsidP="00053DDA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653FB1" w:rsidRPr="00A85913" w14:paraId="6698E8FE" w14:textId="77777777" w:rsidTr="00147AA4">
        <w:trPr>
          <w:trHeight w:val="288"/>
        </w:trPr>
        <w:tc>
          <w:tcPr>
            <w:tcW w:w="712" w:type="pct"/>
            <w:gridSpan w:val="2"/>
            <w:shd w:val="clear" w:color="auto" w:fill="D9D9D9" w:themeFill="background1" w:themeFillShade="D9"/>
            <w:vAlign w:val="center"/>
          </w:tcPr>
          <w:p w14:paraId="73AB23A8" w14:textId="77777777" w:rsidR="00053DDA" w:rsidRPr="00A85913" w:rsidRDefault="00053DDA" w:rsidP="00053DD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288" w:type="pct"/>
            <w:gridSpan w:val="10"/>
            <w:vAlign w:val="center"/>
          </w:tcPr>
          <w:p w14:paraId="0783CE95" w14:textId="77777777" w:rsidR="00053DDA" w:rsidRPr="00A85913" w:rsidRDefault="00053DDA" w:rsidP="00053DD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132F4153" w14:textId="1299DD22" w:rsidR="008204DF" w:rsidRPr="0080097A" w:rsidRDefault="00C07A62" w:rsidP="00C07A62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 xml:space="preserve">Capping </w:t>
      </w:r>
      <w:r w:rsidR="001A48C0" w:rsidRPr="0080097A">
        <w:rPr>
          <w:sz w:val="22"/>
          <w:szCs w:val="22"/>
          <w:lang w:val="en-CA"/>
        </w:rPr>
        <w:t>S</w:t>
      </w:r>
      <w:r w:rsidRPr="0080097A">
        <w:rPr>
          <w:sz w:val="22"/>
          <w:szCs w:val="22"/>
          <w:lang w:val="en-CA"/>
        </w:rPr>
        <w:t xml:space="preserve">ystem </w:t>
      </w:r>
      <w:r w:rsidR="001A48C0" w:rsidRPr="0080097A">
        <w:rPr>
          <w:sz w:val="22"/>
          <w:szCs w:val="22"/>
          <w:lang w:val="en-CA"/>
        </w:rPr>
        <w:t>S</w:t>
      </w:r>
      <w:r w:rsidRPr="0080097A">
        <w:rPr>
          <w:sz w:val="22"/>
          <w:szCs w:val="22"/>
          <w:lang w:val="en-CA"/>
        </w:rPr>
        <w:t>pecifications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7"/>
        <w:gridCol w:w="989"/>
        <w:gridCol w:w="546"/>
        <w:gridCol w:w="304"/>
        <w:gridCol w:w="233"/>
        <w:gridCol w:w="542"/>
        <w:gridCol w:w="276"/>
        <w:gridCol w:w="715"/>
        <w:gridCol w:w="987"/>
        <w:gridCol w:w="550"/>
        <w:gridCol w:w="345"/>
        <w:gridCol w:w="477"/>
        <w:gridCol w:w="67"/>
        <w:gridCol w:w="361"/>
        <w:gridCol w:w="803"/>
        <w:gridCol w:w="140"/>
        <w:gridCol w:w="408"/>
        <w:gridCol w:w="812"/>
        <w:gridCol w:w="712"/>
      </w:tblGrid>
      <w:tr w:rsidR="00DC67F7" w:rsidRPr="00A85913" w14:paraId="245B4673" w14:textId="77777777" w:rsidTr="00780916">
        <w:tc>
          <w:tcPr>
            <w:tcW w:w="3668" w:type="pct"/>
            <w:gridSpan w:val="14"/>
            <w:shd w:val="clear" w:color="auto" w:fill="E0E0E0"/>
            <w:vAlign w:val="center"/>
          </w:tcPr>
          <w:p w14:paraId="1B73718B" w14:textId="77777777" w:rsidR="00DC67F7" w:rsidRPr="00A85913" w:rsidRDefault="00DC67F7" w:rsidP="009C2BD2">
            <w:pPr>
              <w:pStyle w:val="Heading1"/>
            </w:pPr>
            <w:bookmarkStart w:id="20" w:name="_Hlk32390064"/>
            <w:r w:rsidRPr="00A85913">
              <w:t>Capping System Specifications</w:t>
            </w:r>
          </w:p>
        </w:tc>
        <w:tc>
          <w:tcPr>
            <w:tcW w:w="623" w:type="pct"/>
            <w:gridSpan w:val="3"/>
            <w:shd w:val="clear" w:color="auto" w:fill="auto"/>
            <w:vAlign w:val="center"/>
          </w:tcPr>
          <w:p w14:paraId="36D7908D" w14:textId="1A45C060" w:rsidR="00DC67F7" w:rsidRPr="00DC67F7" w:rsidRDefault="00DC67F7" w:rsidP="009C2BD2">
            <w:pPr>
              <w:pStyle w:val="Heading1"/>
              <w:rPr>
                <w:color w:val="auto"/>
                <w:sz w:val="24"/>
                <w:szCs w:val="24"/>
              </w:rPr>
            </w:pPr>
            <w:r w:rsidRPr="00DC67F7"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708" w:type="pct"/>
            <w:gridSpan w:val="2"/>
            <w:shd w:val="clear" w:color="auto" w:fill="auto"/>
            <w:vAlign w:val="center"/>
          </w:tcPr>
          <w:p w14:paraId="16E9D9F5" w14:textId="45A42D42" w:rsidR="00DC67F7" w:rsidRPr="00DC67F7" w:rsidRDefault="00DC67F7" w:rsidP="00DC67F7">
            <w:pPr>
              <w:pStyle w:val="Heading1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C67F7">
              <w:rPr>
                <w:b w:val="0"/>
                <w:bCs w:val="0"/>
                <w:color w:val="auto"/>
                <w:sz w:val="20"/>
                <w:szCs w:val="20"/>
              </w:rPr>
              <w:t>{{</w:t>
            </w:r>
            <w:r>
              <w:rPr>
                <w:b w:val="0"/>
                <w:bCs w:val="0"/>
                <w:color w:val="auto"/>
                <w:sz w:val="20"/>
                <w:szCs w:val="20"/>
              </w:rPr>
              <w:t>cs_none_check}}</w:t>
            </w:r>
          </w:p>
        </w:tc>
      </w:tr>
      <w:tr w:rsidR="006B4B52" w:rsidRPr="00A85913" w14:paraId="3F016ADB" w14:textId="77777777" w:rsidTr="00780916">
        <w:tc>
          <w:tcPr>
            <w:tcW w:w="707" w:type="pct"/>
            <w:vMerge w:val="restart"/>
            <w:vAlign w:val="center"/>
          </w:tcPr>
          <w:p w14:paraId="5CAA7754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Cap Placement</w:t>
            </w:r>
          </w:p>
        </w:tc>
        <w:tc>
          <w:tcPr>
            <w:tcW w:w="960" w:type="pct"/>
            <w:gridSpan w:val="4"/>
            <w:vAlign w:val="center"/>
          </w:tcPr>
          <w:p w14:paraId="12B0AB48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Push Through</w:t>
            </w:r>
          </w:p>
        </w:tc>
        <w:tc>
          <w:tcPr>
            <w:tcW w:w="251" w:type="pct"/>
            <w:vAlign w:val="center"/>
          </w:tcPr>
          <w:p w14:paraId="1EA7B3DD" w14:textId="0F284EE9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{{cs_cppt_check}}</w:t>
            </w:r>
          </w:p>
        </w:tc>
        <w:tc>
          <w:tcPr>
            <w:tcW w:w="459" w:type="pct"/>
            <w:gridSpan w:val="2"/>
            <w:vAlign w:val="center"/>
          </w:tcPr>
          <w:p w14:paraId="22ABDC6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Pick &amp; Place</w:t>
            </w:r>
          </w:p>
        </w:tc>
        <w:tc>
          <w:tcPr>
            <w:tcW w:w="1124" w:type="pct"/>
            <w:gridSpan w:val="5"/>
            <w:vAlign w:val="center"/>
          </w:tcPr>
          <w:p w14:paraId="11C0F9A0" w14:textId="3B709A62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{{cs_cppp_check}}</w:t>
            </w:r>
          </w:p>
        </w:tc>
        <w:tc>
          <w:tcPr>
            <w:tcW w:w="604" w:type="pct"/>
            <w:gridSpan w:val="3"/>
            <w:tcBorders>
              <w:bottom w:val="single" w:sz="4" w:space="0" w:color="auto"/>
            </w:tcBorders>
            <w:vAlign w:val="center"/>
          </w:tcPr>
          <w:p w14:paraId="03DB5C79" w14:textId="6EE03B59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Rotary</w:t>
            </w:r>
          </w:p>
        </w:tc>
        <w:tc>
          <w:tcPr>
            <w:tcW w:w="895" w:type="pct"/>
            <w:gridSpan w:val="3"/>
            <w:tcBorders>
              <w:bottom w:val="single" w:sz="4" w:space="0" w:color="auto"/>
            </w:tcBorders>
            <w:vAlign w:val="center"/>
          </w:tcPr>
          <w:p w14:paraId="5CBFA3F2" w14:textId="0643DD61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{{cs_cpr_check}}</w:t>
            </w:r>
          </w:p>
        </w:tc>
      </w:tr>
      <w:tr w:rsidR="006B4B52" w:rsidRPr="00A85913" w14:paraId="3C6AEF29" w14:textId="77777777" w:rsidTr="00780916">
        <w:tc>
          <w:tcPr>
            <w:tcW w:w="707" w:type="pct"/>
            <w:vMerge/>
            <w:vAlign w:val="center"/>
          </w:tcPr>
          <w:p w14:paraId="346D3BA3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5D959B27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Rotation</w:t>
            </w:r>
          </w:p>
        </w:tc>
        <w:tc>
          <w:tcPr>
            <w:tcW w:w="710" w:type="pct"/>
            <w:gridSpan w:val="3"/>
            <w:vAlign w:val="center"/>
          </w:tcPr>
          <w:p w14:paraId="4F6E172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Air</w:t>
            </w:r>
          </w:p>
        </w:tc>
        <w:tc>
          <w:tcPr>
            <w:tcW w:w="1124" w:type="pct"/>
            <w:gridSpan w:val="5"/>
            <w:vAlign w:val="center"/>
          </w:tcPr>
          <w:p w14:paraId="35DA4115" w14:textId="6415A596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{{cs_cpra_check}}</w:t>
            </w:r>
          </w:p>
        </w:tc>
        <w:tc>
          <w:tcPr>
            <w:tcW w:w="604" w:type="pct"/>
            <w:gridSpan w:val="3"/>
            <w:tcBorders>
              <w:bottom w:val="nil"/>
            </w:tcBorders>
            <w:vAlign w:val="center"/>
          </w:tcPr>
          <w:p w14:paraId="6A917917" w14:textId="7D753AA3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Servo</w:t>
            </w:r>
          </w:p>
        </w:tc>
        <w:tc>
          <w:tcPr>
            <w:tcW w:w="895" w:type="pct"/>
            <w:gridSpan w:val="3"/>
            <w:tcBorders>
              <w:bottom w:val="nil"/>
            </w:tcBorders>
            <w:vAlign w:val="center"/>
          </w:tcPr>
          <w:p w14:paraId="1689B82A" w14:textId="6E6F88BE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{{cs_cprs_check}}</w:t>
            </w:r>
          </w:p>
        </w:tc>
      </w:tr>
      <w:tr w:rsidR="006B4B52" w:rsidRPr="00A85913" w14:paraId="5A1E43D2" w14:textId="77777777" w:rsidTr="00780916">
        <w:tc>
          <w:tcPr>
            <w:tcW w:w="707" w:type="pct"/>
            <w:vMerge/>
            <w:vAlign w:val="center"/>
          </w:tcPr>
          <w:p w14:paraId="6D65D1C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Align w:val="center"/>
          </w:tcPr>
          <w:p w14:paraId="762ECAD6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Servo Index</w:t>
            </w:r>
          </w:p>
        </w:tc>
        <w:tc>
          <w:tcPr>
            <w:tcW w:w="251" w:type="pct"/>
            <w:vAlign w:val="center"/>
          </w:tcPr>
          <w:p w14:paraId="7C286F72" w14:textId="0C4BCA74" w:rsidR="00C07A62" w:rsidRPr="00A85913" w:rsidRDefault="00C07A62" w:rsidP="00C07A62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{{cs_cpsi_check}}</w:t>
            </w:r>
          </w:p>
        </w:tc>
        <w:tc>
          <w:tcPr>
            <w:tcW w:w="1583" w:type="pct"/>
            <w:gridSpan w:val="7"/>
            <w:vAlign w:val="center"/>
          </w:tcPr>
          <w:p w14:paraId="5E0FDA22" w14:textId="4BD37C26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Servo Up Down</w:t>
            </w:r>
          </w:p>
        </w:tc>
        <w:tc>
          <w:tcPr>
            <w:tcW w:w="604" w:type="pct"/>
            <w:gridSpan w:val="3"/>
            <w:vAlign w:val="center"/>
          </w:tcPr>
          <w:p w14:paraId="3732484F" w14:textId="4A4DC6BC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{{cs_cpsd_check}}</w:t>
            </w:r>
          </w:p>
        </w:tc>
        <w:tc>
          <w:tcPr>
            <w:tcW w:w="895" w:type="pct"/>
            <w:gridSpan w:val="3"/>
            <w:vAlign w:val="center"/>
          </w:tcPr>
          <w:p w14:paraId="34E1EBC2" w14:textId="15B761DE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6B4B52" w:rsidRPr="00A85913" w14:paraId="2EF423DC" w14:textId="77777777" w:rsidTr="00780916">
        <w:tc>
          <w:tcPr>
            <w:tcW w:w="707" w:type="pct"/>
            <w:vMerge/>
            <w:vAlign w:val="center"/>
          </w:tcPr>
          <w:p w14:paraId="561CC107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Align w:val="center"/>
          </w:tcPr>
          <w:p w14:paraId="28261F68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710" w:type="pct"/>
            <w:gridSpan w:val="3"/>
            <w:vAlign w:val="center"/>
          </w:tcPr>
          <w:p w14:paraId="598FA7E7" w14:textId="5C778C57" w:rsidR="00C07A62" w:rsidRPr="00A85913" w:rsidRDefault="00C07A62" w:rsidP="00C07A62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{{cs_cpqty}}</w:t>
            </w:r>
          </w:p>
        </w:tc>
        <w:tc>
          <w:tcPr>
            <w:tcW w:w="1914" w:type="pct"/>
            <w:gridSpan w:val="9"/>
            <w:vAlign w:val="center"/>
          </w:tcPr>
          <w:p w14:paraId="772941ED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On the Fly</w:t>
            </w:r>
          </w:p>
        </w:tc>
        <w:tc>
          <w:tcPr>
            <w:tcW w:w="708" w:type="pct"/>
            <w:gridSpan w:val="2"/>
            <w:vAlign w:val="center"/>
          </w:tcPr>
          <w:p w14:paraId="04D3085A" w14:textId="7B9AC3E5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{{cs_cpof_check}}</w:t>
            </w:r>
          </w:p>
        </w:tc>
      </w:tr>
      <w:tr w:rsidR="006B4B52" w:rsidRPr="00A85913" w14:paraId="70D8FC2E" w14:textId="77777777" w:rsidTr="006B4B52">
        <w:tc>
          <w:tcPr>
            <w:tcW w:w="707" w:type="pct"/>
            <w:vMerge/>
            <w:vAlign w:val="center"/>
          </w:tcPr>
          <w:p w14:paraId="67108D7B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01108A5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3" w:type="pct"/>
            <w:gridSpan w:val="14"/>
            <w:vAlign w:val="center"/>
          </w:tcPr>
          <w:p w14:paraId="7298F417" w14:textId="77777777" w:rsidR="00C07A62" w:rsidRPr="00A85913" w:rsidRDefault="00C07A62" w:rsidP="00C07A62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C07A62" w:rsidRPr="00A85913" w14:paraId="368BC8AB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4F4F76C2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0BDC033D" w14:textId="77777777" w:rsidTr="006B4B52">
        <w:tc>
          <w:tcPr>
            <w:tcW w:w="707" w:type="pct"/>
            <w:vMerge w:val="restart"/>
            <w:vAlign w:val="center"/>
          </w:tcPr>
          <w:p w14:paraId="2B9E19F2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Torque</w:t>
            </w:r>
          </w:p>
        </w:tc>
        <w:tc>
          <w:tcPr>
            <w:tcW w:w="458" w:type="pct"/>
            <w:vAlign w:val="center"/>
          </w:tcPr>
          <w:p w14:paraId="6B5619E0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Air motor</w:t>
            </w:r>
          </w:p>
        </w:tc>
        <w:tc>
          <w:tcPr>
            <w:tcW w:w="502" w:type="pct"/>
            <w:gridSpan w:val="3"/>
            <w:vAlign w:val="center"/>
          </w:tcPr>
          <w:p w14:paraId="612B92B8" w14:textId="1A4DD181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{{cs_tam_check}}</w:t>
            </w:r>
          </w:p>
        </w:tc>
        <w:tc>
          <w:tcPr>
            <w:tcW w:w="710" w:type="pct"/>
            <w:gridSpan w:val="3"/>
            <w:vAlign w:val="center"/>
          </w:tcPr>
          <w:p w14:paraId="5FA88FDB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Magnet clutch</w:t>
            </w:r>
          </w:p>
        </w:tc>
        <w:tc>
          <w:tcPr>
            <w:tcW w:w="712" w:type="pct"/>
            <w:gridSpan w:val="2"/>
            <w:tcBorders>
              <w:bottom w:val="single" w:sz="4" w:space="0" w:color="auto"/>
            </w:tcBorders>
            <w:vAlign w:val="center"/>
          </w:tcPr>
          <w:p w14:paraId="60A3BDCA" w14:textId="3BB89894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{{cs_tmc_check}}</w:t>
            </w:r>
          </w:p>
        </w:tc>
        <w:tc>
          <w:tcPr>
            <w:tcW w:w="412" w:type="pct"/>
            <w:gridSpan w:val="3"/>
            <w:tcBorders>
              <w:bottom w:val="single" w:sz="4" w:space="0" w:color="auto"/>
            </w:tcBorders>
            <w:vAlign w:val="center"/>
          </w:tcPr>
          <w:p w14:paraId="04B4EA8B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Servo</w:t>
            </w:r>
          </w:p>
        </w:tc>
        <w:tc>
          <w:tcPr>
            <w:tcW w:w="1499" w:type="pct"/>
            <w:gridSpan w:val="6"/>
            <w:tcBorders>
              <w:bottom w:val="single" w:sz="4" w:space="0" w:color="auto"/>
            </w:tcBorders>
            <w:vAlign w:val="center"/>
          </w:tcPr>
          <w:p w14:paraId="43A42995" w14:textId="6F8DF06A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{{cs_ts_check}}</w:t>
            </w:r>
          </w:p>
        </w:tc>
      </w:tr>
      <w:tr w:rsidR="006B4B52" w:rsidRPr="00A85913" w14:paraId="278CC208" w14:textId="77777777" w:rsidTr="00780916">
        <w:tc>
          <w:tcPr>
            <w:tcW w:w="707" w:type="pct"/>
            <w:vMerge/>
            <w:vAlign w:val="center"/>
          </w:tcPr>
          <w:p w14:paraId="1274E0ED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70" w:type="pct"/>
            <w:gridSpan w:val="7"/>
            <w:vAlign w:val="center"/>
          </w:tcPr>
          <w:p w14:paraId="28E5AC8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Torque Range (in-lbs)</w:t>
            </w:r>
          </w:p>
        </w:tc>
        <w:tc>
          <w:tcPr>
            <w:tcW w:w="457" w:type="pct"/>
            <w:tcBorders>
              <w:right w:val="nil"/>
            </w:tcBorders>
            <w:vAlign w:val="center"/>
          </w:tcPr>
          <w:p w14:paraId="0E198FDE" w14:textId="10DFBB4E" w:rsidR="00C07A62" w:rsidRPr="003C1B67" w:rsidRDefault="00C07A62" w:rsidP="00C07A62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{{cs_ttr}}</w:t>
            </w:r>
          </w:p>
        </w:tc>
        <w:tc>
          <w:tcPr>
            <w:tcW w:w="1457" w:type="pct"/>
            <w:gridSpan w:val="8"/>
            <w:vAlign w:val="center"/>
          </w:tcPr>
          <w:p w14:paraId="05B0E7AE" w14:textId="77777777" w:rsidR="00C07A62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Feedback</w:t>
            </w:r>
          </w:p>
        </w:tc>
        <w:tc>
          <w:tcPr>
            <w:tcW w:w="708" w:type="pct"/>
            <w:gridSpan w:val="2"/>
            <w:vAlign w:val="center"/>
          </w:tcPr>
          <w:p w14:paraId="6EB4C23E" w14:textId="3E9B820B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{{cs_tf_check}}</w:t>
            </w:r>
          </w:p>
        </w:tc>
      </w:tr>
      <w:tr w:rsidR="00C07A62" w:rsidRPr="00A85913" w14:paraId="4E869BC1" w14:textId="77777777" w:rsidTr="00780916">
        <w:tc>
          <w:tcPr>
            <w:tcW w:w="707" w:type="pct"/>
            <w:vMerge/>
            <w:vAlign w:val="center"/>
          </w:tcPr>
          <w:p w14:paraId="5DFC69F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70" w:type="pct"/>
            <w:gridSpan w:val="7"/>
            <w:vAlign w:val="center"/>
          </w:tcPr>
          <w:p w14:paraId="377A50B8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667D69">
              <w:rPr>
                <w:rFonts w:ascii="Arial" w:hAnsi="Arial" w:cs="Arial"/>
                <w:b/>
                <w:sz w:val="24"/>
                <w:lang w:val="en-CA"/>
              </w:rPr>
              <w:t>Servo Calibration Sys.</w:t>
            </w:r>
          </w:p>
        </w:tc>
        <w:tc>
          <w:tcPr>
            <w:tcW w:w="457" w:type="pct"/>
            <w:vAlign w:val="center"/>
          </w:tcPr>
          <w:p w14:paraId="6A7785D2" w14:textId="2DFA705A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{{cs_tsc_check}}</w:t>
            </w:r>
          </w:p>
        </w:tc>
        <w:tc>
          <w:tcPr>
            <w:tcW w:w="1457" w:type="pct"/>
            <w:gridSpan w:val="8"/>
            <w:vAlign w:val="center"/>
          </w:tcPr>
          <w:p w14:paraId="0655C77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708" w:type="pct"/>
            <w:gridSpan w:val="2"/>
            <w:vAlign w:val="center"/>
          </w:tcPr>
          <w:p w14:paraId="23D21BF0" w14:textId="0A34DD41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{{cs_tqty}}</w:t>
            </w:r>
          </w:p>
        </w:tc>
      </w:tr>
      <w:tr w:rsidR="00C07A62" w:rsidRPr="00A85913" w14:paraId="09029021" w14:textId="77777777" w:rsidTr="00780916">
        <w:tc>
          <w:tcPr>
            <w:tcW w:w="707" w:type="pct"/>
            <w:vMerge/>
            <w:vAlign w:val="center"/>
          </w:tcPr>
          <w:p w14:paraId="1D122597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70" w:type="pct"/>
            <w:gridSpan w:val="7"/>
            <w:vMerge w:val="restart"/>
            <w:vAlign w:val="center"/>
          </w:tcPr>
          <w:p w14:paraId="5C38C99A" w14:textId="77777777" w:rsidR="00C07A62" w:rsidRPr="00667D69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7082C">
              <w:rPr>
                <w:rFonts w:ascii="Arial" w:hAnsi="Arial" w:cs="Arial"/>
                <w:b/>
                <w:sz w:val="24"/>
                <w:lang w:val="en-CA"/>
              </w:rPr>
              <w:t>Appl.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 w:rsidRPr="0087082C">
              <w:rPr>
                <w:rFonts w:ascii="Arial" w:hAnsi="Arial" w:cs="Arial"/>
                <w:b/>
                <w:sz w:val="24"/>
                <w:lang w:val="en-CA"/>
              </w:rPr>
              <w:t>Torque System Tool (30 or 44)</w:t>
            </w:r>
          </w:p>
        </w:tc>
        <w:tc>
          <w:tcPr>
            <w:tcW w:w="457" w:type="pct"/>
            <w:vMerge w:val="restart"/>
            <w:vAlign w:val="center"/>
          </w:tcPr>
          <w:p w14:paraId="099AF82F" w14:textId="61BA5598" w:rsidR="00C07A62" w:rsidRPr="00667D69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{{cs_tat_check}}</w:t>
            </w:r>
          </w:p>
        </w:tc>
        <w:tc>
          <w:tcPr>
            <w:tcW w:w="1457" w:type="pct"/>
            <w:gridSpan w:val="8"/>
            <w:vAlign w:val="center"/>
          </w:tcPr>
          <w:p w14:paraId="192FD162" w14:textId="77777777" w:rsidR="00C07A62" w:rsidRPr="008A2577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</w:t>
            </w:r>
            <w:r w:rsidRPr="008A2577">
              <w:rPr>
                <w:rFonts w:ascii="Arial" w:hAnsi="Arial" w:cs="Arial"/>
                <w:b/>
                <w:sz w:val="24"/>
                <w:lang w:val="en-CA"/>
              </w:rPr>
              <w:t>opy of Bottle</w:t>
            </w:r>
          </w:p>
        </w:tc>
        <w:tc>
          <w:tcPr>
            <w:tcW w:w="708" w:type="pct"/>
            <w:gridSpan w:val="2"/>
            <w:vAlign w:val="center"/>
          </w:tcPr>
          <w:p w14:paraId="5A8059D1" w14:textId="1F3059B5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{{cs_tcb}}</w:t>
            </w:r>
          </w:p>
        </w:tc>
      </w:tr>
      <w:tr w:rsidR="00C07A62" w:rsidRPr="00A85913" w14:paraId="296C04D0" w14:textId="77777777" w:rsidTr="00780916">
        <w:tc>
          <w:tcPr>
            <w:tcW w:w="707" w:type="pct"/>
            <w:vMerge/>
            <w:vAlign w:val="center"/>
          </w:tcPr>
          <w:p w14:paraId="425FF65D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70" w:type="pct"/>
            <w:gridSpan w:val="7"/>
            <w:vMerge/>
            <w:vAlign w:val="center"/>
          </w:tcPr>
          <w:p w14:paraId="767B265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457" w:type="pct"/>
            <w:vMerge/>
            <w:vAlign w:val="center"/>
          </w:tcPr>
          <w:p w14:paraId="6D7B18F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457" w:type="pct"/>
            <w:gridSpan w:val="8"/>
            <w:vAlign w:val="center"/>
          </w:tcPr>
          <w:p w14:paraId="267AC16F" w14:textId="77777777" w:rsidR="00C07A62" w:rsidRPr="008A2577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A2577">
              <w:rPr>
                <w:rFonts w:ascii="Arial" w:hAnsi="Arial" w:cs="Arial"/>
                <w:b/>
                <w:sz w:val="24"/>
                <w:lang w:val="en-CA"/>
              </w:rPr>
              <w:t>Copy of Neck</w:t>
            </w:r>
          </w:p>
        </w:tc>
        <w:tc>
          <w:tcPr>
            <w:tcW w:w="708" w:type="pct"/>
            <w:gridSpan w:val="2"/>
            <w:vAlign w:val="center"/>
          </w:tcPr>
          <w:p w14:paraId="4E5B8E39" w14:textId="12EFA9D7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{{cs_tcn}}</w:t>
            </w:r>
          </w:p>
        </w:tc>
      </w:tr>
      <w:tr w:rsidR="006B4B52" w:rsidRPr="00A85913" w14:paraId="26DD708D" w14:textId="77777777" w:rsidTr="006B4B52">
        <w:tc>
          <w:tcPr>
            <w:tcW w:w="707" w:type="pct"/>
            <w:vMerge/>
            <w:vAlign w:val="center"/>
          </w:tcPr>
          <w:p w14:paraId="30016CD1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41B84BD1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3" w:type="pct"/>
            <w:gridSpan w:val="14"/>
            <w:vAlign w:val="center"/>
          </w:tcPr>
          <w:p w14:paraId="56416C1D" w14:textId="77777777" w:rsidR="00C07A62" w:rsidRPr="00A85913" w:rsidRDefault="00C07A62" w:rsidP="00C07A62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C07A62" w:rsidRPr="00A85913" w14:paraId="0BC71515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183386CD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170BC578" w14:textId="77777777" w:rsidTr="006B4B52">
        <w:tc>
          <w:tcPr>
            <w:tcW w:w="707" w:type="pct"/>
            <w:vMerge w:val="restart"/>
            <w:vAlign w:val="center"/>
          </w:tcPr>
          <w:p w14:paraId="6F80795A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Cap Sorting</w:t>
            </w:r>
          </w:p>
        </w:tc>
        <w:tc>
          <w:tcPr>
            <w:tcW w:w="711" w:type="pct"/>
            <w:gridSpan w:val="2"/>
            <w:vAlign w:val="center"/>
          </w:tcPr>
          <w:p w14:paraId="2EBC70C6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Centrifugal</w:t>
            </w:r>
          </w:p>
        </w:tc>
        <w:tc>
          <w:tcPr>
            <w:tcW w:w="249" w:type="pct"/>
            <w:gridSpan w:val="2"/>
            <w:vAlign w:val="center"/>
          </w:tcPr>
          <w:p w14:paraId="0E3F382B" w14:textId="11568FDC" w:rsidR="00C07A62" w:rsidRPr="00A85913" w:rsidRDefault="00C07A62" w:rsidP="00C07A62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{{cs_csc_check}}</w:t>
            </w:r>
          </w:p>
        </w:tc>
        <w:tc>
          <w:tcPr>
            <w:tcW w:w="710" w:type="pct"/>
            <w:gridSpan w:val="3"/>
            <w:tcBorders>
              <w:bottom w:val="single" w:sz="4" w:space="0" w:color="auto"/>
            </w:tcBorders>
            <w:vAlign w:val="center"/>
          </w:tcPr>
          <w:p w14:paraId="2A5A941A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Vibratory Bowl (xmm)</w:t>
            </w:r>
          </w:p>
        </w:tc>
        <w:tc>
          <w:tcPr>
            <w:tcW w:w="872" w:type="pct"/>
            <w:gridSpan w:val="3"/>
            <w:tcBorders>
              <w:bottom w:val="single" w:sz="4" w:space="0" w:color="auto"/>
            </w:tcBorders>
            <w:vAlign w:val="center"/>
          </w:tcPr>
          <w:p w14:paraId="6FF0720C" w14:textId="43D08E46" w:rsidR="00C07A62" w:rsidRPr="00494586" w:rsidRDefault="00C07A62" w:rsidP="00C07A62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{{cs_csvb_check}}</w:t>
            </w:r>
          </w:p>
        </w:tc>
        <w:tc>
          <w:tcPr>
            <w:tcW w:w="791" w:type="pct"/>
            <w:gridSpan w:val="4"/>
            <w:vAlign w:val="center"/>
          </w:tcPr>
          <w:p w14:paraId="765436EF" w14:textId="77777777" w:rsidR="00C07A62" w:rsidRPr="00A85913" w:rsidRDefault="00C07A62" w:rsidP="00C07A62">
            <w:pPr>
              <w:pStyle w:val="ListParagraph"/>
              <w:ind w:left="342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</w:t>
            </w:r>
          </w:p>
        </w:tc>
        <w:tc>
          <w:tcPr>
            <w:tcW w:w="960" w:type="pct"/>
            <w:gridSpan w:val="4"/>
            <w:vAlign w:val="center"/>
          </w:tcPr>
          <w:p w14:paraId="17CC6357" w14:textId="376005DB" w:rsidR="00C07A62" w:rsidRPr="00A85913" w:rsidRDefault="00C07A62" w:rsidP="00C07A62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{{cs_cse_check}}</w:t>
            </w:r>
          </w:p>
        </w:tc>
      </w:tr>
      <w:tr w:rsidR="006B4B52" w:rsidRPr="00A85913" w14:paraId="06D5FEBB" w14:textId="77777777" w:rsidTr="006B4B52">
        <w:tc>
          <w:tcPr>
            <w:tcW w:w="707" w:type="pct"/>
            <w:vMerge/>
            <w:vAlign w:val="center"/>
          </w:tcPr>
          <w:p w14:paraId="39A33D4C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711" w:type="pct"/>
            <w:gridSpan w:val="2"/>
            <w:vAlign w:val="center"/>
          </w:tcPr>
          <w:p w14:paraId="467368F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Mechanical</w:t>
            </w:r>
          </w:p>
        </w:tc>
        <w:tc>
          <w:tcPr>
            <w:tcW w:w="249" w:type="pct"/>
            <w:gridSpan w:val="2"/>
            <w:vAlign w:val="center"/>
          </w:tcPr>
          <w:p w14:paraId="548FD70D" w14:textId="11EFC02A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{{cs_csm_check}}</w:t>
            </w:r>
          </w:p>
        </w:tc>
        <w:tc>
          <w:tcPr>
            <w:tcW w:w="3333" w:type="pct"/>
            <w:gridSpan w:val="14"/>
            <w:vAlign w:val="center"/>
          </w:tcPr>
          <w:p w14:paraId="482D244A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C07A62" w:rsidRPr="00A85913" w14:paraId="2430C1F5" w14:textId="77777777" w:rsidTr="00780916">
        <w:tc>
          <w:tcPr>
            <w:tcW w:w="707" w:type="pct"/>
            <w:vMerge/>
            <w:vAlign w:val="center"/>
          </w:tcPr>
          <w:p w14:paraId="5A9A093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52" w:type="pct"/>
            <w:gridSpan w:val="3"/>
            <w:vAlign w:val="center"/>
          </w:tcPr>
          <w:p w14:paraId="6260BFD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Docking Station</w:t>
            </w:r>
          </w:p>
        </w:tc>
        <w:tc>
          <w:tcPr>
            <w:tcW w:w="818" w:type="pct"/>
            <w:gridSpan w:val="4"/>
            <w:vAlign w:val="center"/>
          </w:tcPr>
          <w:p w14:paraId="34ADCAFE" w14:textId="07A44B1A" w:rsidR="00C07A62" w:rsidRPr="00A85913" w:rsidRDefault="00C07A62" w:rsidP="00C07A62">
            <w:pPr>
              <w:rPr>
                <w:rFonts w:ascii="MS Gothic" w:eastAsia="MS Gothic" w:hAnsi="MS Gothic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{{cs_csds_check}}</w:t>
            </w:r>
          </w:p>
        </w:tc>
        <w:tc>
          <w:tcPr>
            <w:tcW w:w="1914" w:type="pct"/>
            <w:gridSpan w:val="9"/>
            <w:vAlign w:val="center"/>
          </w:tcPr>
          <w:p w14:paraId="0A514B38" w14:textId="77777777" w:rsidR="00C07A62" w:rsidRPr="00A85913" w:rsidRDefault="00C07A62" w:rsidP="00C07A62">
            <w:pPr>
              <w:pStyle w:val="ListParagraph"/>
              <w:ind w:left="342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Acoustic Cover</w:t>
            </w:r>
          </w:p>
        </w:tc>
        <w:tc>
          <w:tcPr>
            <w:tcW w:w="708" w:type="pct"/>
            <w:gridSpan w:val="2"/>
            <w:vAlign w:val="center"/>
          </w:tcPr>
          <w:p w14:paraId="6BBF47C2" w14:textId="5C05D5AB" w:rsidR="00C07A62" w:rsidRPr="00A85913" w:rsidRDefault="00C07A62" w:rsidP="00C07A62">
            <w:pPr>
              <w:rPr>
                <w:rFonts w:ascii="MS Gothic" w:eastAsia="MS Gothic" w:hAnsi="MS Gothic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{{cs_csac_check}}</w:t>
            </w:r>
          </w:p>
        </w:tc>
      </w:tr>
      <w:tr w:rsidR="00C07A62" w:rsidRPr="00A85913" w14:paraId="3CEBE4D1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7D8D9DC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1CF701AD" w14:textId="77777777" w:rsidTr="006B4B52">
        <w:tc>
          <w:tcPr>
            <w:tcW w:w="707" w:type="pct"/>
            <w:vMerge w:val="restart"/>
            <w:vAlign w:val="center"/>
          </w:tcPr>
          <w:p w14:paraId="40B5FED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1" w:name="_Hlk35350679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Centering Device</w:t>
            </w:r>
          </w:p>
        </w:tc>
        <w:tc>
          <w:tcPr>
            <w:tcW w:w="711" w:type="pct"/>
            <w:gridSpan w:val="2"/>
            <w:vAlign w:val="center"/>
          </w:tcPr>
          <w:p w14:paraId="20FF556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249" w:type="pct"/>
            <w:gridSpan w:val="2"/>
            <w:vAlign w:val="center"/>
          </w:tcPr>
          <w:p w14:paraId="7E7D1B13" w14:textId="464E2231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{{cs_cdnone_check}}</w:t>
            </w:r>
          </w:p>
        </w:tc>
        <w:tc>
          <w:tcPr>
            <w:tcW w:w="379" w:type="pct"/>
            <w:gridSpan w:val="2"/>
            <w:vAlign w:val="center"/>
          </w:tcPr>
          <w:p w14:paraId="208497F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Cone</w:t>
            </w:r>
          </w:p>
        </w:tc>
        <w:tc>
          <w:tcPr>
            <w:tcW w:w="331" w:type="pct"/>
            <w:vAlign w:val="center"/>
          </w:tcPr>
          <w:p w14:paraId="19C7E14A" w14:textId="32D98C58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{{cs_cdc_check}}</w:t>
            </w:r>
          </w:p>
        </w:tc>
        <w:tc>
          <w:tcPr>
            <w:tcW w:w="1093" w:type="pct"/>
            <w:gridSpan w:val="4"/>
            <w:vAlign w:val="center"/>
          </w:tcPr>
          <w:p w14:paraId="241A8A95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Tube</w:t>
            </w:r>
          </w:p>
        </w:tc>
        <w:tc>
          <w:tcPr>
            <w:tcW w:w="824" w:type="pct"/>
            <w:gridSpan w:val="5"/>
            <w:vAlign w:val="center"/>
          </w:tcPr>
          <w:p w14:paraId="29434089" w14:textId="43BE2123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{{cs_cdt_check}}</w:t>
            </w:r>
          </w:p>
        </w:tc>
        <w:tc>
          <w:tcPr>
            <w:tcW w:w="376" w:type="pct"/>
            <w:vAlign w:val="center"/>
          </w:tcPr>
          <w:p w14:paraId="140F896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Neck</w:t>
            </w:r>
          </w:p>
        </w:tc>
        <w:tc>
          <w:tcPr>
            <w:tcW w:w="330" w:type="pct"/>
            <w:vAlign w:val="center"/>
          </w:tcPr>
          <w:p w14:paraId="3317391E" w14:textId="3AA15C50" w:rsidR="00C07A62" w:rsidRPr="00A85913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{{cs_cdn_check}}</w:t>
            </w:r>
          </w:p>
        </w:tc>
      </w:tr>
      <w:tr w:rsidR="006B4B52" w:rsidRPr="00A85913" w14:paraId="4F861E97" w14:textId="77777777" w:rsidTr="006B4B52">
        <w:trPr>
          <w:trHeight w:val="152"/>
        </w:trPr>
        <w:tc>
          <w:tcPr>
            <w:tcW w:w="707" w:type="pct"/>
            <w:vMerge/>
            <w:vAlign w:val="center"/>
          </w:tcPr>
          <w:p w14:paraId="4B081227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0FAD46E0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3" w:type="pct"/>
            <w:gridSpan w:val="14"/>
            <w:vAlign w:val="center"/>
          </w:tcPr>
          <w:p w14:paraId="0584B7A6" w14:textId="77777777" w:rsidR="00C07A62" w:rsidRPr="00A85913" w:rsidRDefault="00C07A62" w:rsidP="00C07A62">
            <w:pPr>
              <w:pStyle w:val="Default"/>
              <w:spacing w:after="24"/>
              <w:ind w:left="324"/>
              <w:rPr>
                <w:szCs w:val="20"/>
              </w:rPr>
            </w:pPr>
          </w:p>
        </w:tc>
      </w:tr>
      <w:bookmarkEnd w:id="21"/>
      <w:tr w:rsidR="00C07A62" w:rsidRPr="00A85913" w14:paraId="124116D7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6750650A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08622879" w14:textId="77777777" w:rsidTr="006B4B52">
        <w:tc>
          <w:tcPr>
            <w:tcW w:w="707" w:type="pct"/>
            <w:vMerge w:val="restart"/>
            <w:vAlign w:val="center"/>
          </w:tcPr>
          <w:p w14:paraId="6615E04A" w14:textId="77777777" w:rsidR="006B4B52" w:rsidRDefault="006B4B5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Tube</w:t>
            </w:r>
          </w:p>
          <w:p w14:paraId="704A5AD6" w14:textId="77777777" w:rsidR="006B4B52" w:rsidRPr="00A85913" w:rsidRDefault="006B4B5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Aligner</w:t>
            </w:r>
          </w:p>
        </w:tc>
        <w:tc>
          <w:tcPr>
            <w:tcW w:w="711" w:type="pct"/>
            <w:gridSpan w:val="2"/>
            <w:vAlign w:val="center"/>
          </w:tcPr>
          <w:p w14:paraId="6F8BA96B" w14:textId="77777777" w:rsidR="006B4B52" w:rsidRPr="00A85913" w:rsidRDefault="006B4B5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249" w:type="pct"/>
            <w:gridSpan w:val="2"/>
            <w:vAlign w:val="center"/>
          </w:tcPr>
          <w:p w14:paraId="5BEF5A71" w14:textId="4131499C" w:rsidR="006B4B52" w:rsidRPr="00A85913" w:rsidRDefault="006B4B5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{{cs_tanone_ch</w:t>
            </w:r>
            <w:r>
              <w:rPr>
                <w:rFonts w:ascii="Arial" w:hAnsi="Arial" w:cs="Arial"/>
                <w:lang w:val="en-CA"/>
              </w:rPr>
              <w:lastRenderedPageBreak/>
              <w:t>eck}}</w:t>
            </w:r>
          </w:p>
        </w:tc>
        <w:tc>
          <w:tcPr>
            <w:tcW w:w="379" w:type="pct"/>
            <w:gridSpan w:val="2"/>
            <w:vAlign w:val="center"/>
          </w:tcPr>
          <w:p w14:paraId="086D8289" w14:textId="77777777" w:rsidR="006B4B52" w:rsidRPr="00A85913" w:rsidRDefault="006B4B52" w:rsidP="00C07A6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lastRenderedPageBreak/>
              <w:t>Cone</w:t>
            </w:r>
          </w:p>
        </w:tc>
        <w:tc>
          <w:tcPr>
            <w:tcW w:w="331" w:type="pct"/>
            <w:vAlign w:val="center"/>
          </w:tcPr>
          <w:p w14:paraId="6C35814E" w14:textId="7BAE8701" w:rsidR="006B4B52" w:rsidRPr="00A85913" w:rsidRDefault="006B4B5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{{cs_tac_check}}</w:t>
            </w:r>
          </w:p>
        </w:tc>
        <w:tc>
          <w:tcPr>
            <w:tcW w:w="1093" w:type="pct"/>
            <w:gridSpan w:val="4"/>
            <w:vAlign w:val="center"/>
          </w:tcPr>
          <w:p w14:paraId="5BAE8EBC" w14:textId="77777777" w:rsidR="006B4B52" w:rsidRPr="00A85913" w:rsidRDefault="006B4B5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Grip &amp; Dive</w:t>
            </w:r>
          </w:p>
        </w:tc>
        <w:tc>
          <w:tcPr>
            <w:tcW w:w="824" w:type="pct"/>
            <w:gridSpan w:val="5"/>
            <w:tcBorders>
              <w:right w:val="nil"/>
            </w:tcBorders>
            <w:vAlign w:val="center"/>
          </w:tcPr>
          <w:p w14:paraId="52A6B6CF" w14:textId="40F3515D" w:rsidR="006B4B52" w:rsidRPr="00A85913" w:rsidRDefault="006B4B5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{{cs_tagd_check}}</w:t>
            </w:r>
          </w:p>
        </w:tc>
        <w:tc>
          <w:tcPr>
            <w:tcW w:w="706" w:type="pct"/>
            <w:gridSpan w:val="2"/>
            <w:tcBorders>
              <w:left w:val="nil"/>
            </w:tcBorders>
            <w:vAlign w:val="center"/>
          </w:tcPr>
          <w:p w14:paraId="42F33C6E" w14:textId="77777777" w:rsidR="006B4B52" w:rsidRPr="00A85913" w:rsidRDefault="006B4B52" w:rsidP="00C07A62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B4B52" w:rsidRPr="00A85913" w14:paraId="1A1641FB" w14:textId="77777777" w:rsidTr="006B4B52">
        <w:trPr>
          <w:trHeight w:val="152"/>
        </w:trPr>
        <w:tc>
          <w:tcPr>
            <w:tcW w:w="707" w:type="pct"/>
            <w:vMerge/>
            <w:vAlign w:val="center"/>
          </w:tcPr>
          <w:p w14:paraId="38B75BA3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6D434019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3" w:type="pct"/>
            <w:gridSpan w:val="14"/>
            <w:vAlign w:val="center"/>
          </w:tcPr>
          <w:p w14:paraId="47FEEEA6" w14:textId="77777777" w:rsidR="00C07A62" w:rsidRPr="00A85913" w:rsidRDefault="00C07A62" w:rsidP="00C07A62">
            <w:pPr>
              <w:pStyle w:val="Default"/>
              <w:spacing w:after="24"/>
              <w:ind w:left="324"/>
              <w:rPr>
                <w:szCs w:val="20"/>
              </w:rPr>
            </w:pPr>
          </w:p>
        </w:tc>
      </w:tr>
      <w:tr w:rsidR="00C07A62" w:rsidRPr="00A85913" w14:paraId="5CDD1CE7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62EDEE55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14F75136" w14:textId="77777777" w:rsidTr="00780916">
        <w:tc>
          <w:tcPr>
            <w:tcW w:w="707" w:type="pct"/>
            <w:vMerge w:val="restart"/>
            <w:vAlign w:val="center"/>
          </w:tcPr>
          <w:p w14:paraId="29AAA495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Bulk</w:t>
            </w:r>
          </w:p>
          <w:p w14:paraId="1278B9BB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feeder</w:t>
            </w:r>
          </w:p>
        </w:tc>
        <w:tc>
          <w:tcPr>
            <w:tcW w:w="711" w:type="pct"/>
            <w:gridSpan w:val="2"/>
            <w:vAlign w:val="center"/>
          </w:tcPr>
          <w:p w14:paraId="3C79E6FE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None</w:t>
            </w:r>
          </w:p>
        </w:tc>
        <w:tc>
          <w:tcPr>
            <w:tcW w:w="249" w:type="pct"/>
            <w:gridSpan w:val="2"/>
            <w:vAlign w:val="center"/>
          </w:tcPr>
          <w:p w14:paraId="2B9F709F" w14:textId="67802109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{{cs_bfnone_check}}</w:t>
            </w:r>
          </w:p>
        </w:tc>
        <w:tc>
          <w:tcPr>
            <w:tcW w:w="1422" w:type="pct"/>
            <w:gridSpan w:val="5"/>
            <w:vAlign w:val="center"/>
          </w:tcPr>
          <w:p w14:paraId="1EB04F24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Pedestal Vibratory</w:t>
            </w:r>
          </w:p>
        </w:tc>
        <w:tc>
          <w:tcPr>
            <w:tcW w:w="412" w:type="pct"/>
            <w:gridSpan w:val="3"/>
            <w:vAlign w:val="center"/>
          </w:tcPr>
          <w:p w14:paraId="6CD8E793" w14:textId="5170518E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{{cs_bfpv_check}}</w:t>
            </w:r>
          </w:p>
        </w:tc>
        <w:tc>
          <w:tcPr>
            <w:tcW w:w="791" w:type="pct"/>
            <w:gridSpan w:val="4"/>
            <w:vAlign w:val="center"/>
          </w:tcPr>
          <w:p w14:paraId="5838E7E4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 (Giraffe)</w:t>
            </w:r>
          </w:p>
        </w:tc>
        <w:tc>
          <w:tcPr>
            <w:tcW w:w="708" w:type="pct"/>
            <w:gridSpan w:val="2"/>
            <w:vAlign w:val="center"/>
          </w:tcPr>
          <w:p w14:paraId="1A24E87A" w14:textId="38F25598" w:rsidR="00C07A62" w:rsidRPr="00A85913" w:rsidRDefault="00C07A62" w:rsidP="00C07A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{{cs_bfeg_check}}</w:t>
            </w:r>
          </w:p>
        </w:tc>
      </w:tr>
      <w:tr w:rsidR="006B4B52" w:rsidRPr="00A85913" w14:paraId="778CC2D0" w14:textId="77777777" w:rsidTr="00780916">
        <w:tc>
          <w:tcPr>
            <w:tcW w:w="707" w:type="pct"/>
            <w:vMerge/>
            <w:vAlign w:val="center"/>
          </w:tcPr>
          <w:p w14:paraId="6EF343A1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Align w:val="center"/>
          </w:tcPr>
          <w:p w14:paraId="05766E7A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Capacity (ft</w:t>
            </w:r>
            <w:r w:rsidRPr="00A85913">
              <w:rPr>
                <w:rFonts w:ascii="Arial" w:hAnsi="Arial" w:cs="Arial"/>
                <w:b/>
                <w:sz w:val="24"/>
                <w:szCs w:val="24"/>
                <w:vertAlign w:val="superscript"/>
                <w:lang w:val="en-CA"/>
              </w:rPr>
              <w:t>3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)</w:t>
            </w:r>
          </w:p>
        </w:tc>
        <w:tc>
          <w:tcPr>
            <w:tcW w:w="710" w:type="pct"/>
            <w:gridSpan w:val="3"/>
            <w:vAlign w:val="center"/>
          </w:tcPr>
          <w:p w14:paraId="2B7902E2" w14:textId="3336444A" w:rsidR="00C07A62" w:rsidRPr="00A85913" w:rsidRDefault="00C07A62" w:rsidP="00C07A62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{{cs_bfc}}</w:t>
            </w:r>
          </w:p>
        </w:tc>
        <w:tc>
          <w:tcPr>
            <w:tcW w:w="1914" w:type="pct"/>
            <w:gridSpan w:val="9"/>
            <w:vAlign w:val="center"/>
          </w:tcPr>
          <w:p w14:paraId="5C70534B" w14:textId="77777777" w:rsidR="00C07A62" w:rsidRPr="0074444B" w:rsidRDefault="00C07A62" w:rsidP="00C07A6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74444B">
              <w:rPr>
                <w:rFonts w:ascii="Arial" w:hAnsi="Arial" w:cs="Arial"/>
                <w:b/>
                <w:sz w:val="24"/>
                <w:lang w:val="en-CA"/>
              </w:rPr>
              <w:t>Cover</w:t>
            </w:r>
          </w:p>
        </w:tc>
        <w:tc>
          <w:tcPr>
            <w:tcW w:w="708" w:type="pct"/>
            <w:gridSpan w:val="2"/>
            <w:vAlign w:val="center"/>
          </w:tcPr>
          <w:p w14:paraId="5C38511E" w14:textId="0FD0F997" w:rsidR="00C07A62" w:rsidRPr="0074444B" w:rsidRDefault="00C07A62" w:rsidP="00C07A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{{cs_bfc_check}}</w:t>
            </w:r>
          </w:p>
        </w:tc>
      </w:tr>
      <w:tr w:rsidR="006B4B52" w:rsidRPr="00A85913" w14:paraId="17B9435F" w14:textId="77777777" w:rsidTr="006B4B52">
        <w:trPr>
          <w:trHeight w:val="288"/>
        </w:trPr>
        <w:tc>
          <w:tcPr>
            <w:tcW w:w="707" w:type="pct"/>
            <w:vMerge/>
            <w:shd w:val="clear" w:color="auto" w:fill="D9D9D9" w:themeFill="background1" w:themeFillShade="D9"/>
            <w:vAlign w:val="center"/>
          </w:tcPr>
          <w:p w14:paraId="6E1A9A60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0DA1359C" w14:textId="77777777" w:rsidR="00C07A62" w:rsidRPr="00A85913" w:rsidRDefault="00C07A62" w:rsidP="00C07A62">
            <w:pPr>
              <w:pStyle w:val="Default"/>
              <w:spacing w:after="24"/>
              <w:ind w:left="324"/>
              <w:rPr>
                <w:szCs w:val="20"/>
              </w:rPr>
            </w:pPr>
            <w:r w:rsidRPr="00A85913">
              <w:rPr>
                <w:b/>
                <w:bCs/>
                <w:szCs w:val="20"/>
              </w:rPr>
              <w:t>Comments</w:t>
            </w:r>
          </w:p>
        </w:tc>
        <w:tc>
          <w:tcPr>
            <w:tcW w:w="3333" w:type="pct"/>
            <w:gridSpan w:val="14"/>
            <w:vAlign w:val="center"/>
          </w:tcPr>
          <w:p w14:paraId="7C926853" w14:textId="77777777" w:rsidR="00C07A62" w:rsidRPr="00A85913" w:rsidRDefault="00C07A62" w:rsidP="00C07A62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C07A62" w:rsidRPr="00A85913" w14:paraId="79324EF6" w14:textId="77777777" w:rsidTr="006B4B52">
        <w:trPr>
          <w:trHeight w:val="288"/>
        </w:trPr>
        <w:tc>
          <w:tcPr>
            <w:tcW w:w="707" w:type="pct"/>
            <w:shd w:val="clear" w:color="auto" w:fill="D9D9D9" w:themeFill="background1" w:themeFillShade="D9"/>
            <w:vAlign w:val="center"/>
          </w:tcPr>
          <w:p w14:paraId="395A59DF" w14:textId="77777777" w:rsidR="00C07A62" w:rsidRPr="00A85913" w:rsidRDefault="00C07A62" w:rsidP="00C07A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293" w:type="pct"/>
            <w:gridSpan w:val="18"/>
            <w:vAlign w:val="center"/>
          </w:tcPr>
          <w:p w14:paraId="5A3688FE" w14:textId="77777777" w:rsidR="00C07A62" w:rsidRPr="00A85913" w:rsidRDefault="00C07A62" w:rsidP="00C07A62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bookmarkEnd w:id="20"/>
    <w:p w14:paraId="1A0C39A4" w14:textId="63553E55" w:rsidR="006134BA" w:rsidRPr="0080097A" w:rsidRDefault="00623ED3" w:rsidP="00623ED3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Belt</w:t>
      </w:r>
      <w:r w:rsidR="001A48C0" w:rsidRPr="0080097A">
        <w:rPr>
          <w:sz w:val="22"/>
          <w:szCs w:val="22"/>
          <w:lang w:val="en-CA"/>
        </w:rPr>
        <w:t>S</w:t>
      </w:r>
      <w:r w:rsidRPr="0080097A">
        <w:rPr>
          <w:sz w:val="22"/>
          <w:szCs w:val="22"/>
          <w:lang w:val="en-CA"/>
        </w:rPr>
        <w:t>tar</w:t>
      </w:r>
      <w:r w:rsidR="005F7FB2" w:rsidRPr="0080097A">
        <w:rPr>
          <w:sz w:val="22"/>
          <w:szCs w:val="22"/>
          <w:lang w:val="en-CA"/>
        </w:rPr>
        <w:t xml:space="preserve"> </w:t>
      </w:r>
      <w:r w:rsidR="005F7FB2" w:rsidRPr="0080097A">
        <w:rPr>
          <w:sz w:val="22"/>
          <w:szCs w:val="22"/>
        </w:rPr>
        <w:t>System Specifications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2"/>
        <w:gridCol w:w="887"/>
        <w:gridCol w:w="106"/>
        <w:gridCol w:w="270"/>
        <w:gridCol w:w="805"/>
        <w:gridCol w:w="542"/>
        <w:gridCol w:w="712"/>
        <w:gridCol w:w="164"/>
        <w:gridCol w:w="419"/>
        <w:gridCol w:w="840"/>
        <w:gridCol w:w="626"/>
        <w:gridCol w:w="704"/>
        <w:gridCol w:w="499"/>
        <w:gridCol w:w="630"/>
        <w:gridCol w:w="101"/>
        <w:gridCol w:w="80"/>
        <w:gridCol w:w="538"/>
        <w:gridCol w:w="140"/>
        <w:gridCol w:w="1209"/>
      </w:tblGrid>
      <w:tr w:rsidR="00655505" w:rsidRPr="00A85913" w14:paraId="03B155A8" w14:textId="77777777" w:rsidTr="00655505">
        <w:trPr>
          <w:cantSplit/>
        </w:trPr>
        <w:tc>
          <w:tcPr>
            <w:tcW w:w="3750" w:type="pct"/>
            <w:gridSpan w:val="13"/>
            <w:shd w:val="clear" w:color="auto" w:fill="E0E0E0"/>
          </w:tcPr>
          <w:p w14:paraId="1A97B189" w14:textId="77777777" w:rsidR="00655505" w:rsidRPr="00A85913" w:rsidRDefault="00655505" w:rsidP="009C2BD2">
            <w:pPr>
              <w:pStyle w:val="Heading1"/>
            </w:pPr>
            <w:r w:rsidRPr="004817C3">
              <w:t>BeltStar System Specifications</w:t>
            </w:r>
            <w:r>
              <w:t xml:space="preserve"> – Cap or Torque</w:t>
            </w:r>
          </w:p>
        </w:tc>
        <w:tc>
          <w:tcPr>
            <w:tcW w:w="625" w:type="pct"/>
            <w:gridSpan w:val="4"/>
            <w:shd w:val="clear" w:color="auto" w:fill="auto"/>
          </w:tcPr>
          <w:p w14:paraId="67742723" w14:textId="10111DDB" w:rsidR="00655505" w:rsidRPr="00655505" w:rsidRDefault="00655505" w:rsidP="009C2BD2">
            <w:pPr>
              <w:pStyle w:val="Heading1"/>
              <w:rPr>
                <w:color w:val="auto"/>
                <w:sz w:val="24"/>
                <w:szCs w:val="24"/>
              </w:rPr>
            </w:pPr>
            <w:r w:rsidRPr="00655505"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625" w:type="pct"/>
            <w:gridSpan w:val="2"/>
            <w:shd w:val="clear" w:color="auto" w:fill="auto"/>
          </w:tcPr>
          <w:p w14:paraId="620C0F3C" w14:textId="35040AFB" w:rsidR="00655505" w:rsidRPr="00655505" w:rsidRDefault="00655505" w:rsidP="00655505">
            <w:pPr>
              <w:pStyle w:val="Heading1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{{bs_none_check}}</w:t>
            </w:r>
          </w:p>
        </w:tc>
      </w:tr>
      <w:tr w:rsidR="006B4B52" w:rsidRPr="00A85913" w14:paraId="018AAC4D" w14:textId="77777777" w:rsidTr="00BA2780">
        <w:tc>
          <w:tcPr>
            <w:tcW w:w="705" w:type="pct"/>
            <w:vMerge w:val="restart"/>
            <w:vAlign w:val="center"/>
          </w:tcPr>
          <w:p w14:paraId="452FADE0" w14:textId="77777777" w:rsidR="005A1E85" w:rsidRPr="00A85913" w:rsidRDefault="005A1E85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Cap Placement</w:t>
            </w:r>
          </w:p>
        </w:tc>
        <w:tc>
          <w:tcPr>
            <w:tcW w:w="958" w:type="pct"/>
            <w:gridSpan w:val="4"/>
            <w:tcBorders>
              <w:bottom w:val="single" w:sz="4" w:space="0" w:color="auto"/>
            </w:tcBorders>
            <w:vAlign w:val="center"/>
          </w:tcPr>
          <w:p w14:paraId="512E4BC8" w14:textId="77777777" w:rsidR="005A1E85" w:rsidRPr="00A85913" w:rsidRDefault="005A1E85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581" w:type="pct"/>
            <w:gridSpan w:val="2"/>
            <w:vAlign w:val="center"/>
          </w:tcPr>
          <w:p w14:paraId="781E1696" w14:textId="35656292" w:rsidR="005A1E85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{{bs_cpnone_check}}</w:t>
            </w:r>
          </w:p>
        </w:tc>
        <w:tc>
          <w:tcPr>
            <w:tcW w:w="659" w:type="pct"/>
            <w:gridSpan w:val="3"/>
            <w:tcBorders>
              <w:bottom w:val="single" w:sz="4" w:space="0" w:color="auto"/>
            </w:tcBorders>
            <w:vAlign w:val="center"/>
          </w:tcPr>
          <w:p w14:paraId="35557E04" w14:textId="77777777" w:rsidR="005A1E85" w:rsidRPr="00A85913" w:rsidRDefault="005A1E85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Belts – on the fly</w:t>
            </w:r>
          </w:p>
        </w:tc>
        <w:tc>
          <w:tcPr>
            <w:tcW w:w="616" w:type="pct"/>
            <w:gridSpan w:val="2"/>
            <w:vAlign w:val="center"/>
          </w:tcPr>
          <w:p w14:paraId="2BD02D4E" w14:textId="6D151040" w:rsidR="005A1E85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{{bs_cpbo_check}}</w:t>
            </w:r>
          </w:p>
        </w:tc>
        <w:tc>
          <w:tcPr>
            <w:tcW w:w="52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D89C" w14:textId="77777777" w:rsidR="005A1E85" w:rsidRPr="00A85913" w:rsidRDefault="005A1E85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AC</w:t>
            </w:r>
          </w:p>
        </w:tc>
        <w:tc>
          <w:tcPr>
            <w:tcW w:w="958" w:type="pct"/>
            <w:gridSpan w:val="5"/>
            <w:tcBorders>
              <w:left w:val="single" w:sz="4" w:space="0" w:color="auto"/>
            </w:tcBorders>
            <w:vAlign w:val="center"/>
          </w:tcPr>
          <w:p w14:paraId="5EBC86C2" w14:textId="2ABBD069" w:rsidR="005A1E85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{{bs_cpac_check}}</w:t>
            </w:r>
          </w:p>
        </w:tc>
      </w:tr>
      <w:tr w:rsidR="006B4B52" w:rsidRPr="00A85913" w14:paraId="69B496AC" w14:textId="77777777" w:rsidTr="00655505">
        <w:tc>
          <w:tcPr>
            <w:tcW w:w="705" w:type="pct"/>
            <w:vMerge/>
          </w:tcPr>
          <w:p w14:paraId="4000C80F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58" w:type="pct"/>
            <w:gridSpan w:val="4"/>
            <w:shd w:val="clear" w:color="auto" w:fill="D9D9D9" w:themeFill="background1" w:themeFillShade="D9"/>
            <w:vAlign w:val="center"/>
          </w:tcPr>
          <w:p w14:paraId="7907C93B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7" w:type="pct"/>
            <w:gridSpan w:val="14"/>
          </w:tcPr>
          <w:p w14:paraId="3ABFC350" w14:textId="77777777" w:rsidR="00986814" w:rsidRPr="00A85913" w:rsidRDefault="00986814" w:rsidP="00065A7E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CD6843" w:rsidRPr="00A85913" w14:paraId="72296823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</w:tcPr>
          <w:p w14:paraId="500530AE" w14:textId="77777777" w:rsidR="00CD6843" w:rsidRPr="00A85913" w:rsidRDefault="00CD6843" w:rsidP="00065A7E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4E388CFB" w14:textId="77777777" w:rsidTr="00655505">
        <w:tc>
          <w:tcPr>
            <w:tcW w:w="705" w:type="pct"/>
            <w:vMerge w:val="restart"/>
            <w:vAlign w:val="center"/>
          </w:tcPr>
          <w:p w14:paraId="398CFA41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Torque</w:t>
            </w:r>
          </w:p>
        </w:tc>
        <w:tc>
          <w:tcPr>
            <w:tcW w:w="460" w:type="pct"/>
            <w:gridSpan w:val="2"/>
            <w:vAlign w:val="center"/>
          </w:tcPr>
          <w:p w14:paraId="70696D0C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Air motor</w:t>
            </w:r>
          </w:p>
        </w:tc>
        <w:tc>
          <w:tcPr>
            <w:tcW w:w="498" w:type="pct"/>
            <w:gridSpan w:val="2"/>
            <w:vAlign w:val="center"/>
          </w:tcPr>
          <w:p w14:paraId="1789529C" w14:textId="1A1C1F0E" w:rsidR="00986814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{{bs_tam_check}}</w:t>
            </w:r>
          </w:p>
        </w:tc>
        <w:tc>
          <w:tcPr>
            <w:tcW w:w="657" w:type="pct"/>
            <w:gridSpan w:val="3"/>
            <w:vAlign w:val="center"/>
          </w:tcPr>
          <w:p w14:paraId="0A32D7DB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Magnet clutch</w:t>
            </w:r>
          </w:p>
        </w:tc>
        <w:tc>
          <w:tcPr>
            <w:tcW w:w="583" w:type="pct"/>
            <w:gridSpan w:val="2"/>
            <w:tcBorders>
              <w:bottom w:val="single" w:sz="4" w:space="0" w:color="auto"/>
            </w:tcBorders>
            <w:vAlign w:val="center"/>
          </w:tcPr>
          <w:p w14:paraId="5B8FB457" w14:textId="1C3C3A54" w:rsidR="00986814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{{bs_tmc_check}}</w:t>
            </w:r>
          </w:p>
        </w:tc>
        <w:tc>
          <w:tcPr>
            <w:tcW w:w="616" w:type="pct"/>
            <w:gridSpan w:val="2"/>
            <w:tcBorders>
              <w:bottom w:val="single" w:sz="4" w:space="0" w:color="auto"/>
            </w:tcBorders>
            <w:vAlign w:val="center"/>
          </w:tcPr>
          <w:p w14:paraId="330647E5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Servo</w:t>
            </w:r>
          </w:p>
        </w:tc>
        <w:tc>
          <w:tcPr>
            <w:tcW w:w="523" w:type="pct"/>
            <w:gridSpan w:val="2"/>
            <w:tcBorders>
              <w:bottom w:val="single" w:sz="4" w:space="0" w:color="auto"/>
            </w:tcBorders>
            <w:vAlign w:val="center"/>
          </w:tcPr>
          <w:p w14:paraId="1300F150" w14:textId="0FC07F21" w:rsidR="00986814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{{bs_ts_check}}</w:t>
            </w:r>
          </w:p>
        </w:tc>
        <w:tc>
          <w:tcPr>
            <w:tcW w:w="398" w:type="pct"/>
            <w:gridSpan w:val="4"/>
            <w:tcBorders>
              <w:bottom w:val="single" w:sz="4" w:space="0" w:color="auto"/>
            </w:tcBorders>
            <w:vAlign w:val="center"/>
          </w:tcPr>
          <w:p w14:paraId="26364ABA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Belts</w:t>
            </w:r>
          </w:p>
        </w:tc>
        <w:tc>
          <w:tcPr>
            <w:tcW w:w="560" w:type="pct"/>
            <w:vAlign w:val="center"/>
          </w:tcPr>
          <w:p w14:paraId="0BDD920C" w14:textId="7A3C5115" w:rsidR="00986814" w:rsidRPr="00A85913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{{bs_tb_check}}</w:t>
            </w:r>
          </w:p>
        </w:tc>
      </w:tr>
      <w:tr w:rsidR="006B4B52" w:rsidRPr="00A85913" w14:paraId="14EBE4A2" w14:textId="77777777" w:rsidTr="00655505">
        <w:tc>
          <w:tcPr>
            <w:tcW w:w="705" w:type="pct"/>
            <w:vMerge/>
            <w:vAlign w:val="center"/>
          </w:tcPr>
          <w:p w14:paraId="6A8562FB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15" w:type="pct"/>
            <w:gridSpan w:val="7"/>
            <w:vAlign w:val="center"/>
          </w:tcPr>
          <w:p w14:paraId="1A33234F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Torque Range (in-lbs)</w:t>
            </w:r>
          </w:p>
        </w:tc>
        <w:tc>
          <w:tcPr>
            <w:tcW w:w="1199" w:type="pct"/>
            <w:gridSpan w:val="4"/>
            <w:tcBorders>
              <w:right w:val="nil"/>
            </w:tcBorders>
            <w:vAlign w:val="center"/>
          </w:tcPr>
          <w:p w14:paraId="36DE454C" w14:textId="771059AF" w:rsidR="00986814" w:rsidRPr="003C1B67" w:rsidRDefault="004C4DB9" w:rsidP="004C4DB9">
            <w:pPr>
              <w:pStyle w:val="Default"/>
              <w:spacing w:after="24"/>
              <w:rPr>
                <w:szCs w:val="20"/>
              </w:rPr>
            </w:pPr>
            <w:r>
              <w:rPr>
                <w:szCs w:val="20"/>
              </w:rPr>
              <w:t>{{bs_ttr}}</w:t>
            </w:r>
          </w:p>
        </w:tc>
        <w:tc>
          <w:tcPr>
            <w:tcW w:w="921" w:type="pct"/>
            <w:gridSpan w:val="6"/>
            <w:tcBorders>
              <w:left w:val="nil"/>
              <w:right w:val="single" w:sz="4" w:space="0" w:color="auto"/>
            </w:tcBorders>
            <w:vAlign w:val="center"/>
          </w:tcPr>
          <w:p w14:paraId="081545E9" w14:textId="77777777" w:rsidR="00986814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AC motor DC Brake</w:t>
            </w:r>
          </w:p>
        </w:tc>
        <w:tc>
          <w:tcPr>
            <w:tcW w:w="560" w:type="pct"/>
            <w:tcBorders>
              <w:left w:val="single" w:sz="4" w:space="0" w:color="auto"/>
            </w:tcBorders>
            <w:vAlign w:val="center"/>
          </w:tcPr>
          <w:p w14:paraId="3327B232" w14:textId="108CD529" w:rsidR="00986814" w:rsidRPr="00A85913" w:rsidRDefault="004C4DB9" w:rsidP="004C4DB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{{bs_tadb_check}}</w:t>
            </w:r>
          </w:p>
        </w:tc>
      </w:tr>
      <w:tr w:rsidR="006B4B52" w:rsidRPr="00A85913" w14:paraId="1F69DCA2" w14:textId="77777777" w:rsidTr="00655505">
        <w:tc>
          <w:tcPr>
            <w:tcW w:w="705" w:type="pct"/>
            <w:vMerge/>
            <w:vAlign w:val="center"/>
          </w:tcPr>
          <w:p w14:paraId="38AEE4BB" w14:textId="77777777" w:rsidR="008D5F30" w:rsidRPr="00A85913" w:rsidRDefault="008D5F30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58" w:type="pct"/>
            <w:gridSpan w:val="4"/>
            <w:vAlign w:val="center"/>
          </w:tcPr>
          <w:p w14:paraId="2889B785" w14:textId="77777777" w:rsidR="008D5F30" w:rsidRPr="00A85913" w:rsidRDefault="008D5F30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Feedback</w:t>
            </w:r>
          </w:p>
        </w:tc>
        <w:tc>
          <w:tcPr>
            <w:tcW w:w="657" w:type="pct"/>
            <w:gridSpan w:val="3"/>
            <w:vAlign w:val="center"/>
          </w:tcPr>
          <w:p w14:paraId="46523E23" w14:textId="16F9BCD9" w:rsidR="008D5F30" w:rsidRPr="00A85913" w:rsidRDefault="004C4DB9" w:rsidP="004C4DB9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{{bs_tf_check}}</w:t>
            </w:r>
          </w:p>
        </w:tc>
        <w:tc>
          <w:tcPr>
            <w:tcW w:w="2120" w:type="pct"/>
            <w:gridSpan w:val="10"/>
            <w:tcBorders>
              <w:right w:val="single" w:sz="4" w:space="0" w:color="auto"/>
            </w:tcBorders>
            <w:vAlign w:val="center"/>
          </w:tcPr>
          <w:p w14:paraId="4E6A189B" w14:textId="77777777" w:rsidR="008D5F30" w:rsidRPr="00A85913" w:rsidRDefault="008D5F30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 xml:space="preserve">HMI Adj. Torque </w:t>
            </w:r>
          </w:p>
        </w:tc>
        <w:tc>
          <w:tcPr>
            <w:tcW w:w="560" w:type="pct"/>
            <w:tcBorders>
              <w:left w:val="single" w:sz="4" w:space="0" w:color="auto"/>
            </w:tcBorders>
            <w:vAlign w:val="center"/>
          </w:tcPr>
          <w:p w14:paraId="573ECDCC" w14:textId="0170B160" w:rsidR="008D5F30" w:rsidRPr="00A85913" w:rsidRDefault="004C4DB9" w:rsidP="004C4DB9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{{bs_tht_check}}</w:t>
            </w:r>
          </w:p>
        </w:tc>
      </w:tr>
      <w:tr w:rsidR="006B4B52" w:rsidRPr="00A85913" w14:paraId="6DB5ECB8" w14:textId="77777777" w:rsidTr="00655505">
        <w:tc>
          <w:tcPr>
            <w:tcW w:w="705" w:type="pct"/>
            <w:vMerge/>
            <w:vAlign w:val="center"/>
          </w:tcPr>
          <w:p w14:paraId="3B41FE4E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15" w:type="pct"/>
            <w:gridSpan w:val="7"/>
            <w:vMerge w:val="restart"/>
            <w:vAlign w:val="center"/>
          </w:tcPr>
          <w:p w14:paraId="6DC5CCCD" w14:textId="77777777" w:rsidR="00986814" w:rsidRPr="00667D69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7082C">
              <w:rPr>
                <w:rFonts w:ascii="Arial" w:hAnsi="Arial" w:cs="Arial"/>
                <w:b/>
                <w:sz w:val="24"/>
                <w:lang w:val="en-CA"/>
              </w:rPr>
              <w:t>Appl.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 w:rsidRPr="0087082C">
              <w:rPr>
                <w:rFonts w:ascii="Arial" w:hAnsi="Arial" w:cs="Arial"/>
                <w:b/>
                <w:sz w:val="24"/>
                <w:lang w:val="en-CA"/>
              </w:rPr>
              <w:t>Torque System Tool (</w:t>
            </w:r>
            <w:r>
              <w:rPr>
                <w:rFonts w:ascii="Arial" w:hAnsi="Arial" w:cs="Arial"/>
                <w:b/>
                <w:sz w:val="24"/>
                <w:lang w:val="en-CA"/>
              </w:rPr>
              <w:t>30 or 44</w:t>
            </w:r>
            <w:r w:rsidRPr="0087082C">
              <w:rPr>
                <w:rFonts w:ascii="Arial" w:hAnsi="Arial" w:cs="Arial"/>
                <w:b/>
                <w:sz w:val="24"/>
                <w:lang w:val="en-CA"/>
              </w:rPr>
              <w:t>)</w:t>
            </w:r>
          </w:p>
        </w:tc>
        <w:tc>
          <w:tcPr>
            <w:tcW w:w="873" w:type="pct"/>
            <w:gridSpan w:val="3"/>
            <w:vMerge w:val="restart"/>
            <w:vAlign w:val="center"/>
          </w:tcPr>
          <w:p w14:paraId="584EC5D7" w14:textId="77777777" w:rsidR="00986814" w:rsidRPr="00667D69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47" w:type="pct"/>
            <w:gridSpan w:val="7"/>
            <w:vAlign w:val="center"/>
          </w:tcPr>
          <w:p w14:paraId="61089C33" w14:textId="77777777" w:rsidR="00986814" w:rsidRPr="008A2577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</w:t>
            </w:r>
            <w:r w:rsidRPr="008A2577">
              <w:rPr>
                <w:rFonts w:ascii="Arial" w:hAnsi="Arial" w:cs="Arial"/>
                <w:b/>
                <w:sz w:val="24"/>
                <w:lang w:val="en-CA"/>
              </w:rPr>
              <w:t>opy of Bottle</w:t>
            </w:r>
          </w:p>
        </w:tc>
        <w:tc>
          <w:tcPr>
            <w:tcW w:w="560" w:type="pct"/>
            <w:vAlign w:val="center"/>
          </w:tcPr>
          <w:p w14:paraId="225D3B3A" w14:textId="33718FBF" w:rsidR="00986814" w:rsidRPr="00A85913" w:rsidRDefault="004C4DB9" w:rsidP="004C4DB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{{bs_tcb}}</w:t>
            </w:r>
          </w:p>
        </w:tc>
      </w:tr>
      <w:tr w:rsidR="006B4B52" w:rsidRPr="00A85913" w14:paraId="31FCA3C2" w14:textId="77777777" w:rsidTr="00655505">
        <w:tc>
          <w:tcPr>
            <w:tcW w:w="705" w:type="pct"/>
            <w:vMerge/>
            <w:vAlign w:val="center"/>
          </w:tcPr>
          <w:p w14:paraId="77474813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15" w:type="pct"/>
            <w:gridSpan w:val="7"/>
            <w:vMerge/>
            <w:vAlign w:val="center"/>
          </w:tcPr>
          <w:p w14:paraId="04A4FD36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873" w:type="pct"/>
            <w:gridSpan w:val="3"/>
            <w:vMerge/>
            <w:vAlign w:val="center"/>
          </w:tcPr>
          <w:p w14:paraId="4892C148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247" w:type="pct"/>
            <w:gridSpan w:val="7"/>
            <w:vAlign w:val="center"/>
          </w:tcPr>
          <w:p w14:paraId="410DB7A1" w14:textId="77777777" w:rsidR="00986814" w:rsidRPr="008A2577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A2577">
              <w:rPr>
                <w:rFonts w:ascii="Arial" w:hAnsi="Arial" w:cs="Arial"/>
                <w:b/>
                <w:sz w:val="24"/>
                <w:lang w:val="en-CA"/>
              </w:rPr>
              <w:t>Copy of Neck</w:t>
            </w:r>
          </w:p>
        </w:tc>
        <w:tc>
          <w:tcPr>
            <w:tcW w:w="560" w:type="pct"/>
            <w:vAlign w:val="center"/>
          </w:tcPr>
          <w:p w14:paraId="464A7879" w14:textId="691B2FD9" w:rsidR="00986814" w:rsidRPr="00A85913" w:rsidRDefault="004C4DB9" w:rsidP="004C4DB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{{bs_tcn}}</w:t>
            </w:r>
          </w:p>
        </w:tc>
      </w:tr>
      <w:tr w:rsidR="006B4B52" w:rsidRPr="00A85913" w14:paraId="12533DD8" w14:textId="77777777" w:rsidTr="00655505">
        <w:tc>
          <w:tcPr>
            <w:tcW w:w="705" w:type="pct"/>
            <w:vMerge/>
          </w:tcPr>
          <w:p w14:paraId="44230F3C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58" w:type="pct"/>
            <w:gridSpan w:val="4"/>
            <w:shd w:val="clear" w:color="auto" w:fill="D9D9D9" w:themeFill="background1" w:themeFillShade="D9"/>
            <w:vAlign w:val="center"/>
          </w:tcPr>
          <w:p w14:paraId="100C4EC3" w14:textId="77777777" w:rsidR="00986814" w:rsidRPr="00A85913" w:rsidRDefault="00986814" w:rsidP="00065A7E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37" w:type="pct"/>
            <w:gridSpan w:val="14"/>
          </w:tcPr>
          <w:p w14:paraId="433639C6" w14:textId="77777777" w:rsidR="00986814" w:rsidRPr="00A85913" w:rsidRDefault="00986814" w:rsidP="00065A7E">
            <w:pPr>
              <w:pStyle w:val="Default"/>
              <w:numPr>
                <w:ilvl w:val="0"/>
                <w:numId w:val="10"/>
              </w:numPr>
              <w:spacing w:after="24"/>
              <w:ind w:left="324"/>
              <w:rPr>
                <w:szCs w:val="20"/>
              </w:rPr>
            </w:pPr>
          </w:p>
        </w:tc>
      </w:tr>
      <w:tr w:rsidR="00CD6843" w:rsidRPr="00A85913" w14:paraId="06D31812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</w:tcPr>
          <w:p w14:paraId="1E7843F0" w14:textId="77777777" w:rsidR="00CD6843" w:rsidRPr="00A85913" w:rsidRDefault="00CD6843" w:rsidP="00065A7E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1F348232" w14:textId="77777777" w:rsidTr="006B4B52">
        <w:tc>
          <w:tcPr>
            <w:tcW w:w="705" w:type="pct"/>
            <w:vAlign w:val="center"/>
          </w:tcPr>
          <w:p w14:paraId="6B4F21C2" w14:textId="77777777" w:rsidR="005A1E85" w:rsidRPr="00A85913" w:rsidRDefault="005A1E85" w:rsidP="00053A63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Cap Sorting</w:t>
            </w:r>
          </w:p>
        </w:tc>
        <w:tc>
          <w:tcPr>
            <w:tcW w:w="585" w:type="pct"/>
            <w:gridSpan w:val="3"/>
            <w:vAlign w:val="center"/>
          </w:tcPr>
          <w:p w14:paraId="55CF0AA8" w14:textId="77777777" w:rsidR="005A1E85" w:rsidRPr="00A85913" w:rsidRDefault="005A1E85" w:rsidP="00053A6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Elevator</w:t>
            </w:r>
          </w:p>
        </w:tc>
        <w:tc>
          <w:tcPr>
            <w:tcW w:w="624" w:type="pct"/>
            <w:gridSpan w:val="2"/>
            <w:vAlign w:val="center"/>
          </w:tcPr>
          <w:p w14:paraId="02D8C08D" w14:textId="60DA76BA" w:rsidR="005A1E85" w:rsidRPr="00A85913" w:rsidRDefault="004C4DB9" w:rsidP="004C4DB9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{{bs_cse_check}}</w:t>
            </w:r>
          </w:p>
        </w:tc>
        <w:tc>
          <w:tcPr>
            <w:tcW w:w="1605" w:type="pct"/>
            <w:gridSpan w:val="6"/>
            <w:vAlign w:val="center"/>
          </w:tcPr>
          <w:p w14:paraId="505F9BD1" w14:textId="77777777" w:rsidR="005A1E85" w:rsidRPr="00A85913" w:rsidRDefault="005A1E85" w:rsidP="00053A63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Docking Station</w:t>
            </w:r>
          </w:p>
        </w:tc>
        <w:tc>
          <w:tcPr>
            <w:tcW w:w="570" w:type="pct"/>
            <w:gridSpan w:val="3"/>
            <w:vAlign w:val="center"/>
          </w:tcPr>
          <w:p w14:paraId="7EE97C69" w14:textId="42684D24" w:rsidR="005A1E85" w:rsidRPr="005A1E85" w:rsidRDefault="004C4DB9" w:rsidP="004C4DB9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{{bs_csds_check}}</w:t>
            </w:r>
          </w:p>
        </w:tc>
        <w:tc>
          <w:tcPr>
            <w:tcW w:w="911" w:type="pct"/>
            <w:gridSpan w:val="4"/>
            <w:vAlign w:val="center"/>
          </w:tcPr>
          <w:p w14:paraId="448436BB" w14:textId="77777777" w:rsidR="005A1E85" w:rsidRPr="00A85913" w:rsidRDefault="005A1E85" w:rsidP="00053A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053A63" w:rsidRPr="00A85913" w14:paraId="35DAE2E3" w14:textId="77777777" w:rsidTr="006B4B52">
        <w:tc>
          <w:tcPr>
            <w:tcW w:w="5000" w:type="pct"/>
            <w:gridSpan w:val="19"/>
            <w:shd w:val="clear" w:color="auto" w:fill="D9D9D9" w:themeFill="background1" w:themeFillShade="D9"/>
          </w:tcPr>
          <w:p w14:paraId="3C737EF9" w14:textId="77777777" w:rsidR="00053A63" w:rsidRPr="00A85913" w:rsidRDefault="00053A63" w:rsidP="00053A63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17B24DEA" w14:textId="77777777" w:rsidTr="006B4B52">
        <w:trPr>
          <w:trHeight w:val="288"/>
        </w:trPr>
        <w:tc>
          <w:tcPr>
            <w:tcW w:w="705" w:type="pct"/>
            <w:shd w:val="clear" w:color="auto" w:fill="auto"/>
          </w:tcPr>
          <w:p w14:paraId="293EDC6F" w14:textId="77777777" w:rsidR="00053A63" w:rsidRPr="00A85913" w:rsidRDefault="00053A63" w:rsidP="00053A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Motorized Adj.</w:t>
            </w:r>
          </w:p>
        </w:tc>
        <w:tc>
          <w:tcPr>
            <w:tcW w:w="411" w:type="pct"/>
          </w:tcPr>
          <w:p w14:paraId="6B9B4A1D" w14:textId="77777777" w:rsidR="00053A63" w:rsidRPr="0047795F" w:rsidRDefault="00053A63" w:rsidP="00053A6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47795F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1398" w:type="pct"/>
            <w:gridSpan w:val="7"/>
            <w:vAlign w:val="center"/>
          </w:tcPr>
          <w:p w14:paraId="3F7738CA" w14:textId="30766904" w:rsidR="00053A63" w:rsidRPr="0047795F" w:rsidRDefault="004C4DB9" w:rsidP="004C4DB9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{{bs_manone_check}}</w:t>
            </w:r>
          </w:p>
        </w:tc>
        <w:tc>
          <w:tcPr>
            <w:tcW w:w="1612" w:type="pct"/>
            <w:gridSpan w:val="7"/>
          </w:tcPr>
          <w:p w14:paraId="5BCA79C5" w14:textId="77777777" w:rsidR="00053A63" w:rsidRPr="0047795F" w:rsidRDefault="00053A63" w:rsidP="00053A63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47795F">
              <w:rPr>
                <w:rFonts w:ascii="Arial" w:hAnsi="Arial" w:cs="Arial"/>
                <w:b/>
                <w:sz w:val="24"/>
                <w:lang w:val="en-CA"/>
              </w:rPr>
              <w:t>Yes</w:t>
            </w:r>
          </w:p>
        </w:tc>
        <w:tc>
          <w:tcPr>
            <w:tcW w:w="874" w:type="pct"/>
            <w:gridSpan w:val="3"/>
            <w:vAlign w:val="center"/>
          </w:tcPr>
          <w:p w14:paraId="01AE52FC" w14:textId="125A5228" w:rsidR="00053A63" w:rsidRPr="004C4DB9" w:rsidRDefault="004C4DB9" w:rsidP="004C4DB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{{bs_may_check}}</w:t>
            </w:r>
          </w:p>
        </w:tc>
      </w:tr>
      <w:tr w:rsidR="006B4B52" w:rsidRPr="00A85913" w14:paraId="2A1F8BE4" w14:textId="77777777" w:rsidTr="006B4B52">
        <w:trPr>
          <w:trHeight w:val="288"/>
        </w:trPr>
        <w:tc>
          <w:tcPr>
            <w:tcW w:w="705" w:type="pct"/>
            <w:shd w:val="clear" w:color="auto" w:fill="D9D9D9" w:themeFill="background1" w:themeFillShade="D9"/>
          </w:tcPr>
          <w:p w14:paraId="2E63BE9C" w14:textId="77777777" w:rsidR="00053A63" w:rsidRPr="00A85913" w:rsidRDefault="00053A63" w:rsidP="00053A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295" w:type="pct"/>
            <w:gridSpan w:val="18"/>
          </w:tcPr>
          <w:p w14:paraId="439444C8" w14:textId="77777777" w:rsidR="00053A63" w:rsidRPr="00A85913" w:rsidRDefault="00053A63" w:rsidP="00053A63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72229C66" w14:textId="1714AE19" w:rsidR="005F7FB2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Labeling System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900"/>
        <w:gridCol w:w="358"/>
        <w:gridCol w:w="757"/>
        <w:gridCol w:w="24"/>
        <w:gridCol w:w="196"/>
        <w:gridCol w:w="173"/>
        <w:gridCol w:w="123"/>
        <w:gridCol w:w="570"/>
        <w:gridCol w:w="630"/>
        <w:gridCol w:w="498"/>
        <w:gridCol w:w="73"/>
        <w:gridCol w:w="274"/>
        <w:gridCol w:w="255"/>
        <w:gridCol w:w="28"/>
        <w:gridCol w:w="710"/>
        <w:gridCol w:w="259"/>
        <w:gridCol w:w="445"/>
        <w:gridCol w:w="479"/>
        <w:gridCol w:w="276"/>
        <w:gridCol w:w="958"/>
        <w:gridCol w:w="22"/>
        <w:gridCol w:w="164"/>
        <w:gridCol w:w="1092"/>
      </w:tblGrid>
      <w:tr w:rsidR="00655505" w:rsidRPr="00A85913" w14:paraId="0601A2AF" w14:textId="77777777" w:rsidTr="00A8425B">
        <w:tc>
          <w:tcPr>
            <w:tcW w:w="3835" w:type="pct"/>
            <w:gridSpan w:val="19"/>
            <w:shd w:val="clear" w:color="auto" w:fill="E0E0E0"/>
            <w:vAlign w:val="center"/>
          </w:tcPr>
          <w:p w14:paraId="4012D1CB" w14:textId="77777777" w:rsidR="00655505" w:rsidRPr="00A85913" w:rsidRDefault="00655505" w:rsidP="009C2BD2">
            <w:pPr>
              <w:pStyle w:val="Heading1"/>
            </w:pPr>
            <w:r w:rsidRPr="00A85913">
              <w:t>Labeling System Specifications</w:t>
            </w:r>
          </w:p>
        </w:tc>
        <w:tc>
          <w:tcPr>
            <w:tcW w:w="582" w:type="pct"/>
            <w:gridSpan w:val="3"/>
            <w:shd w:val="clear" w:color="auto" w:fill="auto"/>
            <w:vAlign w:val="center"/>
          </w:tcPr>
          <w:p w14:paraId="700A63AC" w14:textId="7E0E7007" w:rsidR="00655505" w:rsidRPr="00655505" w:rsidRDefault="00655505" w:rsidP="009C2BD2">
            <w:pPr>
              <w:pStyle w:val="Heading1"/>
              <w:rPr>
                <w:color w:val="auto"/>
              </w:rPr>
            </w:pPr>
            <w:r>
              <w:rPr>
                <w:color w:val="auto"/>
              </w:rPr>
              <w:t>None</w:t>
            </w:r>
          </w:p>
        </w:tc>
        <w:tc>
          <w:tcPr>
            <w:tcW w:w="583" w:type="pct"/>
            <w:gridSpan w:val="2"/>
            <w:shd w:val="clear" w:color="auto" w:fill="auto"/>
            <w:vAlign w:val="center"/>
          </w:tcPr>
          <w:p w14:paraId="066FB1B8" w14:textId="2B904DB2" w:rsidR="00655505" w:rsidRPr="00655505" w:rsidRDefault="00655505" w:rsidP="009C2BD2">
            <w:pPr>
              <w:pStyle w:val="Heading1"/>
              <w:rPr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b w:val="0"/>
                <w:bCs w:val="0"/>
                <w:color w:val="auto"/>
                <w:sz w:val="20"/>
                <w:szCs w:val="20"/>
              </w:rPr>
              <w:t>{{ls_none_check}}</w:t>
            </w:r>
          </w:p>
        </w:tc>
      </w:tr>
      <w:tr w:rsidR="0002412C" w:rsidRPr="00A85913" w14:paraId="7AE4EAEA" w14:textId="77777777" w:rsidTr="00D55C6F">
        <w:tc>
          <w:tcPr>
            <w:tcW w:w="707" w:type="pct"/>
            <w:vAlign w:val="center"/>
          </w:tcPr>
          <w:p w14:paraId="07CAC7F4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Label HD model</w:t>
            </w:r>
          </w:p>
        </w:tc>
        <w:tc>
          <w:tcPr>
            <w:tcW w:w="583" w:type="pct"/>
            <w:gridSpan w:val="2"/>
            <w:vAlign w:val="center"/>
          </w:tcPr>
          <w:p w14:paraId="09658DD9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LS100</w:t>
            </w:r>
          </w:p>
        </w:tc>
        <w:tc>
          <w:tcPr>
            <w:tcW w:w="1656" w:type="pct"/>
            <w:gridSpan w:val="11"/>
            <w:vAlign w:val="center"/>
          </w:tcPr>
          <w:p w14:paraId="17FF65C6" w14:textId="2FD427A7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{{ls_lhl100_check}}</w:t>
            </w:r>
          </w:p>
        </w:tc>
        <w:tc>
          <w:tcPr>
            <w:tcW w:w="1018" w:type="pct"/>
            <w:gridSpan w:val="6"/>
            <w:vAlign w:val="center"/>
          </w:tcPr>
          <w:p w14:paraId="3BF0094A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LS200</w:t>
            </w:r>
          </w:p>
        </w:tc>
        <w:tc>
          <w:tcPr>
            <w:tcW w:w="1036" w:type="pct"/>
            <w:gridSpan w:val="4"/>
            <w:vAlign w:val="center"/>
          </w:tcPr>
          <w:p w14:paraId="02A123BE" w14:textId="718DB029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{{ls_lhl200_check}}</w:t>
            </w:r>
          </w:p>
        </w:tc>
      </w:tr>
      <w:tr w:rsidR="00180665" w:rsidRPr="00A85913" w14:paraId="313BB68E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3B150A5F" w14:textId="77777777" w:rsidR="00180665" w:rsidRPr="00A85913" w:rsidRDefault="00180665" w:rsidP="00394BE6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412C" w:rsidRPr="00A85913" w14:paraId="75412553" w14:textId="77777777" w:rsidTr="00D55C6F">
        <w:tc>
          <w:tcPr>
            <w:tcW w:w="707" w:type="pct"/>
            <w:vAlign w:val="center"/>
          </w:tcPr>
          <w:p w14:paraId="5AD72978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lastRenderedPageBreak/>
              <w:t>Support reel DIA.</w:t>
            </w:r>
          </w:p>
        </w:tc>
        <w:tc>
          <w:tcPr>
            <w:tcW w:w="583" w:type="pct"/>
            <w:gridSpan w:val="2"/>
            <w:vAlign w:val="center"/>
          </w:tcPr>
          <w:p w14:paraId="0B5ED02A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300 mm</w:t>
            </w:r>
          </w:p>
        </w:tc>
        <w:tc>
          <w:tcPr>
            <w:tcW w:w="1656" w:type="pct"/>
            <w:gridSpan w:val="11"/>
            <w:vAlign w:val="center"/>
          </w:tcPr>
          <w:p w14:paraId="4F64A07E" w14:textId="360CDBF4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{{ls_sd300_check}}</w:t>
            </w:r>
          </w:p>
        </w:tc>
        <w:tc>
          <w:tcPr>
            <w:tcW w:w="1018" w:type="pct"/>
            <w:gridSpan w:val="6"/>
            <w:vAlign w:val="center"/>
          </w:tcPr>
          <w:p w14:paraId="626DD551" w14:textId="77777777" w:rsidR="00394BE6" w:rsidRPr="00A85913" w:rsidRDefault="00271E30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380</w:t>
            </w:r>
            <w:r w:rsidR="00394BE6" w:rsidRPr="00A85913">
              <w:rPr>
                <w:rFonts w:ascii="Arial" w:hAnsi="Arial" w:cs="Arial"/>
                <w:b/>
                <w:sz w:val="24"/>
                <w:lang w:val="en-CA"/>
              </w:rPr>
              <w:t xml:space="preserve"> mm</w:t>
            </w:r>
          </w:p>
        </w:tc>
        <w:tc>
          <w:tcPr>
            <w:tcW w:w="1036" w:type="pct"/>
            <w:gridSpan w:val="4"/>
            <w:vAlign w:val="center"/>
          </w:tcPr>
          <w:p w14:paraId="2A9D7292" w14:textId="0A5F0DB4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{{ls_sd380_check}}</w:t>
            </w:r>
          </w:p>
        </w:tc>
      </w:tr>
      <w:tr w:rsidR="00180665" w:rsidRPr="00A85913" w14:paraId="7CBA19E0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5F41DCA2" w14:textId="77777777" w:rsidR="00180665" w:rsidRPr="00A85913" w:rsidRDefault="00180665" w:rsidP="00394BE6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412C" w:rsidRPr="00A85913" w14:paraId="53C8DF74" w14:textId="77777777" w:rsidTr="00D55C6F">
        <w:tc>
          <w:tcPr>
            <w:tcW w:w="707" w:type="pct"/>
            <w:vAlign w:val="center"/>
          </w:tcPr>
          <w:p w14:paraId="0A7F9D37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Arm type</w:t>
            </w:r>
          </w:p>
        </w:tc>
        <w:tc>
          <w:tcPr>
            <w:tcW w:w="583" w:type="pct"/>
            <w:gridSpan w:val="2"/>
            <w:vAlign w:val="center"/>
          </w:tcPr>
          <w:p w14:paraId="5CBEFDC0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Standard</w:t>
            </w:r>
          </w:p>
        </w:tc>
        <w:tc>
          <w:tcPr>
            <w:tcW w:w="1656" w:type="pct"/>
            <w:gridSpan w:val="11"/>
            <w:vAlign w:val="center"/>
          </w:tcPr>
          <w:p w14:paraId="2619A67D" w14:textId="5EB8DCE6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{{ls_ats_check}}</w:t>
            </w:r>
          </w:p>
        </w:tc>
        <w:tc>
          <w:tcPr>
            <w:tcW w:w="1018" w:type="pct"/>
            <w:gridSpan w:val="6"/>
            <w:vAlign w:val="center"/>
          </w:tcPr>
          <w:p w14:paraId="4114C6ED" w14:textId="77777777" w:rsidR="00394BE6" w:rsidRPr="00A85913" w:rsidRDefault="00394BE6" w:rsidP="00394BE6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“L” shaped</w:t>
            </w:r>
          </w:p>
        </w:tc>
        <w:tc>
          <w:tcPr>
            <w:tcW w:w="1036" w:type="pct"/>
            <w:gridSpan w:val="4"/>
            <w:vAlign w:val="center"/>
          </w:tcPr>
          <w:p w14:paraId="552050CE" w14:textId="24BF649E" w:rsidR="00394BE6" w:rsidRPr="00A85913" w:rsidRDefault="008C04E8" w:rsidP="008C04E8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{{ls_atl_check}}</w:t>
            </w:r>
          </w:p>
        </w:tc>
      </w:tr>
      <w:tr w:rsidR="00180665" w:rsidRPr="00A85913" w14:paraId="68529477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5C313F34" w14:textId="77777777" w:rsidR="00180665" w:rsidRPr="00A85913" w:rsidRDefault="00180665" w:rsidP="00394BE6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412C" w:rsidRPr="00A85913" w14:paraId="56B93C24" w14:textId="77777777" w:rsidTr="00D55C6F">
        <w:tc>
          <w:tcPr>
            <w:tcW w:w="707" w:type="pct"/>
            <w:vMerge w:val="restart"/>
            <w:shd w:val="clear" w:color="auto" w:fill="auto"/>
            <w:vAlign w:val="center"/>
          </w:tcPr>
          <w:p w14:paraId="43168C9F" w14:textId="77777777" w:rsidR="007648E2" w:rsidRPr="00A85913" w:rsidRDefault="007648E2" w:rsidP="003B0A77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Application SYS</w:t>
            </w:r>
          </w:p>
        </w:tc>
        <w:tc>
          <w:tcPr>
            <w:tcW w:w="583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1D7F1C" w14:textId="77777777" w:rsidR="007648E2" w:rsidRPr="00A85913" w:rsidRDefault="007648E2" w:rsidP="003B0A7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Wrap around</w:t>
            </w:r>
          </w:p>
        </w:tc>
        <w:tc>
          <w:tcPr>
            <w:tcW w:w="453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A23CB9" w14:textId="66474050" w:rsidR="007648E2" w:rsidRPr="00A85913" w:rsidRDefault="008C04E8" w:rsidP="008C04E8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{{ls_awa_check</w:t>
            </w:r>
            <w:r w:rsidR="000857FC">
              <w:rPr>
                <w:rFonts w:ascii="Arial" w:hAnsi="Arial" w:cs="Arial"/>
                <w:lang w:val="en-CA"/>
              </w:rPr>
              <w:t>}</w:t>
            </w:r>
            <w:r>
              <w:rPr>
                <w:rFonts w:ascii="Arial" w:hAnsi="Arial" w:cs="Arial"/>
                <w:lang w:val="en-CA"/>
              </w:rPr>
              <w:t>}</w:t>
            </w:r>
          </w:p>
        </w:tc>
        <w:tc>
          <w:tcPr>
            <w:tcW w:w="693" w:type="pct"/>
            <w:gridSpan w:val="4"/>
            <w:tcBorders>
              <w:bottom w:val="single" w:sz="4" w:space="0" w:color="auto"/>
            </w:tcBorders>
            <w:vAlign w:val="center"/>
          </w:tcPr>
          <w:p w14:paraId="44006018" w14:textId="77777777" w:rsidR="007648E2" w:rsidRPr="00A85913" w:rsidRDefault="007648E2" w:rsidP="003B0A77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3-</w:t>
            </w:r>
          </w:p>
          <w:p w14:paraId="5D735F38" w14:textId="77777777" w:rsidR="007648E2" w:rsidRPr="00A85913" w:rsidRDefault="007648E2" w:rsidP="003B0A77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Panel</w:t>
            </w:r>
          </w:p>
        </w:tc>
        <w:tc>
          <w:tcPr>
            <w:tcW w:w="523" w:type="pct"/>
            <w:gridSpan w:val="5"/>
            <w:tcBorders>
              <w:bottom w:val="single" w:sz="4" w:space="0" w:color="auto"/>
            </w:tcBorders>
            <w:vAlign w:val="center"/>
          </w:tcPr>
          <w:p w14:paraId="2E18D3C4" w14:textId="2620A55F" w:rsidR="007648E2" w:rsidRPr="00A85913" w:rsidRDefault="008C04E8" w:rsidP="008C04E8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{{ls_a3p_check}}</w:t>
            </w:r>
          </w:p>
        </w:tc>
        <w:tc>
          <w:tcPr>
            <w:tcW w:w="449" w:type="pct"/>
            <w:gridSpan w:val="2"/>
            <w:tcBorders>
              <w:bottom w:val="single" w:sz="4" w:space="0" w:color="auto"/>
            </w:tcBorders>
            <w:vAlign w:val="center"/>
          </w:tcPr>
          <w:p w14:paraId="0980D9AD" w14:textId="77777777" w:rsidR="007648E2" w:rsidRPr="00A85913" w:rsidRDefault="007648E2" w:rsidP="00ED7780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4-</w:t>
            </w:r>
          </w:p>
          <w:p w14:paraId="2F2B82A9" w14:textId="77777777" w:rsidR="007648E2" w:rsidRPr="00A85913" w:rsidRDefault="007648E2" w:rsidP="00ED7780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Panel</w:t>
            </w:r>
          </w:p>
        </w:tc>
        <w:tc>
          <w:tcPr>
            <w:tcW w:w="556" w:type="pct"/>
            <w:gridSpan w:val="3"/>
            <w:tcBorders>
              <w:bottom w:val="single" w:sz="4" w:space="0" w:color="auto"/>
            </w:tcBorders>
            <w:vAlign w:val="center"/>
          </w:tcPr>
          <w:p w14:paraId="33406BCE" w14:textId="2ABC3180" w:rsidR="007648E2" w:rsidRPr="00A85913" w:rsidRDefault="008C04E8" w:rsidP="008C04E8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{{ls_a4p_check}}</w:t>
            </w:r>
          </w:p>
        </w:tc>
        <w:tc>
          <w:tcPr>
            <w:tcW w:w="444" w:type="pct"/>
            <w:tcBorders>
              <w:bottom w:val="single" w:sz="4" w:space="0" w:color="auto"/>
            </w:tcBorders>
            <w:vAlign w:val="center"/>
          </w:tcPr>
          <w:p w14:paraId="49749294" w14:textId="77777777" w:rsidR="007648E2" w:rsidRPr="00A85913" w:rsidRDefault="007648E2" w:rsidP="00F10132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5-Panel</w:t>
            </w:r>
          </w:p>
        </w:tc>
        <w:tc>
          <w:tcPr>
            <w:tcW w:w="592" w:type="pct"/>
            <w:gridSpan w:val="3"/>
            <w:tcBorders>
              <w:bottom w:val="single" w:sz="4" w:space="0" w:color="auto"/>
            </w:tcBorders>
            <w:vAlign w:val="center"/>
          </w:tcPr>
          <w:p w14:paraId="18282251" w14:textId="3768100B" w:rsidR="007648E2" w:rsidRPr="00A85913" w:rsidRDefault="008C04E8" w:rsidP="008C04E8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{{ls_a5p_check}}</w:t>
            </w:r>
          </w:p>
        </w:tc>
      </w:tr>
      <w:tr w:rsidR="0002412C" w:rsidRPr="00A85913" w14:paraId="7985F33E" w14:textId="77777777" w:rsidTr="00D55C6F">
        <w:tc>
          <w:tcPr>
            <w:tcW w:w="707" w:type="pct"/>
            <w:vMerge/>
            <w:shd w:val="clear" w:color="auto" w:fill="auto"/>
            <w:vAlign w:val="center"/>
          </w:tcPr>
          <w:p w14:paraId="1B450C32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583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F188D8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Case label</w:t>
            </w:r>
          </w:p>
        </w:tc>
        <w:tc>
          <w:tcPr>
            <w:tcW w:w="453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1BA687" w14:textId="2800AFBF" w:rsidR="007648E2" w:rsidRPr="00A85913" w:rsidRDefault="008C04E8" w:rsidP="008C04E8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</w:t>
            </w:r>
            <w:r w:rsidR="000069B9">
              <w:rPr>
                <w:rFonts w:ascii="Arial" w:hAnsi="Arial" w:cs="Arial"/>
                <w:lang w:val="en-CA"/>
              </w:rPr>
              <w:t>acl_check}}</w:t>
            </w:r>
          </w:p>
        </w:tc>
        <w:tc>
          <w:tcPr>
            <w:tcW w:w="1665" w:type="pct"/>
            <w:gridSpan w:val="11"/>
            <w:tcBorders>
              <w:right w:val="single" w:sz="4" w:space="0" w:color="auto"/>
            </w:tcBorders>
            <w:vAlign w:val="center"/>
          </w:tcPr>
          <w:p w14:paraId="0AD05DA4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Wipe Front &amp; Back</w:t>
            </w:r>
          </w:p>
        </w:tc>
        <w:tc>
          <w:tcPr>
            <w:tcW w:w="55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A512D3" w14:textId="25A37C6B" w:rsidR="007648E2" w:rsidRPr="0002412C" w:rsidRDefault="000069B9" w:rsidP="000069B9">
            <w:pPr>
              <w:rPr>
                <w:rFonts w:ascii="Arial" w:hAnsi="Arial" w:cs="Arial"/>
                <w:b/>
                <w:sz w:val="24"/>
                <w:lang w:val="pt-BR"/>
              </w:rPr>
            </w:pPr>
            <w:r>
              <w:rPr>
                <w:rFonts w:ascii="Arial" w:hAnsi="Arial" w:cs="Arial"/>
                <w:lang w:val="en-CA"/>
              </w:rPr>
              <w:t>{{ls_awb_</w:t>
            </w:r>
            <w:r w:rsidR="0002412C">
              <w:rPr>
                <w:rFonts w:ascii="Arial" w:hAnsi="Arial" w:cs="Arial"/>
                <w:lang w:val="pt-BR"/>
              </w:rPr>
              <w:t>check}}</w:t>
            </w:r>
          </w:p>
        </w:tc>
        <w:tc>
          <w:tcPr>
            <w:tcW w:w="4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D015F9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Prism</w:t>
            </w:r>
          </w:p>
        </w:tc>
        <w:tc>
          <w:tcPr>
            <w:tcW w:w="592" w:type="pct"/>
            <w:gridSpan w:val="3"/>
            <w:tcBorders>
              <w:left w:val="single" w:sz="4" w:space="0" w:color="auto"/>
            </w:tcBorders>
            <w:vAlign w:val="center"/>
          </w:tcPr>
          <w:p w14:paraId="0AE7CBE6" w14:textId="3C149644" w:rsidR="007648E2" w:rsidRPr="0002412C" w:rsidRDefault="0002412C" w:rsidP="000241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{{ls_ap_check}}</w:t>
            </w:r>
          </w:p>
        </w:tc>
      </w:tr>
      <w:tr w:rsidR="0002412C" w:rsidRPr="00A85913" w14:paraId="77CE8D64" w14:textId="77777777" w:rsidTr="00BA2780">
        <w:tc>
          <w:tcPr>
            <w:tcW w:w="707" w:type="pct"/>
            <w:vMerge/>
            <w:shd w:val="clear" w:color="auto" w:fill="auto"/>
            <w:vAlign w:val="center"/>
          </w:tcPr>
          <w:p w14:paraId="22D196AC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173" w:type="pct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8E15C8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Wrap around in Puck</w:t>
            </w:r>
          </w:p>
        </w:tc>
        <w:tc>
          <w:tcPr>
            <w:tcW w:w="55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E67692" w14:textId="2A5730F9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{{ls_awp_check}}</w:t>
            </w:r>
          </w:p>
        </w:tc>
        <w:tc>
          <w:tcPr>
            <w:tcW w:w="1178" w:type="pct"/>
            <w:gridSpan w:val="8"/>
            <w:vAlign w:val="center"/>
          </w:tcPr>
          <w:p w14:paraId="5A5F7B81" w14:textId="77777777" w:rsidR="007648E2" w:rsidRPr="00E361B7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E361B7">
              <w:rPr>
                <w:rFonts w:ascii="Arial" w:hAnsi="Arial" w:cs="Arial"/>
                <w:b/>
                <w:sz w:val="24"/>
                <w:lang w:val="en-CA"/>
              </w:rPr>
              <w:t>Belts QTY</w:t>
            </w:r>
          </w:p>
        </w:tc>
        <w:tc>
          <w:tcPr>
            <w:tcW w:w="1386" w:type="pct"/>
            <w:gridSpan w:val="6"/>
            <w:vAlign w:val="center"/>
          </w:tcPr>
          <w:p w14:paraId="1C11F41C" w14:textId="1EA05AF4" w:rsidR="007648E2" w:rsidRPr="00E361B7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{{ls_abqty}}</w:t>
            </w:r>
          </w:p>
        </w:tc>
      </w:tr>
      <w:tr w:rsidR="007648E2" w:rsidRPr="00A85913" w14:paraId="5D38DCBE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4A133083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A8425B" w:rsidRPr="00A85913" w14:paraId="7C6B782D" w14:textId="77777777" w:rsidTr="00D55C6F">
        <w:tc>
          <w:tcPr>
            <w:tcW w:w="707" w:type="pct"/>
            <w:shd w:val="clear" w:color="auto" w:fill="auto"/>
            <w:vAlign w:val="center"/>
          </w:tcPr>
          <w:p w14:paraId="697945FA" w14:textId="4317A0B6" w:rsidR="00A8425B" w:rsidRPr="00A85913" w:rsidRDefault="00A8425B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2" w:name="_Hlk31101167"/>
          </w:p>
        </w:tc>
        <w:tc>
          <w:tcPr>
            <w:tcW w:w="93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EEC6A4" w14:textId="733221D6" w:rsidR="00A8425B" w:rsidRPr="00A85913" w:rsidRDefault="00A8425B" w:rsidP="00764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Low Label Sens</w:t>
            </w:r>
            <w:r w:rsidR="004E2081">
              <w:rPr>
                <w:rFonts w:ascii="Arial" w:hAnsi="Arial" w:cs="Arial"/>
                <w:b/>
                <w:bCs/>
                <w:sz w:val="24"/>
                <w:lang w:val="en-CA"/>
              </w:rPr>
              <w:t>or</w:t>
            </w:r>
          </w:p>
        </w:tc>
        <w:tc>
          <w:tcPr>
            <w:tcW w:w="1026" w:type="pct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39F275" w14:textId="738DF9D1" w:rsidR="00A8425B" w:rsidRPr="00A85913" w:rsidRDefault="00A8425B" w:rsidP="00764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{{ls_ll_check}}</w:t>
            </w:r>
          </w:p>
        </w:tc>
        <w:tc>
          <w:tcPr>
            <w:tcW w:w="1297" w:type="pct"/>
            <w:gridSpan w:val="9"/>
            <w:shd w:val="clear" w:color="auto" w:fill="auto"/>
            <w:vAlign w:val="center"/>
          </w:tcPr>
          <w:p w14:paraId="4D745D02" w14:textId="34228905" w:rsidR="00A8425B" w:rsidRPr="00A85913" w:rsidRDefault="00A8425B" w:rsidP="007648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Eagle Eye </w:t>
            </w:r>
            <w:r w:rsidR="002F2B98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Plus </w:t>
            </w: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Sensor (CLR label)</w:t>
            </w:r>
          </w:p>
        </w:tc>
        <w:tc>
          <w:tcPr>
            <w:tcW w:w="1036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20E12F" w14:textId="3911A43E" w:rsidR="00A8425B" w:rsidRPr="00A85913" w:rsidRDefault="00A8425B" w:rsidP="0002412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{{ls_ee_check}}</w:t>
            </w:r>
          </w:p>
        </w:tc>
      </w:tr>
      <w:tr w:rsidR="007648E2" w:rsidRPr="00A85913" w14:paraId="6D420A93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41EE47B7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bookmarkEnd w:id="22"/>
      <w:tr w:rsidR="0002412C" w:rsidRPr="00A85913" w14:paraId="17A7CB5B" w14:textId="77777777" w:rsidTr="00D55C6F">
        <w:tc>
          <w:tcPr>
            <w:tcW w:w="707" w:type="pct"/>
            <w:shd w:val="clear" w:color="auto" w:fill="auto"/>
            <w:vAlign w:val="center"/>
          </w:tcPr>
          <w:p w14:paraId="199C941A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1116" w:type="pct"/>
            <w:gridSpan w:val="6"/>
            <w:shd w:val="clear" w:color="auto" w:fill="auto"/>
            <w:vAlign w:val="center"/>
          </w:tcPr>
          <w:p w14:paraId="26EA7619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Linear (Inline)</w:t>
            </w:r>
          </w:p>
        </w:tc>
        <w:tc>
          <w:tcPr>
            <w:tcW w:w="1123" w:type="pct"/>
            <w:gridSpan w:val="7"/>
            <w:shd w:val="clear" w:color="auto" w:fill="auto"/>
            <w:vAlign w:val="center"/>
          </w:tcPr>
          <w:p w14:paraId="0BC16FF5" w14:textId="6EF32ED0" w:rsidR="007648E2" w:rsidRPr="00A85913" w:rsidRDefault="0002412C" w:rsidP="0002412C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{{ls_tl_check}}</w:t>
            </w:r>
          </w:p>
        </w:tc>
        <w:tc>
          <w:tcPr>
            <w:tcW w:w="1018" w:type="pct"/>
            <w:gridSpan w:val="6"/>
            <w:shd w:val="clear" w:color="auto" w:fill="auto"/>
            <w:vAlign w:val="center"/>
          </w:tcPr>
          <w:p w14:paraId="16F0B970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Rotary</w:t>
            </w:r>
          </w:p>
        </w:tc>
        <w:tc>
          <w:tcPr>
            <w:tcW w:w="1036" w:type="pct"/>
            <w:gridSpan w:val="4"/>
            <w:shd w:val="clear" w:color="auto" w:fill="auto"/>
            <w:vAlign w:val="center"/>
          </w:tcPr>
          <w:p w14:paraId="2C06B057" w14:textId="407C9B55" w:rsidR="007648E2" w:rsidRPr="00A85913" w:rsidRDefault="0002412C" w:rsidP="0002412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{{ls_tr_check}}</w:t>
            </w:r>
          </w:p>
        </w:tc>
      </w:tr>
      <w:tr w:rsidR="007648E2" w:rsidRPr="00A85913" w14:paraId="460E0F31" w14:textId="77777777" w:rsidTr="00BA2780"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1B311C0E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412C" w:rsidRPr="00A85913" w14:paraId="75E27540" w14:textId="77777777" w:rsidTr="00D55C6F">
        <w:trPr>
          <w:trHeight w:val="136"/>
        </w:trPr>
        <w:tc>
          <w:tcPr>
            <w:tcW w:w="707" w:type="pct"/>
            <w:vMerge w:val="restart"/>
            <w:shd w:val="clear" w:color="auto" w:fill="auto"/>
            <w:vAlign w:val="center"/>
          </w:tcPr>
          <w:p w14:paraId="246996EE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Label Head orientation</w:t>
            </w:r>
          </w:p>
        </w:tc>
        <w:tc>
          <w:tcPr>
            <w:tcW w:w="583" w:type="pct"/>
            <w:gridSpan w:val="2"/>
            <w:shd w:val="clear" w:color="auto" w:fill="auto"/>
            <w:vAlign w:val="center"/>
          </w:tcPr>
          <w:p w14:paraId="01CFF0EC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DX</w:t>
            </w:r>
          </w:p>
        </w:tc>
        <w:tc>
          <w:tcPr>
            <w:tcW w:w="1656" w:type="pct"/>
            <w:gridSpan w:val="11"/>
            <w:shd w:val="clear" w:color="auto" w:fill="auto"/>
            <w:vAlign w:val="center"/>
          </w:tcPr>
          <w:p w14:paraId="215A33A6" w14:textId="10245411" w:rsidR="007648E2" w:rsidRPr="00A85913" w:rsidRDefault="0002412C" w:rsidP="0002412C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{{ls_lhdx_check}}</w:t>
            </w:r>
          </w:p>
        </w:tc>
        <w:tc>
          <w:tcPr>
            <w:tcW w:w="1018" w:type="pct"/>
            <w:gridSpan w:val="6"/>
            <w:shd w:val="clear" w:color="auto" w:fill="auto"/>
            <w:vAlign w:val="center"/>
          </w:tcPr>
          <w:p w14:paraId="1C7C3DB4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SX</w:t>
            </w:r>
          </w:p>
        </w:tc>
        <w:tc>
          <w:tcPr>
            <w:tcW w:w="1036" w:type="pct"/>
            <w:gridSpan w:val="4"/>
            <w:shd w:val="clear" w:color="auto" w:fill="auto"/>
            <w:vAlign w:val="center"/>
          </w:tcPr>
          <w:p w14:paraId="6557D710" w14:textId="38999AAD" w:rsidR="007648E2" w:rsidRPr="00A85913" w:rsidRDefault="0002412C" w:rsidP="0002412C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{{ls_lhsx_check}}</w:t>
            </w:r>
          </w:p>
        </w:tc>
      </w:tr>
      <w:tr w:rsidR="008C04E8" w:rsidRPr="00A85913" w14:paraId="18E690B8" w14:textId="77777777" w:rsidTr="00BA2780">
        <w:trPr>
          <w:trHeight w:val="953"/>
        </w:trPr>
        <w:tc>
          <w:tcPr>
            <w:tcW w:w="707" w:type="pct"/>
            <w:vMerge/>
            <w:shd w:val="clear" w:color="auto" w:fill="auto"/>
            <w:vAlign w:val="center"/>
          </w:tcPr>
          <w:p w14:paraId="0BB8FC6F" w14:textId="77777777" w:rsidR="007648E2" w:rsidRPr="00A85913" w:rsidRDefault="007648E2" w:rsidP="007648E2">
            <w:pPr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3" w:name="_Hlk31104955"/>
          </w:p>
        </w:tc>
        <w:tc>
          <w:tcPr>
            <w:tcW w:w="4293" w:type="pct"/>
            <w:gridSpan w:val="23"/>
            <w:shd w:val="clear" w:color="auto" w:fill="auto"/>
            <w:vAlign w:val="center"/>
          </w:tcPr>
          <w:p w14:paraId="52B8DC41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lang w:val="en-CA"/>
              </w:rPr>
            </w:pPr>
            <w:r w:rsidRPr="00A85913">
              <w:rPr>
                <w:rFonts w:ascii="Arial" w:hAnsi="Arial" w:cs="Arial"/>
                <w:noProof/>
                <w:lang w:val="en-CA" w:eastAsia="fr-FR"/>
              </w:rPr>
              <w:drawing>
                <wp:inline distT="0" distB="0" distL="0" distR="0" wp14:anchorId="69939E87" wp14:editId="5F358E10">
                  <wp:extent cx="2135505" cy="1685925"/>
                  <wp:effectExtent l="0" t="0" r="0" b="952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550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8E2" w:rsidRPr="00A85913" w14:paraId="28199D9A" w14:textId="77777777" w:rsidTr="00BA2780">
        <w:trPr>
          <w:trHeight w:val="54"/>
        </w:trPr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604A93EC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412C" w:rsidRPr="00A85913" w14:paraId="3502F658" w14:textId="77777777" w:rsidTr="00D55C6F">
        <w:trPr>
          <w:trHeight w:val="188"/>
        </w:trPr>
        <w:tc>
          <w:tcPr>
            <w:tcW w:w="707" w:type="pct"/>
            <w:vMerge w:val="restart"/>
            <w:shd w:val="clear" w:color="auto" w:fill="auto"/>
            <w:vAlign w:val="center"/>
          </w:tcPr>
          <w:p w14:paraId="79BFE0C1" w14:textId="77777777" w:rsidR="007648E2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4" w:name="_Hlk34316528"/>
            <w:bookmarkEnd w:id="23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Separator</w:t>
            </w:r>
          </w:p>
          <w:p w14:paraId="511E34B6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W</w:t>
            </w: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heel</w:t>
            </w:r>
          </w:p>
        </w:tc>
        <w:tc>
          <w:tcPr>
            <w:tcW w:w="417" w:type="pct"/>
            <w:shd w:val="clear" w:color="auto" w:fill="auto"/>
            <w:vAlign w:val="center"/>
          </w:tcPr>
          <w:p w14:paraId="0ED919D7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528" w:type="pct"/>
            <w:gridSpan w:val="3"/>
            <w:shd w:val="clear" w:color="auto" w:fill="auto"/>
            <w:vAlign w:val="center"/>
          </w:tcPr>
          <w:p w14:paraId="39C0F9EA" w14:textId="3611A492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{{ls_swnone_check}}</w:t>
            </w:r>
          </w:p>
        </w:tc>
        <w:tc>
          <w:tcPr>
            <w:tcW w:w="491" w:type="pct"/>
            <w:gridSpan w:val="4"/>
            <w:shd w:val="clear" w:color="auto" w:fill="auto"/>
            <w:vAlign w:val="center"/>
          </w:tcPr>
          <w:p w14:paraId="3B405150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Belt</w:t>
            </w:r>
          </w:p>
        </w:tc>
        <w:tc>
          <w:tcPr>
            <w:tcW w:w="557" w:type="pct"/>
            <w:gridSpan w:val="3"/>
            <w:shd w:val="clear" w:color="auto" w:fill="auto"/>
            <w:vAlign w:val="center"/>
          </w:tcPr>
          <w:p w14:paraId="2D7C3298" w14:textId="13FB95C0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{{ls_swb_check}}</w:t>
            </w:r>
          </w:p>
        </w:tc>
        <w:tc>
          <w:tcPr>
            <w:tcW w:w="587" w:type="pct"/>
            <w:gridSpan w:val="4"/>
            <w:shd w:val="clear" w:color="auto" w:fill="auto"/>
            <w:vAlign w:val="center"/>
          </w:tcPr>
          <w:p w14:paraId="10ADC478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Wheel</w:t>
            </w:r>
          </w:p>
        </w:tc>
        <w:tc>
          <w:tcPr>
            <w:tcW w:w="547" w:type="pct"/>
            <w:gridSpan w:val="3"/>
            <w:shd w:val="clear" w:color="auto" w:fill="auto"/>
            <w:vAlign w:val="center"/>
          </w:tcPr>
          <w:p w14:paraId="7556DB80" w14:textId="31CE8973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{{ls_sww_check}}</w:t>
            </w:r>
          </w:p>
        </w:tc>
        <w:tc>
          <w:tcPr>
            <w:tcW w:w="658" w:type="pct"/>
            <w:gridSpan w:val="4"/>
            <w:shd w:val="clear" w:color="auto" w:fill="auto"/>
            <w:vAlign w:val="center"/>
          </w:tcPr>
          <w:p w14:paraId="202FA846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Starwheel</w:t>
            </w:r>
          </w:p>
        </w:tc>
        <w:tc>
          <w:tcPr>
            <w:tcW w:w="507" w:type="pct"/>
            <w:shd w:val="clear" w:color="auto" w:fill="auto"/>
            <w:vAlign w:val="center"/>
          </w:tcPr>
          <w:p w14:paraId="5F57591F" w14:textId="167E9C25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{{ls_sws_check}}</w:t>
            </w:r>
          </w:p>
        </w:tc>
      </w:tr>
      <w:tr w:rsidR="0002412C" w:rsidRPr="00A85913" w14:paraId="46FBF0D6" w14:textId="77777777" w:rsidTr="00D55C6F">
        <w:trPr>
          <w:trHeight w:val="188"/>
        </w:trPr>
        <w:tc>
          <w:tcPr>
            <w:tcW w:w="707" w:type="pct"/>
            <w:vMerge/>
            <w:shd w:val="clear" w:color="auto" w:fill="auto"/>
            <w:vAlign w:val="center"/>
          </w:tcPr>
          <w:p w14:paraId="4DB16004" w14:textId="77777777" w:rsidR="008D5F30" w:rsidRPr="00A85913" w:rsidRDefault="008D5F30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437" w:type="pct"/>
            <w:gridSpan w:val="8"/>
            <w:shd w:val="clear" w:color="auto" w:fill="auto"/>
            <w:vAlign w:val="center"/>
          </w:tcPr>
          <w:p w14:paraId="605A658E" w14:textId="77777777" w:rsidR="008D5F30" w:rsidRPr="00A85913" w:rsidRDefault="008D5F30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2856" w:type="pct"/>
            <w:gridSpan w:val="15"/>
            <w:shd w:val="clear" w:color="auto" w:fill="auto"/>
            <w:vAlign w:val="center"/>
          </w:tcPr>
          <w:p w14:paraId="06F6D953" w14:textId="77777777" w:rsidR="008D5F30" w:rsidRPr="00A85913" w:rsidRDefault="008D5F30" w:rsidP="007648E2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7648E2" w:rsidRPr="00A85913" w14:paraId="70BD9BA7" w14:textId="77777777" w:rsidTr="00BA2780">
        <w:trPr>
          <w:trHeight w:val="54"/>
        </w:trPr>
        <w:tc>
          <w:tcPr>
            <w:tcW w:w="5000" w:type="pct"/>
            <w:gridSpan w:val="24"/>
            <w:shd w:val="clear" w:color="auto" w:fill="D9D9D9" w:themeFill="background1" w:themeFillShade="D9"/>
            <w:vAlign w:val="center"/>
          </w:tcPr>
          <w:p w14:paraId="4A53179C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25" w:name="_Hlk52371073"/>
          </w:p>
        </w:tc>
      </w:tr>
      <w:bookmarkEnd w:id="24"/>
      <w:bookmarkEnd w:id="25"/>
      <w:tr w:rsidR="0002412C" w:rsidRPr="00A85913" w14:paraId="622641D8" w14:textId="77777777" w:rsidTr="00BA2780">
        <w:trPr>
          <w:trHeight w:val="188"/>
        </w:trPr>
        <w:tc>
          <w:tcPr>
            <w:tcW w:w="707" w:type="pct"/>
            <w:shd w:val="clear" w:color="auto" w:fill="auto"/>
            <w:vAlign w:val="center"/>
          </w:tcPr>
          <w:p w14:paraId="350949A8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Top Hold Down</w:t>
            </w:r>
          </w:p>
        </w:tc>
        <w:tc>
          <w:tcPr>
            <w:tcW w:w="417" w:type="pct"/>
            <w:shd w:val="clear" w:color="auto" w:fill="auto"/>
            <w:vAlign w:val="center"/>
          </w:tcPr>
          <w:p w14:paraId="405B92C4" w14:textId="3DE431AD" w:rsidR="007648E2" w:rsidRPr="00A85913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{{ls_thd_check}}</w:t>
            </w:r>
          </w:p>
        </w:tc>
        <w:tc>
          <w:tcPr>
            <w:tcW w:w="1019" w:type="pct"/>
            <w:gridSpan w:val="7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41A2FCA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Bottle Aligner</w:t>
            </w:r>
          </w:p>
        </w:tc>
        <w:tc>
          <w:tcPr>
            <w:tcW w:w="684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80FE7" w14:textId="78A5FCD3" w:rsidR="007648E2" w:rsidRDefault="0002412C" w:rsidP="0002412C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{{ls_thdba_check}}</w:t>
            </w:r>
          </w:p>
        </w:tc>
        <w:tc>
          <w:tcPr>
            <w:tcW w:w="1008" w:type="pct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7019D" w14:textId="77777777" w:rsidR="007648E2" w:rsidRDefault="007648E2" w:rsidP="007648E2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Twin Feedscrew</w:t>
            </w:r>
          </w:p>
        </w:tc>
        <w:tc>
          <w:tcPr>
            <w:tcW w:w="1165" w:type="pct"/>
            <w:gridSpan w:val="5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859EB4" w14:textId="3EBB152B" w:rsidR="007648E2" w:rsidRPr="00A85913" w:rsidRDefault="0002412C" w:rsidP="0002412C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{{ls_thdtf_check}}</w:t>
            </w:r>
          </w:p>
        </w:tc>
      </w:tr>
      <w:tr w:rsidR="008C04E8" w:rsidRPr="00A85913" w14:paraId="088B7913" w14:textId="77777777" w:rsidTr="00BA2780">
        <w:tc>
          <w:tcPr>
            <w:tcW w:w="707" w:type="pct"/>
            <w:shd w:val="clear" w:color="auto" w:fill="D9D9D9" w:themeFill="background1" w:themeFillShade="D9"/>
            <w:vAlign w:val="center"/>
          </w:tcPr>
          <w:p w14:paraId="70B8EF3B" w14:textId="77777777" w:rsidR="007648E2" w:rsidRPr="00A85913" w:rsidRDefault="007648E2" w:rsidP="007648E2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4293" w:type="pct"/>
            <w:gridSpan w:val="23"/>
            <w:vAlign w:val="center"/>
          </w:tcPr>
          <w:p w14:paraId="01BE9CA1" w14:textId="77777777" w:rsidR="007648E2" w:rsidRPr="00A85913" w:rsidRDefault="007648E2" w:rsidP="007648E2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  <w:r w:rsidRPr="00A85913">
              <w:t>x</w:t>
            </w:r>
          </w:p>
        </w:tc>
      </w:tr>
    </w:tbl>
    <w:p w14:paraId="69B0844D" w14:textId="123808D3" w:rsidR="00CB0E4A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Coding and Inspection System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874"/>
        <w:gridCol w:w="26"/>
        <w:gridCol w:w="617"/>
        <w:gridCol w:w="555"/>
        <w:gridCol w:w="1044"/>
        <w:gridCol w:w="216"/>
        <w:gridCol w:w="250"/>
        <w:gridCol w:w="434"/>
        <w:gridCol w:w="388"/>
        <w:gridCol w:w="302"/>
        <w:gridCol w:w="302"/>
        <w:gridCol w:w="572"/>
        <w:gridCol w:w="91"/>
        <w:gridCol w:w="233"/>
        <w:gridCol w:w="757"/>
        <w:gridCol w:w="65"/>
        <w:gridCol w:w="250"/>
        <w:gridCol w:w="134"/>
        <w:gridCol w:w="363"/>
        <w:gridCol w:w="214"/>
        <w:gridCol w:w="216"/>
        <w:gridCol w:w="218"/>
        <w:gridCol w:w="343"/>
        <w:gridCol w:w="86"/>
        <w:gridCol w:w="1075"/>
      </w:tblGrid>
      <w:tr w:rsidR="001F6994" w:rsidRPr="00A85913" w14:paraId="5D79FD0E" w14:textId="77777777" w:rsidTr="006B4B52">
        <w:tc>
          <w:tcPr>
            <w:tcW w:w="5000" w:type="pct"/>
            <w:gridSpan w:val="26"/>
            <w:shd w:val="clear" w:color="auto" w:fill="E0E0E0"/>
            <w:vAlign w:val="center"/>
          </w:tcPr>
          <w:p w14:paraId="33D069DC" w14:textId="77777777" w:rsidR="001F6994" w:rsidRPr="00A85913" w:rsidRDefault="001F6994" w:rsidP="009C2BD2">
            <w:pPr>
              <w:pStyle w:val="Heading1"/>
            </w:pPr>
            <w:r w:rsidRPr="00A85913">
              <w:t xml:space="preserve">Coding and </w:t>
            </w:r>
            <w:r w:rsidR="00B54FDC" w:rsidRPr="00A85913">
              <w:t>Inspection</w:t>
            </w:r>
            <w:r w:rsidRPr="00A85913">
              <w:t xml:space="preserve"> System Specifications</w:t>
            </w:r>
          </w:p>
        </w:tc>
      </w:tr>
      <w:tr w:rsidR="006B4B52" w:rsidRPr="00A85913" w14:paraId="5F589E43" w14:textId="77777777" w:rsidTr="006B4B52">
        <w:tc>
          <w:tcPr>
            <w:tcW w:w="540" w:type="pct"/>
            <w:vMerge w:val="restart"/>
            <w:shd w:val="clear" w:color="auto" w:fill="auto"/>
            <w:vAlign w:val="center"/>
          </w:tcPr>
          <w:p w14:paraId="2BEDDDA6" w14:textId="77777777" w:rsidR="006B4B52" w:rsidRPr="00A85913" w:rsidRDefault="006B4B52" w:rsidP="001F6994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Coder</w:t>
            </w:r>
          </w:p>
        </w:tc>
        <w:tc>
          <w:tcPr>
            <w:tcW w:w="960" w:type="pct"/>
            <w:gridSpan w:val="4"/>
            <w:shd w:val="clear" w:color="auto" w:fill="auto"/>
            <w:vAlign w:val="center"/>
          </w:tcPr>
          <w:p w14:paraId="5F5D01CB" w14:textId="77777777" w:rsidR="006B4B52" w:rsidRPr="00A85913" w:rsidRDefault="006B4B52" w:rsidP="001F699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3500" w:type="pct"/>
            <w:gridSpan w:val="21"/>
            <w:shd w:val="clear" w:color="auto" w:fill="auto"/>
            <w:vAlign w:val="center"/>
          </w:tcPr>
          <w:p w14:paraId="75948FAC" w14:textId="3641504E" w:rsidR="006B4B52" w:rsidRPr="00A85913" w:rsidRDefault="006B4B52" w:rsidP="001F6994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{{ci_cnone_check}}</w:t>
            </w:r>
          </w:p>
        </w:tc>
      </w:tr>
      <w:tr w:rsidR="006B4B52" w:rsidRPr="00A85913" w14:paraId="15F32F08" w14:textId="77777777" w:rsidTr="00BA2780">
        <w:tc>
          <w:tcPr>
            <w:tcW w:w="540" w:type="pct"/>
            <w:vMerge/>
            <w:shd w:val="clear" w:color="auto" w:fill="auto"/>
            <w:vAlign w:val="center"/>
          </w:tcPr>
          <w:p w14:paraId="65BC5604" w14:textId="77777777" w:rsidR="005A1E85" w:rsidRPr="00A85913" w:rsidRDefault="005A1E85" w:rsidP="003D0C7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Merge w:val="restart"/>
            <w:shd w:val="clear" w:color="auto" w:fill="auto"/>
            <w:vAlign w:val="center"/>
          </w:tcPr>
          <w:p w14:paraId="053CC3F4" w14:textId="77777777" w:rsidR="005A1E85" w:rsidRPr="00A85913" w:rsidRDefault="005A1E85" w:rsidP="003D0C7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Hot stamp</w:t>
            </w:r>
          </w:p>
        </w:tc>
        <w:tc>
          <w:tcPr>
            <w:tcW w:w="484" w:type="pct"/>
            <w:vMerge w:val="restart"/>
            <w:shd w:val="clear" w:color="auto" w:fill="auto"/>
            <w:vAlign w:val="center"/>
          </w:tcPr>
          <w:p w14:paraId="07361BB8" w14:textId="675D9314" w:rsidR="005A1E85" w:rsidRPr="00A85913" w:rsidRDefault="00424662" w:rsidP="004246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{{ci_chs_check}}</w:t>
            </w:r>
          </w:p>
        </w:tc>
        <w:tc>
          <w:tcPr>
            <w:tcW w:w="1184" w:type="pct"/>
            <w:gridSpan w:val="8"/>
            <w:shd w:val="clear" w:color="auto" w:fill="auto"/>
            <w:vAlign w:val="center"/>
          </w:tcPr>
          <w:p w14:paraId="41D21E89" w14:textId="77777777" w:rsidR="005A1E85" w:rsidRPr="00A85913" w:rsidRDefault="005A1E85" w:rsidP="003D0C7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Make &amp; Model</w:t>
            </w:r>
          </w:p>
        </w:tc>
        <w:tc>
          <w:tcPr>
            <w:tcW w:w="459" w:type="pct"/>
            <w:gridSpan w:val="2"/>
            <w:shd w:val="clear" w:color="auto" w:fill="auto"/>
            <w:vAlign w:val="center"/>
          </w:tcPr>
          <w:p w14:paraId="337C0679" w14:textId="77777777" w:rsidR="005A1E85" w:rsidRPr="004F1C37" w:rsidRDefault="005A1E85" w:rsidP="003D0C7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835" w:type="pct"/>
            <w:gridSpan w:val="8"/>
            <w:shd w:val="clear" w:color="auto" w:fill="auto"/>
            <w:vAlign w:val="center"/>
          </w:tcPr>
          <w:p w14:paraId="09937E70" w14:textId="64900F39" w:rsidR="005A1E85" w:rsidRPr="00A85913" w:rsidRDefault="005A1E85" w:rsidP="003D0C7B">
            <w:pPr>
              <w:jc w:val="center"/>
              <w:rPr>
                <w:rFonts w:ascii="Arial" w:hAnsi="Arial" w:cs="Arial"/>
                <w:lang w:val="en-CA"/>
              </w:rPr>
            </w:pPr>
            <w:r w:rsidRPr="004F1C37">
              <w:rPr>
                <w:rFonts w:ascii="Arial" w:hAnsi="Arial" w:cs="Arial"/>
                <w:b/>
                <w:sz w:val="24"/>
                <w:lang w:val="en-CA"/>
              </w:rPr>
              <w:t>Startup Kit</w:t>
            </w:r>
          </w:p>
        </w:tc>
        <w:tc>
          <w:tcPr>
            <w:tcW w:w="538" w:type="pct"/>
            <w:gridSpan w:val="2"/>
            <w:shd w:val="clear" w:color="auto" w:fill="auto"/>
            <w:vAlign w:val="center"/>
          </w:tcPr>
          <w:p w14:paraId="40303F24" w14:textId="77777777" w:rsidR="005A1E85" w:rsidRPr="00A85913" w:rsidRDefault="005A1E85" w:rsidP="003D0C7B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B4B52" w:rsidRPr="00A85913" w14:paraId="4E63D7FC" w14:textId="77777777" w:rsidTr="00BA2780">
        <w:tc>
          <w:tcPr>
            <w:tcW w:w="540" w:type="pct"/>
            <w:vMerge/>
            <w:shd w:val="clear" w:color="auto" w:fill="auto"/>
            <w:vAlign w:val="center"/>
          </w:tcPr>
          <w:p w14:paraId="2D600F6A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Merge/>
            <w:shd w:val="clear" w:color="auto" w:fill="auto"/>
            <w:vAlign w:val="center"/>
          </w:tcPr>
          <w:p w14:paraId="593C1040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484" w:type="pct"/>
            <w:vMerge/>
            <w:shd w:val="clear" w:color="auto" w:fill="auto"/>
            <w:vAlign w:val="center"/>
          </w:tcPr>
          <w:p w14:paraId="704850AC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789" w:type="pct"/>
            <w:gridSpan w:val="12"/>
            <w:shd w:val="clear" w:color="auto" w:fill="auto"/>
            <w:vAlign w:val="center"/>
          </w:tcPr>
          <w:p w14:paraId="214BC621" w14:textId="77777777" w:rsidR="005A1E85" w:rsidRPr="003E189A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E189A">
              <w:rPr>
                <w:rFonts w:ascii="Arial" w:hAnsi="Arial" w:cs="Arial"/>
                <w:b/>
                <w:sz w:val="24"/>
                <w:lang w:val="en-CA"/>
              </w:rPr>
              <w:t xml:space="preserve">Extra Foil Cassette Holder </w:t>
            </w:r>
          </w:p>
        </w:tc>
        <w:tc>
          <w:tcPr>
            <w:tcW w:w="329" w:type="pct"/>
            <w:gridSpan w:val="3"/>
            <w:shd w:val="clear" w:color="auto" w:fill="auto"/>
            <w:vAlign w:val="center"/>
          </w:tcPr>
          <w:p w14:paraId="72FCAC56" w14:textId="77777777" w:rsidR="005A1E85" w:rsidRPr="004F1C37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98" w:type="pct"/>
            <w:gridSpan w:val="5"/>
            <w:shd w:val="clear" w:color="auto" w:fill="auto"/>
            <w:vAlign w:val="center"/>
          </w:tcPr>
          <w:p w14:paraId="731D8428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B4B52" w:rsidRPr="00A85913" w14:paraId="41EA5A92" w14:textId="77777777" w:rsidTr="00BA2780">
        <w:tc>
          <w:tcPr>
            <w:tcW w:w="540" w:type="pct"/>
            <w:vMerge/>
            <w:shd w:val="clear" w:color="auto" w:fill="auto"/>
            <w:vAlign w:val="center"/>
          </w:tcPr>
          <w:p w14:paraId="6761B649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vMerge/>
            <w:shd w:val="clear" w:color="auto" w:fill="auto"/>
            <w:vAlign w:val="center"/>
          </w:tcPr>
          <w:p w14:paraId="2A9B0342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484" w:type="pct"/>
            <w:vMerge/>
            <w:shd w:val="clear" w:color="auto" w:fill="auto"/>
            <w:vAlign w:val="center"/>
          </w:tcPr>
          <w:p w14:paraId="17D8D4AB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789" w:type="pct"/>
            <w:gridSpan w:val="12"/>
            <w:shd w:val="clear" w:color="auto" w:fill="auto"/>
            <w:vAlign w:val="center"/>
          </w:tcPr>
          <w:p w14:paraId="746367DA" w14:textId="77777777" w:rsidR="005A1E85" w:rsidRPr="003E189A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E189A">
              <w:rPr>
                <w:rFonts w:ascii="Arial" w:hAnsi="Arial" w:cs="Arial"/>
                <w:b/>
                <w:sz w:val="24"/>
                <w:lang w:val="en-CA"/>
              </w:rPr>
              <w:t>Extra Character Holders</w:t>
            </w:r>
          </w:p>
        </w:tc>
        <w:tc>
          <w:tcPr>
            <w:tcW w:w="329" w:type="pct"/>
            <w:gridSpan w:val="3"/>
            <w:shd w:val="clear" w:color="auto" w:fill="auto"/>
            <w:vAlign w:val="center"/>
          </w:tcPr>
          <w:p w14:paraId="24941E31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98" w:type="pct"/>
            <w:gridSpan w:val="5"/>
            <w:shd w:val="clear" w:color="auto" w:fill="auto"/>
            <w:vAlign w:val="center"/>
          </w:tcPr>
          <w:p w14:paraId="635B5575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B4B52" w:rsidRPr="00A85913" w14:paraId="1A43CBB9" w14:textId="77777777" w:rsidTr="0000795F">
        <w:tc>
          <w:tcPr>
            <w:tcW w:w="540" w:type="pct"/>
            <w:vMerge/>
            <w:shd w:val="clear" w:color="auto" w:fill="auto"/>
            <w:vAlign w:val="center"/>
          </w:tcPr>
          <w:p w14:paraId="56A1708C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auto"/>
            <w:vAlign w:val="center"/>
          </w:tcPr>
          <w:p w14:paraId="0A679F14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Thermal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Transfer</w:t>
            </w:r>
          </w:p>
        </w:tc>
        <w:tc>
          <w:tcPr>
            <w:tcW w:w="1626" w:type="pct"/>
            <w:gridSpan w:val="8"/>
            <w:shd w:val="clear" w:color="auto" w:fill="auto"/>
            <w:vAlign w:val="center"/>
          </w:tcPr>
          <w:p w14:paraId="444E6B2D" w14:textId="5A126ED5" w:rsidR="003E189A" w:rsidRPr="00A85913" w:rsidRDefault="00424662" w:rsidP="004246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{{ci_ctt_check}}</w:t>
            </w:r>
          </w:p>
        </w:tc>
        <w:tc>
          <w:tcPr>
            <w:tcW w:w="1336" w:type="pct"/>
            <w:gridSpan w:val="11"/>
            <w:shd w:val="clear" w:color="auto" w:fill="auto"/>
            <w:vAlign w:val="center"/>
          </w:tcPr>
          <w:p w14:paraId="0F727DEF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 xml:space="preserve">Thermal 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Ink jet</w:t>
            </w:r>
          </w:p>
        </w:tc>
        <w:tc>
          <w:tcPr>
            <w:tcW w:w="538" w:type="pct"/>
            <w:gridSpan w:val="2"/>
            <w:shd w:val="clear" w:color="auto" w:fill="auto"/>
            <w:vAlign w:val="center"/>
          </w:tcPr>
          <w:p w14:paraId="3655F279" w14:textId="74A93F17" w:rsidR="003E189A" w:rsidRPr="00A85913" w:rsidRDefault="00424662" w:rsidP="00424662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{{ci_ctj_check}}</w:t>
            </w:r>
          </w:p>
        </w:tc>
      </w:tr>
      <w:tr w:rsidR="006B4B52" w:rsidRPr="00A85913" w14:paraId="09F1036C" w14:textId="77777777" w:rsidTr="0000795F">
        <w:tc>
          <w:tcPr>
            <w:tcW w:w="540" w:type="pct"/>
            <w:vMerge/>
            <w:shd w:val="clear" w:color="auto" w:fill="auto"/>
            <w:vAlign w:val="center"/>
          </w:tcPr>
          <w:p w14:paraId="35EB41CA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auto"/>
            <w:vAlign w:val="center"/>
          </w:tcPr>
          <w:p w14:paraId="1D47A419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Laser</w:t>
            </w:r>
          </w:p>
        </w:tc>
        <w:tc>
          <w:tcPr>
            <w:tcW w:w="1626" w:type="pct"/>
            <w:gridSpan w:val="8"/>
            <w:shd w:val="clear" w:color="auto" w:fill="auto"/>
            <w:vAlign w:val="center"/>
          </w:tcPr>
          <w:p w14:paraId="606F1205" w14:textId="7D482F87" w:rsidR="005A1E85" w:rsidRPr="00A85913" w:rsidRDefault="00424662" w:rsidP="00424662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{{ci_cl_check}}</w:t>
            </w:r>
          </w:p>
        </w:tc>
        <w:tc>
          <w:tcPr>
            <w:tcW w:w="1874" w:type="pct"/>
            <w:gridSpan w:val="13"/>
            <w:shd w:val="clear" w:color="auto" w:fill="auto"/>
            <w:vAlign w:val="center"/>
          </w:tcPr>
          <w:p w14:paraId="1C9E8F6D" w14:textId="77777777" w:rsidR="005A1E85" w:rsidRPr="00A85913" w:rsidRDefault="005A1E85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</w:tr>
      <w:tr w:rsidR="006B4B52" w:rsidRPr="00A85913" w14:paraId="2C47F571" w14:textId="77777777" w:rsidTr="00BA2780">
        <w:tc>
          <w:tcPr>
            <w:tcW w:w="540" w:type="pct"/>
            <w:vMerge/>
            <w:shd w:val="clear" w:color="auto" w:fill="auto"/>
            <w:vAlign w:val="center"/>
          </w:tcPr>
          <w:p w14:paraId="7E1CE9E6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auto"/>
            <w:vAlign w:val="center"/>
          </w:tcPr>
          <w:p w14:paraId="36460814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Additional Ink</w:t>
            </w:r>
          </w:p>
        </w:tc>
        <w:tc>
          <w:tcPr>
            <w:tcW w:w="1081" w:type="pct"/>
            <w:gridSpan w:val="5"/>
            <w:shd w:val="clear" w:color="auto" w:fill="auto"/>
            <w:vAlign w:val="center"/>
          </w:tcPr>
          <w:p w14:paraId="37B0B3EB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621" w:type="pct"/>
            <w:gridSpan w:val="12"/>
            <w:shd w:val="clear" w:color="auto" w:fill="auto"/>
            <w:vAlign w:val="center"/>
          </w:tcPr>
          <w:p w14:paraId="10F3113F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Ink Jet Clean. Sol.</w:t>
            </w: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57E94D51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B4B52" w:rsidRPr="00A85913" w14:paraId="3CC07728" w14:textId="77777777" w:rsidTr="006B4B52">
        <w:tc>
          <w:tcPr>
            <w:tcW w:w="540" w:type="pct"/>
            <w:vMerge/>
            <w:shd w:val="clear" w:color="auto" w:fill="auto"/>
            <w:vAlign w:val="center"/>
          </w:tcPr>
          <w:p w14:paraId="5F9FC1CC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0EDA8F78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500" w:type="pct"/>
            <w:gridSpan w:val="21"/>
            <w:shd w:val="clear" w:color="auto" w:fill="auto"/>
            <w:vAlign w:val="center"/>
          </w:tcPr>
          <w:p w14:paraId="71BEB8B2" w14:textId="77777777" w:rsidR="003E189A" w:rsidRPr="00A85913" w:rsidRDefault="003E189A" w:rsidP="003E189A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</w:p>
        </w:tc>
      </w:tr>
      <w:tr w:rsidR="003E189A" w:rsidRPr="00A85913" w14:paraId="4E611330" w14:textId="77777777" w:rsidTr="006B4B52">
        <w:tc>
          <w:tcPr>
            <w:tcW w:w="5000" w:type="pct"/>
            <w:gridSpan w:val="26"/>
            <w:shd w:val="clear" w:color="auto" w:fill="D9D9D9" w:themeFill="background1" w:themeFillShade="D9"/>
            <w:vAlign w:val="center"/>
          </w:tcPr>
          <w:p w14:paraId="3EA801FD" w14:textId="77777777" w:rsidR="003E189A" w:rsidRPr="00A85913" w:rsidRDefault="003E189A" w:rsidP="003E189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B4B52" w:rsidRPr="00A85913" w14:paraId="3BFF5F1D" w14:textId="77777777" w:rsidTr="00CB54B7">
        <w:tc>
          <w:tcPr>
            <w:tcW w:w="540" w:type="pct"/>
            <w:vMerge w:val="restart"/>
            <w:shd w:val="clear" w:color="auto" w:fill="auto"/>
            <w:vAlign w:val="center"/>
          </w:tcPr>
          <w:p w14:paraId="7D29EED4" w14:textId="77777777" w:rsidR="009D6861" w:rsidRPr="00A85913" w:rsidRDefault="009D6861" w:rsidP="003E189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Videojet</w:t>
            </w:r>
          </w:p>
        </w:tc>
        <w:tc>
          <w:tcPr>
            <w:tcW w:w="1660" w:type="pct"/>
            <w:gridSpan w:val="7"/>
            <w:shd w:val="clear" w:color="auto" w:fill="auto"/>
            <w:vAlign w:val="center"/>
          </w:tcPr>
          <w:p w14:paraId="4CBC256A" w14:textId="77777777" w:rsidR="009D6861" w:rsidRPr="00A85913" w:rsidRDefault="009D6861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Dataflex 6</w:t>
            </w:r>
            <w:r>
              <w:rPr>
                <w:rFonts w:ascii="Arial" w:hAnsi="Arial" w:cs="Arial"/>
                <w:b/>
                <w:sz w:val="24"/>
                <w:lang w:val="en-CA"/>
              </w:rPr>
              <w:t>5</w:t>
            </w:r>
            <w:r w:rsidR="000813F6">
              <w:rPr>
                <w:rFonts w:ascii="Arial" w:hAnsi="Arial" w:cs="Arial"/>
                <w:b/>
                <w:sz w:val="24"/>
                <w:lang w:val="en-CA"/>
              </w:rPr>
              <w:t>3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0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(53Wx75L)</w:t>
            </w:r>
          </w:p>
        </w:tc>
        <w:tc>
          <w:tcPr>
            <w:tcW w:w="661" w:type="pct"/>
            <w:gridSpan w:val="4"/>
            <w:shd w:val="clear" w:color="auto" w:fill="auto"/>
            <w:vAlign w:val="center"/>
          </w:tcPr>
          <w:p w14:paraId="68F42AA6" w14:textId="01CA4DA4" w:rsidR="009D6861" w:rsidRPr="00A85913" w:rsidRDefault="00424662" w:rsidP="00424662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{{ci_vd65_check}}</w:t>
            </w:r>
          </w:p>
        </w:tc>
        <w:tc>
          <w:tcPr>
            <w:tcW w:w="1641" w:type="pct"/>
            <w:gridSpan w:val="13"/>
            <w:shd w:val="clear" w:color="auto" w:fill="auto"/>
            <w:vAlign w:val="center"/>
          </w:tcPr>
          <w:p w14:paraId="7A1505A8" w14:textId="77777777" w:rsidR="009D6861" w:rsidRPr="00A85913" w:rsidRDefault="009D6861" w:rsidP="003E189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Dataflex 6</w:t>
            </w:r>
            <w:r>
              <w:rPr>
                <w:rFonts w:ascii="Arial" w:hAnsi="Arial" w:cs="Arial"/>
                <w:b/>
                <w:sz w:val="24"/>
                <w:lang w:val="en-CA"/>
              </w:rPr>
              <w:t>5</w:t>
            </w:r>
            <w:r w:rsidR="000813F6">
              <w:rPr>
                <w:rFonts w:ascii="Arial" w:hAnsi="Arial" w:cs="Arial"/>
                <w:b/>
                <w:sz w:val="24"/>
                <w:lang w:val="en-CA"/>
              </w:rPr>
              <w:t>3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0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(107Wx75L)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1386F8B1" w14:textId="012B2B27" w:rsidR="009D6861" w:rsidRPr="00A85913" w:rsidRDefault="00424662" w:rsidP="00424662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{{ci_vd651_check}}</w:t>
            </w:r>
          </w:p>
        </w:tc>
      </w:tr>
      <w:tr w:rsidR="00585933" w:rsidRPr="00A85913" w14:paraId="1F045E90" w14:textId="77777777" w:rsidTr="00585933">
        <w:tc>
          <w:tcPr>
            <w:tcW w:w="540" w:type="pct"/>
            <w:vMerge/>
            <w:shd w:val="clear" w:color="auto" w:fill="auto"/>
            <w:vAlign w:val="center"/>
          </w:tcPr>
          <w:p w14:paraId="4EF0B9F2" w14:textId="77777777" w:rsidR="00585933" w:rsidRPr="00A85913" w:rsidRDefault="00585933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660" w:type="pct"/>
            <w:gridSpan w:val="7"/>
            <w:shd w:val="clear" w:color="auto" w:fill="auto"/>
            <w:vAlign w:val="center"/>
          </w:tcPr>
          <w:p w14:paraId="041A4DA9" w14:textId="468562C0" w:rsidR="00585933" w:rsidRPr="007F35D6" w:rsidRDefault="00585933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7F35D6">
              <w:rPr>
                <w:rFonts w:ascii="Arial" w:hAnsi="Arial" w:cs="Arial"/>
                <w:b/>
                <w:sz w:val="24"/>
                <w:lang w:val="en-CA"/>
              </w:rPr>
              <w:t>For DX (RH) for SX (LH)</w:t>
            </w:r>
          </w:p>
        </w:tc>
        <w:tc>
          <w:tcPr>
            <w:tcW w:w="661" w:type="pct"/>
            <w:gridSpan w:val="4"/>
            <w:shd w:val="clear" w:color="auto" w:fill="auto"/>
            <w:vAlign w:val="center"/>
          </w:tcPr>
          <w:p w14:paraId="00221095" w14:textId="062A2EBA" w:rsidR="00585933" w:rsidRPr="00A85913" w:rsidRDefault="00585933" w:rsidP="0000795F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{{ci_vdxsx}}</w:t>
            </w:r>
          </w:p>
        </w:tc>
        <w:tc>
          <w:tcPr>
            <w:tcW w:w="2139" w:type="pct"/>
            <w:gridSpan w:val="14"/>
            <w:shd w:val="clear" w:color="auto" w:fill="auto"/>
            <w:vAlign w:val="center"/>
          </w:tcPr>
          <w:p w14:paraId="5C255395" w14:textId="551ED63E" w:rsidR="00585933" w:rsidRPr="00A85913" w:rsidRDefault="00585933" w:rsidP="0000795F">
            <w:pPr>
              <w:rPr>
                <w:rFonts w:ascii="Arial" w:hAnsi="Arial" w:cs="Arial"/>
                <w:lang w:val="en-CA"/>
              </w:rPr>
            </w:pPr>
          </w:p>
        </w:tc>
      </w:tr>
      <w:tr w:rsidR="0000795F" w:rsidRPr="00A85913" w14:paraId="58205A84" w14:textId="77777777" w:rsidTr="00CB54B7">
        <w:tc>
          <w:tcPr>
            <w:tcW w:w="540" w:type="pct"/>
            <w:vMerge/>
            <w:shd w:val="clear" w:color="auto" w:fill="auto"/>
            <w:vAlign w:val="center"/>
          </w:tcPr>
          <w:p w14:paraId="05AC6F37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14:paraId="43334D99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85</w:t>
            </w:r>
            <w:r>
              <w:rPr>
                <w:rFonts w:ascii="Arial" w:hAnsi="Arial" w:cs="Arial"/>
                <w:b/>
                <w:sz w:val="24"/>
                <w:lang w:val="en-CA"/>
              </w:rPr>
              <w:t>2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0</w:t>
            </w:r>
          </w:p>
        </w:tc>
        <w:tc>
          <w:tcPr>
            <w:tcW w:w="555" w:type="pct"/>
            <w:gridSpan w:val="3"/>
            <w:shd w:val="clear" w:color="auto" w:fill="auto"/>
            <w:vAlign w:val="center"/>
          </w:tcPr>
          <w:p w14:paraId="2234BE66" w14:textId="0A879847" w:rsidR="0000795F" w:rsidRPr="00A85913" w:rsidRDefault="0000795F" w:rsidP="0000795F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{{ci_v85_check}}</w:t>
            </w:r>
          </w:p>
        </w:tc>
        <w:tc>
          <w:tcPr>
            <w:tcW w:w="1776" w:type="pct"/>
            <w:gridSpan w:val="10"/>
            <w:shd w:val="clear" w:color="auto" w:fill="auto"/>
            <w:vAlign w:val="center"/>
          </w:tcPr>
          <w:p w14:paraId="5C79246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Ink jet VJ 1520</w:t>
            </w:r>
          </w:p>
        </w:tc>
        <w:tc>
          <w:tcPr>
            <w:tcW w:w="727" w:type="pct"/>
            <w:gridSpan w:val="5"/>
            <w:shd w:val="clear" w:color="auto" w:fill="auto"/>
            <w:vAlign w:val="center"/>
          </w:tcPr>
          <w:p w14:paraId="2E7632A0" w14:textId="19987599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{{ci_ci15_check}}</w:t>
            </w:r>
          </w:p>
        </w:tc>
        <w:tc>
          <w:tcPr>
            <w:tcW w:w="499" w:type="pct"/>
            <w:gridSpan w:val="5"/>
            <w:shd w:val="clear" w:color="auto" w:fill="auto"/>
            <w:vAlign w:val="center"/>
          </w:tcPr>
          <w:p w14:paraId="0780E83D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Laser 3330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775A23E7" w14:textId="4B6CA32A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{{ci_v33_check}}</w:t>
            </w:r>
          </w:p>
        </w:tc>
      </w:tr>
      <w:tr w:rsidR="0000795F" w:rsidRPr="00A85913" w14:paraId="10E7E885" w14:textId="77777777" w:rsidTr="006B4B52">
        <w:tc>
          <w:tcPr>
            <w:tcW w:w="540" w:type="pct"/>
            <w:vMerge/>
            <w:shd w:val="clear" w:color="auto" w:fill="auto"/>
            <w:vAlign w:val="center"/>
          </w:tcPr>
          <w:p w14:paraId="6C3D4EB2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0700ED37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500" w:type="pct"/>
            <w:gridSpan w:val="21"/>
            <w:shd w:val="clear" w:color="auto" w:fill="auto"/>
            <w:vAlign w:val="center"/>
          </w:tcPr>
          <w:p w14:paraId="499915D8" w14:textId="77777777" w:rsidR="0000795F" w:rsidRPr="00A85913" w:rsidRDefault="0000795F" w:rsidP="0000795F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</w:p>
        </w:tc>
      </w:tr>
      <w:tr w:rsidR="0000795F" w:rsidRPr="00A85913" w14:paraId="661476B4" w14:textId="77777777" w:rsidTr="006B4B52">
        <w:tc>
          <w:tcPr>
            <w:tcW w:w="5000" w:type="pct"/>
            <w:gridSpan w:val="26"/>
            <w:shd w:val="clear" w:color="auto" w:fill="D9D9D9" w:themeFill="background1" w:themeFillShade="D9"/>
            <w:vAlign w:val="center"/>
          </w:tcPr>
          <w:p w14:paraId="2BD0031F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0795F" w:rsidRPr="00A85913" w14:paraId="1E565012" w14:textId="77777777" w:rsidTr="0000795F">
        <w:tc>
          <w:tcPr>
            <w:tcW w:w="540" w:type="pct"/>
            <w:vMerge w:val="restart"/>
            <w:shd w:val="clear" w:color="auto" w:fill="auto"/>
            <w:vAlign w:val="center"/>
          </w:tcPr>
          <w:p w14:paraId="3A1ACB4E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Laser</w:t>
            </w:r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F6491A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Videojet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5F3525" w14:textId="2E4C03FB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{{ci_lv_check}}</w:t>
            </w:r>
          </w:p>
        </w:tc>
        <w:tc>
          <w:tcPr>
            <w:tcW w:w="1042" w:type="pct"/>
            <w:gridSpan w:val="6"/>
            <w:vAlign w:val="center"/>
          </w:tcPr>
          <w:p w14:paraId="2686D051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Model</w:t>
            </w:r>
          </w:p>
        </w:tc>
        <w:tc>
          <w:tcPr>
            <w:tcW w:w="1874" w:type="pct"/>
            <w:gridSpan w:val="13"/>
            <w:vAlign w:val="center"/>
          </w:tcPr>
          <w:p w14:paraId="1CF28147" w14:textId="2D5C8DF8" w:rsidR="0000795F" w:rsidRPr="00317777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{{ci_lvm}}</w:t>
            </w:r>
          </w:p>
        </w:tc>
      </w:tr>
      <w:tr w:rsidR="0000795F" w:rsidRPr="00A85913" w14:paraId="1DE8162E" w14:textId="77777777" w:rsidTr="0000795F">
        <w:tc>
          <w:tcPr>
            <w:tcW w:w="540" w:type="pct"/>
            <w:vMerge/>
            <w:shd w:val="clear" w:color="auto" w:fill="auto"/>
            <w:vAlign w:val="center"/>
          </w:tcPr>
          <w:p w14:paraId="704A7CC1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A0FD7C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29642C" w14:textId="1FC74931" w:rsidR="0000795F" w:rsidRPr="00A85913" w:rsidRDefault="0000795F" w:rsidP="0000795F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{{ci_lo_check}}</w:t>
            </w:r>
          </w:p>
        </w:tc>
        <w:tc>
          <w:tcPr>
            <w:tcW w:w="1042" w:type="pct"/>
            <w:gridSpan w:val="6"/>
            <w:vAlign w:val="center"/>
          </w:tcPr>
          <w:p w14:paraId="51F4DC00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Customer suppl’d</w:t>
            </w:r>
          </w:p>
        </w:tc>
        <w:tc>
          <w:tcPr>
            <w:tcW w:w="1874" w:type="pct"/>
            <w:gridSpan w:val="13"/>
            <w:vAlign w:val="center"/>
          </w:tcPr>
          <w:p w14:paraId="39A8DB0B" w14:textId="77777777" w:rsidR="0000795F" w:rsidRPr="00317777" w:rsidRDefault="0000795F" w:rsidP="0000795F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  <w:tr w:rsidR="0000795F" w:rsidRPr="00A85913" w14:paraId="01F63A7D" w14:textId="77777777" w:rsidTr="0000795F">
        <w:tc>
          <w:tcPr>
            <w:tcW w:w="540" w:type="pct"/>
            <w:vMerge/>
            <w:shd w:val="clear" w:color="auto" w:fill="auto"/>
            <w:vAlign w:val="center"/>
          </w:tcPr>
          <w:p w14:paraId="6BA7ACBD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544" w:type="pct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9ABA2F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Fume Extraction</w:t>
            </w:r>
          </w:p>
        </w:tc>
        <w:tc>
          <w:tcPr>
            <w:tcW w:w="497" w:type="pct"/>
            <w:gridSpan w:val="3"/>
            <w:vAlign w:val="center"/>
          </w:tcPr>
          <w:p w14:paraId="3CE569BA" w14:textId="5BC93C65" w:rsidR="0000795F" w:rsidRDefault="0000795F" w:rsidP="0000795F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{{ci_lfe_check}}</w:t>
            </w:r>
          </w:p>
        </w:tc>
        <w:tc>
          <w:tcPr>
            <w:tcW w:w="545" w:type="pct"/>
            <w:gridSpan w:val="3"/>
            <w:vAlign w:val="center"/>
          </w:tcPr>
          <w:p w14:paraId="4815D771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Model</w:t>
            </w:r>
          </w:p>
        </w:tc>
        <w:tc>
          <w:tcPr>
            <w:tcW w:w="1874" w:type="pct"/>
            <w:gridSpan w:val="13"/>
            <w:vAlign w:val="center"/>
          </w:tcPr>
          <w:p w14:paraId="08F6DFD9" w14:textId="222BD7D9" w:rsidR="0000795F" w:rsidRPr="00317777" w:rsidRDefault="0000795F" w:rsidP="0000795F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sz w:val="24"/>
                <w:szCs w:val="24"/>
                <w:lang w:val="en-CA"/>
              </w:rPr>
              <w:t>{{ci_lfm}}</w:t>
            </w:r>
          </w:p>
        </w:tc>
      </w:tr>
      <w:tr w:rsidR="0000795F" w:rsidRPr="00A85913" w14:paraId="0020BA70" w14:textId="77777777" w:rsidTr="006B4B52">
        <w:tc>
          <w:tcPr>
            <w:tcW w:w="540" w:type="pct"/>
            <w:vMerge/>
            <w:shd w:val="clear" w:color="auto" w:fill="D9D9D9" w:themeFill="background1" w:themeFillShade="D9"/>
            <w:vAlign w:val="center"/>
          </w:tcPr>
          <w:p w14:paraId="5E2E78CB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37DCE41B" w14:textId="77777777" w:rsidR="0000795F" w:rsidRPr="00A85913" w:rsidRDefault="0000795F" w:rsidP="0000795F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500" w:type="pct"/>
            <w:gridSpan w:val="21"/>
            <w:vAlign w:val="center"/>
          </w:tcPr>
          <w:p w14:paraId="3027C0EB" w14:textId="77777777" w:rsidR="0000795F" w:rsidRPr="00A85913" w:rsidRDefault="0000795F" w:rsidP="0000795F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00795F" w:rsidRPr="00A85913" w14:paraId="5BB9EF83" w14:textId="77777777" w:rsidTr="006B4B52">
        <w:tc>
          <w:tcPr>
            <w:tcW w:w="5000" w:type="pct"/>
            <w:gridSpan w:val="26"/>
            <w:shd w:val="clear" w:color="auto" w:fill="D9D9D9" w:themeFill="background1" w:themeFillShade="D9"/>
            <w:vAlign w:val="center"/>
          </w:tcPr>
          <w:p w14:paraId="029CFD9C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0795F" w:rsidRPr="00A85913" w14:paraId="711961EA" w14:textId="77777777" w:rsidTr="00CB54B7">
        <w:tc>
          <w:tcPr>
            <w:tcW w:w="540" w:type="pct"/>
            <w:vMerge w:val="restart"/>
            <w:shd w:val="clear" w:color="auto" w:fill="auto"/>
            <w:vAlign w:val="center"/>
          </w:tcPr>
          <w:p w14:paraId="07265264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Vision</w:t>
            </w:r>
          </w:p>
        </w:tc>
        <w:tc>
          <w:tcPr>
            <w:tcW w:w="417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3389C3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28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38E9F7" w14:textId="25262D4B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{{ci_vnone_check}}</w:t>
            </w:r>
          </w:p>
        </w:tc>
        <w:tc>
          <w:tcPr>
            <w:tcW w:w="841" w:type="pct"/>
            <w:gridSpan w:val="3"/>
            <w:vAlign w:val="center"/>
          </w:tcPr>
          <w:p w14:paraId="2A746054" w14:textId="77777777" w:rsidR="0000795F" w:rsidRPr="00A85913" w:rsidRDefault="0000795F" w:rsidP="0000795F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Cognex</w:t>
            </w:r>
          </w:p>
        </w:tc>
        <w:tc>
          <w:tcPr>
            <w:tcW w:w="637" w:type="pct"/>
            <w:gridSpan w:val="4"/>
            <w:vAlign w:val="center"/>
          </w:tcPr>
          <w:p w14:paraId="4DA047D0" w14:textId="0581934F" w:rsidR="0000795F" w:rsidRPr="00A85913" w:rsidRDefault="0000795F" w:rsidP="0000795F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{{ci_vc_check}}</w:t>
            </w:r>
          </w:p>
        </w:tc>
        <w:tc>
          <w:tcPr>
            <w:tcW w:w="405" w:type="pct"/>
            <w:gridSpan w:val="2"/>
            <w:vAlign w:val="center"/>
          </w:tcPr>
          <w:p w14:paraId="22ACEA6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Other</w:t>
            </w:r>
          </w:p>
        </w:tc>
        <w:tc>
          <w:tcPr>
            <w:tcW w:w="709" w:type="pct"/>
            <w:gridSpan w:val="6"/>
            <w:vAlign w:val="center"/>
          </w:tcPr>
          <w:p w14:paraId="18EFD37A" w14:textId="7961D108" w:rsidR="0000795F" w:rsidRPr="00A85913" w:rsidRDefault="0000795F" w:rsidP="0000795F">
            <w:pPr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{{ci_vo_check}}</w:t>
            </w:r>
          </w:p>
        </w:tc>
        <w:tc>
          <w:tcPr>
            <w:tcW w:w="468" w:type="pct"/>
            <w:gridSpan w:val="4"/>
            <w:vAlign w:val="center"/>
          </w:tcPr>
          <w:p w14:paraId="4390ABCA" w14:textId="055F1CB0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QTY</w:t>
            </w:r>
          </w:p>
        </w:tc>
        <w:tc>
          <w:tcPr>
            <w:tcW w:w="697" w:type="pct"/>
            <w:gridSpan w:val="3"/>
            <w:vAlign w:val="center"/>
          </w:tcPr>
          <w:p w14:paraId="4DCA9DED" w14:textId="4262DD7A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sz w:val="24"/>
                <w:lang w:val="en-CA"/>
              </w:rPr>
              <w:t>{{ci_vqty}}</w:t>
            </w:r>
          </w:p>
        </w:tc>
      </w:tr>
      <w:tr w:rsidR="0000795F" w:rsidRPr="00A85913" w14:paraId="3A79DFF8" w14:textId="77777777" w:rsidTr="00CB54B7">
        <w:tc>
          <w:tcPr>
            <w:tcW w:w="540" w:type="pct"/>
            <w:vMerge/>
            <w:shd w:val="clear" w:color="auto" w:fill="auto"/>
            <w:vAlign w:val="center"/>
          </w:tcPr>
          <w:p w14:paraId="75CE3F85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67D8B7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OCR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F1A0A6" w14:textId="2C4C6918" w:rsidR="0000795F" w:rsidRPr="00A85913" w:rsidRDefault="0000795F" w:rsidP="0000795F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{{ci_vocr_check}}</w:t>
            </w:r>
          </w:p>
        </w:tc>
        <w:tc>
          <w:tcPr>
            <w:tcW w:w="1042" w:type="pct"/>
            <w:gridSpan w:val="6"/>
            <w:vAlign w:val="center"/>
          </w:tcPr>
          <w:p w14:paraId="36ACD4AD" w14:textId="77777777" w:rsidR="0000795F" w:rsidRPr="00A85913" w:rsidRDefault="0000795F" w:rsidP="0000795F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OCV</w:t>
            </w:r>
          </w:p>
        </w:tc>
        <w:tc>
          <w:tcPr>
            <w:tcW w:w="709" w:type="pct"/>
            <w:gridSpan w:val="6"/>
            <w:vAlign w:val="center"/>
          </w:tcPr>
          <w:p w14:paraId="1F67B88E" w14:textId="451CF64B" w:rsidR="0000795F" w:rsidRPr="00A85913" w:rsidRDefault="0000795F" w:rsidP="0000795F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{{ci_vocv_check}}</w:t>
            </w:r>
          </w:p>
        </w:tc>
        <w:tc>
          <w:tcPr>
            <w:tcW w:w="667" w:type="pct"/>
            <w:gridSpan w:val="6"/>
            <w:vAlign w:val="center"/>
          </w:tcPr>
          <w:p w14:paraId="691FF2E7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Barcode</w:t>
            </w:r>
          </w:p>
        </w:tc>
        <w:tc>
          <w:tcPr>
            <w:tcW w:w="498" w:type="pct"/>
            <w:vAlign w:val="center"/>
          </w:tcPr>
          <w:p w14:paraId="09B68786" w14:textId="07AE9222" w:rsidR="0000795F" w:rsidRPr="00A85913" w:rsidRDefault="0000795F" w:rsidP="0000795F">
            <w:pPr>
              <w:rPr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{{ci_vb_check}}</w:t>
            </w:r>
          </w:p>
        </w:tc>
      </w:tr>
      <w:tr w:rsidR="0000795F" w:rsidRPr="00A85913" w14:paraId="05C7DB84" w14:textId="77777777" w:rsidTr="00CB54B7">
        <w:tc>
          <w:tcPr>
            <w:tcW w:w="540" w:type="pct"/>
            <w:vMerge/>
            <w:shd w:val="clear" w:color="auto" w:fill="auto"/>
            <w:vAlign w:val="center"/>
          </w:tcPr>
          <w:p w14:paraId="7092011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409A96" w14:textId="01176E64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Orientation/</w:t>
            </w:r>
            <w:r w:rsidR="00CD5A2A">
              <w:rPr>
                <w:rFonts w:ascii="Arial" w:hAnsi="Arial" w:cs="Arial"/>
                <w:b/>
                <w:sz w:val="24"/>
                <w:lang w:val="en-CA"/>
              </w:rPr>
              <w:t xml:space="preserve"> 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Skew</w:t>
            </w:r>
          </w:p>
        </w:tc>
        <w:tc>
          <w:tcPr>
            <w:tcW w:w="901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772E0E" w14:textId="6DA28889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{{ci_vos_check}}</w:t>
            </w:r>
          </w:p>
        </w:tc>
        <w:tc>
          <w:tcPr>
            <w:tcW w:w="725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2EA675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Presence</w:t>
            </w:r>
          </w:p>
        </w:tc>
        <w:tc>
          <w:tcPr>
            <w:tcW w:w="709" w:type="pct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4820B" w14:textId="3CD40331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{{ci_vp_check}}</w:t>
            </w:r>
          </w:p>
        </w:tc>
        <w:tc>
          <w:tcPr>
            <w:tcW w:w="667" w:type="pct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ED8191" w14:textId="59703E02" w:rsidR="0000795F" w:rsidRPr="00CB54B7" w:rsidRDefault="0000795F" w:rsidP="000079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CB54B7">
              <w:rPr>
                <w:rFonts w:ascii="Arial" w:hAnsi="Arial" w:cs="Arial"/>
                <w:b/>
                <w:sz w:val="24"/>
                <w:szCs w:val="24"/>
                <w:lang w:val="en-CA"/>
              </w:rPr>
              <w:t>Position</w:t>
            </w:r>
            <w:r w:rsidR="00CB54B7" w:rsidRPr="00CB54B7">
              <w:rPr>
                <w:rFonts w:ascii="Arial" w:hAnsi="Arial" w:cs="Arial"/>
                <w:b/>
                <w:sz w:val="24"/>
                <w:szCs w:val="24"/>
                <w:lang w:val="en-CA"/>
              </w:rPr>
              <w:t>/</w:t>
            </w:r>
            <w:r w:rsidR="00CB54B7">
              <w:rPr>
                <w:rFonts w:ascii="Arial" w:hAnsi="Arial" w:cs="Arial"/>
                <w:b/>
                <w:sz w:val="24"/>
                <w:szCs w:val="24"/>
                <w:lang w:val="en-CA"/>
              </w:rPr>
              <w:t xml:space="preserve"> </w:t>
            </w:r>
            <w:r w:rsidR="00CB54B7" w:rsidRPr="00CB54B7">
              <w:rPr>
                <w:rFonts w:ascii="Arial" w:hAnsi="Arial" w:cs="Arial"/>
                <w:b/>
                <w:sz w:val="24"/>
                <w:szCs w:val="24"/>
                <w:lang w:val="en-CA"/>
              </w:rPr>
              <w:t>Placement</w:t>
            </w:r>
          </w:p>
        </w:tc>
        <w:tc>
          <w:tcPr>
            <w:tcW w:w="49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90598A" w14:textId="3A594554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{{ci_vpo_check}}</w:t>
            </w:r>
          </w:p>
        </w:tc>
      </w:tr>
      <w:tr w:rsidR="0000795F" w:rsidRPr="00A85913" w14:paraId="6C247D80" w14:textId="77777777" w:rsidTr="00CB54B7">
        <w:tc>
          <w:tcPr>
            <w:tcW w:w="540" w:type="pct"/>
            <w:vMerge/>
            <w:shd w:val="clear" w:color="auto" w:fill="auto"/>
            <w:vAlign w:val="center"/>
          </w:tcPr>
          <w:p w14:paraId="5F3D009D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4D6093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On Web</w:t>
            </w:r>
          </w:p>
        </w:tc>
        <w:tc>
          <w:tcPr>
            <w:tcW w:w="901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7EC391" w14:textId="4688B2FD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{{ci_vow_check}}</w:t>
            </w:r>
          </w:p>
        </w:tc>
        <w:tc>
          <w:tcPr>
            <w:tcW w:w="725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21552F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On Bottle</w:t>
            </w:r>
          </w:p>
        </w:tc>
        <w:tc>
          <w:tcPr>
            <w:tcW w:w="709" w:type="pct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CDDF2A" w14:textId="51F97E0E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{{ci_vob_check}}</w:t>
            </w:r>
          </w:p>
        </w:tc>
        <w:tc>
          <w:tcPr>
            <w:tcW w:w="667" w:type="pct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248722" w14:textId="2D97DE28" w:rsidR="0000795F" w:rsidRPr="002D1ACE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2D1ACE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Torque</w:t>
            </w:r>
          </w:p>
        </w:tc>
        <w:tc>
          <w:tcPr>
            <w:tcW w:w="49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CA18C1" w14:textId="7AAD5D01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{{ci_vtq_check}}</w:t>
            </w:r>
          </w:p>
        </w:tc>
      </w:tr>
      <w:tr w:rsidR="0000795F" w:rsidRPr="00A85913" w14:paraId="098742B1" w14:textId="77777777" w:rsidTr="006B4B52">
        <w:tc>
          <w:tcPr>
            <w:tcW w:w="540" w:type="pct"/>
            <w:vMerge/>
            <w:shd w:val="clear" w:color="auto" w:fill="auto"/>
            <w:vAlign w:val="center"/>
          </w:tcPr>
          <w:p w14:paraId="4EEF8C1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56DE1A1B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500" w:type="pct"/>
            <w:gridSpan w:val="21"/>
            <w:shd w:val="clear" w:color="auto" w:fill="auto"/>
            <w:vAlign w:val="center"/>
          </w:tcPr>
          <w:p w14:paraId="219C7027" w14:textId="7D8AA5C4" w:rsidR="0000795F" w:rsidRPr="00A85913" w:rsidRDefault="00D7299C" w:rsidP="0000795F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  <w:r>
              <w:t>{{ci_vcom}}</w:t>
            </w:r>
          </w:p>
        </w:tc>
      </w:tr>
      <w:tr w:rsidR="0000795F" w:rsidRPr="00A85913" w14:paraId="5F011425" w14:textId="77777777" w:rsidTr="006B4B52">
        <w:tc>
          <w:tcPr>
            <w:tcW w:w="5000" w:type="pct"/>
            <w:gridSpan w:val="26"/>
            <w:shd w:val="clear" w:color="auto" w:fill="D9D9D9" w:themeFill="background1" w:themeFillShade="D9"/>
            <w:vAlign w:val="center"/>
          </w:tcPr>
          <w:p w14:paraId="25162E75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0795F" w:rsidRPr="00A85913" w14:paraId="02326615" w14:textId="77777777" w:rsidTr="00BA2780">
        <w:tc>
          <w:tcPr>
            <w:tcW w:w="540" w:type="pct"/>
            <w:vMerge w:val="restart"/>
            <w:shd w:val="clear" w:color="auto" w:fill="auto"/>
            <w:vAlign w:val="center"/>
          </w:tcPr>
          <w:p w14:paraId="642909F7" w14:textId="78EFAE1F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Print</w:t>
            </w:r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7030E2" w14:textId="52E775A8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101403" w14:textId="691606C1" w:rsidR="0000795F" w:rsidRPr="00A85913" w:rsidRDefault="0000795F" w:rsidP="0000795F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{{ci_pnone_check}}</w:t>
            </w:r>
          </w:p>
        </w:tc>
        <w:tc>
          <w:tcPr>
            <w:tcW w:w="2916" w:type="pct"/>
            <w:gridSpan w:val="19"/>
            <w:vAlign w:val="center"/>
          </w:tcPr>
          <w:p w14:paraId="2517194D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00795F" w:rsidRPr="00A85913" w14:paraId="648B0F16" w14:textId="77777777" w:rsidTr="00CB54B7">
        <w:tc>
          <w:tcPr>
            <w:tcW w:w="540" w:type="pct"/>
            <w:vMerge/>
            <w:shd w:val="clear" w:color="auto" w:fill="auto"/>
            <w:vAlign w:val="center"/>
          </w:tcPr>
          <w:p w14:paraId="476EC0E2" w14:textId="2B3A5C32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6" w:name="_Hlk80707692"/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EA781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Lot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0DE9F8" w14:textId="7C699260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{{ci_pl_check}}</w:t>
            </w:r>
          </w:p>
        </w:tc>
        <w:tc>
          <w:tcPr>
            <w:tcW w:w="1042" w:type="pct"/>
            <w:gridSpan w:val="6"/>
            <w:vAlign w:val="center"/>
          </w:tcPr>
          <w:p w14:paraId="24D579E1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Exp. Date</w:t>
            </w:r>
          </w:p>
        </w:tc>
        <w:tc>
          <w:tcPr>
            <w:tcW w:w="531" w:type="pct"/>
            <w:gridSpan w:val="4"/>
            <w:vAlign w:val="center"/>
          </w:tcPr>
          <w:p w14:paraId="2CB17BB7" w14:textId="769FD417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{{ci_pep_check}}</w:t>
            </w:r>
          </w:p>
        </w:tc>
        <w:tc>
          <w:tcPr>
            <w:tcW w:w="845" w:type="pct"/>
            <w:gridSpan w:val="8"/>
            <w:vAlign w:val="center"/>
          </w:tcPr>
          <w:p w14:paraId="2FE3E031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Package On</w:t>
            </w:r>
          </w:p>
        </w:tc>
        <w:tc>
          <w:tcPr>
            <w:tcW w:w="498" w:type="pct"/>
            <w:vAlign w:val="center"/>
          </w:tcPr>
          <w:p w14:paraId="541C80EE" w14:textId="17E0889F" w:rsidR="0000795F" w:rsidRPr="00A85913" w:rsidRDefault="0000795F" w:rsidP="0000795F">
            <w:pPr>
              <w:rPr>
                <w:rFonts w:ascii="Arial" w:hAnsi="Arial" w:cs="Arial"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{{ci_ppo_check}}</w:t>
            </w:r>
          </w:p>
        </w:tc>
      </w:tr>
      <w:tr w:rsidR="0000795F" w:rsidRPr="00A85913" w14:paraId="7B1FB3BC" w14:textId="77777777" w:rsidTr="00CB54B7">
        <w:tc>
          <w:tcPr>
            <w:tcW w:w="540" w:type="pct"/>
            <w:vMerge/>
            <w:shd w:val="clear" w:color="auto" w:fill="auto"/>
            <w:vAlign w:val="center"/>
          </w:tcPr>
          <w:p w14:paraId="45CEBD06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703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365697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Bar Code</w:t>
            </w:r>
          </w:p>
        </w:tc>
        <w:tc>
          <w:tcPr>
            <w:tcW w:w="84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A4964D" w14:textId="7C6DDA3E" w:rsidR="0000795F" w:rsidRPr="00A85913" w:rsidRDefault="0000795F" w:rsidP="0000795F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{{ci_pbc_check}}</w:t>
            </w:r>
          </w:p>
        </w:tc>
        <w:tc>
          <w:tcPr>
            <w:tcW w:w="1042" w:type="pct"/>
            <w:gridSpan w:val="6"/>
            <w:vAlign w:val="center"/>
          </w:tcPr>
          <w:p w14:paraId="4726F1B2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2D</w:t>
            </w:r>
          </w:p>
        </w:tc>
        <w:tc>
          <w:tcPr>
            <w:tcW w:w="531" w:type="pct"/>
            <w:gridSpan w:val="4"/>
            <w:vAlign w:val="center"/>
          </w:tcPr>
          <w:p w14:paraId="3C131ED1" w14:textId="0B97FDFE" w:rsidR="0000795F" w:rsidRPr="00A85913" w:rsidRDefault="0000795F" w:rsidP="0000795F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{{ci_p2d_check}}</w:t>
            </w:r>
          </w:p>
        </w:tc>
        <w:tc>
          <w:tcPr>
            <w:tcW w:w="845" w:type="pct"/>
            <w:gridSpan w:val="8"/>
            <w:vAlign w:val="center"/>
          </w:tcPr>
          <w:p w14:paraId="44921A02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Other</w:t>
            </w:r>
          </w:p>
        </w:tc>
        <w:tc>
          <w:tcPr>
            <w:tcW w:w="498" w:type="pct"/>
            <w:vAlign w:val="center"/>
          </w:tcPr>
          <w:p w14:paraId="33FC8FA6" w14:textId="07A7E51E" w:rsidR="0000795F" w:rsidRPr="00A85913" w:rsidRDefault="0000795F" w:rsidP="0000795F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{{ci_po_check}}</w:t>
            </w:r>
          </w:p>
        </w:tc>
      </w:tr>
      <w:tr w:rsidR="0000795F" w:rsidRPr="00A85913" w14:paraId="36D16929" w14:textId="77777777" w:rsidTr="006B4B52">
        <w:tc>
          <w:tcPr>
            <w:tcW w:w="540" w:type="pct"/>
            <w:vMerge/>
            <w:shd w:val="clear" w:color="auto" w:fill="D9D9D9" w:themeFill="background1" w:themeFillShade="D9"/>
            <w:vAlign w:val="center"/>
          </w:tcPr>
          <w:p w14:paraId="0A3F2ABC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960" w:type="pct"/>
            <w:gridSpan w:val="4"/>
            <w:shd w:val="clear" w:color="auto" w:fill="D9D9D9" w:themeFill="background1" w:themeFillShade="D9"/>
            <w:vAlign w:val="center"/>
          </w:tcPr>
          <w:p w14:paraId="34573674" w14:textId="77777777" w:rsidR="0000795F" w:rsidRPr="00A85913" w:rsidRDefault="0000795F" w:rsidP="0000795F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500" w:type="pct"/>
            <w:gridSpan w:val="21"/>
            <w:vAlign w:val="center"/>
          </w:tcPr>
          <w:p w14:paraId="10D0D6E9" w14:textId="77777777" w:rsidR="0000795F" w:rsidRPr="00A85913" w:rsidRDefault="0000795F" w:rsidP="0000795F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bookmarkEnd w:id="26"/>
      <w:tr w:rsidR="0000795F" w:rsidRPr="00A85913" w14:paraId="17A7C37D" w14:textId="77777777" w:rsidTr="006B4B52">
        <w:trPr>
          <w:trHeight w:val="288"/>
        </w:trPr>
        <w:tc>
          <w:tcPr>
            <w:tcW w:w="540" w:type="pct"/>
            <w:shd w:val="clear" w:color="auto" w:fill="D9D9D9" w:themeFill="background1" w:themeFillShade="D9"/>
            <w:vAlign w:val="center"/>
          </w:tcPr>
          <w:p w14:paraId="1ABC0C6F" w14:textId="77777777" w:rsidR="0000795F" w:rsidRPr="00A85913" w:rsidRDefault="0000795F" w:rsidP="000079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460" w:type="pct"/>
            <w:gridSpan w:val="25"/>
            <w:vAlign w:val="center"/>
          </w:tcPr>
          <w:p w14:paraId="3B35BD31" w14:textId="77777777" w:rsidR="0000795F" w:rsidRPr="00A85913" w:rsidRDefault="0000795F" w:rsidP="0000795F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26DE4993" w14:textId="3CFE3885" w:rsidR="00742399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lastRenderedPageBreak/>
        <w:t>Induction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55"/>
        <w:gridCol w:w="1672"/>
        <w:gridCol w:w="695"/>
        <w:gridCol w:w="1177"/>
        <w:gridCol w:w="518"/>
        <w:gridCol w:w="399"/>
        <w:gridCol w:w="45"/>
        <w:gridCol w:w="216"/>
        <w:gridCol w:w="246"/>
        <w:gridCol w:w="1366"/>
        <w:gridCol w:w="1301"/>
      </w:tblGrid>
      <w:tr w:rsidR="00655505" w:rsidRPr="00A85913" w14:paraId="3807D310" w14:textId="77777777" w:rsidTr="00655505">
        <w:tc>
          <w:tcPr>
            <w:tcW w:w="3650" w:type="pct"/>
            <w:gridSpan w:val="8"/>
            <w:shd w:val="clear" w:color="auto" w:fill="E0E0E0"/>
            <w:vAlign w:val="center"/>
          </w:tcPr>
          <w:p w14:paraId="358D7932" w14:textId="77777777" w:rsidR="00655505" w:rsidRPr="00A85913" w:rsidRDefault="00655505" w:rsidP="009C2BD2">
            <w:pPr>
              <w:pStyle w:val="Heading1"/>
            </w:pPr>
            <w:r w:rsidRPr="00A85913">
              <w:t>Induction Specifications</w:t>
            </w:r>
          </w:p>
        </w:tc>
        <w:tc>
          <w:tcPr>
            <w:tcW w:w="747" w:type="pct"/>
            <w:gridSpan w:val="2"/>
            <w:shd w:val="clear" w:color="auto" w:fill="auto"/>
            <w:vAlign w:val="center"/>
          </w:tcPr>
          <w:p w14:paraId="2BC25737" w14:textId="4B759DDE" w:rsidR="00655505" w:rsidRPr="00655505" w:rsidRDefault="00655505" w:rsidP="009C2BD2">
            <w:pPr>
              <w:pStyle w:val="Heading1"/>
              <w:rPr>
                <w:color w:val="auto"/>
              </w:rPr>
            </w:pPr>
            <w:r>
              <w:rPr>
                <w:color w:val="auto"/>
              </w:rPr>
              <w:t>None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38B94E91" w14:textId="6BD064FC" w:rsidR="00655505" w:rsidRPr="00655505" w:rsidRDefault="00655505" w:rsidP="009C2BD2">
            <w:pPr>
              <w:pStyle w:val="Heading1"/>
              <w:rPr>
                <w:color w:val="auto"/>
                <w:sz w:val="22"/>
                <w:szCs w:val="22"/>
              </w:rPr>
            </w:pPr>
            <w:r w:rsidRPr="00655505">
              <w:rPr>
                <w:color w:val="auto"/>
                <w:sz w:val="22"/>
                <w:szCs w:val="22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505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00000">
              <w:rPr>
                <w:color w:val="auto"/>
                <w:sz w:val="22"/>
                <w:szCs w:val="22"/>
              </w:rPr>
            </w:r>
            <w:r w:rsidR="00000000">
              <w:rPr>
                <w:color w:val="auto"/>
                <w:sz w:val="22"/>
                <w:szCs w:val="22"/>
              </w:rPr>
              <w:fldChar w:fldCharType="separate"/>
            </w:r>
            <w:r w:rsidRPr="00655505">
              <w:rPr>
                <w:color w:val="auto"/>
                <w:sz w:val="22"/>
                <w:szCs w:val="22"/>
              </w:rPr>
              <w:fldChar w:fldCharType="end"/>
            </w:r>
          </w:p>
        </w:tc>
      </w:tr>
      <w:tr w:rsidR="005A1E85" w:rsidRPr="00A85913" w14:paraId="1333AAB9" w14:textId="77777777" w:rsidTr="00655505">
        <w:tc>
          <w:tcPr>
            <w:tcW w:w="1462" w:type="pct"/>
            <w:shd w:val="clear" w:color="auto" w:fill="auto"/>
            <w:vAlign w:val="center"/>
          </w:tcPr>
          <w:p w14:paraId="1F38E41B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 xml:space="preserve">Enercon </w:t>
            </w:r>
            <w:r w:rsidRPr="00A85913">
              <w:rPr>
                <w:rFonts w:ascii="Arial" w:hAnsi="Arial" w:cs="Arial"/>
                <w:b/>
                <w:sz w:val="24"/>
                <w:lang w:val="en-CA"/>
              </w:rPr>
              <w:t>Model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493AABC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500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1009E0B7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85" w:type="pct"/>
            <w:gridSpan w:val="2"/>
            <w:shd w:val="clear" w:color="auto" w:fill="auto"/>
            <w:vAlign w:val="center"/>
          </w:tcPr>
          <w:p w14:paraId="65FE8DF7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700</w:t>
            </w:r>
          </w:p>
        </w:tc>
        <w:tc>
          <w:tcPr>
            <w:tcW w:w="420" w:type="pct"/>
            <w:gridSpan w:val="4"/>
            <w:shd w:val="clear" w:color="auto" w:fill="auto"/>
            <w:vAlign w:val="center"/>
          </w:tcPr>
          <w:p w14:paraId="7199337D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36" w:type="pct"/>
            <w:gridSpan w:val="2"/>
            <w:vAlign w:val="center"/>
          </w:tcPr>
          <w:p w14:paraId="03CAB94E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167221" w:rsidRPr="00A85913" w14:paraId="0815F40F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40293653" w14:textId="77777777" w:rsidR="00167221" w:rsidRPr="00A85913" w:rsidRDefault="00167221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5A1E85" w:rsidRPr="00A85913" w14:paraId="1977E8EC" w14:textId="77777777" w:rsidTr="00655505">
        <w:tc>
          <w:tcPr>
            <w:tcW w:w="1462" w:type="pct"/>
            <w:shd w:val="clear" w:color="auto" w:fill="auto"/>
            <w:vAlign w:val="center"/>
          </w:tcPr>
          <w:p w14:paraId="4D409820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Voltage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218D1B3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200 to 240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4D31A435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441" w:type="pct"/>
            <w:gridSpan w:val="8"/>
            <w:shd w:val="clear" w:color="auto" w:fill="auto"/>
            <w:vAlign w:val="center"/>
          </w:tcPr>
          <w:p w14:paraId="24F65718" w14:textId="77777777" w:rsidR="005A1E85" w:rsidRPr="00A85913" w:rsidRDefault="005A1E85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</w:tr>
      <w:tr w:rsidR="00167221" w:rsidRPr="00A85913" w14:paraId="3B4A809E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282F57DD" w14:textId="77777777" w:rsidR="00167221" w:rsidRPr="00A85913" w:rsidRDefault="00167221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35ABB" w:rsidRPr="00A85913" w14:paraId="2A866A1D" w14:textId="77777777" w:rsidTr="00655505">
        <w:tc>
          <w:tcPr>
            <w:tcW w:w="1462" w:type="pct"/>
            <w:shd w:val="clear" w:color="auto" w:fill="auto"/>
            <w:vAlign w:val="center"/>
          </w:tcPr>
          <w:p w14:paraId="3435043E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HZ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0F08601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50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5651B924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38" w:type="pct"/>
            <w:gridSpan w:val="7"/>
            <w:shd w:val="clear" w:color="auto" w:fill="auto"/>
            <w:vAlign w:val="center"/>
          </w:tcPr>
          <w:p w14:paraId="18387FC2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60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4A89FB9C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67221" w:rsidRPr="00A85913" w14:paraId="2F336ADB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01A1973B" w14:textId="77777777" w:rsidR="00167221" w:rsidRPr="00A85913" w:rsidRDefault="00167221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35ABB" w:rsidRPr="00A85913" w14:paraId="1F232170" w14:textId="77777777" w:rsidTr="00655505">
        <w:tc>
          <w:tcPr>
            <w:tcW w:w="1462" w:type="pct"/>
            <w:shd w:val="clear" w:color="auto" w:fill="auto"/>
            <w:vAlign w:val="center"/>
          </w:tcPr>
          <w:p w14:paraId="629724C8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Sealing HD c/w IO Cable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B6AEE19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Tunnel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303D2AB9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38" w:type="pct"/>
            <w:gridSpan w:val="7"/>
            <w:shd w:val="clear" w:color="auto" w:fill="auto"/>
            <w:vAlign w:val="center"/>
          </w:tcPr>
          <w:p w14:paraId="359CB56D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Flat (LM)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57E8F59B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67221" w:rsidRPr="00A85913" w14:paraId="59730BC7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21C68F45" w14:textId="77777777" w:rsidR="00167221" w:rsidRPr="00A85913" w:rsidRDefault="00167221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35ABB" w:rsidRPr="00A85913" w14:paraId="2CAC582B" w14:textId="77777777" w:rsidTr="00655505">
        <w:tc>
          <w:tcPr>
            <w:tcW w:w="1462" w:type="pct"/>
            <w:shd w:val="clear" w:color="auto" w:fill="auto"/>
            <w:vAlign w:val="center"/>
          </w:tcPr>
          <w:p w14:paraId="2D97B699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Stand (Enercon)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044D53D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Fixed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5BB54DD7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38" w:type="pct"/>
            <w:gridSpan w:val="7"/>
            <w:shd w:val="clear" w:color="auto" w:fill="auto"/>
            <w:vAlign w:val="center"/>
          </w:tcPr>
          <w:p w14:paraId="55781249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Mobile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7A626AE9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167221" w:rsidRPr="00A85913" w14:paraId="4491EE4D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6ABF3645" w14:textId="77777777" w:rsidR="00167221" w:rsidRPr="00A85913" w:rsidRDefault="00167221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35ABB" w:rsidRPr="00A85913" w14:paraId="27AB3D9F" w14:textId="77777777" w:rsidTr="00655505">
        <w:tc>
          <w:tcPr>
            <w:tcW w:w="1462" w:type="pct"/>
            <w:shd w:val="clear" w:color="auto" w:fill="auto"/>
            <w:vAlign w:val="center"/>
          </w:tcPr>
          <w:p w14:paraId="2D6FD5C4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Status Light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6689938" w14:textId="77777777" w:rsidR="00435ABB" w:rsidRPr="00A85913" w:rsidRDefault="000913F4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Enercon</w:t>
            </w:r>
          </w:p>
        </w:tc>
        <w:tc>
          <w:tcPr>
            <w:tcW w:w="322" w:type="pct"/>
            <w:tcBorders>
              <w:right w:val="nil"/>
            </w:tcBorders>
            <w:shd w:val="clear" w:color="auto" w:fill="auto"/>
            <w:vAlign w:val="center"/>
          </w:tcPr>
          <w:p w14:paraId="65CACB17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38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DE11B7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603" w:type="pct"/>
            <w:tcBorders>
              <w:left w:val="nil"/>
            </w:tcBorders>
            <w:shd w:val="clear" w:color="auto" w:fill="auto"/>
            <w:vAlign w:val="center"/>
          </w:tcPr>
          <w:p w14:paraId="755A6395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CA5EA7" w:rsidRPr="00A85913" w14:paraId="7B05C19E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6F67C537" w14:textId="77777777" w:rsidR="00CA5EA7" w:rsidRPr="00A85913" w:rsidRDefault="00CA5EA7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435ABB" w:rsidRPr="00A85913" w14:paraId="07542D66" w14:textId="77777777" w:rsidTr="00655505">
        <w:tc>
          <w:tcPr>
            <w:tcW w:w="1462" w:type="pct"/>
            <w:shd w:val="clear" w:color="auto" w:fill="auto"/>
            <w:vAlign w:val="center"/>
          </w:tcPr>
          <w:p w14:paraId="26E1C74E" w14:textId="77777777" w:rsidR="00435ABB" w:rsidRPr="00A85913" w:rsidRDefault="006C1555" w:rsidP="00435ABB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Sep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arator </w:t>
            </w:r>
            <w:r w:rsidR="00435ABB"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Wheel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EA7CD62" w14:textId="77777777" w:rsidR="00435ABB" w:rsidRPr="00A85913" w:rsidRDefault="00D25695" w:rsidP="00435ABB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Capmatic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467EFE78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38" w:type="pct"/>
            <w:gridSpan w:val="7"/>
            <w:shd w:val="clear" w:color="auto" w:fill="auto"/>
            <w:vAlign w:val="center"/>
          </w:tcPr>
          <w:p w14:paraId="10F52195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Capmatic Reject Bin (Only)</w:t>
            </w:r>
          </w:p>
          <w:p w14:paraId="2715F865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Enercon Reject Peg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10E6F510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CA5EA7" w:rsidRPr="00A85913" w14:paraId="159F4D19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435E5994" w14:textId="77777777" w:rsidR="00CA5EA7" w:rsidRPr="00A85913" w:rsidRDefault="00CA5EA7" w:rsidP="00435AB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25695" w:rsidRPr="00A85913" w14:paraId="177F80DC" w14:textId="77777777" w:rsidTr="00655505">
        <w:tc>
          <w:tcPr>
            <w:tcW w:w="1462" w:type="pct"/>
            <w:shd w:val="clear" w:color="auto" w:fill="auto"/>
            <w:vAlign w:val="center"/>
          </w:tcPr>
          <w:p w14:paraId="1B5D72C1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Cap Inspection</w:t>
            </w:r>
          </w:p>
          <w:p w14:paraId="6B081234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From Enercon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AF48A8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3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8320EE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5" w:type="pct"/>
            <w:vAlign w:val="center"/>
          </w:tcPr>
          <w:p w14:paraId="2B934ABD" w14:textId="77777777" w:rsidR="00D25695" w:rsidRPr="00A85913" w:rsidRDefault="00D25695" w:rsidP="00D25695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Stalled Bottle</w:t>
            </w:r>
          </w:p>
        </w:tc>
        <w:tc>
          <w:tcPr>
            <w:tcW w:w="446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A70D4D" w14:textId="77777777" w:rsidR="00D25695" w:rsidRPr="00A85913" w:rsidRDefault="00D25695" w:rsidP="00D25695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47" w:type="pct"/>
            <w:gridSpan w:val="3"/>
            <w:vAlign w:val="center"/>
          </w:tcPr>
          <w:p w14:paraId="3FB6183E" w14:textId="77777777" w:rsidR="00D25695" w:rsidRPr="00A85913" w:rsidRDefault="00D25695" w:rsidP="00D25695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Crooked Cap</w:t>
            </w:r>
          </w:p>
        </w:tc>
        <w:tc>
          <w:tcPr>
            <w:tcW w:w="603" w:type="pct"/>
            <w:vAlign w:val="center"/>
          </w:tcPr>
          <w:p w14:paraId="47CCD120" w14:textId="77777777" w:rsidR="00D25695" w:rsidRPr="00A85913" w:rsidRDefault="00D25695" w:rsidP="00D25695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25695" w:rsidRPr="00A85913" w14:paraId="57463300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117F2F4C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25695" w:rsidRPr="00A85913" w14:paraId="23829E34" w14:textId="77777777" w:rsidTr="00655505">
        <w:tc>
          <w:tcPr>
            <w:tcW w:w="1462" w:type="pct"/>
            <w:shd w:val="clear" w:color="auto" w:fill="auto"/>
            <w:vAlign w:val="center"/>
          </w:tcPr>
          <w:p w14:paraId="3B1F7046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No Foil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0230F23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1C088629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45" w:type="pct"/>
            <w:shd w:val="clear" w:color="auto" w:fill="auto"/>
            <w:vAlign w:val="center"/>
          </w:tcPr>
          <w:p w14:paraId="0E0FA193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lang w:val="en-CA"/>
              </w:rPr>
              <w:t>Enercon</w:t>
            </w:r>
          </w:p>
        </w:tc>
        <w:tc>
          <w:tcPr>
            <w:tcW w:w="425" w:type="pct"/>
            <w:gridSpan w:val="2"/>
            <w:shd w:val="clear" w:color="auto" w:fill="auto"/>
            <w:vAlign w:val="center"/>
          </w:tcPr>
          <w:p w14:paraId="08B62D3E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68" w:type="pct"/>
            <w:gridSpan w:val="4"/>
            <w:shd w:val="clear" w:color="auto" w:fill="auto"/>
            <w:vAlign w:val="center"/>
          </w:tcPr>
          <w:p w14:paraId="4FF256C6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Capmatic</w:t>
            </w:r>
            <w:r w:rsidR="000913F4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 m/c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1EF7CD10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25695" w:rsidRPr="00A85913" w14:paraId="324BCF98" w14:textId="77777777" w:rsidTr="004C5041">
        <w:tc>
          <w:tcPr>
            <w:tcW w:w="5000" w:type="pct"/>
            <w:gridSpan w:val="11"/>
            <w:shd w:val="clear" w:color="auto" w:fill="D9D9D9" w:themeFill="background1" w:themeFillShade="D9"/>
            <w:vAlign w:val="center"/>
          </w:tcPr>
          <w:p w14:paraId="64FBFDFD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25695" w:rsidRPr="00A85913" w14:paraId="507B49A3" w14:textId="77777777" w:rsidTr="00655505">
        <w:tc>
          <w:tcPr>
            <w:tcW w:w="1462" w:type="pct"/>
            <w:shd w:val="clear" w:color="auto" w:fill="D9D9D9" w:themeFill="background1" w:themeFillShade="D9"/>
            <w:vAlign w:val="center"/>
          </w:tcPr>
          <w:p w14:paraId="2167B74A" w14:textId="77777777" w:rsidR="00D25695" w:rsidRPr="00A85913" w:rsidRDefault="00D25695" w:rsidP="00D2569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bookmarkStart w:id="27" w:name="_Hlk52353207"/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538" w:type="pct"/>
            <w:gridSpan w:val="10"/>
            <w:vAlign w:val="center"/>
          </w:tcPr>
          <w:p w14:paraId="22EF46C9" w14:textId="77777777" w:rsidR="00D25695" w:rsidRPr="00A85913" w:rsidRDefault="00D25695" w:rsidP="00D25695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C000E8" w:rsidRPr="00C000E8" w14:paraId="6203EED1" w14:textId="77777777" w:rsidTr="00655505">
        <w:tc>
          <w:tcPr>
            <w:tcW w:w="1462" w:type="pct"/>
            <w:shd w:val="clear" w:color="auto" w:fill="auto"/>
            <w:vAlign w:val="center"/>
          </w:tcPr>
          <w:p w14:paraId="24C4CA08" w14:textId="77777777" w:rsidR="00C000E8" w:rsidRPr="00C000E8" w:rsidRDefault="00C000E8" w:rsidP="00D25695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3538" w:type="pct"/>
            <w:gridSpan w:val="10"/>
            <w:shd w:val="clear" w:color="auto" w:fill="auto"/>
            <w:vAlign w:val="center"/>
          </w:tcPr>
          <w:p w14:paraId="2C876A40" w14:textId="77777777" w:rsidR="00C000E8" w:rsidRPr="00C000E8" w:rsidRDefault="00C000E8" w:rsidP="00C000E8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1879DD" w:rsidRPr="00A85913" w14:paraId="0A22177F" w14:textId="77777777" w:rsidTr="00655505">
        <w:tc>
          <w:tcPr>
            <w:tcW w:w="1462" w:type="pct"/>
            <w:shd w:val="clear" w:color="auto" w:fill="D9D9D9" w:themeFill="background1" w:themeFillShade="D9"/>
            <w:vAlign w:val="center"/>
          </w:tcPr>
          <w:p w14:paraId="4BEDB266" w14:textId="77777777" w:rsidR="001879DD" w:rsidRPr="00A85913" w:rsidRDefault="001879DD" w:rsidP="001879DD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Compact Head</w:t>
            </w:r>
            <w:r w:rsidR="00D703BD">
              <w:rPr>
                <w:rFonts w:ascii="Arial" w:hAnsi="Arial" w:cs="Arial"/>
                <w:b/>
                <w:bCs/>
                <w:sz w:val="24"/>
                <w:lang w:val="en-CA"/>
              </w:rPr>
              <w:t xml:space="preserve"> (Rotary)</w:t>
            </w:r>
          </w:p>
        </w:tc>
        <w:tc>
          <w:tcPr>
            <w:tcW w:w="3538" w:type="pct"/>
            <w:gridSpan w:val="10"/>
            <w:vAlign w:val="center"/>
          </w:tcPr>
          <w:p w14:paraId="78E1D129" w14:textId="77777777" w:rsidR="001879DD" w:rsidRPr="00A85913" w:rsidRDefault="001879DD" w:rsidP="001879DD">
            <w:pPr>
              <w:pStyle w:val="ListParagraph"/>
              <w:ind w:left="324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</w:tbl>
    <w:bookmarkEnd w:id="27"/>
    <w:p w14:paraId="58EC1184" w14:textId="248F89F2" w:rsidR="00CE31BE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Retorquer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7"/>
        <w:gridCol w:w="1690"/>
        <w:gridCol w:w="2698"/>
        <w:gridCol w:w="1616"/>
        <w:gridCol w:w="1619"/>
      </w:tblGrid>
      <w:tr w:rsidR="00655505" w:rsidRPr="00A85913" w14:paraId="19531695" w14:textId="77777777" w:rsidTr="00655505">
        <w:tc>
          <w:tcPr>
            <w:tcW w:w="3501" w:type="pct"/>
            <w:gridSpan w:val="3"/>
            <w:shd w:val="clear" w:color="auto" w:fill="E0E0E0"/>
            <w:vAlign w:val="center"/>
          </w:tcPr>
          <w:p w14:paraId="28490B9A" w14:textId="77777777" w:rsidR="00655505" w:rsidRPr="00A85913" w:rsidRDefault="00655505" w:rsidP="009C2BD2">
            <w:pPr>
              <w:pStyle w:val="Heading1"/>
            </w:pPr>
            <w:r>
              <w:t>Retorquer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05CAA13C" w14:textId="7EBD68E2" w:rsidR="00655505" w:rsidRPr="00655505" w:rsidRDefault="00655505" w:rsidP="009C2BD2">
            <w:pPr>
              <w:pStyle w:val="Heading1"/>
              <w:rPr>
                <w:color w:val="auto"/>
                <w:sz w:val="24"/>
                <w:szCs w:val="24"/>
              </w:rPr>
            </w:pPr>
            <w:r w:rsidRPr="00655505"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368DF80" w14:textId="4AB5D4F5" w:rsidR="00655505" w:rsidRPr="00655505" w:rsidRDefault="00655505" w:rsidP="009C2BD2">
            <w:pPr>
              <w:pStyle w:val="Heading1"/>
              <w:rPr>
                <w:color w:val="auto"/>
                <w:sz w:val="22"/>
                <w:szCs w:val="22"/>
              </w:rPr>
            </w:pPr>
            <w:r w:rsidRPr="00655505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505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00000">
              <w:rPr>
                <w:color w:val="auto"/>
                <w:sz w:val="22"/>
                <w:szCs w:val="22"/>
              </w:rPr>
            </w:r>
            <w:r w:rsidR="00000000">
              <w:rPr>
                <w:color w:val="auto"/>
                <w:sz w:val="22"/>
                <w:szCs w:val="22"/>
              </w:rPr>
              <w:fldChar w:fldCharType="separate"/>
            </w:r>
            <w:r w:rsidRPr="00655505">
              <w:rPr>
                <w:color w:val="auto"/>
                <w:sz w:val="22"/>
                <w:szCs w:val="22"/>
              </w:rPr>
              <w:fldChar w:fldCharType="end"/>
            </w:r>
          </w:p>
        </w:tc>
      </w:tr>
      <w:tr w:rsidR="005A1E85" w:rsidRPr="00A85913" w14:paraId="7F2C4123" w14:textId="77777777" w:rsidTr="005A1E85">
        <w:tc>
          <w:tcPr>
            <w:tcW w:w="1468" w:type="pct"/>
            <w:shd w:val="clear" w:color="auto" w:fill="auto"/>
            <w:vAlign w:val="center"/>
          </w:tcPr>
          <w:p w14:paraId="239606F5" w14:textId="77777777" w:rsidR="005A1E85" w:rsidRPr="00A85913" w:rsidRDefault="005A1E85" w:rsidP="00075E6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Beltsar Model</w:t>
            </w:r>
          </w:p>
        </w:tc>
        <w:tc>
          <w:tcPr>
            <w:tcW w:w="783" w:type="pct"/>
            <w:tcBorders>
              <w:right w:val="nil"/>
            </w:tcBorders>
            <w:shd w:val="clear" w:color="auto" w:fill="auto"/>
            <w:vAlign w:val="center"/>
          </w:tcPr>
          <w:p w14:paraId="4D959AA7" w14:textId="77777777" w:rsidR="005A1E85" w:rsidRPr="00A85913" w:rsidRDefault="005A1E85" w:rsidP="00075E6A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749" w:type="pct"/>
            <w:gridSpan w:val="3"/>
            <w:tcBorders>
              <w:left w:val="nil"/>
            </w:tcBorders>
            <w:shd w:val="clear" w:color="auto" w:fill="auto"/>
            <w:vAlign w:val="center"/>
          </w:tcPr>
          <w:p w14:paraId="7B90DAF1" w14:textId="77777777" w:rsidR="005A1E85" w:rsidRPr="00A85913" w:rsidRDefault="005A1E85" w:rsidP="00075E6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075E6A" w:rsidRPr="00A85913" w14:paraId="2CDCFFCE" w14:textId="77777777" w:rsidTr="005A1E85"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5FCBEA01" w14:textId="77777777" w:rsidR="00075E6A" w:rsidRPr="00A85913" w:rsidRDefault="00075E6A" w:rsidP="00075E6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75E6A" w:rsidRPr="00A85913" w14:paraId="47C9CA22" w14:textId="77777777" w:rsidTr="005A1E85">
        <w:tc>
          <w:tcPr>
            <w:tcW w:w="1468" w:type="pct"/>
            <w:shd w:val="clear" w:color="auto" w:fill="auto"/>
            <w:vAlign w:val="center"/>
          </w:tcPr>
          <w:p w14:paraId="354E5AB4" w14:textId="77777777" w:rsidR="00075E6A" w:rsidRPr="00A85913" w:rsidRDefault="00075E6A" w:rsidP="00075E6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Features</w:t>
            </w:r>
          </w:p>
        </w:tc>
        <w:tc>
          <w:tcPr>
            <w:tcW w:w="3532" w:type="pct"/>
            <w:gridSpan w:val="4"/>
            <w:shd w:val="clear" w:color="auto" w:fill="auto"/>
            <w:vAlign w:val="center"/>
          </w:tcPr>
          <w:p w14:paraId="519E7A61" w14:textId="1DD9E59E" w:rsidR="00A91AFD" w:rsidRPr="00A91AFD" w:rsidRDefault="00A91AFD" w:rsidP="00A91AFD">
            <w:pPr>
              <w:pStyle w:val="ListParagraph"/>
              <w:numPr>
                <w:ilvl w:val="0"/>
                <w:numId w:val="17"/>
              </w:numPr>
              <w:ind w:left="317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075E6A" w:rsidRPr="00A85913" w14:paraId="2719B8DB" w14:textId="77777777" w:rsidTr="005A1E85"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235C4D99" w14:textId="77777777" w:rsidR="00075E6A" w:rsidRPr="00A85913" w:rsidRDefault="00075E6A" w:rsidP="00075E6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75E6A" w:rsidRPr="00A85913" w14:paraId="13EAB93C" w14:textId="77777777" w:rsidTr="005A1E85">
        <w:tc>
          <w:tcPr>
            <w:tcW w:w="1468" w:type="pct"/>
            <w:shd w:val="clear" w:color="auto" w:fill="D9D9D9" w:themeFill="background1" w:themeFillShade="D9"/>
            <w:vAlign w:val="center"/>
          </w:tcPr>
          <w:p w14:paraId="20D56DF8" w14:textId="77777777" w:rsidR="00075E6A" w:rsidRPr="00A85913" w:rsidRDefault="00075E6A" w:rsidP="00075E6A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lang w:val="en-CA"/>
              </w:rPr>
              <w:t>Comments</w:t>
            </w:r>
          </w:p>
        </w:tc>
        <w:tc>
          <w:tcPr>
            <w:tcW w:w="3532" w:type="pct"/>
            <w:gridSpan w:val="4"/>
            <w:vAlign w:val="center"/>
          </w:tcPr>
          <w:p w14:paraId="36E896B7" w14:textId="77777777" w:rsidR="00075E6A" w:rsidRPr="00A85913" w:rsidRDefault="00075E6A" w:rsidP="00075E6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2ED0E29A" w14:textId="002683AA" w:rsidR="00075E6A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Shrink Sleeve Specifications</w:t>
      </w:r>
    </w:p>
    <w:tbl>
      <w:tblPr>
        <w:tblW w:w="49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9"/>
        <w:gridCol w:w="80"/>
        <w:gridCol w:w="1519"/>
        <w:gridCol w:w="157"/>
        <w:gridCol w:w="879"/>
        <w:gridCol w:w="565"/>
        <w:gridCol w:w="1198"/>
        <w:gridCol w:w="358"/>
        <w:gridCol w:w="340"/>
        <w:gridCol w:w="297"/>
        <w:gridCol w:w="412"/>
        <w:gridCol w:w="209"/>
        <w:gridCol w:w="758"/>
        <w:gridCol w:w="642"/>
        <w:gridCol w:w="127"/>
        <w:gridCol w:w="608"/>
        <w:gridCol w:w="254"/>
        <w:gridCol w:w="621"/>
      </w:tblGrid>
      <w:tr w:rsidR="00655505" w:rsidRPr="004926CE" w14:paraId="629AC331" w14:textId="77777777" w:rsidTr="00655505">
        <w:tc>
          <w:tcPr>
            <w:tcW w:w="3506" w:type="pct"/>
            <w:gridSpan w:val="11"/>
            <w:shd w:val="clear" w:color="auto" w:fill="E0E0E0"/>
            <w:vAlign w:val="center"/>
          </w:tcPr>
          <w:p w14:paraId="5AD18DA6" w14:textId="77777777" w:rsidR="00655505" w:rsidRPr="00A27389" w:rsidRDefault="00655505" w:rsidP="00655505">
            <w:pPr>
              <w:pStyle w:val="Heading1"/>
            </w:pPr>
            <w:r>
              <w:br w:type="page"/>
            </w:r>
            <w:r w:rsidRPr="00A27389">
              <w:t>Shrink Sleeve Specifications</w:t>
            </w:r>
          </w:p>
        </w:tc>
        <w:tc>
          <w:tcPr>
            <w:tcW w:w="747" w:type="pct"/>
            <w:gridSpan w:val="3"/>
            <w:shd w:val="clear" w:color="auto" w:fill="auto"/>
            <w:vAlign w:val="center"/>
          </w:tcPr>
          <w:p w14:paraId="239DC253" w14:textId="0518DB3C" w:rsidR="00655505" w:rsidRPr="00655505" w:rsidRDefault="00655505" w:rsidP="00655505">
            <w:pPr>
              <w:pStyle w:val="Heading1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None</w:t>
            </w:r>
          </w:p>
        </w:tc>
        <w:tc>
          <w:tcPr>
            <w:tcW w:w="747" w:type="pct"/>
            <w:gridSpan w:val="4"/>
            <w:shd w:val="clear" w:color="auto" w:fill="auto"/>
            <w:vAlign w:val="center"/>
          </w:tcPr>
          <w:p w14:paraId="1E920371" w14:textId="0C6E3304" w:rsidR="00655505" w:rsidRPr="00655505" w:rsidRDefault="00655505" w:rsidP="00655505">
            <w:pPr>
              <w:pStyle w:val="Heading1"/>
              <w:rPr>
                <w:color w:val="auto"/>
                <w:sz w:val="22"/>
                <w:szCs w:val="22"/>
              </w:rPr>
            </w:pPr>
            <w:r w:rsidRPr="00655505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5505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00000">
              <w:rPr>
                <w:color w:val="auto"/>
                <w:sz w:val="22"/>
                <w:szCs w:val="22"/>
              </w:rPr>
            </w:r>
            <w:r w:rsidR="00000000">
              <w:rPr>
                <w:color w:val="auto"/>
                <w:sz w:val="22"/>
                <w:szCs w:val="22"/>
              </w:rPr>
              <w:fldChar w:fldCharType="separate"/>
            </w:r>
            <w:r w:rsidRPr="00655505">
              <w:rPr>
                <w:color w:val="auto"/>
                <w:sz w:val="22"/>
                <w:szCs w:val="22"/>
              </w:rPr>
              <w:fldChar w:fldCharType="end"/>
            </w:r>
          </w:p>
        </w:tc>
      </w:tr>
      <w:tr w:rsidR="00655505" w:rsidRPr="004926CE" w14:paraId="1DA22640" w14:textId="77777777" w:rsidTr="005A1E85">
        <w:tc>
          <w:tcPr>
            <w:tcW w:w="812" w:type="pct"/>
            <w:vMerge w:val="restart"/>
            <w:shd w:val="clear" w:color="auto" w:fill="auto"/>
            <w:vAlign w:val="center"/>
          </w:tcPr>
          <w:p w14:paraId="663F1108" w14:textId="77777777" w:rsidR="00655505" w:rsidRPr="00A15EF8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lang w:val="en-CA"/>
              </w:rPr>
              <w:t>Sleever</w:t>
            </w:r>
          </w:p>
        </w:tc>
        <w:tc>
          <w:tcPr>
            <w:tcW w:w="815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7D3EC5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F562E5">
              <w:rPr>
                <w:rFonts w:ascii="Arial" w:hAnsi="Arial" w:cs="Arial"/>
                <w:b/>
                <w:sz w:val="24"/>
                <w:lang w:val="en-CA"/>
              </w:rPr>
              <w:t>Neck Appl</w:t>
            </w:r>
            <w:r>
              <w:rPr>
                <w:rFonts w:ascii="Arial" w:hAnsi="Arial" w:cs="Arial"/>
                <w:b/>
                <w:sz w:val="24"/>
                <w:lang w:val="en-CA"/>
              </w:rPr>
              <w:t>’</w:t>
            </w:r>
            <w:r w:rsidRPr="00F562E5">
              <w:rPr>
                <w:rFonts w:ascii="Arial" w:hAnsi="Arial" w:cs="Arial"/>
                <w:b/>
                <w:sz w:val="24"/>
                <w:lang w:val="en-CA"/>
              </w:rPr>
              <w:t>n</w:t>
            </w:r>
          </w:p>
        </w:tc>
        <w:tc>
          <w:tcPr>
            <w:tcW w:w="408" w:type="pct"/>
            <w:shd w:val="clear" w:color="auto" w:fill="auto"/>
            <w:vAlign w:val="center"/>
          </w:tcPr>
          <w:p w14:paraId="0BDDBD66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84" w:type="pct"/>
            <w:gridSpan w:val="3"/>
            <w:shd w:val="clear" w:color="auto" w:fill="auto"/>
            <w:vAlign w:val="center"/>
          </w:tcPr>
          <w:p w14:paraId="54B79D83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F562E5">
              <w:rPr>
                <w:rFonts w:ascii="Arial" w:hAnsi="Arial" w:cs="Arial"/>
                <w:b/>
                <w:sz w:val="24"/>
                <w:lang w:val="en-CA"/>
              </w:rPr>
              <w:t>Body Appl</w:t>
            </w:r>
            <w:r>
              <w:rPr>
                <w:rFonts w:ascii="Arial" w:hAnsi="Arial" w:cs="Arial"/>
                <w:b/>
                <w:sz w:val="24"/>
                <w:lang w:val="en-CA"/>
              </w:rPr>
              <w:t>’</w:t>
            </w:r>
            <w:r w:rsidRPr="00F562E5">
              <w:rPr>
                <w:rFonts w:ascii="Arial" w:hAnsi="Arial" w:cs="Arial"/>
                <w:b/>
                <w:sz w:val="24"/>
                <w:lang w:val="en-CA"/>
              </w:rPr>
              <w:t>n</w:t>
            </w:r>
          </w:p>
        </w:tc>
        <w:tc>
          <w:tcPr>
            <w:tcW w:w="584" w:type="pct"/>
            <w:gridSpan w:val="4"/>
            <w:shd w:val="clear" w:color="auto" w:fill="auto"/>
            <w:vAlign w:val="center"/>
          </w:tcPr>
          <w:p w14:paraId="232291EB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91" w:type="pct"/>
            <w:gridSpan w:val="4"/>
            <w:shd w:val="clear" w:color="auto" w:fill="auto"/>
            <w:vAlign w:val="center"/>
          </w:tcPr>
          <w:p w14:paraId="0044AA5C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F562E5">
              <w:rPr>
                <w:rFonts w:ascii="Arial" w:hAnsi="Arial" w:cs="Arial"/>
                <w:b/>
                <w:sz w:val="24"/>
                <w:lang w:val="en-CA"/>
              </w:rPr>
              <w:t>Full Body Appl</w:t>
            </w:r>
            <w:r>
              <w:rPr>
                <w:rFonts w:ascii="Arial" w:hAnsi="Arial" w:cs="Arial"/>
                <w:b/>
                <w:sz w:val="24"/>
                <w:lang w:val="en-CA"/>
              </w:rPr>
              <w:t>’</w:t>
            </w:r>
            <w:r w:rsidRPr="00F562E5">
              <w:rPr>
                <w:rFonts w:ascii="Arial" w:hAnsi="Arial" w:cs="Arial"/>
                <w:b/>
                <w:sz w:val="24"/>
                <w:lang w:val="en-CA"/>
              </w:rPr>
              <w:t>n</w:t>
            </w:r>
          </w:p>
        </w:tc>
        <w:tc>
          <w:tcPr>
            <w:tcW w:w="406" w:type="pct"/>
            <w:gridSpan w:val="2"/>
            <w:shd w:val="clear" w:color="auto" w:fill="auto"/>
            <w:vAlign w:val="center"/>
          </w:tcPr>
          <w:p w14:paraId="6548318F" w14:textId="77777777" w:rsidR="00655505" w:rsidRPr="00F562E5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5FAAE27A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70A22B4E" w14:textId="77777777" w:rsidR="00655505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815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64492C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highlight w:val="yellow"/>
                <w:lang w:val="en-CA"/>
              </w:rPr>
            </w:pPr>
            <w:r w:rsidRPr="00641F34">
              <w:rPr>
                <w:rFonts w:ascii="Arial" w:hAnsi="Arial" w:cs="Arial"/>
                <w:b/>
                <w:sz w:val="24"/>
                <w:lang w:val="en-CA"/>
              </w:rPr>
              <w:t>Band Tacker</w:t>
            </w:r>
          </w:p>
        </w:tc>
        <w:tc>
          <w:tcPr>
            <w:tcW w:w="1226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57DDF2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highlight w:val="yellow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741" w:type="pct"/>
            <w:gridSpan w:val="9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A7942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highlight w:val="yellow"/>
                <w:lang w:val="en-CA"/>
              </w:rPr>
            </w:pPr>
            <w:r w:rsidRPr="00641F34">
              <w:rPr>
                <w:rFonts w:ascii="Arial" w:hAnsi="Arial" w:cs="Arial"/>
                <w:b/>
                <w:sz w:val="24"/>
                <w:lang w:val="en-CA"/>
              </w:rPr>
              <w:t>Photo Registration</w:t>
            </w:r>
          </w:p>
        </w:tc>
        <w:tc>
          <w:tcPr>
            <w:tcW w:w="406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3ACBD7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highlight w:val="yellow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0A281ACB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39BF4766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1223" w:type="pct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A22EF2A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highlight w:val="yellow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Sleeve Pres. Sensor:</w:t>
            </w:r>
          </w:p>
        </w:tc>
        <w:tc>
          <w:tcPr>
            <w:tcW w:w="818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E19AB" w14:textId="77777777" w:rsidR="00655505" w:rsidRPr="0070574D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None</w:t>
            </w:r>
          </w:p>
        </w:tc>
        <w:tc>
          <w:tcPr>
            <w:tcW w:w="46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B6EE4" w14:textId="77777777" w:rsidR="00655505" w:rsidRPr="0070574D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40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9FC65" w14:textId="77777777" w:rsidR="00655505" w:rsidRPr="0070574D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70574D">
              <w:rPr>
                <w:rFonts w:ascii="Arial" w:hAnsi="Arial" w:cs="Arial"/>
                <w:b/>
                <w:sz w:val="24"/>
                <w:lang w:val="en-CA"/>
              </w:rPr>
              <w:t>Non-UV</w:t>
            </w:r>
          </w:p>
        </w:tc>
        <w:tc>
          <w:tcPr>
            <w:tcW w:w="357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460D1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highlight w:val="yellow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282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31F9F" w14:textId="77777777" w:rsidR="00655505" w:rsidRPr="0070574D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70574D">
              <w:rPr>
                <w:rFonts w:ascii="Arial" w:hAnsi="Arial" w:cs="Arial"/>
                <w:b/>
                <w:sz w:val="24"/>
                <w:lang w:val="en-CA"/>
              </w:rPr>
              <w:t>UV</w:t>
            </w:r>
          </w:p>
        </w:tc>
        <w:tc>
          <w:tcPr>
            <w:tcW w:w="406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80ED9B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highlight w:val="yellow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40506B1D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3F989C29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815" w:type="pct"/>
            <w:gridSpan w:val="3"/>
            <w:shd w:val="clear" w:color="auto" w:fill="auto"/>
            <w:vAlign w:val="center"/>
          </w:tcPr>
          <w:p w14:paraId="5CABB67F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37960">
              <w:rPr>
                <w:rFonts w:ascii="Arial" w:hAnsi="Arial" w:cs="Arial"/>
                <w:b/>
                <w:sz w:val="24"/>
                <w:lang w:val="en-CA"/>
              </w:rPr>
              <w:t>Vertical Perf</w:t>
            </w:r>
            <w:r>
              <w:rPr>
                <w:rFonts w:ascii="Arial" w:hAnsi="Arial" w:cs="Arial"/>
                <w:b/>
                <w:sz w:val="24"/>
                <w:lang w:val="en-CA"/>
              </w:rPr>
              <w:t>.</w:t>
            </w:r>
          </w:p>
        </w:tc>
        <w:tc>
          <w:tcPr>
            <w:tcW w:w="1226" w:type="pct"/>
            <w:gridSpan w:val="3"/>
            <w:shd w:val="clear" w:color="auto" w:fill="auto"/>
            <w:vAlign w:val="center"/>
          </w:tcPr>
          <w:p w14:paraId="42850BAA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59" w:type="pct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1D5752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837960">
              <w:rPr>
                <w:rFonts w:ascii="Arial" w:hAnsi="Arial" w:cs="Arial"/>
                <w:b/>
                <w:sz w:val="24"/>
                <w:lang w:val="en-CA"/>
              </w:rPr>
              <w:t>Horizontal Perf.</w:t>
            </w:r>
          </w:p>
        </w:tc>
        <w:tc>
          <w:tcPr>
            <w:tcW w:w="688" w:type="pct"/>
            <w:gridSpan w:val="3"/>
            <w:shd w:val="clear" w:color="auto" w:fill="auto"/>
            <w:vAlign w:val="center"/>
          </w:tcPr>
          <w:p w14:paraId="51ABA11B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203A5BEA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682A1D5C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1485" w:type="pct"/>
            <w:gridSpan w:val="5"/>
            <w:shd w:val="clear" w:color="auto" w:fill="auto"/>
            <w:vAlign w:val="center"/>
          </w:tcPr>
          <w:p w14:paraId="32B54CDB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Spare Knife qty</w:t>
            </w:r>
          </w:p>
        </w:tc>
        <w:tc>
          <w:tcPr>
            <w:tcW w:w="556" w:type="pct"/>
            <w:tcBorders>
              <w:right w:val="nil"/>
            </w:tcBorders>
            <w:shd w:val="clear" w:color="auto" w:fill="auto"/>
            <w:vAlign w:val="center"/>
          </w:tcPr>
          <w:p w14:paraId="70523FC1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</w:p>
        </w:tc>
        <w:tc>
          <w:tcPr>
            <w:tcW w:w="1459" w:type="pct"/>
            <w:gridSpan w:val="8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E64B2EC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  <w:tc>
          <w:tcPr>
            <w:tcW w:w="688" w:type="pct"/>
            <w:gridSpan w:val="3"/>
            <w:tcBorders>
              <w:left w:val="nil"/>
            </w:tcBorders>
            <w:shd w:val="clear" w:color="auto" w:fill="auto"/>
            <w:vAlign w:val="center"/>
          </w:tcPr>
          <w:p w14:paraId="1830B91D" w14:textId="77777777" w:rsidR="00655505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55505" w:rsidRPr="004926CE" w14:paraId="6AFE48FD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79E4D355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1485" w:type="pct"/>
            <w:gridSpan w:val="5"/>
            <w:shd w:val="clear" w:color="auto" w:fill="auto"/>
            <w:vAlign w:val="center"/>
          </w:tcPr>
          <w:p w14:paraId="5A8C4DFA" w14:textId="77777777" w:rsidR="0065550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Pneumatic Set-down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53985173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459" w:type="pct"/>
            <w:gridSpan w:val="8"/>
            <w:shd w:val="clear" w:color="auto" w:fill="auto"/>
            <w:vAlign w:val="center"/>
          </w:tcPr>
          <w:p w14:paraId="15799C9F" w14:textId="77777777" w:rsidR="00655505" w:rsidRPr="00837960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Rotary Brush Set-down</w:t>
            </w:r>
          </w:p>
        </w:tc>
        <w:tc>
          <w:tcPr>
            <w:tcW w:w="688" w:type="pct"/>
            <w:gridSpan w:val="3"/>
            <w:shd w:val="clear" w:color="auto" w:fill="auto"/>
            <w:vAlign w:val="center"/>
          </w:tcPr>
          <w:p w14:paraId="757A2C31" w14:textId="77777777" w:rsidR="00655505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064E0951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3842EF0C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815" w:type="pct"/>
            <w:gridSpan w:val="3"/>
            <w:shd w:val="clear" w:color="auto" w:fill="D9D9D9" w:themeFill="background1" w:themeFillShade="D9"/>
            <w:vAlign w:val="center"/>
          </w:tcPr>
          <w:p w14:paraId="7AD970CE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73" w:type="pct"/>
            <w:gridSpan w:val="14"/>
            <w:shd w:val="clear" w:color="auto" w:fill="auto"/>
            <w:vAlign w:val="center"/>
          </w:tcPr>
          <w:p w14:paraId="02C979B0" w14:textId="77777777" w:rsidR="00655505" w:rsidRPr="00322463" w:rsidRDefault="00655505" w:rsidP="00655505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</w:p>
        </w:tc>
      </w:tr>
      <w:tr w:rsidR="00655505" w:rsidRPr="004926CE" w14:paraId="69B277C8" w14:textId="77777777" w:rsidTr="005A1E85">
        <w:tc>
          <w:tcPr>
            <w:tcW w:w="5000" w:type="pct"/>
            <w:gridSpan w:val="18"/>
            <w:shd w:val="clear" w:color="auto" w:fill="D9D9D9" w:themeFill="background1" w:themeFillShade="D9"/>
            <w:vAlign w:val="center"/>
          </w:tcPr>
          <w:p w14:paraId="7AC81AA0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sz w:val="8"/>
                <w:szCs w:val="8"/>
                <w:highlight w:val="yellow"/>
                <w:lang w:val="en-CA"/>
              </w:rPr>
            </w:pPr>
          </w:p>
        </w:tc>
      </w:tr>
      <w:tr w:rsidR="00655505" w:rsidRPr="004926CE" w14:paraId="039248DD" w14:textId="77777777" w:rsidTr="005A1E85">
        <w:tc>
          <w:tcPr>
            <w:tcW w:w="812" w:type="pct"/>
            <w:vMerge w:val="restart"/>
            <w:shd w:val="clear" w:color="auto" w:fill="auto"/>
            <w:vAlign w:val="center"/>
          </w:tcPr>
          <w:p w14:paraId="7EAA1489" w14:textId="77777777" w:rsidR="00655505" w:rsidRPr="00A15EF8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  <w:r w:rsidRPr="00A15EF8">
              <w:rPr>
                <w:rFonts w:ascii="Arial" w:hAnsi="Arial" w:cs="Arial"/>
                <w:b/>
                <w:bCs/>
                <w:sz w:val="24"/>
                <w:lang w:val="en-CA"/>
              </w:rPr>
              <w:t>Shrink Tunnel</w:t>
            </w:r>
          </w:p>
        </w:tc>
        <w:tc>
          <w:tcPr>
            <w:tcW w:w="1485" w:type="pct"/>
            <w:gridSpan w:val="5"/>
            <w:shd w:val="clear" w:color="auto" w:fill="auto"/>
            <w:vAlign w:val="center"/>
          </w:tcPr>
          <w:p w14:paraId="5DE2C6A7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From 3</w:t>
            </w:r>
            <w:r w:rsidRPr="000D1AA1">
              <w:rPr>
                <w:rFonts w:ascii="Arial" w:hAnsi="Arial" w:cs="Arial"/>
                <w:b/>
                <w:sz w:val="24"/>
                <w:vertAlign w:val="superscript"/>
                <w:lang w:val="en-CA"/>
              </w:rPr>
              <w:t>rd</w:t>
            </w:r>
            <w:r>
              <w:rPr>
                <w:rFonts w:ascii="Arial" w:hAnsi="Arial" w:cs="Arial"/>
                <w:b/>
                <w:sz w:val="24"/>
                <w:lang w:val="en-CA"/>
              </w:rPr>
              <w:t xml:space="preserve"> Party</w:t>
            </w:r>
          </w:p>
        </w:tc>
        <w:tc>
          <w:tcPr>
            <w:tcW w:w="880" w:type="pct"/>
            <w:gridSpan w:val="3"/>
            <w:shd w:val="clear" w:color="auto" w:fill="auto"/>
            <w:vAlign w:val="center"/>
          </w:tcPr>
          <w:p w14:paraId="5FEBCA4F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823" w:type="pct"/>
            <w:gridSpan w:val="9"/>
            <w:shd w:val="clear" w:color="auto" w:fill="auto"/>
            <w:vAlign w:val="center"/>
          </w:tcPr>
          <w:p w14:paraId="3B068111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</w:p>
        </w:tc>
      </w:tr>
      <w:tr w:rsidR="00655505" w:rsidRPr="004926CE" w14:paraId="5CF55FAF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1E01F80A" w14:textId="77777777" w:rsidR="00655505" w:rsidRPr="00A15EF8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lang w:val="en-CA"/>
              </w:rPr>
            </w:pPr>
          </w:p>
        </w:tc>
        <w:tc>
          <w:tcPr>
            <w:tcW w:w="1485" w:type="pct"/>
            <w:gridSpan w:val="5"/>
            <w:shd w:val="clear" w:color="auto" w:fill="auto"/>
            <w:vAlign w:val="center"/>
          </w:tcPr>
          <w:p w14:paraId="4C95627C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SS Tunnel</w:t>
            </w:r>
          </w:p>
        </w:tc>
        <w:tc>
          <w:tcPr>
            <w:tcW w:w="880" w:type="pct"/>
            <w:gridSpan w:val="3"/>
            <w:shd w:val="clear" w:color="auto" w:fill="auto"/>
            <w:vAlign w:val="center"/>
          </w:tcPr>
          <w:p w14:paraId="19F01A7F" w14:textId="77777777" w:rsidR="00655505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535" w:type="pct"/>
            <w:gridSpan w:val="8"/>
            <w:shd w:val="clear" w:color="auto" w:fill="auto"/>
            <w:vAlign w:val="center"/>
          </w:tcPr>
          <w:p w14:paraId="2B353FBF" w14:textId="77777777" w:rsidR="00655505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Auto lift Device</w:t>
            </w:r>
          </w:p>
        </w:tc>
        <w:tc>
          <w:tcPr>
            <w:tcW w:w="288" w:type="pct"/>
            <w:shd w:val="clear" w:color="auto" w:fill="auto"/>
            <w:vAlign w:val="center"/>
          </w:tcPr>
          <w:p w14:paraId="34DB5269" w14:textId="77777777" w:rsidR="00655505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6E812AB7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4C6498BC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sz w:val="24"/>
                <w:highlight w:val="yellow"/>
                <w:lang w:val="en-CA"/>
              </w:rPr>
            </w:pPr>
          </w:p>
        </w:tc>
        <w:tc>
          <w:tcPr>
            <w:tcW w:w="742" w:type="pct"/>
            <w:gridSpan w:val="2"/>
            <w:shd w:val="clear" w:color="auto" w:fill="auto"/>
            <w:vAlign w:val="center"/>
          </w:tcPr>
          <w:p w14:paraId="4A444E2C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24in Long</w:t>
            </w:r>
          </w:p>
        </w:tc>
        <w:tc>
          <w:tcPr>
            <w:tcW w:w="743" w:type="pct"/>
            <w:gridSpan w:val="3"/>
            <w:shd w:val="clear" w:color="auto" w:fill="auto"/>
            <w:vAlign w:val="center"/>
          </w:tcPr>
          <w:p w14:paraId="3977BAB6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80" w:type="pct"/>
            <w:gridSpan w:val="3"/>
            <w:shd w:val="clear" w:color="auto" w:fill="auto"/>
            <w:vAlign w:val="center"/>
          </w:tcPr>
          <w:p w14:paraId="4142B1F5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2</w:t>
            </w:r>
            <w:r>
              <w:rPr>
                <w:rFonts w:ascii="Arial" w:hAnsi="Arial" w:cs="Arial"/>
                <w:b/>
                <w:sz w:val="24"/>
                <w:lang w:val="en-CA"/>
              </w:rPr>
              <w:t>8</w:t>
            </w:r>
            <w:r w:rsidRPr="00322463">
              <w:rPr>
                <w:rFonts w:ascii="Arial" w:hAnsi="Arial" w:cs="Arial"/>
                <w:b/>
                <w:sz w:val="24"/>
                <w:lang w:val="en-CA"/>
              </w:rPr>
              <w:t>in Long</w:t>
            </w:r>
          </w:p>
        </w:tc>
        <w:tc>
          <w:tcPr>
            <w:tcW w:w="778" w:type="pct"/>
            <w:gridSpan w:val="4"/>
            <w:shd w:val="clear" w:color="auto" w:fill="auto"/>
            <w:vAlign w:val="center"/>
          </w:tcPr>
          <w:p w14:paraId="36B1D5AD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45" w:type="pct"/>
            <w:gridSpan w:val="5"/>
            <w:shd w:val="clear" w:color="auto" w:fill="auto"/>
            <w:vAlign w:val="center"/>
          </w:tcPr>
          <w:p w14:paraId="60711D62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</w:p>
        </w:tc>
      </w:tr>
      <w:tr w:rsidR="00655505" w:rsidRPr="004926CE" w14:paraId="3B364BA9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6C50A0D2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1485" w:type="pct"/>
            <w:gridSpan w:val="5"/>
            <w:shd w:val="clear" w:color="auto" w:fill="auto"/>
            <w:vAlign w:val="center"/>
          </w:tcPr>
          <w:p w14:paraId="6C367952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 xml:space="preserve">Single </w:t>
            </w:r>
            <w:r>
              <w:rPr>
                <w:rFonts w:ascii="Arial" w:hAnsi="Arial" w:cs="Arial"/>
                <w:b/>
                <w:sz w:val="24"/>
                <w:lang w:val="en-CA"/>
              </w:rPr>
              <w:t>Gun (3.5KW)</w:t>
            </w:r>
          </w:p>
        </w:tc>
        <w:tc>
          <w:tcPr>
            <w:tcW w:w="880" w:type="pct"/>
            <w:gridSpan w:val="3"/>
            <w:shd w:val="clear" w:color="auto" w:fill="auto"/>
            <w:vAlign w:val="center"/>
          </w:tcPr>
          <w:p w14:paraId="00D92153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535" w:type="pct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E01B3C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 xml:space="preserve">Double </w:t>
            </w:r>
            <w:r>
              <w:rPr>
                <w:rFonts w:ascii="Arial" w:hAnsi="Arial" w:cs="Arial"/>
                <w:b/>
                <w:sz w:val="24"/>
                <w:lang w:val="en-CA"/>
              </w:rPr>
              <w:t>Gun (3.5KW)</w:t>
            </w:r>
          </w:p>
        </w:tc>
        <w:tc>
          <w:tcPr>
            <w:tcW w:w="288" w:type="pct"/>
            <w:shd w:val="clear" w:color="auto" w:fill="auto"/>
            <w:vAlign w:val="center"/>
          </w:tcPr>
          <w:p w14:paraId="44819B79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246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32246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2883D966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2D015455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1485" w:type="pct"/>
            <w:gridSpan w:val="5"/>
            <w:shd w:val="clear" w:color="auto" w:fill="auto"/>
            <w:vAlign w:val="center"/>
          </w:tcPr>
          <w:p w14:paraId="270D14BA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Angle adjustment system</w:t>
            </w:r>
          </w:p>
        </w:tc>
        <w:tc>
          <w:tcPr>
            <w:tcW w:w="880" w:type="pct"/>
            <w:gridSpan w:val="3"/>
            <w:shd w:val="clear" w:color="auto" w:fill="auto"/>
            <w:vAlign w:val="center"/>
          </w:tcPr>
          <w:p w14:paraId="3BE0E0DD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535" w:type="pct"/>
            <w:gridSpan w:val="8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1F4817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lang w:val="en-CA"/>
              </w:rPr>
              <w:t>HMI temp Monitor</w:t>
            </w:r>
          </w:p>
        </w:tc>
        <w:tc>
          <w:tcPr>
            <w:tcW w:w="28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1D70F8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55505" w:rsidRPr="004926CE" w14:paraId="04105286" w14:textId="77777777" w:rsidTr="005A1E85">
        <w:tc>
          <w:tcPr>
            <w:tcW w:w="812" w:type="pct"/>
            <w:vMerge/>
            <w:shd w:val="clear" w:color="auto" w:fill="auto"/>
            <w:vAlign w:val="center"/>
          </w:tcPr>
          <w:p w14:paraId="6537E8E8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b/>
                <w:bCs/>
                <w:sz w:val="24"/>
                <w:highlight w:val="yellow"/>
                <w:lang w:val="en-CA"/>
              </w:rPr>
            </w:pPr>
          </w:p>
        </w:tc>
        <w:tc>
          <w:tcPr>
            <w:tcW w:w="815" w:type="pct"/>
            <w:gridSpan w:val="3"/>
            <w:shd w:val="clear" w:color="auto" w:fill="D9D9D9" w:themeFill="background1" w:themeFillShade="D9"/>
            <w:vAlign w:val="center"/>
          </w:tcPr>
          <w:p w14:paraId="2CEEF7BB" w14:textId="77777777" w:rsidR="00655505" w:rsidRPr="00322463" w:rsidRDefault="00655505" w:rsidP="00655505">
            <w:pPr>
              <w:jc w:val="center"/>
              <w:rPr>
                <w:rFonts w:ascii="Arial" w:hAnsi="Arial" w:cs="Arial"/>
                <w:b/>
                <w:sz w:val="24"/>
                <w:lang w:val="en-CA"/>
              </w:rPr>
            </w:pPr>
            <w:r w:rsidRPr="00322463">
              <w:rPr>
                <w:rFonts w:ascii="Arial" w:hAnsi="Arial" w:cs="Arial"/>
                <w:b/>
                <w:sz w:val="24"/>
                <w:lang w:val="en-CA"/>
              </w:rPr>
              <w:t>Comment</w:t>
            </w:r>
          </w:p>
        </w:tc>
        <w:tc>
          <w:tcPr>
            <w:tcW w:w="3373" w:type="pct"/>
            <w:gridSpan w:val="14"/>
            <w:shd w:val="clear" w:color="auto" w:fill="auto"/>
            <w:vAlign w:val="center"/>
          </w:tcPr>
          <w:p w14:paraId="66A2868A" w14:textId="77777777" w:rsidR="00655505" w:rsidRPr="00322463" w:rsidRDefault="00655505" w:rsidP="00655505">
            <w:pPr>
              <w:pStyle w:val="Default"/>
              <w:numPr>
                <w:ilvl w:val="0"/>
                <w:numId w:val="10"/>
              </w:numPr>
              <w:spacing w:after="24"/>
              <w:ind w:left="325"/>
            </w:pPr>
          </w:p>
        </w:tc>
      </w:tr>
      <w:tr w:rsidR="00655505" w:rsidRPr="004926CE" w14:paraId="3EFA5AB9" w14:textId="77777777" w:rsidTr="005A1E85">
        <w:tc>
          <w:tcPr>
            <w:tcW w:w="5000" w:type="pct"/>
            <w:gridSpan w:val="18"/>
            <w:shd w:val="clear" w:color="auto" w:fill="D9D9D9" w:themeFill="background1" w:themeFillShade="D9"/>
            <w:vAlign w:val="center"/>
          </w:tcPr>
          <w:p w14:paraId="013A91DC" w14:textId="77777777" w:rsidR="00655505" w:rsidRPr="004926CE" w:rsidRDefault="00655505" w:rsidP="00655505">
            <w:pPr>
              <w:jc w:val="center"/>
              <w:rPr>
                <w:rFonts w:ascii="Arial" w:hAnsi="Arial" w:cs="Arial"/>
                <w:sz w:val="8"/>
                <w:szCs w:val="8"/>
                <w:highlight w:val="yellow"/>
                <w:lang w:val="en-CA"/>
              </w:rPr>
            </w:pPr>
            <w:bookmarkStart w:id="28" w:name="_Hlk52357697"/>
          </w:p>
        </w:tc>
      </w:tr>
      <w:bookmarkEnd w:id="28"/>
      <w:tr w:rsidR="00655505" w:rsidRPr="00A85913" w14:paraId="32282818" w14:textId="77777777" w:rsidTr="005A1E85">
        <w:trPr>
          <w:trHeight w:val="288"/>
        </w:trPr>
        <w:tc>
          <w:tcPr>
            <w:tcW w:w="849" w:type="pct"/>
            <w:gridSpan w:val="2"/>
            <w:shd w:val="clear" w:color="auto" w:fill="D9D9D9" w:themeFill="background1" w:themeFillShade="D9"/>
            <w:vAlign w:val="center"/>
          </w:tcPr>
          <w:p w14:paraId="25772EB8" w14:textId="77777777" w:rsidR="00655505" w:rsidRPr="00A85913" w:rsidRDefault="00655505" w:rsidP="00655505">
            <w:pPr>
              <w:tabs>
                <w:tab w:val="right" w:pos="1944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151" w:type="pct"/>
            <w:gridSpan w:val="16"/>
            <w:vAlign w:val="center"/>
          </w:tcPr>
          <w:p w14:paraId="68482108" w14:textId="77777777" w:rsidR="00655505" w:rsidRPr="00A85913" w:rsidRDefault="00655505" w:rsidP="00655505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3708569B" w14:textId="5BA51BCC" w:rsidR="00AA4708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Conveyor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4"/>
        <w:gridCol w:w="991"/>
        <w:gridCol w:w="170"/>
        <w:gridCol w:w="1090"/>
        <w:gridCol w:w="28"/>
        <w:gridCol w:w="142"/>
        <w:gridCol w:w="719"/>
        <w:gridCol w:w="328"/>
        <w:gridCol w:w="15"/>
        <w:gridCol w:w="199"/>
        <w:gridCol w:w="1290"/>
        <w:gridCol w:w="511"/>
        <w:gridCol w:w="540"/>
        <w:gridCol w:w="125"/>
        <w:gridCol w:w="244"/>
        <w:gridCol w:w="1062"/>
        <w:gridCol w:w="6"/>
        <w:gridCol w:w="39"/>
        <w:gridCol w:w="140"/>
        <w:gridCol w:w="287"/>
        <w:gridCol w:w="980"/>
      </w:tblGrid>
      <w:tr w:rsidR="007D3EDA" w:rsidRPr="00A85913" w14:paraId="4CBA8673" w14:textId="77777777" w:rsidTr="005A1E85">
        <w:tc>
          <w:tcPr>
            <w:tcW w:w="5000" w:type="pct"/>
            <w:gridSpan w:val="21"/>
            <w:shd w:val="clear" w:color="auto" w:fill="E0E0E0"/>
            <w:vAlign w:val="center"/>
          </w:tcPr>
          <w:p w14:paraId="3C5CBC8F" w14:textId="77777777" w:rsidR="001C5BD9" w:rsidRPr="00A85913" w:rsidRDefault="001C5BD9" w:rsidP="009C2BD2">
            <w:pPr>
              <w:pStyle w:val="Heading1"/>
            </w:pPr>
            <w:r w:rsidRPr="00A85913">
              <w:t>Conveyor Specifications</w:t>
            </w:r>
          </w:p>
        </w:tc>
      </w:tr>
      <w:tr w:rsidR="00435ABB" w:rsidRPr="00A85913" w14:paraId="02B65E9B" w14:textId="77777777" w:rsidTr="005A1E85">
        <w:tc>
          <w:tcPr>
            <w:tcW w:w="873" w:type="pct"/>
            <w:vMerge w:val="restart"/>
            <w:vAlign w:val="center"/>
          </w:tcPr>
          <w:p w14:paraId="2AC4D514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29" w:name="_Hlk30765887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Width</w:t>
            </w:r>
          </w:p>
        </w:tc>
        <w:tc>
          <w:tcPr>
            <w:tcW w:w="538" w:type="pct"/>
            <w:gridSpan w:val="2"/>
            <w:vAlign w:val="center"/>
          </w:tcPr>
          <w:p w14:paraId="5C2F17F0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3¼”</w:t>
            </w:r>
          </w:p>
        </w:tc>
        <w:tc>
          <w:tcPr>
            <w:tcW w:w="518" w:type="pct"/>
            <w:gridSpan w:val="2"/>
            <w:vAlign w:val="center"/>
          </w:tcPr>
          <w:p w14:paraId="15B62A75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51" w:type="pct"/>
            <w:gridSpan w:val="3"/>
            <w:vAlign w:val="center"/>
          </w:tcPr>
          <w:p w14:paraId="08877CEF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4½”</w:t>
            </w:r>
          </w:p>
        </w:tc>
        <w:tc>
          <w:tcPr>
            <w:tcW w:w="697" w:type="pct"/>
            <w:gridSpan w:val="3"/>
            <w:vAlign w:val="center"/>
          </w:tcPr>
          <w:p w14:paraId="50D099AA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71" w:type="pct"/>
            <w:gridSpan w:val="7"/>
            <w:vAlign w:val="center"/>
          </w:tcPr>
          <w:p w14:paraId="6DA3FB7A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7½”</w:t>
            </w:r>
          </w:p>
        </w:tc>
        <w:tc>
          <w:tcPr>
            <w:tcW w:w="652" w:type="pct"/>
            <w:gridSpan w:val="3"/>
            <w:vAlign w:val="center"/>
          </w:tcPr>
          <w:p w14:paraId="46F366AA" w14:textId="77777777" w:rsidR="00435ABB" w:rsidRPr="00A85913" w:rsidRDefault="00435ABB" w:rsidP="00435AB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bookmarkEnd w:id="29"/>
      <w:tr w:rsidR="001C5BD9" w:rsidRPr="00A85913" w14:paraId="0A6F5D26" w14:textId="77777777" w:rsidTr="005A1E85">
        <w:tc>
          <w:tcPr>
            <w:tcW w:w="873" w:type="pct"/>
            <w:vMerge/>
            <w:vAlign w:val="center"/>
          </w:tcPr>
          <w:p w14:paraId="2958016E" w14:textId="77777777" w:rsidR="001C5BD9" w:rsidRPr="00A85913" w:rsidRDefault="001C5BD9" w:rsidP="00D469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056" w:type="pct"/>
            <w:gridSpan w:val="4"/>
            <w:vAlign w:val="center"/>
          </w:tcPr>
          <w:p w14:paraId="303B9761" w14:textId="77777777" w:rsidR="001C5BD9" w:rsidRPr="00A85913" w:rsidRDefault="001C5BD9" w:rsidP="001C5BD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3071" w:type="pct"/>
            <w:gridSpan w:val="16"/>
            <w:vAlign w:val="center"/>
          </w:tcPr>
          <w:p w14:paraId="792B3A7A" w14:textId="77777777" w:rsidR="001C5BD9" w:rsidRPr="00A85913" w:rsidRDefault="001C5BD9" w:rsidP="00326DEC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485A9B" w:rsidRPr="00A85913" w14:paraId="78B7C7FF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6D5533F9" w14:textId="77777777" w:rsidR="00485A9B" w:rsidRPr="00A85913" w:rsidRDefault="00485A9B" w:rsidP="00485A9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B5530B" w:rsidRPr="00A85913" w14:paraId="15BD7BF8" w14:textId="77777777" w:rsidTr="005A1E85">
        <w:tc>
          <w:tcPr>
            <w:tcW w:w="873" w:type="pct"/>
            <w:vAlign w:val="center"/>
          </w:tcPr>
          <w:p w14:paraId="3D807B3F" w14:textId="77777777" w:rsidR="00B5530B" w:rsidRPr="00A85913" w:rsidRDefault="00B5530B" w:rsidP="00D469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30" w:name="_Hlk36643616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Length O.L</w:t>
            </w:r>
          </w:p>
        </w:tc>
        <w:tc>
          <w:tcPr>
            <w:tcW w:w="1056" w:type="pct"/>
            <w:gridSpan w:val="4"/>
            <w:vAlign w:val="center"/>
          </w:tcPr>
          <w:p w14:paraId="0504F23D" w14:textId="77777777" w:rsidR="00B5530B" w:rsidRPr="00A85913" w:rsidRDefault="00B5530B" w:rsidP="000C7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51" w:type="pct"/>
            <w:gridSpan w:val="3"/>
            <w:vAlign w:val="center"/>
          </w:tcPr>
          <w:p w14:paraId="29CDB32D" w14:textId="77777777" w:rsidR="00B5530B" w:rsidRPr="00A85913" w:rsidRDefault="00B5530B" w:rsidP="00B5530B">
            <w:pPr>
              <w:pStyle w:val="ListParagraph"/>
              <w:ind w:left="77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697" w:type="pct"/>
            <w:gridSpan w:val="3"/>
            <w:vAlign w:val="center"/>
          </w:tcPr>
          <w:p w14:paraId="535F94D9" w14:textId="77777777" w:rsidR="00B5530B" w:rsidRPr="00A85913" w:rsidRDefault="00B5530B" w:rsidP="000C746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58" w:type="pct"/>
            <w:gridSpan w:val="4"/>
            <w:vAlign w:val="center"/>
          </w:tcPr>
          <w:p w14:paraId="14DE17F6" w14:textId="77777777" w:rsidR="00B5530B" w:rsidRPr="00A85913" w:rsidRDefault="00B5530B" w:rsidP="00B5530B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  <w:tc>
          <w:tcPr>
            <w:tcW w:w="578" w:type="pct"/>
            <w:gridSpan w:val="4"/>
            <w:vAlign w:val="center"/>
          </w:tcPr>
          <w:p w14:paraId="2749E4A7" w14:textId="77777777" w:rsidR="00B5530B" w:rsidRPr="00A85913" w:rsidRDefault="00B5530B" w:rsidP="00B5530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Single</w:t>
            </w:r>
          </w:p>
        </w:tc>
        <w:tc>
          <w:tcPr>
            <w:tcW w:w="587" w:type="pct"/>
            <w:gridSpan w:val="2"/>
            <w:vAlign w:val="center"/>
          </w:tcPr>
          <w:p w14:paraId="58D59B8E" w14:textId="77777777" w:rsidR="00B5530B" w:rsidRPr="00A85913" w:rsidRDefault="00B5530B" w:rsidP="00B5530B">
            <w:pPr>
              <w:pStyle w:val="ListParagraph"/>
              <w:ind w:left="-135"/>
              <w:jc w:val="center"/>
              <w:rPr>
                <w:rFonts w:ascii="Arial" w:hAnsi="Arial" w:cs="Arial"/>
                <w:sz w:val="24"/>
                <w:lang w:val="en-CA"/>
              </w:rPr>
            </w:pPr>
          </w:p>
        </w:tc>
      </w:tr>
      <w:bookmarkEnd w:id="30"/>
      <w:tr w:rsidR="00326DEC" w:rsidRPr="00A85913" w14:paraId="05C82AAE" w14:textId="77777777" w:rsidTr="005A1E85">
        <w:tc>
          <w:tcPr>
            <w:tcW w:w="873" w:type="pct"/>
            <w:vAlign w:val="center"/>
          </w:tcPr>
          <w:p w14:paraId="2149835B" w14:textId="77777777" w:rsidR="00326DEC" w:rsidRPr="00A85913" w:rsidRDefault="00326DEC" w:rsidP="00F046E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Height</w:t>
            </w:r>
          </w:p>
        </w:tc>
        <w:tc>
          <w:tcPr>
            <w:tcW w:w="538" w:type="pct"/>
            <w:gridSpan w:val="2"/>
            <w:vAlign w:val="center"/>
          </w:tcPr>
          <w:p w14:paraId="1C40FE9F" w14:textId="77777777" w:rsidR="00326DEC" w:rsidRPr="00A85913" w:rsidRDefault="00326DEC" w:rsidP="00F046E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36”</w:t>
            </w:r>
          </w:p>
        </w:tc>
        <w:tc>
          <w:tcPr>
            <w:tcW w:w="518" w:type="pct"/>
            <w:gridSpan w:val="2"/>
            <w:vAlign w:val="center"/>
          </w:tcPr>
          <w:p w14:paraId="0474D4F6" w14:textId="77777777" w:rsidR="00326DEC" w:rsidRPr="00A85913" w:rsidRDefault="00326DEC" w:rsidP="00F046E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551" w:type="pct"/>
            <w:gridSpan w:val="3"/>
            <w:vAlign w:val="center"/>
          </w:tcPr>
          <w:p w14:paraId="111A8184" w14:textId="77777777" w:rsidR="00326DEC" w:rsidRPr="00A85913" w:rsidRDefault="00326DEC" w:rsidP="00F046E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2520" w:type="pct"/>
            <w:gridSpan w:val="13"/>
            <w:vAlign w:val="center"/>
          </w:tcPr>
          <w:p w14:paraId="40E75582" w14:textId="77777777" w:rsidR="00326DEC" w:rsidRPr="00A85913" w:rsidRDefault="00326DEC" w:rsidP="00F046E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485A9B" w:rsidRPr="00A85913" w14:paraId="61D1ADD7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6B1A0F81" w14:textId="77777777" w:rsidR="00485A9B" w:rsidRPr="00A85913" w:rsidRDefault="00485A9B" w:rsidP="00F046E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7D54F3" w:rsidRPr="00A85913" w14:paraId="7B04D8B0" w14:textId="77777777" w:rsidTr="005A1E85">
        <w:tc>
          <w:tcPr>
            <w:tcW w:w="873" w:type="pct"/>
            <w:vAlign w:val="center"/>
          </w:tcPr>
          <w:p w14:paraId="4406F330" w14:textId="77777777" w:rsidR="007D54F3" w:rsidRPr="00A85913" w:rsidRDefault="007D54F3" w:rsidP="007D54F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Shape</w:t>
            </w:r>
          </w:p>
        </w:tc>
        <w:tc>
          <w:tcPr>
            <w:tcW w:w="1056" w:type="pct"/>
            <w:gridSpan w:val="4"/>
            <w:vAlign w:val="center"/>
          </w:tcPr>
          <w:p w14:paraId="59AC495C" w14:textId="77777777" w:rsidR="007D54F3" w:rsidRPr="00A85913" w:rsidRDefault="007D54F3" w:rsidP="007D54F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Straight</w:t>
            </w:r>
          </w:p>
        </w:tc>
        <w:tc>
          <w:tcPr>
            <w:tcW w:w="551" w:type="pct"/>
            <w:gridSpan w:val="3"/>
            <w:vAlign w:val="center"/>
          </w:tcPr>
          <w:p w14:paraId="41872EDB" w14:textId="77777777" w:rsidR="007D54F3" w:rsidRPr="00A85913" w:rsidRDefault="007D54F3" w:rsidP="007D54F3">
            <w:pPr>
              <w:pStyle w:val="ListParagraph"/>
              <w:ind w:left="77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7" w:type="pct"/>
            <w:gridSpan w:val="3"/>
            <w:vAlign w:val="center"/>
          </w:tcPr>
          <w:p w14:paraId="7A1D58A1" w14:textId="77777777" w:rsidR="007D54F3" w:rsidRPr="00A85913" w:rsidRDefault="007D54F3" w:rsidP="007D54F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U</w:t>
            </w:r>
          </w:p>
        </w:tc>
        <w:tc>
          <w:tcPr>
            <w:tcW w:w="658" w:type="pct"/>
            <w:gridSpan w:val="4"/>
            <w:vAlign w:val="center"/>
          </w:tcPr>
          <w:p w14:paraId="52DE06DB" w14:textId="77777777" w:rsidR="007D54F3" w:rsidRPr="00A85913" w:rsidRDefault="007D54F3" w:rsidP="007D54F3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1" w:type="pct"/>
            <w:gridSpan w:val="5"/>
            <w:tcBorders>
              <w:right w:val="single" w:sz="4" w:space="0" w:color="auto"/>
            </w:tcBorders>
            <w:vAlign w:val="center"/>
          </w:tcPr>
          <w:p w14:paraId="2AB9EED4" w14:textId="77777777" w:rsidR="007D54F3" w:rsidRPr="00A85913" w:rsidRDefault="007D54F3" w:rsidP="007D54F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90°</w:t>
            </w:r>
          </w:p>
        </w:tc>
        <w:tc>
          <w:tcPr>
            <w:tcW w:w="454" w:type="pct"/>
            <w:tcBorders>
              <w:left w:val="single" w:sz="4" w:space="0" w:color="auto"/>
            </w:tcBorders>
            <w:vAlign w:val="center"/>
          </w:tcPr>
          <w:p w14:paraId="3A0C0ABD" w14:textId="77777777" w:rsidR="007D54F3" w:rsidRPr="00A85913" w:rsidRDefault="007D54F3" w:rsidP="007D54F3">
            <w:pPr>
              <w:pStyle w:val="ListParagraph"/>
              <w:ind w:left="-135"/>
              <w:jc w:val="center"/>
              <w:rPr>
                <w:rFonts w:ascii="Arial" w:hAnsi="Arial" w:cs="Arial"/>
                <w:sz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C71640" w:rsidRPr="00A85913" w14:paraId="1FF770A8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03F9C496" w14:textId="77777777" w:rsidR="00C71640" w:rsidRPr="00A85913" w:rsidRDefault="00C71640" w:rsidP="00D5272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D4309" w:rsidRPr="00A85913" w14:paraId="50A7AC31" w14:textId="77777777" w:rsidTr="005A1E85">
        <w:tc>
          <w:tcPr>
            <w:tcW w:w="873" w:type="pct"/>
            <w:vAlign w:val="center"/>
          </w:tcPr>
          <w:p w14:paraId="72A99F6A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Chain Type</w:t>
            </w:r>
          </w:p>
        </w:tc>
        <w:tc>
          <w:tcPr>
            <w:tcW w:w="1056" w:type="pct"/>
            <w:gridSpan w:val="4"/>
            <w:vAlign w:val="center"/>
          </w:tcPr>
          <w:p w14:paraId="7055A329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STD</w:t>
            </w:r>
          </w:p>
        </w:tc>
        <w:tc>
          <w:tcPr>
            <w:tcW w:w="551" w:type="pct"/>
            <w:gridSpan w:val="3"/>
            <w:vAlign w:val="center"/>
          </w:tcPr>
          <w:p w14:paraId="20614D43" w14:textId="77777777" w:rsidR="00DD4309" w:rsidRPr="00A85913" w:rsidRDefault="00DD4309" w:rsidP="00DD4309">
            <w:pPr>
              <w:pStyle w:val="ListParagraph"/>
              <w:ind w:left="77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7" w:type="pct"/>
            <w:gridSpan w:val="3"/>
            <w:vAlign w:val="center"/>
          </w:tcPr>
          <w:p w14:paraId="4FDDD66F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Anti-Static</w:t>
            </w:r>
          </w:p>
        </w:tc>
        <w:tc>
          <w:tcPr>
            <w:tcW w:w="658" w:type="pct"/>
            <w:gridSpan w:val="4"/>
            <w:tcBorders>
              <w:right w:val="single" w:sz="4" w:space="0" w:color="auto"/>
            </w:tcBorders>
            <w:vAlign w:val="center"/>
          </w:tcPr>
          <w:p w14:paraId="0C784B07" w14:textId="77777777" w:rsidR="00DD4309" w:rsidRPr="00A85913" w:rsidRDefault="00DD4309" w:rsidP="00DD4309">
            <w:pPr>
              <w:pStyle w:val="ListParagraph"/>
              <w:ind w:left="0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11" w:type="pct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2F1D4" w14:textId="77777777" w:rsidR="00DD4309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High Temp</w:t>
            </w:r>
          </w:p>
        </w:tc>
        <w:tc>
          <w:tcPr>
            <w:tcW w:w="454" w:type="pct"/>
            <w:tcBorders>
              <w:left w:val="single" w:sz="4" w:space="0" w:color="auto"/>
            </w:tcBorders>
            <w:vAlign w:val="center"/>
          </w:tcPr>
          <w:p w14:paraId="06644B41" w14:textId="77777777" w:rsidR="00DD4309" w:rsidRPr="00A85913" w:rsidRDefault="00DD4309" w:rsidP="00DD4309">
            <w:pPr>
              <w:pStyle w:val="ListParagraph"/>
              <w:ind w:left="-135"/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D4309" w:rsidRPr="00A85913" w14:paraId="645A479E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4B85BAC0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31" w:name="_Hlk67392240"/>
          </w:p>
        </w:tc>
      </w:tr>
      <w:bookmarkEnd w:id="31"/>
      <w:tr w:rsidR="00DD4309" w:rsidRPr="00A85913" w14:paraId="35864D59" w14:textId="77777777" w:rsidTr="005A1E85">
        <w:tc>
          <w:tcPr>
            <w:tcW w:w="873" w:type="pct"/>
            <w:vAlign w:val="center"/>
          </w:tcPr>
          <w:p w14:paraId="767A5981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Bed Type</w:t>
            </w:r>
          </w:p>
        </w:tc>
        <w:tc>
          <w:tcPr>
            <w:tcW w:w="1056" w:type="pct"/>
            <w:gridSpan w:val="4"/>
            <w:vAlign w:val="center"/>
          </w:tcPr>
          <w:p w14:paraId="4EC89349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Standard</w:t>
            </w:r>
          </w:p>
        </w:tc>
        <w:tc>
          <w:tcPr>
            <w:tcW w:w="1248" w:type="pct"/>
            <w:gridSpan w:val="6"/>
            <w:vAlign w:val="center"/>
          </w:tcPr>
          <w:p w14:paraId="7FC7473C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171" w:type="pct"/>
            <w:gridSpan w:val="7"/>
            <w:vAlign w:val="center"/>
          </w:tcPr>
          <w:p w14:paraId="1B04C255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Raised Bed</w:t>
            </w:r>
          </w:p>
        </w:tc>
        <w:tc>
          <w:tcPr>
            <w:tcW w:w="652" w:type="pct"/>
            <w:gridSpan w:val="3"/>
            <w:vAlign w:val="center"/>
          </w:tcPr>
          <w:p w14:paraId="20A00255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D4309" w:rsidRPr="00A85913" w14:paraId="74C92843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7C521A55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D4309" w:rsidRPr="00A85913" w14:paraId="6914EC6D" w14:textId="77777777" w:rsidTr="005A1E85">
        <w:trPr>
          <w:trHeight w:val="288"/>
        </w:trPr>
        <w:tc>
          <w:tcPr>
            <w:tcW w:w="873" w:type="pct"/>
            <w:vAlign w:val="center"/>
          </w:tcPr>
          <w:p w14:paraId="641A7611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Layout #</w:t>
            </w:r>
          </w:p>
        </w:tc>
        <w:tc>
          <w:tcPr>
            <w:tcW w:w="4127" w:type="pct"/>
            <w:gridSpan w:val="20"/>
            <w:vAlign w:val="center"/>
          </w:tcPr>
          <w:p w14:paraId="66306162" w14:textId="77777777" w:rsidR="00DD4309" w:rsidRPr="00A85913" w:rsidRDefault="00DD4309" w:rsidP="00DD4309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DD4309" w:rsidRPr="00A85913" w14:paraId="56687F29" w14:textId="77777777" w:rsidTr="005A1E85">
        <w:trPr>
          <w:trHeight w:val="37"/>
        </w:trPr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62BF0D27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D4309" w:rsidRPr="00A85913" w14:paraId="0C20C596" w14:textId="77777777" w:rsidTr="005A1E85">
        <w:tc>
          <w:tcPr>
            <w:tcW w:w="873" w:type="pct"/>
            <w:vAlign w:val="center"/>
          </w:tcPr>
          <w:p w14:paraId="01E33A9D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Tunnel Guard</w:t>
            </w:r>
          </w:p>
        </w:tc>
        <w:tc>
          <w:tcPr>
            <w:tcW w:w="1056" w:type="pct"/>
            <w:gridSpan w:val="4"/>
            <w:vAlign w:val="center"/>
          </w:tcPr>
          <w:p w14:paraId="054C5009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8" w:type="pct"/>
            <w:gridSpan w:val="4"/>
            <w:vAlign w:val="center"/>
          </w:tcPr>
          <w:p w14:paraId="5BA7292F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0" w:type="pct"/>
            <w:gridSpan w:val="2"/>
            <w:vAlign w:val="center"/>
          </w:tcPr>
          <w:p w14:paraId="36E3DE96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45" w:type="pct"/>
            <w:gridSpan w:val="3"/>
            <w:vAlign w:val="center"/>
          </w:tcPr>
          <w:p w14:paraId="5EDEE7F9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2"/>
            <w:vAlign w:val="center"/>
          </w:tcPr>
          <w:p w14:paraId="2876203D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73" w:type="pct"/>
            <w:gridSpan w:val="5"/>
            <w:vAlign w:val="center"/>
          </w:tcPr>
          <w:p w14:paraId="56BF8366" w14:textId="77777777" w:rsidR="00DD4309" w:rsidRPr="00A85913" w:rsidRDefault="000913F4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5"/>
            <w:r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>
              <w:rPr>
                <w:rFonts w:ascii="Arial" w:hAnsi="Arial" w:cs="Arial"/>
                <w:lang w:val="en-CA"/>
              </w:rPr>
              <w:fldChar w:fldCharType="end"/>
            </w:r>
            <w:bookmarkEnd w:id="32"/>
          </w:p>
        </w:tc>
      </w:tr>
      <w:tr w:rsidR="00DD4309" w:rsidRPr="00A85913" w14:paraId="6288199E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6048C3B0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DD4309" w:rsidRPr="00A85913" w14:paraId="60389E04" w14:textId="77777777" w:rsidTr="005A1E85">
        <w:tc>
          <w:tcPr>
            <w:tcW w:w="873" w:type="pct"/>
            <w:vAlign w:val="center"/>
          </w:tcPr>
          <w:p w14:paraId="1A4BA4B5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Transf. Guide</w:t>
            </w:r>
          </w:p>
        </w:tc>
        <w:tc>
          <w:tcPr>
            <w:tcW w:w="1056" w:type="pct"/>
            <w:gridSpan w:val="4"/>
            <w:vAlign w:val="center"/>
          </w:tcPr>
          <w:p w14:paraId="62FA7337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58" w:type="pct"/>
            <w:gridSpan w:val="4"/>
            <w:vAlign w:val="center"/>
          </w:tcPr>
          <w:p w14:paraId="3D22FF6A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90" w:type="pct"/>
            <w:gridSpan w:val="2"/>
            <w:vAlign w:val="center"/>
          </w:tcPr>
          <w:p w14:paraId="02AD57B5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Infeed</w:t>
            </w:r>
          </w:p>
        </w:tc>
        <w:tc>
          <w:tcPr>
            <w:tcW w:w="545" w:type="pct"/>
            <w:gridSpan w:val="3"/>
            <w:vAlign w:val="center"/>
          </w:tcPr>
          <w:p w14:paraId="4F0A7832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2"/>
            <w:vAlign w:val="center"/>
          </w:tcPr>
          <w:p w14:paraId="5FB1EDE8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Outfeed</w:t>
            </w:r>
          </w:p>
        </w:tc>
        <w:tc>
          <w:tcPr>
            <w:tcW w:w="673" w:type="pct"/>
            <w:gridSpan w:val="5"/>
            <w:vAlign w:val="center"/>
          </w:tcPr>
          <w:p w14:paraId="4800C2A9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DD4309" w:rsidRPr="00A85913" w14:paraId="2BB6466F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7712EA5F" w14:textId="77777777" w:rsidR="00DD4309" w:rsidRPr="00A85913" w:rsidRDefault="00DD4309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C174F6" w:rsidRPr="00A85913" w14:paraId="115523DB" w14:textId="77777777" w:rsidTr="005A1E85">
        <w:tc>
          <w:tcPr>
            <w:tcW w:w="873" w:type="pct"/>
            <w:vAlign w:val="center"/>
          </w:tcPr>
          <w:p w14:paraId="0AB8D6FC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Wirecovers</w:t>
            </w:r>
          </w:p>
        </w:tc>
        <w:tc>
          <w:tcPr>
            <w:tcW w:w="459" w:type="pct"/>
            <w:vAlign w:val="center"/>
          </w:tcPr>
          <w:p w14:paraId="701C4009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584" w:type="pct"/>
            <w:gridSpan w:val="2"/>
            <w:vAlign w:val="center"/>
          </w:tcPr>
          <w:p w14:paraId="06D185D8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261" w:type="pct"/>
            <w:gridSpan w:val="7"/>
            <w:vAlign w:val="center"/>
          </w:tcPr>
          <w:p w14:paraId="2F086A97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4-section wireway</w:t>
            </w:r>
          </w:p>
        </w:tc>
        <w:tc>
          <w:tcPr>
            <w:tcW w:w="545" w:type="pct"/>
            <w:gridSpan w:val="3"/>
            <w:vAlign w:val="center"/>
          </w:tcPr>
          <w:p w14:paraId="70EDE264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05" w:type="pct"/>
            <w:gridSpan w:val="2"/>
            <w:vAlign w:val="center"/>
          </w:tcPr>
          <w:p w14:paraId="711317BA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Trough</w:t>
            </w:r>
          </w:p>
        </w:tc>
        <w:tc>
          <w:tcPr>
            <w:tcW w:w="673" w:type="pct"/>
            <w:gridSpan w:val="5"/>
            <w:vAlign w:val="center"/>
          </w:tcPr>
          <w:p w14:paraId="04822F16" w14:textId="77777777" w:rsidR="00C174F6" w:rsidRPr="00A85913" w:rsidRDefault="00C174F6" w:rsidP="00DB0197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C174F6" w:rsidRPr="00A85913" w14:paraId="4F9A9BBA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0A4D3944" w14:textId="77777777" w:rsidR="00C174F6" w:rsidRPr="00A85913" w:rsidRDefault="00C174F6" w:rsidP="00DD430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500FBA" w:rsidRPr="00A85913" w14:paraId="4B4E5874" w14:textId="77777777" w:rsidTr="005A1E85">
        <w:tc>
          <w:tcPr>
            <w:tcW w:w="873" w:type="pct"/>
            <w:vMerge w:val="restart"/>
            <w:vAlign w:val="center"/>
          </w:tcPr>
          <w:p w14:paraId="795506FC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Bottle Transfer</w:t>
            </w:r>
          </w:p>
        </w:tc>
        <w:tc>
          <w:tcPr>
            <w:tcW w:w="1122" w:type="pct"/>
            <w:gridSpan w:val="5"/>
            <w:vAlign w:val="center"/>
          </w:tcPr>
          <w:p w14:paraId="4DF9D846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Conveyor Infeed</w:t>
            </w:r>
          </w:p>
        </w:tc>
        <w:tc>
          <w:tcPr>
            <w:tcW w:w="333" w:type="pct"/>
            <w:vAlign w:val="center"/>
          </w:tcPr>
          <w:p w14:paraId="04EAD079" w14:textId="77777777" w:rsidR="00500FBA" w:rsidRPr="00500FBA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500FBA">
              <w:rPr>
                <w:rFonts w:ascii="Arial" w:hAnsi="Arial" w:cs="Arial"/>
                <w:b/>
                <w:sz w:val="24"/>
                <w:szCs w:val="24"/>
                <w:lang w:val="en-CA"/>
              </w:rPr>
              <w:t>End</w:t>
            </w:r>
          </w:p>
        </w:tc>
        <w:tc>
          <w:tcPr>
            <w:tcW w:w="251" w:type="pct"/>
            <w:gridSpan w:val="3"/>
            <w:vAlign w:val="center"/>
          </w:tcPr>
          <w:p w14:paraId="3F4C59AB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35" w:type="pct"/>
            <w:gridSpan w:val="2"/>
            <w:vAlign w:val="center"/>
          </w:tcPr>
          <w:p w14:paraId="6F18D94C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Machine Side</w:t>
            </w:r>
          </w:p>
        </w:tc>
        <w:tc>
          <w:tcPr>
            <w:tcW w:w="250" w:type="pct"/>
            <w:vAlign w:val="center"/>
          </w:tcPr>
          <w:p w14:paraId="27553332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66" w:type="pct"/>
            <w:gridSpan w:val="4"/>
            <w:vAlign w:val="center"/>
          </w:tcPr>
          <w:p w14:paraId="0A99BEF0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Oper. Side</w:t>
            </w:r>
          </w:p>
        </w:tc>
        <w:tc>
          <w:tcPr>
            <w:tcW w:w="670" w:type="pct"/>
            <w:gridSpan w:val="4"/>
            <w:vAlign w:val="center"/>
          </w:tcPr>
          <w:p w14:paraId="473EB263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500FBA" w:rsidRPr="00A85913" w14:paraId="0E38F514" w14:textId="77777777" w:rsidTr="005A1E85">
        <w:tc>
          <w:tcPr>
            <w:tcW w:w="873" w:type="pct"/>
            <w:vMerge/>
            <w:vAlign w:val="center"/>
          </w:tcPr>
          <w:p w14:paraId="17A447D7" w14:textId="77777777" w:rsidR="00500FBA" w:rsidRDefault="00500FBA" w:rsidP="00500FB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122" w:type="pct"/>
            <w:gridSpan w:val="5"/>
            <w:vAlign w:val="center"/>
          </w:tcPr>
          <w:p w14:paraId="1464B396" w14:textId="77777777" w:rsidR="00500FBA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Conveyor Outfeed</w:t>
            </w:r>
          </w:p>
        </w:tc>
        <w:tc>
          <w:tcPr>
            <w:tcW w:w="333" w:type="pct"/>
            <w:vAlign w:val="center"/>
          </w:tcPr>
          <w:p w14:paraId="764A48F9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lang w:val="en-CA"/>
              </w:rPr>
            </w:pPr>
            <w:r w:rsidRPr="00500FBA">
              <w:rPr>
                <w:rFonts w:ascii="Arial" w:hAnsi="Arial" w:cs="Arial"/>
                <w:b/>
                <w:sz w:val="24"/>
                <w:szCs w:val="24"/>
                <w:lang w:val="en-CA"/>
              </w:rPr>
              <w:t>End</w:t>
            </w:r>
          </w:p>
        </w:tc>
        <w:tc>
          <w:tcPr>
            <w:tcW w:w="251" w:type="pct"/>
            <w:gridSpan w:val="3"/>
            <w:vAlign w:val="center"/>
          </w:tcPr>
          <w:p w14:paraId="1ADE5D3D" w14:textId="5FE1F57E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35" w:type="pct"/>
            <w:gridSpan w:val="2"/>
            <w:vAlign w:val="center"/>
          </w:tcPr>
          <w:p w14:paraId="5FABAC79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Machine Side</w:t>
            </w:r>
          </w:p>
        </w:tc>
        <w:tc>
          <w:tcPr>
            <w:tcW w:w="250" w:type="pct"/>
            <w:vAlign w:val="center"/>
          </w:tcPr>
          <w:p w14:paraId="58048A74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666" w:type="pct"/>
            <w:gridSpan w:val="4"/>
            <w:vAlign w:val="center"/>
          </w:tcPr>
          <w:p w14:paraId="41405E94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Oper. Side</w:t>
            </w:r>
          </w:p>
        </w:tc>
        <w:tc>
          <w:tcPr>
            <w:tcW w:w="670" w:type="pct"/>
            <w:gridSpan w:val="4"/>
            <w:vAlign w:val="center"/>
          </w:tcPr>
          <w:p w14:paraId="5D7936D2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500FBA" w:rsidRPr="00A85913" w14:paraId="4597C091" w14:textId="77777777" w:rsidTr="005A1E85">
        <w:tc>
          <w:tcPr>
            <w:tcW w:w="5000" w:type="pct"/>
            <w:gridSpan w:val="21"/>
            <w:shd w:val="clear" w:color="auto" w:fill="D9D9D9" w:themeFill="background1" w:themeFillShade="D9"/>
            <w:vAlign w:val="center"/>
          </w:tcPr>
          <w:p w14:paraId="3A1EAB20" w14:textId="77777777" w:rsidR="00500FBA" w:rsidRPr="00A85913" w:rsidRDefault="00500FBA" w:rsidP="00500FBA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500FBA" w:rsidRPr="00A85913" w14:paraId="1A35BF62" w14:textId="77777777" w:rsidTr="005A1E85">
        <w:trPr>
          <w:trHeight w:val="288"/>
        </w:trPr>
        <w:tc>
          <w:tcPr>
            <w:tcW w:w="873" w:type="pct"/>
            <w:shd w:val="clear" w:color="auto" w:fill="D9D9D9" w:themeFill="background1" w:themeFillShade="D9"/>
            <w:vAlign w:val="center"/>
          </w:tcPr>
          <w:p w14:paraId="69C361A0" w14:textId="77777777" w:rsidR="00500FBA" w:rsidRPr="00A85913" w:rsidRDefault="00500FBA" w:rsidP="00500FBA">
            <w:pPr>
              <w:tabs>
                <w:tab w:val="right" w:pos="1944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Comments</w:t>
            </w:r>
          </w:p>
        </w:tc>
        <w:tc>
          <w:tcPr>
            <w:tcW w:w="4127" w:type="pct"/>
            <w:gridSpan w:val="20"/>
            <w:vAlign w:val="center"/>
          </w:tcPr>
          <w:p w14:paraId="078526FF" w14:textId="77777777" w:rsidR="00500FBA" w:rsidRPr="00A85913" w:rsidRDefault="00500FBA" w:rsidP="00500FB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1AFBD5AA" w14:textId="54CA3B0B" w:rsidR="0021409D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Euro guarding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7"/>
        <w:gridCol w:w="1299"/>
        <w:gridCol w:w="1877"/>
        <w:gridCol w:w="1888"/>
        <w:gridCol w:w="1625"/>
        <w:gridCol w:w="231"/>
        <w:gridCol w:w="729"/>
        <w:gridCol w:w="468"/>
        <w:gridCol w:w="1146"/>
      </w:tblGrid>
      <w:tr w:rsidR="00BC1FC8" w:rsidRPr="00A85913" w14:paraId="03C20DC8" w14:textId="77777777" w:rsidTr="009A2F13">
        <w:tc>
          <w:tcPr>
            <w:tcW w:w="3054" w:type="pct"/>
            <w:gridSpan w:val="4"/>
            <w:shd w:val="clear" w:color="auto" w:fill="E0E0E0"/>
            <w:vAlign w:val="center"/>
          </w:tcPr>
          <w:p w14:paraId="4A40A40A" w14:textId="77777777" w:rsidR="00BC1FC8" w:rsidRPr="00A85913" w:rsidRDefault="00BC1FC8" w:rsidP="009C2BD2">
            <w:pPr>
              <w:pStyle w:val="Heading1"/>
            </w:pPr>
            <w:r w:rsidRPr="00A85913">
              <w:t xml:space="preserve">Euro guarding </w:t>
            </w:r>
          </w:p>
        </w:tc>
        <w:tc>
          <w:tcPr>
            <w:tcW w:w="1198" w:type="pct"/>
            <w:gridSpan w:val="3"/>
            <w:shd w:val="clear" w:color="auto" w:fill="auto"/>
            <w:vAlign w:val="center"/>
          </w:tcPr>
          <w:p w14:paraId="2CE1DFD6" w14:textId="77777777" w:rsidR="00BC1FC8" w:rsidRPr="00A85913" w:rsidRDefault="00BC1FC8" w:rsidP="00B7392D">
            <w:pPr>
              <w:pStyle w:val="Heading6"/>
              <w:rPr>
                <w:color w:val="FF0000"/>
                <w:sz w:val="28"/>
                <w:szCs w:val="28"/>
                <w:lang w:val="en-CA"/>
              </w:rPr>
            </w:pPr>
            <w:r w:rsidRPr="00A85913">
              <w:rPr>
                <w:szCs w:val="24"/>
                <w:lang w:val="en-CA"/>
              </w:rPr>
              <w:t>None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054E42A" w14:textId="6AC3D2CA" w:rsidR="00BC1FC8" w:rsidRPr="00A85913" w:rsidRDefault="008F1139" w:rsidP="008F1139">
            <w:pPr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{{eg_none_check}}</w:t>
            </w:r>
          </w:p>
        </w:tc>
      </w:tr>
      <w:tr w:rsidR="008F1139" w:rsidRPr="00A85913" w14:paraId="74EB194C" w14:textId="77777777" w:rsidTr="009A2F13">
        <w:trPr>
          <w:trHeight w:val="161"/>
        </w:trPr>
        <w:tc>
          <w:tcPr>
            <w:tcW w:w="707" w:type="pct"/>
            <w:vAlign w:val="center"/>
          </w:tcPr>
          <w:p w14:paraId="46976223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Panel material</w:t>
            </w:r>
          </w:p>
        </w:tc>
        <w:tc>
          <w:tcPr>
            <w:tcW w:w="602" w:type="pct"/>
            <w:vAlign w:val="center"/>
          </w:tcPr>
          <w:p w14:paraId="389CA032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Lexan</w:t>
            </w:r>
          </w:p>
        </w:tc>
        <w:tc>
          <w:tcPr>
            <w:tcW w:w="870" w:type="pct"/>
            <w:vAlign w:val="center"/>
          </w:tcPr>
          <w:p w14:paraId="6BBA82F1" w14:textId="30A855F3" w:rsidR="008329A3" w:rsidRPr="00A85913" w:rsidRDefault="008F1139" w:rsidP="008F113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{{eg_pnl_check}}</w:t>
            </w:r>
          </w:p>
        </w:tc>
        <w:tc>
          <w:tcPr>
            <w:tcW w:w="2073" w:type="pct"/>
            <w:gridSpan w:val="4"/>
            <w:vAlign w:val="center"/>
          </w:tcPr>
          <w:p w14:paraId="6D3E3D27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Tempered glass</w:t>
            </w:r>
          </w:p>
        </w:tc>
        <w:tc>
          <w:tcPr>
            <w:tcW w:w="748" w:type="pct"/>
            <w:gridSpan w:val="2"/>
            <w:vAlign w:val="center"/>
          </w:tcPr>
          <w:p w14:paraId="07BCE6B3" w14:textId="40B9CD72" w:rsidR="008329A3" w:rsidRPr="00A85913" w:rsidRDefault="008F1139" w:rsidP="008F113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{{eg_pmtg_check}}</w:t>
            </w:r>
          </w:p>
        </w:tc>
      </w:tr>
      <w:tr w:rsidR="008F1139" w:rsidRPr="00A85913" w14:paraId="64D1B7D4" w14:textId="77777777" w:rsidTr="009A2F13">
        <w:tc>
          <w:tcPr>
            <w:tcW w:w="707" w:type="pct"/>
            <w:vAlign w:val="center"/>
          </w:tcPr>
          <w:p w14:paraId="7A366241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33" w:name="_Hlk31091501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Switch type</w:t>
            </w:r>
          </w:p>
        </w:tc>
        <w:tc>
          <w:tcPr>
            <w:tcW w:w="602" w:type="pct"/>
            <w:vAlign w:val="center"/>
          </w:tcPr>
          <w:p w14:paraId="13645C50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Key switch</w:t>
            </w:r>
          </w:p>
        </w:tc>
        <w:tc>
          <w:tcPr>
            <w:tcW w:w="870" w:type="pct"/>
            <w:vAlign w:val="center"/>
          </w:tcPr>
          <w:p w14:paraId="0C3636EB" w14:textId="067BB160" w:rsidR="008329A3" w:rsidRPr="00A85913" w:rsidRDefault="008F1139" w:rsidP="008F113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{{eg_stkw_check}}</w:t>
            </w:r>
          </w:p>
        </w:tc>
        <w:tc>
          <w:tcPr>
            <w:tcW w:w="875" w:type="pct"/>
            <w:vAlign w:val="center"/>
          </w:tcPr>
          <w:p w14:paraId="16E57E49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Magnetic</w:t>
            </w:r>
          </w:p>
        </w:tc>
        <w:tc>
          <w:tcPr>
            <w:tcW w:w="753" w:type="pct"/>
            <w:vAlign w:val="center"/>
          </w:tcPr>
          <w:p w14:paraId="7D2A70BC" w14:textId="584C2342" w:rsidR="008329A3" w:rsidRPr="00A85913" w:rsidRDefault="008F1139" w:rsidP="008F1139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{{eg_stm_check}}</w:t>
            </w:r>
          </w:p>
        </w:tc>
        <w:tc>
          <w:tcPr>
            <w:tcW w:w="445" w:type="pct"/>
            <w:gridSpan w:val="2"/>
            <w:vAlign w:val="center"/>
          </w:tcPr>
          <w:p w14:paraId="6033E1AB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748" w:type="pct"/>
            <w:gridSpan w:val="2"/>
            <w:vAlign w:val="center"/>
          </w:tcPr>
          <w:p w14:paraId="41654340" w14:textId="1F08282B" w:rsidR="008329A3" w:rsidRPr="00A85913" w:rsidRDefault="008F1139" w:rsidP="008F1139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{{eg_sto_check}}</w:t>
            </w:r>
          </w:p>
        </w:tc>
      </w:tr>
      <w:tr w:rsidR="008F1139" w:rsidRPr="00A85913" w14:paraId="6A3E610C" w14:textId="77777777" w:rsidTr="00BA2780">
        <w:tc>
          <w:tcPr>
            <w:tcW w:w="707" w:type="pct"/>
            <w:vAlign w:val="center"/>
          </w:tcPr>
          <w:p w14:paraId="5C862817" w14:textId="77777777" w:rsidR="00326DEC" w:rsidRPr="00A85913" w:rsidRDefault="00326DEC" w:rsidP="00E5323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bookmarkStart w:id="34" w:name="_Hlk80617654"/>
            <w:bookmarkEnd w:id="33"/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Reject Cover</w:t>
            </w:r>
          </w:p>
        </w:tc>
        <w:tc>
          <w:tcPr>
            <w:tcW w:w="602" w:type="pct"/>
            <w:vAlign w:val="center"/>
          </w:tcPr>
          <w:p w14:paraId="21BCDFA9" w14:textId="61A8D047" w:rsidR="00326DEC" w:rsidRPr="00A85913" w:rsidRDefault="008F1139" w:rsidP="008F1139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{{eg_rc_check}}</w:t>
            </w:r>
          </w:p>
        </w:tc>
        <w:tc>
          <w:tcPr>
            <w:tcW w:w="870" w:type="pct"/>
            <w:vAlign w:val="center"/>
          </w:tcPr>
          <w:p w14:paraId="65DD200C" w14:textId="77777777" w:rsidR="00326DEC" w:rsidRPr="00A85913" w:rsidRDefault="00326DEC" w:rsidP="00E5323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875" w:type="pct"/>
            <w:vAlign w:val="center"/>
          </w:tcPr>
          <w:p w14:paraId="6F235B67" w14:textId="127B5FD3" w:rsidR="00326DEC" w:rsidRPr="00A85913" w:rsidRDefault="008F1139" w:rsidP="008F1139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{{eg_rcnone_check}}</w:t>
            </w:r>
          </w:p>
        </w:tc>
        <w:tc>
          <w:tcPr>
            <w:tcW w:w="1946" w:type="pct"/>
            <w:gridSpan w:val="5"/>
            <w:vAlign w:val="center"/>
          </w:tcPr>
          <w:p w14:paraId="3A765F9A" w14:textId="77777777" w:rsidR="00326DEC" w:rsidRPr="00A85913" w:rsidRDefault="00326DEC" w:rsidP="00E5323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bookmarkEnd w:id="34"/>
      <w:tr w:rsidR="008F1139" w:rsidRPr="00A85913" w14:paraId="06897589" w14:textId="77777777" w:rsidTr="00BA2780">
        <w:tc>
          <w:tcPr>
            <w:tcW w:w="707" w:type="pct"/>
            <w:vAlign w:val="center"/>
          </w:tcPr>
          <w:p w14:paraId="761DFBD9" w14:textId="77777777" w:rsidR="00F168BD" w:rsidRPr="00A85913" w:rsidRDefault="00F168BD" w:rsidP="00F168B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Top Cover</w:t>
            </w:r>
          </w:p>
        </w:tc>
        <w:tc>
          <w:tcPr>
            <w:tcW w:w="602" w:type="pct"/>
            <w:vAlign w:val="center"/>
          </w:tcPr>
          <w:p w14:paraId="7753A2A6" w14:textId="77777777" w:rsidR="00F168BD" w:rsidRPr="00A85913" w:rsidRDefault="00F168BD" w:rsidP="00F168BD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None</w:t>
            </w:r>
          </w:p>
        </w:tc>
        <w:tc>
          <w:tcPr>
            <w:tcW w:w="870" w:type="pct"/>
            <w:vAlign w:val="center"/>
          </w:tcPr>
          <w:p w14:paraId="5E93AD05" w14:textId="16333B65" w:rsidR="00F168BD" w:rsidRPr="00A85913" w:rsidRDefault="008F1139" w:rsidP="008F1139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{{eg_tcnone_check}}</w:t>
            </w:r>
          </w:p>
        </w:tc>
        <w:tc>
          <w:tcPr>
            <w:tcW w:w="875" w:type="pct"/>
            <w:vAlign w:val="center"/>
          </w:tcPr>
          <w:p w14:paraId="62617640" w14:textId="77777777" w:rsidR="00F168BD" w:rsidRPr="00A85913" w:rsidRDefault="00F168BD" w:rsidP="00F168BD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Yes</w:t>
            </w:r>
          </w:p>
        </w:tc>
        <w:tc>
          <w:tcPr>
            <w:tcW w:w="1946" w:type="pct"/>
            <w:gridSpan w:val="5"/>
            <w:vAlign w:val="center"/>
          </w:tcPr>
          <w:p w14:paraId="5002627F" w14:textId="6F8DD457" w:rsidR="00F168BD" w:rsidRPr="00A85913" w:rsidRDefault="008F1139" w:rsidP="008F1139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{{eg_tcyes_check}}</w:t>
            </w:r>
          </w:p>
        </w:tc>
      </w:tr>
      <w:tr w:rsidR="008F1139" w:rsidRPr="00A85913" w14:paraId="3BD17A0A" w14:textId="77777777" w:rsidTr="00BA2780">
        <w:tc>
          <w:tcPr>
            <w:tcW w:w="707" w:type="pct"/>
            <w:vAlign w:val="center"/>
          </w:tcPr>
          <w:p w14:paraId="626EC29D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 Location Dim</w:t>
            </w:r>
          </w:p>
        </w:tc>
        <w:tc>
          <w:tcPr>
            <w:tcW w:w="602" w:type="pct"/>
            <w:vAlign w:val="center"/>
          </w:tcPr>
          <w:p w14:paraId="4E2CE391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Room HT</w:t>
            </w:r>
          </w:p>
        </w:tc>
        <w:tc>
          <w:tcPr>
            <w:tcW w:w="870" w:type="pct"/>
            <w:vAlign w:val="center"/>
          </w:tcPr>
          <w:p w14:paraId="2B23060C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875" w:type="pct"/>
            <w:vAlign w:val="center"/>
          </w:tcPr>
          <w:p w14:paraId="79ABC210" w14:textId="77777777" w:rsidR="009671DF" w:rsidRPr="009671DF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9671DF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Room Doorway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 HT</w:t>
            </w:r>
          </w:p>
        </w:tc>
        <w:tc>
          <w:tcPr>
            <w:tcW w:w="860" w:type="pct"/>
            <w:gridSpan w:val="2"/>
            <w:vAlign w:val="center"/>
          </w:tcPr>
          <w:p w14:paraId="4D40D97F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555" w:type="pct"/>
            <w:gridSpan w:val="2"/>
            <w:vAlign w:val="center"/>
          </w:tcPr>
          <w:p w14:paraId="4BE4B660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9671DF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Room Doorway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 W</w:t>
            </w:r>
          </w:p>
        </w:tc>
        <w:tc>
          <w:tcPr>
            <w:tcW w:w="531" w:type="pct"/>
            <w:vAlign w:val="center"/>
          </w:tcPr>
          <w:p w14:paraId="20356787" w14:textId="77777777" w:rsidR="009671DF" w:rsidRPr="00A85913" w:rsidRDefault="009671DF" w:rsidP="00112E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F168BD" w:rsidRPr="00A85913" w14:paraId="2B32DB46" w14:textId="77777777" w:rsidTr="00BA2780">
        <w:trPr>
          <w:trHeight w:val="288"/>
        </w:trPr>
        <w:tc>
          <w:tcPr>
            <w:tcW w:w="707" w:type="pct"/>
            <w:shd w:val="clear" w:color="auto" w:fill="D9D9D9" w:themeFill="background1" w:themeFillShade="D9"/>
            <w:vAlign w:val="center"/>
          </w:tcPr>
          <w:p w14:paraId="6E439CDC" w14:textId="77777777" w:rsidR="00F168BD" w:rsidRPr="00A85913" w:rsidRDefault="00F168BD" w:rsidP="00F168BD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lastRenderedPageBreak/>
              <w:t>Comments</w:t>
            </w:r>
          </w:p>
        </w:tc>
        <w:tc>
          <w:tcPr>
            <w:tcW w:w="4293" w:type="pct"/>
            <w:gridSpan w:val="8"/>
            <w:vAlign w:val="center"/>
          </w:tcPr>
          <w:p w14:paraId="32E58BD9" w14:textId="77777777" w:rsidR="00F168BD" w:rsidRPr="00A85913" w:rsidRDefault="00F168BD" w:rsidP="00F168BD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5912E54B" w14:textId="5645D8A2" w:rsidR="0021409D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Fat &amp; Sample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4"/>
        <w:gridCol w:w="1552"/>
        <w:gridCol w:w="1079"/>
        <w:gridCol w:w="1653"/>
        <w:gridCol w:w="2141"/>
        <w:gridCol w:w="2141"/>
      </w:tblGrid>
      <w:tr w:rsidR="006A7D66" w:rsidRPr="00A85913" w14:paraId="4693E979" w14:textId="77777777" w:rsidTr="005A1E8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4F3586B" w14:textId="77777777" w:rsidR="006A7D66" w:rsidRPr="00A85913" w:rsidRDefault="006A7D66" w:rsidP="009C2BD2">
            <w:pPr>
              <w:pStyle w:val="Heading1"/>
            </w:pPr>
            <w:r>
              <w:t>Fat &amp; Sample Requirements</w:t>
            </w:r>
          </w:p>
        </w:tc>
      </w:tr>
      <w:tr w:rsidR="006A7D66" w:rsidRPr="00A85913" w14:paraId="13A451A7" w14:textId="77777777" w:rsidTr="005A1E85">
        <w:trPr>
          <w:trHeight w:val="161"/>
        </w:trPr>
        <w:tc>
          <w:tcPr>
            <w:tcW w:w="1031" w:type="pct"/>
            <w:vAlign w:val="center"/>
          </w:tcPr>
          <w:p w14:paraId="33709050" w14:textId="77777777" w:rsidR="006A7D66" w:rsidRPr="00A85913" w:rsidRDefault="006A7D66" w:rsidP="004151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FA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</w:t>
            </w:r>
          </w:p>
        </w:tc>
        <w:tc>
          <w:tcPr>
            <w:tcW w:w="719" w:type="pct"/>
            <w:vAlign w:val="center"/>
          </w:tcPr>
          <w:p w14:paraId="005D203D" w14:textId="77777777" w:rsidR="006A7D66" w:rsidRPr="00A55170" w:rsidRDefault="006A7D66" w:rsidP="004151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55170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Format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</w:t>
            </w:r>
          </w:p>
        </w:tc>
        <w:tc>
          <w:tcPr>
            <w:tcW w:w="500" w:type="pct"/>
            <w:vAlign w:val="center"/>
          </w:tcPr>
          <w:p w14:paraId="0FAA691A" w14:textId="77777777" w:rsidR="006A7D66" w:rsidRPr="00A55170" w:rsidRDefault="006A7D66" w:rsidP="00415118">
            <w:pPr>
              <w:pStyle w:val="ListParagraph"/>
              <w:ind w:left="-108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1758" w:type="pct"/>
            <w:gridSpan w:val="2"/>
            <w:vAlign w:val="center"/>
          </w:tcPr>
          <w:p w14:paraId="178ED2FB" w14:textId="77777777" w:rsidR="006A7D66" w:rsidRPr="00A55170" w:rsidRDefault="006A7D66" w:rsidP="00415118">
            <w:pPr>
              <w:pStyle w:val="ListParagraph"/>
              <w:ind w:left="324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55170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Duration (min)</w:t>
            </w:r>
          </w:p>
        </w:tc>
        <w:tc>
          <w:tcPr>
            <w:tcW w:w="992" w:type="pct"/>
            <w:vAlign w:val="center"/>
          </w:tcPr>
          <w:p w14:paraId="5D40A26F" w14:textId="77777777" w:rsidR="006A7D66" w:rsidRPr="00A55170" w:rsidRDefault="006A7D66" w:rsidP="00415118">
            <w:pPr>
              <w:pStyle w:val="ListParagraph"/>
              <w:ind w:left="-108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</w:tr>
      <w:tr w:rsidR="006A7D66" w:rsidRPr="00A85913" w14:paraId="332AE9C5" w14:textId="77777777" w:rsidTr="005A1E85">
        <w:trPr>
          <w:trHeight w:val="161"/>
        </w:trPr>
        <w:tc>
          <w:tcPr>
            <w:tcW w:w="1031" w:type="pct"/>
            <w:vAlign w:val="center"/>
          </w:tcPr>
          <w:p w14:paraId="21DD2ABE" w14:textId="77777777" w:rsidR="006A7D66" w:rsidRPr="00A85913" w:rsidRDefault="006A7D66" w:rsidP="004151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Sample Return to </w:t>
            </w:r>
          </w:p>
        </w:tc>
        <w:tc>
          <w:tcPr>
            <w:tcW w:w="719" w:type="pct"/>
            <w:vAlign w:val="center"/>
          </w:tcPr>
          <w:p w14:paraId="3CBD81E8" w14:textId="77777777" w:rsidR="006A7D66" w:rsidRPr="00A55170" w:rsidRDefault="006A7D66" w:rsidP="004151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55170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1266" w:type="pct"/>
            <w:gridSpan w:val="2"/>
            <w:vAlign w:val="center"/>
          </w:tcPr>
          <w:p w14:paraId="4D2D74AD" w14:textId="77777777" w:rsidR="006A7D66" w:rsidRPr="00A85913" w:rsidRDefault="006A7D66" w:rsidP="00415118">
            <w:pPr>
              <w:pStyle w:val="ListParagraph"/>
              <w:ind w:left="324"/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992" w:type="pct"/>
            <w:vAlign w:val="center"/>
          </w:tcPr>
          <w:p w14:paraId="63E1F10E" w14:textId="77777777" w:rsidR="006A7D66" w:rsidRPr="00A55170" w:rsidRDefault="006A7D66" w:rsidP="004151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55170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 xml:space="preserve">Capmatic </w:t>
            </w:r>
          </w:p>
        </w:tc>
        <w:tc>
          <w:tcPr>
            <w:tcW w:w="992" w:type="pct"/>
            <w:vAlign w:val="center"/>
          </w:tcPr>
          <w:p w14:paraId="6DE9889D" w14:textId="77777777" w:rsidR="006A7D66" w:rsidRPr="00A85913" w:rsidRDefault="006A7D66" w:rsidP="00415118">
            <w:pPr>
              <w:pStyle w:val="ListParagraph"/>
              <w:ind w:left="324"/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6A7D66" w:rsidRPr="00A85913" w14:paraId="57FC84C5" w14:textId="77777777" w:rsidTr="005A1E85">
        <w:trPr>
          <w:trHeight w:val="288"/>
        </w:trPr>
        <w:tc>
          <w:tcPr>
            <w:tcW w:w="1031" w:type="pct"/>
            <w:shd w:val="clear" w:color="auto" w:fill="D9D9D9" w:themeFill="background1" w:themeFillShade="D9"/>
            <w:vAlign w:val="center"/>
          </w:tcPr>
          <w:p w14:paraId="1056F26D" w14:textId="77777777" w:rsidR="006A7D66" w:rsidRPr="00A85913" w:rsidRDefault="006A7D66" w:rsidP="00415118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69" w:type="pct"/>
            <w:gridSpan w:val="5"/>
            <w:vAlign w:val="center"/>
          </w:tcPr>
          <w:p w14:paraId="729EFA7D" w14:textId="77777777" w:rsidR="006A7D66" w:rsidRPr="00A85913" w:rsidRDefault="006A7D66" w:rsidP="00415118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szCs w:val="24"/>
                <w:lang w:val="en-CA"/>
              </w:rPr>
            </w:pPr>
          </w:p>
        </w:tc>
      </w:tr>
    </w:tbl>
    <w:p w14:paraId="591B142C" w14:textId="27B8FD74" w:rsidR="00E64F25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Manual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2"/>
        <w:gridCol w:w="2139"/>
        <w:gridCol w:w="2074"/>
        <w:gridCol w:w="1129"/>
        <w:gridCol w:w="1042"/>
        <w:gridCol w:w="2154"/>
      </w:tblGrid>
      <w:tr w:rsidR="007D3EDA" w:rsidRPr="00A85913" w14:paraId="5A3F19A1" w14:textId="77777777" w:rsidTr="005A1E85">
        <w:tc>
          <w:tcPr>
            <w:tcW w:w="5000" w:type="pct"/>
            <w:gridSpan w:val="6"/>
            <w:shd w:val="clear" w:color="auto" w:fill="E0E0E0"/>
            <w:vAlign w:val="center"/>
          </w:tcPr>
          <w:p w14:paraId="445DB6EA" w14:textId="77777777" w:rsidR="00703003" w:rsidRPr="00A85913" w:rsidRDefault="00703003" w:rsidP="009C2BD2">
            <w:pPr>
              <w:pStyle w:val="Heading1"/>
            </w:pPr>
            <w:r w:rsidRPr="00A85913">
              <w:t>Manual Specifications</w:t>
            </w:r>
          </w:p>
        </w:tc>
      </w:tr>
      <w:tr w:rsidR="008329A3" w:rsidRPr="00A85913" w14:paraId="6A105808" w14:textId="77777777" w:rsidTr="005A1E85">
        <w:tc>
          <w:tcPr>
            <w:tcW w:w="1044" w:type="pct"/>
            <w:vMerge w:val="restart"/>
            <w:vAlign w:val="center"/>
          </w:tcPr>
          <w:p w14:paraId="41C72189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Language</w:t>
            </w:r>
          </w:p>
        </w:tc>
        <w:tc>
          <w:tcPr>
            <w:tcW w:w="991" w:type="pct"/>
            <w:vAlign w:val="center"/>
          </w:tcPr>
          <w:p w14:paraId="0F5E5BC4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961" w:type="pct"/>
            <w:vAlign w:val="center"/>
          </w:tcPr>
          <w:p w14:paraId="31F31D42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06" w:type="pct"/>
            <w:gridSpan w:val="2"/>
            <w:vAlign w:val="center"/>
          </w:tcPr>
          <w:p w14:paraId="56B64983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998" w:type="pct"/>
            <w:vAlign w:val="center"/>
          </w:tcPr>
          <w:p w14:paraId="2A2F0CF2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3F320C" w:rsidRPr="00A85913" w14:paraId="62A9C837" w14:textId="77777777" w:rsidTr="005A1E85">
        <w:tc>
          <w:tcPr>
            <w:tcW w:w="1044" w:type="pct"/>
            <w:vMerge/>
            <w:vAlign w:val="center"/>
          </w:tcPr>
          <w:p w14:paraId="100E2CFC" w14:textId="77777777" w:rsidR="003F320C" w:rsidRPr="00A85913" w:rsidRDefault="003F320C" w:rsidP="00D469B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</w:p>
        </w:tc>
        <w:tc>
          <w:tcPr>
            <w:tcW w:w="991" w:type="pct"/>
            <w:vAlign w:val="center"/>
          </w:tcPr>
          <w:p w14:paraId="0AE07F9D" w14:textId="77777777" w:rsidR="003F320C" w:rsidRPr="00A85913" w:rsidRDefault="003F320C" w:rsidP="003F320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2966" w:type="pct"/>
            <w:gridSpan w:val="4"/>
            <w:vAlign w:val="center"/>
          </w:tcPr>
          <w:p w14:paraId="618C6920" w14:textId="77777777" w:rsidR="003F320C" w:rsidRPr="00A85913" w:rsidRDefault="003F320C" w:rsidP="003F320C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</w:p>
        </w:tc>
      </w:tr>
      <w:tr w:rsidR="008329A3" w:rsidRPr="00A85913" w14:paraId="5A4FD91A" w14:textId="77777777" w:rsidTr="005A1E85">
        <w:tc>
          <w:tcPr>
            <w:tcW w:w="2034" w:type="pct"/>
            <w:gridSpan w:val="2"/>
            <w:vAlign w:val="center"/>
          </w:tcPr>
          <w:p w14:paraId="2672CCC9" w14:textId="77777777" w:rsidR="008329A3" w:rsidRPr="00A85913" w:rsidRDefault="008329A3" w:rsidP="008329A3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Contact Material Certification</w:t>
            </w:r>
          </w:p>
        </w:tc>
        <w:tc>
          <w:tcPr>
            <w:tcW w:w="961" w:type="pct"/>
            <w:vAlign w:val="center"/>
          </w:tcPr>
          <w:p w14:paraId="1D26F697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523" w:type="pct"/>
            <w:vAlign w:val="center"/>
          </w:tcPr>
          <w:p w14:paraId="7ACEC1D7" w14:textId="77777777" w:rsidR="008329A3" w:rsidRPr="00A85913" w:rsidRDefault="008329A3" w:rsidP="008329A3">
            <w:pPr>
              <w:jc w:val="center"/>
              <w:rPr>
                <w:rFonts w:ascii="MS Gothic" w:eastAsia="MS Gothic" w:hAnsi="MS Gothic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83" w:type="pct"/>
            <w:vAlign w:val="center"/>
          </w:tcPr>
          <w:p w14:paraId="68EF3DC7" w14:textId="77777777" w:rsidR="008329A3" w:rsidRPr="00A85913" w:rsidRDefault="008329A3" w:rsidP="008329A3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998" w:type="pct"/>
            <w:vAlign w:val="center"/>
          </w:tcPr>
          <w:p w14:paraId="3D21F20E" w14:textId="77777777" w:rsidR="008329A3" w:rsidRPr="00A85913" w:rsidRDefault="008329A3" w:rsidP="008329A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9305FA" w:rsidRPr="00A85913" w14:paraId="7F1EE396" w14:textId="77777777" w:rsidTr="005A1E85">
        <w:tc>
          <w:tcPr>
            <w:tcW w:w="2034" w:type="pct"/>
            <w:gridSpan w:val="2"/>
            <w:vAlign w:val="center"/>
          </w:tcPr>
          <w:p w14:paraId="4448A85D" w14:textId="77777777" w:rsidR="009305FA" w:rsidRPr="00A85913" w:rsidRDefault="009305FA" w:rsidP="00D869CD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>
              <w:rPr>
                <w:rFonts w:ascii="Arial" w:hAnsi="Arial"/>
                <w:b/>
                <w:bCs/>
                <w:sz w:val="24"/>
                <w:lang w:val="en-CA"/>
              </w:rPr>
              <w:t>Calibration</w:t>
            </w: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 xml:space="preserve"> Certification</w:t>
            </w:r>
          </w:p>
        </w:tc>
        <w:tc>
          <w:tcPr>
            <w:tcW w:w="961" w:type="pct"/>
            <w:vAlign w:val="center"/>
          </w:tcPr>
          <w:p w14:paraId="326FE388" w14:textId="77777777" w:rsidR="009305FA" w:rsidRPr="00A85913" w:rsidRDefault="009305FA" w:rsidP="00D869C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523" w:type="pct"/>
            <w:vAlign w:val="center"/>
          </w:tcPr>
          <w:p w14:paraId="0978B9E4" w14:textId="77777777" w:rsidR="009305FA" w:rsidRPr="00A85913" w:rsidRDefault="009305FA" w:rsidP="00D869CD">
            <w:pPr>
              <w:jc w:val="center"/>
              <w:rPr>
                <w:rFonts w:ascii="MS Gothic" w:eastAsia="MS Gothic" w:hAnsi="MS Gothic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83" w:type="pct"/>
            <w:vAlign w:val="center"/>
          </w:tcPr>
          <w:p w14:paraId="77801F5D" w14:textId="77777777" w:rsidR="009305FA" w:rsidRPr="00A85913" w:rsidRDefault="009305FA" w:rsidP="00D869CD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998" w:type="pct"/>
            <w:vAlign w:val="center"/>
          </w:tcPr>
          <w:p w14:paraId="09403431" w14:textId="77777777" w:rsidR="009305FA" w:rsidRPr="00A85913" w:rsidRDefault="009305FA" w:rsidP="00D869C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3A78D6" w:rsidRPr="00A85913" w14:paraId="28C1ACD3" w14:textId="77777777" w:rsidTr="005A1E85">
        <w:tc>
          <w:tcPr>
            <w:tcW w:w="2034" w:type="pct"/>
            <w:gridSpan w:val="2"/>
            <w:vAlign w:val="center"/>
          </w:tcPr>
          <w:p w14:paraId="5F0DDCA3" w14:textId="77777777" w:rsidR="003A78D6" w:rsidRPr="00A85913" w:rsidRDefault="003A78D6" w:rsidP="003A78D6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 xml:space="preserve">Preventive Maintenance Program </w:t>
            </w:r>
          </w:p>
        </w:tc>
        <w:tc>
          <w:tcPr>
            <w:tcW w:w="961" w:type="pct"/>
            <w:vAlign w:val="center"/>
          </w:tcPr>
          <w:p w14:paraId="31D64FD4" w14:textId="77777777" w:rsidR="003A78D6" w:rsidRPr="00A85913" w:rsidRDefault="003A78D6" w:rsidP="003A78D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523" w:type="pct"/>
            <w:vAlign w:val="center"/>
          </w:tcPr>
          <w:p w14:paraId="05C1401A" w14:textId="77777777" w:rsidR="003A78D6" w:rsidRPr="00A85913" w:rsidRDefault="003A78D6" w:rsidP="003A78D6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483" w:type="pct"/>
            <w:vAlign w:val="center"/>
          </w:tcPr>
          <w:p w14:paraId="61C4CEE1" w14:textId="77777777" w:rsidR="003A78D6" w:rsidRPr="00A85913" w:rsidRDefault="003A78D6" w:rsidP="003A78D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</w:t>
            </w:r>
          </w:p>
        </w:tc>
        <w:tc>
          <w:tcPr>
            <w:tcW w:w="998" w:type="pct"/>
            <w:vAlign w:val="center"/>
          </w:tcPr>
          <w:p w14:paraId="564178BC" w14:textId="77777777" w:rsidR="003A78D6" w:rsidRPr="00A85913" w:rsidRDefault="003A78D6" w:rsidP="003A78D6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A2447E" w:rsidRPr="00A85913" w14:paraId="3F4A0816" w14:textId="77777777" w:rsidTr="005A1E85">
        <w:tc>
          <w:tcPr>
            <w:tcW w:w="1044" w:type="pct"/>
            <w:vAlign w:val="center"/>
          </w:tcPr>
          <w:p w14:paraId="290FDD0A" w14:textId="77777777" w:rsidR="00A2447E" w:rsidRPr="00A85913" w:rsidRDefault="00A2447E" w:rsidP="00A2447E">
            <w:pPr>
              <w:jc w:val="center"/>
              <w:rPr>
                <w:rFonts w:ascii="Arial" w:hAnsi="Arial"/>
                <w:b/>
                <w:bCs/>
                <w:sz w:val="24"/>
                <w:lang w:val="en-CA"/>
              </w:rPr>
            </w:pPr>
            <w:r w:rsidRPr="00A85913">
              <w:rPr>
                <w:rFonts w:ascii="Arial" w:hAnsi="Arial"/>
                <w:b/>
                <w:bCs/>
                <w:sz w:val="24"/>
                <w:lang w:val="en-CA"/>
              </w:rPr>
              <w:t>Type</w:t>
            </w:r>
          </w:p>
        </w:tc>
        <w:tc>
          <w:tcPr>
            <w:tcW w:w="991" w:type="pct"/>
            <w:vAlign w:val="center"/>
          </w:tcPr>
          <w:p w14:paraId="609F9FEC" w14:textId="77777777" w:rsidR="00A2447E" w:rsidRPr="00A85913" w:rsidRDefault="00A2447E" w:rsidP="00A2447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Electronic</w:t>
            </w:r>
          </w:p>
        </w:tc>
        <w:tc>
          <w:tcPr>
            <w:tcW w:w="961" w:type="pct"/>
            <w:vAlign w:val="center"/>
          </w:tcPr>
          <w:p w14:paraId="66C71206" w14:textId="77777777" w:rsidR="00A2447E" w:rsidRPr="00A85913" w:rsidRDefault="00A2447E" w:rsidP="00A2447E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1006" w:type="pct"/>
            <w:gridSpan w:val="2"/>
            <w:vAlign w:val="center"/>
          </w:tcPr>
          <w:p w14:paraId="7E0B6297" w14:textId="77777777" w:rsidR="00A2447E" w:rsidRPr="00A85913" w:rsidRDefault="00A2447E" w:rsidP="00A2447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Paper</w:t>
            </w:r>
          </w:p>
        </w:tc>
        <w:tc>
          <w:tcPr>
            <w:tcW w:w="998" w:type="pct"/>
            <w:vAlign w:val="center"/>
          </w:tcPr>
          <w:p w14:paraId="15D24913" w14:textId="77777777" w:rsidR="00A2447E" w:rsidRPr="00A85913" w:rsidRDefault="00A2447E" w:rsidP="00A2447E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A2447E" w:rsidRPr="00A85913" w14:paraId="362F815A" w14:textId="77777777" w:rsidTr="005A1E85">
        <w:tc>
          <w:tcPr>
            <w:tcW w:w="1044" w:type="pct"/>
            <w:vAlign w:val="center"/>
          </w:tcPr>
          <w:p w14:paraId="162517F3" w14:textId="77777777" w:rsidR="00A2447E" w:rsidRPr="00A85913" w:rsidRDefault="00A2447E" w:rsidP="00A2447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Quantity</w:t>
            </w:r>
          </w:p>
        </w:tc>
        <w:tc>
          <w:tcPr>
            <w:tcW w:w="3956" w:type="pct"/>
            <w:gridSpan w:val="5"/>
            <w:vAlign w:val="center"/>
          </w:tcPr>
          <w:p w14:paraId="28148498" w14:textId="77777777" w:rsidR="00A2447E" w:rsidRPr="00A85913" w:rsidRDefault="00A2447E" w:rsidP="000A74B5">
            <w:pPr>
              <w:pStyle w:val="ListParagraph"/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  <w:tr w:rsidR="00A2447E" w:rsidRPr="00A85913" w14:paraId="3D857791" w14:textId="77777777" w:rsidTr="005A1E85">
        <w:trPr>
          <w:trHeight w:val="195"/>
        </w:trPr>
        <w:tc>
          <w:tcPr>
            <w:tcW w:w="1044" w:type="pct"/>
            <w:shd w:val="clear" w:color="auto" w:fill="D9D9D9" w:themeFill="background1" w:themeFillShade="D9"/>
            <w:vAlign w:val="center"/>
          </w:tcPr>
          <w:p w14:paraId="57823422" w14:textId="77777777" w:rsidR="00A2447E" w:rsidRPr="00A85913" w:rsidRDefault="00A2447E" w:rsidP="00A2447E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3956" w:type="pct"/>
            <w:gridSpan w:val="5"/>
            <w:vAlign w:val="center"/>
          </w:tcPr>
          <w:p w14:paraId="3916DF68" w14:textId="77777777" w:rsidR="00A2447E" w:rsidRPr="00A85913" w:rsidRDefault="00A2447E" w:rsidP="00A2447E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4448C6E6" w14:textId="521B5318" w:rsidR="00E06226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Validation Documents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943"/>
        <w:gridCol w:w="766"/>
        <w:gridCol w:w="930"/>
        <w:gridCol w:w="602"/>
        <w:gridCol w:w="1016"/>
        <w:gridCol w:w="876"/>
        <w:gridCol w:w="1239"/>
        <w:gridCol w:w="710"/>
        <w:gridCol w:w="1191"/>
        <w:gridCol w:w="701"/>
        <w:gridCol w:w="1101"/>
      </w:tblGrid>
      <w:tr w:rsidR="007D3EDA" w:rsidRPr="00A85913" w14:paraId="120E5E17" w14:textId="77777777" w:rsidTr="008C1177">
        <w:tc>
          <w:tcPr>
            <w:tcW w:w="5000" w:type="pct"/>
            <w:gridSpan w:val="12"/>
            <w:shd w:val="clear" w:color="auto" w:fill="E0E0E0"/>
            <w:vAlign w:val="center"/>
          </w:tcPr>
          <w:p w14:paraId="37033B80" w14:textId="77777777" w:rsidR="00703003" w:rsidRPr="00A85913" w:rsidRDefault="00703003" w:rsidP="009C2BD2">
            <w:pPr>
              <w:pStyle w:val="Heading1"/>
            </w:pPr>
            <w:r w:rsidRPr="00A85913">
              <w:t>Validation Documents</w:t>
            </w:r>
          </w:p>
        </w:tc>
      </w:tr>
      <w:tr w:rsidR="008C1177" w:rsidRPr="00A85913" w14:paraId="3F21319F" w14:textId="77777777" w:rsidTr="008C1177">
        <w:trPr>
          <w:trHeight w:val="285"/>
        </w:trPr>
        <w:tc>
          <w:tcPr>
            <w:tcW w:w="331" w:type="pct"/>
            <w:vAlign w:val="center"/>
          </w:tcPr>
          <w:p w14:paraId="4C3C61DC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FAT</w:t>
            </w:r>
          </w:p>
        </w:tc>
        <w:tc>
          <w:tcPr>
            <w:tcW w:w="437" w:type="pct"/>
            <w:vAlign w:val="center"/>
          </w:tcPr>
          <w:p w14:paraId="43831607" w14:textId="1279BD76" w:rsidR="00E96033" w:rsidRPr="00A85913" w:rsidRDefault="008C1177" w:rsidP="008C1177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{{vd_f_check}}</w:t>
            </w:r>
          </w:p>
        </w:tc>
        <w:tc>
          <w:tcPr>
            <w:tcW w:w="355" w:type="pct"/>
            <w:vAlign w:val="center"/>
          </w:tcPr>
          <w:p w14:paraId="16F0F3F8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SAT</w:t>
            </w:r>
          </w:p>
        </w:tc>
        <w:tc>
          <w:tcPr>
            <w:tcW w:w="431" w:type="pct"/>
            <w:vAlign w:val="center"/>
          </w:tcPr>
          <w:p w14:paraId="34CC3A60" w14:textId="1A0FFAEE" w:rsidR="00E96033" w:rsidRPr="00A85913" w:rsidRDefault="008C1177" w:rsidP="008C1177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{{vd_s_check}}</w:t>
            </w:r>
          </w:p>
        </w:tc>
        <w:tc>
          <w:tcPr>
            <w:tcW w:w="279" w:type="pct"/>
            <w:vAlign w:val="center"/>
          </w:tcPr>
          <w:p w14:paraId="19E84114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DQ</w:t>
            </w:r>
          </w:p>
        </w:tc>
        <w:tc>
          <w:tcPr>
            <w:tcW w:w="471" w:type="pct"/>
            <w:vAlign w:val="center"/>
          </w:tcPr>
          <w:p w14:paraId="7E156BB0" w14:textId="78F72202" w:rsidR="00E96033" w:rsidRPr="00A85913" w:rsidRDefault="008C1177" w:rsidP="008C1177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{{vd_d_check}}</w:t>
            </w:r>
          </w:p>
        </w:tc>
        <w:tc>
          <w:tcPr>
            <w:tcW w:w="406" w:type="pct"/>
            <w:vAlign w:val="center"/>
          </w:tcPr>
          <w:p w14:paraId="16D12D76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HDS/SDS</w:t>
            </w:r>
          </w:p>
        </w:tc>
        <w:tc>
          <w:tcPr>
            <w:tcW w:w="574" w:type="pct"/>
            <w:vAlign w:val="center"/>
          </w:tcPr>
          <w:p w14:paraId="71C9B858" w14:textId="430E13BD" w:rsidR="00E96033" w:rsidRPr="00A85913" w:rsidRDefault="008C1177" w:rsidP="008C1177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{{vd_h_check}}</w:t>
            </w:r>
          </w:p>
        </w:tc>
        <w:tc>
          <w:tcPr>
            <w:tcW w:w="329" w:type="pct"/>
            <w:vAlign w:val="center"/>
          </w:tcPr>
          <w:p w14:paraId="62B1F5D0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CA"/>
              </w:rPr>
              <w:t>FS/</w:t>
            </w: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DS</w:t>
            </w:r>
          </w:p>
        </w:tc>
        <w:tc>
          <w:tcPr>
            <w:tcW w:w="552" w:type="pct"/>
            <w:vAlign w:val="center"/>
          </w:tcPr>
          <w:p w14:paraId="6030117D" w14:textId="21685F12" w:rsidR="00E96033" w:rsidRPr="00A85913" w:rsidRDefault="008C1177" w:rsidP="008C1177">
            <w:pPr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{{vd_fd_check}}</w:t>
            </w:r>
          </w:p>
        </w:tc>
        <w:tc>
          <w:tcPr>
            <w:tcW w:w="325" w:type="pct"/>
            <w:vAlign w:val="center"/>
          </w:tcPr>
          <w:p w14:paraId="2F1BDBF3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IQ/OQ</w:t>
            </w:r>
          </w:p>
        </w:tc>
        <w:tc>
          <w:tcPr>
            <w:tcW w:w="510" w:type="pct"/>
            <w:vAlign w:val="center"/>
          </w:tcPr>
          <w:p w14:paraId="5AD1D690" w14:textId="667273BE" w:rsidR="00E96033" w:rsidRPr="00A85913" w:rsidRDefault="008C1177" w:rsidP="008C1177">
            <w:pPr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{{vd_i_check}}</w:t>
            </w:r>
          </w:p>
        </w:tc>
      </w:tr>
      <w:tr w:rsidR="008C1177" w:rsidRPr="00A85913" w14:paraId="0B82D3BC" w14:textId="77777777" w:rsidTr="008C1177">
        <w:trPr>
          <w:trHeight w:val="285"/>
        </w:trPr>
        <w:tc>
          <w:tcPr>
            <w:tcW w:w="768" w:type="pct"/>
            <w:gridSpan w:val="2"/>
            <w:vAlign w:val="center"/>
          </w:tcPr>
          <w:p w14:paraId="77797C65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English</w:t>
            </w:r>
          </w:p>
        </w:tc>
        <w:tc>
          <w:tcPr>
            <w:tcW w:w="786" w:type="pct"/>
            <w:gridSpan w:val="2"/>
            <w:vAlign w:val="center"/>
          </w:tcPr>
          <w:p w14:paraId="0AA63484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750" w:type="pct"/>
            <w:gridSpan w:val="2"/>
            <w:vAlign w:val="center"/>
          </w:tcPr>
          <w:p w14:paraId="25396F51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French</w:t>
            </w:r>
          </w:p>
        </w:tc>
        <w:tc>
          <w:tcPr>
            <w:tcW w:w="980" w:type="pct"/>
            <w:gridSpan w:val="2"/>
            <w:vAlign w:val="center"/>
          </w:tcPr>
          <w:p w14:paraId="27703538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  <w:tc>
          <w:tcPr>
            <w:tcW w:w="881" w:type="pct"/>
            <w:gridSpan w:val="2"/>
            <w:vAlign w:val="center"/>
          </w:tcPr>
          <w:p w14:paraId="16B66110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Other</w:t>
            </w:r>
          </w:p>
        </w:tc>
        <w:tc>
          <w:tcPr>
            <w:tcW w:w="835" w:type="pct"/>
            <w:gridSpan w:val="2"/>
            <w:vAlign w:val="center"/>
          </w:tcPr>
          <w:p w14:paraId="6DB673BC" w14:textId="77777777" w:rsidR="00E96033" w:rsidRPr="00A85913" w:rsidRDefault="00E96033" w:rsidP="00E960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lang w:val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85913">
              <w:rPr>
                <w:rFonts w:ascii="Arial" w:hAnsi="Arial" w:cs="Arial"/>
                <w:lang w:val="en-CA"/>
              </w:rPr>
              <w:instrText xml:space="preserve"> FORMCHECKBOX </w:instrText>
            </w:r>
            <w:r w:rsidR="00000000">
              <w:rPr>
                <w:rFonts w:ascii="Arial" w:hAnsi="Arial" w:cs="Arial"/>
                <w:lang w:val="en-CA"/>
              </w:rPr>
            </w:r>
            <w:r w:rsidR="00000000">
              <w:rPr>
                <w:rFonts w:ascii="Arial" w:hAnsi="Arial" w:cs="Arial"/>
                <w:lang w:val="en-CA"/>
              </w:rPr>
              <w:fldChar w:fldCharType="separate"/>
            </w:r>
            <w:r w:rsidRPr="00A85913">
              <w:rPr>
                <w:rFonts w:ascii="Arial" w:hAnsi="Arial" w:cs="Arial"/>
                <w:lang w:val="en-CA"/>
              </w:rPr>
              <w:fldChar w:fldCharType="end"/>
            </w:r>
          </w:p>
        </w:tc>
      </w:tr>
      <w:tr w:rsidR="008C1177" w:rsidRPr="00A85913" w14:paraId="08599106" w14:textId="77777777" w:rsidTr="008C1177">
        <w:trPr>
          <w:trHeight w:val="288"/>
        </w:trPr>
        <w:tc>
          <w:tcPr>
            <w:tcW w:w="768" w:type="pct"/>
            <w:gridSpan w:val="2"/>
            <w:shd w:val="clear" w:color="auto" w:fill="D9D9D9" w:themeFill="background1" w:themeFillShade="D9"/>
            <w:vAlign w:val="center"/>
          </w:tcPr>
          <w:p w14:paraId="35017E15" w14:textId="77777777" w:rsidR="00E96033" w:rsidRPr="00A85913" w:rsidRDefault="00E96033" w:rsidP="00E96033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232" w:type="pct"/>
            <w:gridSpan w:val="10"/>
            <w:vAlign w:val="center"/>
          </w:tcPr>
          <w:p w14:paraId="154EBA9B" w14:textId="77777777" w:rsidR="00E96033" w:rsidRPr="00A85913" w:rsidRDefault="00E96033" w:rsidP="00E96033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Arial" w:hAnsi="Arial" w:cs="Arial"/>
                <w:sz w:val="24"/>
                <w:lang w:val="en-CA"/>
              </w:rPr>
            </w:pPr>
          </w:p>
        </w:tc>
      </w:tr>
    </w:tbl>
    <w:p w14:paraId="6F1D35F2" w14:textId="4EDCF9C4" w:rsidR="00E06226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Packing &amp; Transport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57"/>
        <w:gridCol w:w="831"/>
        <w:gridCol w:w="723"/>
        <w:gridCol w:w="1662"/>
        <w:gridCol w:w="830"/>
        <w:gridCol w:w="1718"/>
        <w:gridCol w:w="1740"/>
        <w:gridCol w:w="1829"/>
      </w:tblGrid>
      <w:tr w:rsidR="007D3EDA" w:rsidRPr="00A85913" w14:paraId="20FCD13D" w14:textId="77777777" w:rsidTr="005A1E85">
        <w:tc>
          <w:tcPr>
            <w:tcW w:w="5000" w:type="pct"/>
            <w:gridSpan w:val="8"/>
            <w:shd w:val="clear" w:color="auto" w:fill="E0E0E0"/>
            <w:vAlign w:val="center"/>
          </w:tcPr>
          <w:p w14:paraId="4EAB698B" w14:textId="77777777" w:rsidR="0021409D" w:rsidRPr="00A85913" w:rsidRDefault="0021409D" w:rsidP="009C2BD2">
            <w:pPr>
              <w:pStyle w:val="Heading1"/>
            </w:pPr>
            <w:r w:rsidRPr="00A85913">
              <w:t xml:space="preserve">Packaging </w:t>
            </w:r>
            <w:r w:rsidR="009647E2" w:rsidRPr="00A85913">
              <w:t>&amp;</w:t>
            </w:r>
            <w:r w:rsidR="003919F9" w:rsidRPr="00A85913">
              <w:t xml:space="preserve"> </w:t>
            </w:r>
            <w:r w:rsidRPr="00A85913">
              <w:t>Transport</w:t>
            </w:r>
          </w:p>
        </w:tc>
      </w:tr>
      <w:tr w:rsidR="0052043B" w:rsidRPr="00A85913" w14:paraId="2DA28752" w14:textId="77777777" w:rsidTr="005A1E85">
        <w:tc>
          <w:tcPr>
            <w:tcW w:w="1517" w:type="pct"/>
            <w:gridSpan w:val="2"/>
            <w:vAlign w:val="center"/>
          </w:tcPr>
          <w:p w14:paraId="1DF3DF8A" w14:textId="391598E6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Transport charges</w:t>
            </w:r>
          </w:p>
        </w:tc>
        <w:tc>
          <w:tcPr>
            <w:tcW w:w="1347" w:type="pct"/>
            <w:gridSpan w:val="3"/>
            <w:vAlign w:val="center"/>
          </w:tcPr>
          <w:p w14:paraId="2FD36476" w14:textId="2BE38059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Capmatic</w:t>
            </w:r>
          </w:p>
        </w:tc>
        <w:tc>
          <w:tcPr>
            <w:tcW w:w="440" w:type="pct"/>
            <w:vAlign w:val="center"/>
          </w:tcPr>
          <w:p w14:paraId="5BC1C69A" w14:textId="409FE7A0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{{pt_tcc_check}}</w:t>
            </w:r>
          </w:p>
        </w:tc>
        <w:tc>
          <w:tcPr>
            <w:tcW w:w="1204" w:type="pct"/>
            <w:vAlign w:val="center"/>
          </w:tcPr>
          <w:p w14:paraId="33ECE394" w14:textId="10A03690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Customer</w:t>
            </w:r>
          </w:p>
        </w:tc>
        <w:tc>
          <w:tcPr>
            <w:tcW w:w="492" w:type="pct"/>
            <w:vAlign w:val="center"/>
          </w:tcPr>
          <w:p w14:paraId="21E3723E" w14:textId="2FF623D8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{{pt_tccu_check}}</w:t>
            </w:r>
          </w:p>
        </w:tc>
      </w:tr>
      <w:tr w:rsidR="0052043B" w:rsidRPr="00A85913" w14:paraId="1510F0D0" w14:textId="77777777" w:rsidTr="00834A52">
        <w:tc>
          <w:tcPr>
            <w:tcW w:w="1517" w:type="pct"/>
            <w:gridSpan w:val="2"/>
          </w:tcPr>
          <w:p w14:paraId="4F2E239D" w14:textId="2D700110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Packaging by:</w:t>
            </w:r>
          </w:p>
        </w:tc>
        <w:tc>
          <w:tcPr>
            <w:tcW w:w="1347" w:type="pct"/>
            <w:gridSpan w:val="3"/>
            <w:vAlign w:val="center"/>
          </w:tcPr>
          <w:p w14:paraId="38191B2C" w14:textId="4E13D739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Capmatic</w:t>
            </w:r>
          </w:p>
        </w:tc>
        <w:tc>
          <w:tcPr>
            <w:tcW w:w="440" w:type="pct"/>
            <w:vAlign w:val="center"/>
          </w:tcPr>
          <w:p w14:paraId="3634385C" w14:textId="792B0541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{{pt_pbc_check}}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0C62DEF1" w14:textId="73287758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Customer / Not Incl.</w:t>
            </w:r>
          </w:p>
        </w:tc>
        <w:tc>
          <w:tcPr>
            <w:tcW w:w="492" w:type="pct"/>
            <w:vAlign w:val="center"/>
          </w:tcPr>
          <w:p w14:paraId="480F7BE6" w14:textId="65F3724C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{{pt_pbcu_check}}</w:t>
            </w:r>
          </w:p>
        </w:tc>
      </w:tr>
      <w:tr w:rsidR="0052043B" w:rsidRPr="00A85913" w14:paraId="754339A5" w14:textId="77777777" w:rsidTr="00834A52">
        <w:tc>
          <w:tcPr>
            <w:tcW w:w="1517" w:type="pct"/>
            <w:gridSpan w:val="2"/>
          </w:tcPr>
          <w:p w14:paraId="45F30F43" w14:textId="66AC7A5F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Packaging type</w:t>
            </w:r>
          </w:p>
        </w:tc>
        <w:tc>
          <w:tcPr>
            <w:tcW w:w="541" w:type="pct"/>
            <w:vAlign w:val="center"/>
          </w:tcPr>
          <w:p w14:paraId="189D63EB" w14:textId="7525BA2C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Skid</w:t>
            </w:r>
          </w:p>
        </w:tc>
        <w:tc>
          <w:tcPr>
            <w:tcW w:w="340" w:type="pct"/>
            <w:vAlign w:val="center"/>
          </w:tcPr>
          <w:p w14:paraId="690EFB65" w14:textId="723AF890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{{pt_pts_check}}</w:t>
            </w:r>
          </w:p>
        </w:tc>
        <w:tc>
          <w:tcPr>
            <w:tcW w:w="466" w:type="pct"/>
            <w:vAlign w:val="center"/>
          </w:tcPr>
          <w:p w14:paraId="7ECF4766" w14:textId="56839E5D" w:rsidR="0052043B" w:rsidRPr="00A85913" w:rsidRDefault="0052043B" w:rsidP="0052043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Crate</w:t>
            </w:r>
          </w:p>
        </w:tc>
        <w:tc>
          <w:tcPr>
            <w:tcW w:w="440" w:type="pct"/>
            <w:vAlign w:val="center"/>
          </w:tcPr>
          <w:p w14:paraId="70F321F7" w14:textId="67B30A4E" w:rsidR="0052043B" w:rsidRPr="00A85913" w:rsidRDefault="0052043B" w:rsidP="0052043B">
            <w:pPr>
              <w:jc w:val="center"/>
              <w:rPr>
                <w:rFonts w:ascii="Arial" w:hAnsi="Arial" w:cs="Arial"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{{pt_ptc_check}}</w:t>
            </w:r>
          </w:p>
        </w:tc>
        <w:tc>
          <w:tcPr>
            <w:tcW w:w="1204" w:type="pct"/>
          </w:tcPr>
          <w:p w14:paraId="3A6B0222" w14:textId="5715DA6B" w:rsidR="0052043B" w:rsidRPr="00A85913" w:rsidRDefault="00030BEF" w:rsidP="0052043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Sea Worthy</w:t>
            </w:r>
          </w:p>
        </w:tc>
        <w:tc>
          <w:tcPr>
            <w:tcW w:w="492" w:type="pct"/>
            <w:vAlign w:val="center"/>
          </w:tcPr>
          <w:p w14:paraId="363DA081" w14:textId="7D3037C3" w:rsidR="0052043B" w:rsidRPr="00A85913" w:rsidRDefault="00030BEF" w:rsidP="0052043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{{pt_ptsw_check}}</w:t>
            </w:r>
          </w:p>
        </w:tc>
      </w:tr>
      <w:tr w:rsidR="00D974D2" w:rsidRPr="00A85913" w14:paraId="65953C02" w14:textId="77777777" w:rsidTr="005A1E85">
        <w:tc>
          <w:tcPr>
            <w:tcW w:w="790" w:type="pct"/>
            <w:shd w:val="clear" w:color="auto" w:fill="E0E0E0"/>
            <w:vAlign w:val="center"/>
          </w:tcPr>
          <w:p w14:paraId="2F076568" w14:textId="77777777" w:rsidR="00D974D2" w:rsidRPr="00A85913" w:rsidRDefault="00D974D2" w:rsidP="00D974D2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210" w:type="pct"/>
            <w:gridSpan w:val="7"/>
            <w:vAlign w:val="center"/>
          </w:tcPr>
          <w:p w14:paraId="49CA0100" w14:textId="77777777" w:rsidR="00D974D2" w:rsidRPr="00A85913" w:rsidRDefault="00D974D2" w:rsidP="00D974D2">
            <w:pPr>
              <w:pStyle w:val="Heading6"/>
              <w:numPr>
                <w:ilvl w:val="0"/>
                <w:numId w:val="6"/>
              </w:numPr>
              <w:jc w:val="left"/>
              <w:rPr>
                <w:b w:val="0"/>
                <w:lang w:val="en-CA"/>
              </w:rPr>
            </w:pPr>
          </w:p>
        </w:tc>
      </w:tr>
    </w:tbl>
    <w:p w14:paraId="292BFEDB" w14:textId="093F709A" w:rsidR="00132F73" w:rsidRPr="0080097A" w:rsidRDefault="001A48C0" w:rsidP="001A48C0">
      <w:pPr>
        <w:pStyle w:val="Heading4"/>
        <w:rPr>
          <w:sz w:val="22"/>
          <w:szCs w:val="22"/>
          <w:lang w:val="en-CA"/>
        </w:rPr>
      </w:pPr>
      <w:bookmarkStart w:id="35" w:name="_Hlk30505344"/>
      <w:r w:rsidRPr="0080097A">
        <w:rPr>
          <w:sz w:val="22"/>
          <w:szCs w:val="22"/>
          <w:lang w:val="en-CA"/>
        </w:rPr>
        <w:t>Warranty &amp; Install &amp; Spares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58"/>
        <w:gridCol w:w="903"/>
        <w:gridCol w:w="816"/>
        <w:gridCol w:w="1677"/>
        <w:gridCol w:w="684"/>
        <w:gridCol w:w="1852"/>
        <w:gridCol w:w="432"/>
        <w:gridCol w:w="1114"/>
        <w:gridCol w:w="1854"/>
      </w:tblGrid>
      <w:tr w:rsidR="00132F73" w:rsidRPr="00A85913" w14:paraId="0FB5E3CB" w14:textId="77777777" w:rsidTr="006674DD">
        <w:trPr>
          <w:jc w:val="center"/>
        </w:trPr>
        <w:tc>
          <w:tcPr>
            <w:tcW w:w="5000" w:type="pct"/>
            <w:gridSpan w:val="9"/>
            <w:shd w:val="clear" w:color="auto" w:fill="E0E0E0"/>
            <w:vAlign w:val="center"/>
          </w:tcPr>
          <w:p w14:paraId="17DCE124" w14:textId="77777777" w:rsidR="00132F73" w:rsidRPr="00A85913" w:rsidRDefault="00132F73" w:rsidP="009C2BD2">
            <w:pPr>
              <w:pStyle w:val="Heading1"/>
            </w:pPr>
            <w:r w:rsidRPr="00A85913">
              <w:t>Warranty &amp; Install &amp; Spares</w:t>
            </w:r>
          </w:p>
        </w:tc>
      </w:tr>
      <w:tr w:rsidR="00F6056B" w:rsidRPr="00A85913" w14:paraId="6644E075" w14:textId="77777777" w:rsidTr="006674DD">
        <w:trPr>
          <w:jc w:val="center"/>
        </w:trPr>
        <w:tc>
          <w:tcPr>
            <w:tcW w:w="1095" w:type="pct"/>
            <w:gridSpan w:val="2"/>
            <w:vAlign w:val="center"/>
          </w:tcPr>
          <w:p w14:paraId="4FF0A1AF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Warranty</w:t>
            </w:r>
          </w:p>
        </w:tc>
        <w:tc>
          <w:tcPr>
            <w:tcW w:w="1472" w:type="pct"/>
            <w:gridSpan w:val="3"/>
            <w:vAlign w:val="center"/>
          </w:tcPr>
          <w:p w14:paraId="5D77A697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1YR</w:t>
            </w:r>
          </w:p>
        </w:tc>
        <w:tc>
          <w:tcPr>
            <w:tcW w:w="858" w:type="pct"/>
            <w:vAlign w:val="center"/>
          </w:tcPr>
          <w:p w14:paraId="523EDDE6" w14:textId="626F9A97" w:rsidR="00132F73" w:rsidRPr="00A85913" w:rsidRDefault="00F6056B" w:rsidP="00F6056B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{{wi_war1_check}}</w:t>
            </w:r>
          </w:p>
        </w:tc>
        <w:tc>
          <w:tcPr>
            <w:tcW w:w="716" w:type="pct"/>
            <w:gridSpan w:val="2"/>
            <w:vAlign w:val="center"/>
          </w:tcPr>
          <w:p w14:paraId="50D3A1BC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2YR</w:t>
            </w:r>
          </w:p>
        </w:tc>
        <w:tc>
          <w:tcPr>
            <w:tcW w:w="859" w:type="pct"/>
            <w:vAlign w:val="center"/>
          </w:tcPr>
          <w:p w14:paraId="61F099B0" w14:textId="70C8DDA7" w:rsidR="00132F73" w:rsidRPr="00A85913" w:rsidRDefault="00F6056B" w:rsidP="00F6056B">
            <w:pPr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{{wi_war2_check}}</w:t>
            </w:r>
          </w:p>
        </w:tc>
      </w:tr>
      <w:tr w:rsidR="00F6056B" w:rsidRPr="00A85913" w14:paraId="0C5D5E56" w14:textId="77777777" w:rsidTr="006674DD">
        <w:trPr>
          <w:jc w:val="center"/>
        </w:trPr>
        <w:tc>
          <w:tcPr>
            <w:tcW w:w="1095" w:type="pct"/>
            <w:gridSpan w:val="2"/>
            <w:shd w:val="clear" w:color="auto" w:fill="D9D9D9" w:themeFill="background1" w:themeFillShade="D9"/>
            <w:vAlign w:val="center"/>
          </w:tcPr>
          <w:p w14:paraId="7B63DB71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1472" w:type="pct"/>
            <w:gridSpan w:val="3"/>
            <w:shd w:val="clear" w:color="auto" w:fill="D9D9D9" w:themeFill="background1" w:themeFillShade="D9"/>
            <w:vAlign w:val="center"/>
          </w:tcPr>
          <w:p w14:paraId="40E67051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858" w:type="pct"/>
            <w:shd w:val="clear" w:color="auto" w:fill="D9D9D9" w:themeFill="background1" w:themeFillShade="D9"/>
            <w:vAlign w:val="center"/>
          </w:tcPr>
          <w:p w14:paraId="636FAD6A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716" w:type="pct"/>
            <w:gridSpan w:val="2"/>
            <w:shd w:val="clear" w:color="auto" w:fill="D9D9D9" w:themeFill="background1" w:themeFillShade="D9"/>
            <w:vAlign w:val="center"/>
          </w:tcPr>
          <w:p w14:paraId="4E5C9B1E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  <w:tc>
          <w:tcPr>
            <w:tcW w:w="859" w:type="pct"/>
            <w:shd w:val="clear" w:color="auto" w:fill="D9D9D9" w:themeFill="background1" w:themeFillShade="D9"/>
            <w:vAlign w:val="center"/>
          </w:tcPr>
          <w:p w14:paraId="51B79F0C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0209B8" w:rsidRPr="00A85913" w14:paraId="78A9CCCF" w14:textId="77777777" w:rsidTr="006674DD">
        <w:trPr>
          <w:jc w:val="center"/>
        </w:trPr>
        <w:tc>
          <w:tcPr>
            <w:tcW w:w="1095" w:type="pct"/>
            <w:gridSpan w:val="2"/>
          </w:tcPr>
          <w:p w14:paraId="74F8CDF3" w14:textId="139A14F5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Spares Kit</w:t>
            </w:r>
          </w:p>
        </w:tc>
        <w:tc>
          <w:tcPr>
            <w:tcW w:w="378" w:type="pct"/>
            <w:vAlign w:val="center"/>
          </w:tcPr>
          <w:p w14:paraId="0801D2C6" w14:textId="61812262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777" w:type="pct"/>
            <w:vAlign w:val="center"/>
          </w:tcPr>
          <w:p w14:paraId="48FFB432" w14:textId="44EFBD6B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7F1B6D">
              <w:rPr>
                <w:rFonts w:ascii="Arial" w:hAnsi="Arial" w:cs="Arial"/>
                <w:bCs/>
                <w:sz w:val="16"/>
                <w:szCs w:val="16"/>
                <w:lang w:val="en-CA"/>
              </w:rPr>
              <w:t>{{</w:t>
            </w:r>
            <w:r>
              <w:rPr>
                <w:rFonts w:ascii="Arial" w:hAnsi="Arial" w:cs="Arial"/>
                <w:bCs/>
                <w:sz w:val="16"/>
                <w:szCs w:val="16"/>
                <w:lang w:val="en-CA"/>
              </w:rPr>
              <w:t>sk_none_check}}</w:t>
            </w:r>
          </w:p>
        </w:tc>
        <w:tc>
          <w:tcPr>
            <w:tcW w:w="316" w:type="pct"/>
            <w:vAlign w:val="center"/>
          </w:tcPr>
          <w:p w14:paraId="14B0B9D5" w14:textId="200D8294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1YR</w:t>
            </w:r>
          </w:p>
        </w:tc>
        <w:tc>
          <w:tcPr>
            <w:tcW w:w="858" w:type="pct"/>
            <w:vAlign w:val="center"/>
          </w:tcPr>
          <w:p w14:paraId="5AD5E7C9" w14:textId="496EA0A6" w:rsidR="000209B8" w:rsidRPr="00A85913" w:rsidRDefault="000209B8" w:rsidP="000209B8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{{sk_1yr_check}}</w:t>
            </w:r>
          </w:p>
        </w:tc>
        <w:tc>
          <w:tcPr>
            <w:tcW w:w="716" w:type="pct"/>
            <w:gridSpan w:val="2"/>
            <w:vAlign w:val="center"/>
          </w:tcPr>
          <w:p w14:paraId="5B29E7D4" w14:textId="43564685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2YR</w:t>
            </w:r>
          </w:p>
        </w:tc>
        <w:tc>
          <w:tcPr>
            <w:tcW w:w="859" w:type="pct"/>
            <w:vAlign w:val="center"/>
          </w:tcPr>
          <w:p w14:paraId="71AF99BD" w14:textId="2091B1A0" w:rsidR="000209B8" w:rsidRPr="00A85913" w:rsidRDefault="000209B8" w:rsidP="000209B8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{{sk_2yr_check}}</w:t>
            </w:r>
          </w:p>
        </w:tc>
      </w:tr>
      <w:tr w:rsidR="00132F73" w:rsidRPr="00A85913" w14:paraId="51072FAE" w14:textId="77777777" w:rsidTr="006674DD">
        <w:trPr>
          <w:jc w:val="center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252329CC" w14:textId="77777777" w:rsidR="00132F73" w:rsidRPr="00A85913" w:rsidRDefault="00132F73" w:rsidP="00C876E9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  <w:bookmarkStart w:id="36" w:name="_Hlk82594457"/>
          </w:p>
        </w:tc>
      </w:tr>
      <w:bookmarkEnd w:id="36"/>
      <w:tr w:rsidR="000209B8" w:rsidRPr="00A85913" w14:paraId="41911B66" w14:textId="77777777" w:rsidTr="006674DD">
        <w:trPr>
          <w:jc w:val="center"/>
        </w:trPr>
        <w:tc>
          <w:tcPr>
            <w:tcW w:w="1095" w:type="pct"/>
            <w:gridSpan w:val="2"/>
          </w:tcPr>
          <w:p w14:paraId="1BBD055F" w14:textId="54551BFF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Remote Tech. Service</w:t>
            </w:r>
          </w:p>
        </w:tc>
        <w:tc>
          <w:tcPr>
            <w:tcW w:w="1472" w:type="pct"/>
            <w:gridSpan w:val="3"/>
            <w:vAlign w:val="center"/>
          </w:tcPr>
          <w:p w14:paraId="3D83DB36" w14:textId="44903D2E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858" w:type="pct"/>
            <w:vAlign w:val="center"/>
          </w:tcPr>
          <w:p w14:paraId="067D8E52" w14:textId="3246FADD" w:rsidR="000209B8" w:rsidRPr="00A85913" w:rsidRDefault="000209B8" w:rsidP="000209B8">
            <w:pPr>
              <w:jc w:val="center"/>
              <w:rPr>
                <w:rFonts w:ascii="Arial" w:hAnsi="Arial" w:cs="Arial"/>
                <w:lang w:val="en-CA"/>
              </w:rPr>
            </w:pPr>
            <w:r w:rsidRPr="007F1B6D">
              <w:rPr>
                <w:rFonts w:ascii="Arial" w:hAnsi="Arial" w:cs="Arial"/>
                <w:sz w:val="16"/>
                <w:szCs w:val="16"/>
                <w:lang w:val="en-CA"/>
              </w:rPr>
              <w:t>{{</w:t>
            </w:r>
            <w:r>
              <w:rPr>
                <w:rFonts w:ascii="Arial" w:hAnsi="Arial" w:cs="Arial"/>
                <w:sz w:val="16"/>
                <w:szCs w:val="16"/>
                <w:lang w:val="en-CA"/>
              </w:rPr>
              <w:t>rts_none_check}}</w:t>
            </w:r>
          </w:p>
        </w:tc>
        <w:tc>
          <w:tcPr>
            <w:tcW w:w="716" w:type="pct"/>
            <w:gridSpan w:val="2"/>
            <w:vAlign w:val="center"/>
          </w:tcPr>
          <w:p w14:paraId="19C9A241" w14:textId="34317BAD" w:rsidR="000209B8" w:rsidRPr="00A85913" w:rsidRDefault="000209B8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Yes</w:t>
            </w:r>
          </w:p>
        </w:tc>
        <w:tc>
          <w:tcPr>
            <w:tcW w:w="859" w:type="pct"/>
            <w:vAlign w:val="center"/>
          </w:tcPr>
          <w:p w14:paraId="67624F82" w14:textId="012CF3E8" w:rsidR="000209B8" w:rsidRPr="00A85913" w:rsidRDefault="000209B8" w:rsidP="000209B8">
            <w:pPr>
              <w:jc w:val="center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{{rts_y_check}}</w:t>
            </w:r>
          </w:p>
        </w:tc>
      </w:tr>
      <w:tr w:rsidR="00421EC5" w:rsidRPr="00A85913" w14:paraId="604E2703" w14:textId="77777777" w:rsidTr="006674DD">
        <w:trPr>
          <w:jc w:val="center"/>
        </w:trPr>
        <w:tc>
          <w:tcPr>
            <w:tcW w:w="5000" w:type="pct"/>
            <w:gridSpan w:val="9"/>
            <w:shd w:val="clear" w:color="auto" w:fill="D9D9D9" w:themeFill="background1" w:themeFillShade="D9"/>
            <w:vAlign w:val="center"/>
          </w:tcPr>
          <w:p w14:paraId="76D4E47B" w14:textId="77777777" w:rsidR="00421EC5" w:rsidRPr="00A85913" w:rsidRDefault="00421EC5" w:rsidP="00B5186B">
            <w:pPr>
              <w:jc w:val="center"/>
              <w:rPr>
                <w:rFonts w:ascii="Arial" w:hAnsi="Arial" w:cs="Arial"/>
                <w:sz w:val="8"/>
                <w:szCs w:val="8"/>
                <w:lang w:val="en-CA"/>
              </w:rPr>
            </w:pPr>
          </w:p>
        </w:tc>
      </w:tr>
      <w:tr w:rsidR="006674DD" w:rsidRPr="00A85913" w14:paraId="6A403354" w14:textId="77777777" w:rsidTr="006674DD">
        <w:trPr>
          <w:jc w:val="center"/>
        </w:trPr>
        <w:tc>
          <w:tcPr>
            <w:tcW w:w="1095" w:type="pct"/>
            <w:gridSpan w:val="2"/>
          </w:tcPr>
          <w:p w14:paraId="313B8052" w14:textId="54B45077" w:rsidR="006674DD" w:rsidRPr="00A85913" w:rsidRDefault="006674DD" w:rsidP="000209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lastRenderedPageBreak/>
              <w:t>Start-up Commissioning</w:t>
            </w:r>
          </w:p>
        </w:tc>
        <w:tc>
          <w:tcPr>
            <w:tcW w:w="378" w:type="pct"/>
            <w:vAlign w:val="center"/>
          </w:tcPr>
          <w:p w14:paraId="52B6A8A6" w14:textId="5392AA0E" w:rsidR="006674DD" w:rsidRPr="00A85913" w:rsidRDefault="006674DD" w:rsidP="000209B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n-CA"/>
              </w:rPr>
            </w:pPr>
            <w:r w:rsidRPr="00A85913">
              <w:rPr>
                <w:rFonts w:ascii="Arial" w:hAnsi="Arial" w:cs="Arial"/>
                <w:b/>
                <w:sz w:val="24"/>
                <w:szCs w:val="24"/>
                <w:lang w:val="en-CA"/>
              </w:rPr>
              <w:t>None</w:t>
            </w:r>
          </w:p>
        </w:tc>
        <w:tc>
          <w:tcPr>
            <w:tcW w:w="777" w:type="pct"/>
            <w:vAlign w:val="center"/>
          </w:tcPr>
          <w:p w14:paraId="4470C07F" w14:textId="6539227D" w:rsidR="006674DD" w:rsidRPr="00A85913" w:rsidRDefault="006674DD" w:rsidP="000209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</w:pPr>
            <w:r w:rsidRPr="007F1B6D">
              <w:rPr>
                <w:rFonts w:ascii="Arial" w:hAnsi="Arial" w:cs="Arial"/>
                <w:sz w:val="16"/>
                <w:szCs w:val="16"/>
                <w:lang w:val="en-CA"/>
              </w:rPr>
              <w:t>{{stpc_none</w:t>
            </w:r>
            <w:r>
              <w:rPr>
                <w:rFonts w:ascii="Arial" w:hAnsi="Arial" w:cs="Arial"/>
                <w:sz w:val="16"/>
                <w:szCs w:val="16"/>
                <w:lang w:val="en-CA"/>
              </w:rPr>
              <w:t>_check}}</w:t>
            </w:r>
          </w:p>
        </w:tc>
        <w:tc>
          <w:tcPr>
            <w:tcW w:w="1375" w:type="pct"/>
            <w:gridSpan w:val="3"/>
            <w:vAlign w:val="center"/>
          </w:tcPr>
          <w:p w14:paraId="2FD986F4" w14:textId="7CD60916" w:rsidR="006674DD" w:rsidRPr="00094A26" w:rsidRDefault="006674DD" w:rsidP="000209B8">
            <w:pPr>
              <w:pStyle w:val="Heading6"/>
              <w:ind w:left="720"/>
              <w:rPr>
                <w:bCs w:val="0"/>
                <w:highlight w:val="yellow"/>
                <w:lang w:val="en-CA"/>
              </w:rPr>
            </w:pPr>
            <w:r w:rsidRPr="00A85913">
              <w:rPr>
                <w:szCs w:val="24"/>
                <w:lang w:val="en-CA"/>
              </w:rPr>
              <w:t xml:space="preserve">Yes – </w:t>
            </w:r>
            <w:r w:rsidR="007B243F">
              <w:rPr>
                <w:szCs w:val="24"/>
                <w:lang w:val="en-CA"/>
              </w:rPr>
              <w:t>#</w:t>
            </w:r>
            <w:r w:rsidRPr="00A85913">
              <w:rPr>
                <w:szCs w:val="24"/>
                <w:lang w:val="en-CA"/>
              </w:rPr>
              <w:t xml:space="preserve"> of days</w:t>
            </w:r>
          </w:p>
        </w:tc>
        <w:tc>
          <w:tcPr>
            <w:tcW w:w="1375" w:type="pct"/>
            <w:gridSpan w:val="2"/>
            <w:vAlign w:val="center"/>
          </w:tcPr>
          <w:p w14:paraId="349599F6" w14:textId="0C3638C7" w:rsidR="006674DD" w:rsidRPr="00094A26" w:rsidRDefault="006674DD" w:rsidP="000209B8">
            <w:pPr>
              <w:pStyle w:val="Heading6"/>
              <w:ind w:left="720"/>
              <w:rPr>
                <w:bCs w:val="0"/>
                <w:highlight w:val="yellow"/>
                <w:lang w:val="en-CA"/>
              </w:rPr>
            </w:pPr>
            <w:r>
              <w:rPr>
                <w:b w:val="0"/>
                <w:lang w:val="en-CA"/>
              </w:rPr>
              <w:t>{{stpc_yes}}</w:t>
            </w:r>
          </w:p>
        </w:tc>
      </w:tr>
      <w:tr w:rsidR="00132F73" w:rsidRPr="00A85913" w14:paraId="29AF1D52" w14:textId="77777777" w:rsidTr="006674DD">
        <w:trPr>
          <w:jc w:val="center"/>
        </w:trPr>
        <w:tc>
          <w:tcPr>
            <w:tcW w:w="676" w:type="pct"/>
            <w:shd w:val="clear" w:color="auto" w:fill="E0E0E0"/>
            <w:vAlign w:val="center"/>
          </w:tcPr>
          <w:p w14:paraId="3BFE09DD" w14:textId="77777777" w:rsidR="00132F73" w:rsidRPr="00A85913" w:rsidRDefault="00132F73" w:rsidP="00C876E9">
            <w:pPr>
              <w:pStyle w:val="Heading4"/>
              <w:jc w:val="center"/>
              <w:rPr>
                <w:rFonts w:ascii="Arial" w:hAnsi="Arial" w:cs="Arial"/>
                <w:szCs w:val="24"/>
                <w:lang w:val="en-CA"/>
              </w:rPr>
            </w:pPr>
            <w:r w:rsidRPr="00A85913">
              <w:rPr>
                <w:rFonts w:ascii="Arial" w:hAnsi="Arial" w:cs="Arial"/>
                <w:szCs w:val="24"/>
                <w:lang w:val="en-CA"/>
              </w:rPr>
              <w:t>Comments</w:t>
            </w:r>
          </w:p>
        </w:tc>
        <w:tc>
          <w:tcPr>
            <w:tcW w:w="4324" w:type="pct"/>
            <w:gridSpan w:val="8"/>
            <w:vAlign w:val="center"/>
          </w:tcPr>
          <w:p w14:paraId="1BCD2FCA" w14:textId="77777777" w:rsidR="00132F73" w:rsidRPr="00A85913" w:rsidRDefault="006272C2" w:rsidP="00C876E9">
            <w:pPr>
              <w:pStyle w:val="Heading6"/>
              <w:numPr>
                <w:ilvl w:val="0"/>
                <w:numId w:val="6"/>
              </w:numPr>
              <w:jc w:val="left"/>
              <w:rPr>
                <w:b w:val="0"/>
                <w:lang w:val="en-CA"/>
              </w:rPr>
            </w:pPr>
            <w:r w:rsidRPr="00094A26">
              <w:rPr>
                <w:bCs w:val="0"/>
                <w:highlight w:val="yellow"/>
                <w:lang w:val="en-CA"/>
              </w:rPr>
              <w:t>Cut &amp; Paste from Quote</w:t>
            </w:r>
          </w:p>
        </w:tc>
      </w:tr>
    </w:tbl>
    <w:p w14:paraId="3E048A76" w14:textId="012DD3AE" w:rsidR="00132F73" w:rsidRPr="0080097A" w:rsidRDefault="001A48C0" w:rsidP="001A48C0">
      <w:pPr>
        <w:pStyle w:val="Heading4"/>
        <w:rPr>
          <w:sz w:val="22"/>
          <w:szCs w:val="22"/>
          <w:lang w:val="en-CA"/>
        </w:rPr>
      </w:pPr>
      <w:r w:rsidRPr="0080097A">
        <w:rPr>
          <w:sz w:val="22"/>
          <w:szCs w:val="22"/>
          <w:lang w:val="en-CA"/>
        </w:rPr>
        <w:t>Revision 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3"/>
        <w:gridCol w:w="2162"/>
        <w:gridCol w:w="4983"/>
        <w:gridCol w:w="1882"/>
      </w:tblGrid>
      <w:tr w:rsidR="007D3EDA" w:rsidRPr="00A85913" w14:paraId="7EA55623" w14:textId="77777777" w:rsidTr="005A1E85">
        <w:tc>
          <w:tcPr>
            <w:tcW w:w="5000" w:type="pct"/>
            <w:gridSpan w:val="4"/>
            <w:shd w:val="clear" w:color="auto" w:fill="E0E0E0"/>
            <w:vAlign w:val="center"/>
          </w:tcPr>
          <w:p w14:paraId="4F40A922" w14:textId="77777777" w:rsidR="00607229" w:rsidRPr="00A85913" w:rsidRDefault="00607229" w:rsidP="009C2BD2">
            <w:pPr>
              <w:pStyle w:val="Heading1"/>
            </w:pPr>
            <w:r w:rsidRPr="00A85913">
              <w:t>Revision Log</w:t>
            </w:r>
          </w:p>
        </w:tc>
      </w:tr>
      <w:tr w:rsidR="00607229" w:rsidRPr="00A85913" w14:paraId="472C00C1" w14:textId="77777777" w:rsidTr="005A1E85">
        <w:trPr>
          <w:trHeight w:val="288"/>
        </w:trPr>
        <w:tc>
          <w:tcPr>
            <w:tcW w:w="817" w:type="pct"/>
            <w:shd w:val="clear" w:color="auto" w:fill="D9D9D9" w:themeFill="background1" w:themeFillShade="D9"/>
            <w:vAlign w:val="center"/>
          </w:tcPr>
          <w:p w14:paraId="27E68649" w14:textId="77777777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Revision ID:</w:t>
            </w:r>
          </w:p>
        </w:tc>
        <w:tc>
          <w:tcPr>
            <w:tcW w:w="1002" w:type="pct"/>
            <w:shd w:val="clear" w:color="auto" w:fill="D9D9D9" w:themeFill="background1" w:themeFillShade="D9"/>
            <w:vAlign w:val="center"/>
          </w:tcPr>
          <w:p w14:paraId="51BA64E0" w14:textId="77777777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Date</w:t>
            </w:r>
          </w:p>
        </w:tc>
        <w:tc>
          <w:tcPr>
            <w:tcW w:w="2309" w:type="pct"/>
            <w:shd w:val="clear" w:color="auto" w:fill="D9D9D9" w:themeFill="background1" w:themeFillShade="D9"/>
            <w:vAlign w:val="center"/>
          </w:tcPr>
          <w:p w14:paraId="76BCD4B7" w14:textId="77777777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Description</w:t>
            </w:r>
          </w:p>
        </w:tc>
        <w:tc>
          <w:tcPr>
            <w:tcW w:w="872" w:type="pct"/>
            <w:shd w:val="clear" w:color="auto" w:fill="D9D9D9" w:themeFill="background1" w:themeFillShade="D9"/>
            <w:vAlign w:val="center"/>
          </w:tcPr>
          <w:p w14:paraId="45396D89" w14:textId="77777777" w:rsidR="00607229" w:rsidRPr="00A85913" w:rsidRDefault="00607229" w:rsidP="00607229">
            <w:pPr>
              <w:jc w:val="center"/>
              <w:rPr>
                <w:lang w:val="en-CA"/>
              </w:rPr>
            </w:pPr>
            <w:r w:rsidRPr="00A85913">
              <w:rPr>
                <w:rFonts w:ascii="Arial" w:hAnsi="Arial" w:cs="Arial"/>
                <w:b/>
                <w:bCs/>
                <w:sz w:val="24"/>
                <w:szCs w:val="24"/>
                <w:lang w:val="en-CA"/>
              </w:rPr>
              <w:t>By:</w:t>
            </w:r>
          </w:p>
        </w:tc>
      </w:tr>
      <w:tr w:rsidR="004D683D" w:rsidRPr="00A85913" w14:paraId="1E2D5FA6" w14:textId="77777777" w:rsidTr="005A1E85">
        <w:trPr>
          <w:trHeight w:val="288"/>
        </w:trPr>
        <w:tc>
          <w:tcPr>
            <w:tcW w:w="817" w:type="pct"/>
            <w:shd w:val="clear" w:color="auto" w:fill="auto"/>
            <w:vAlign w:val="center"/>
          </w:tcPr>
          <w:p w14:paraId="7E25B9BC" w14:textId="71CA0DF0" w:rsidR="00607229" w:rsidRPr="00A85913" w:rsidRDefault="00607229" w:rsidP="00607229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  <w:tc>
          <w:tcPr>
            <w:tcW w:w="1002" w:type="pct"/>
            <w:shd w:val="clear" w:color="auto" w:fill="auto"/>
            <w:vAlign w:val="center"/>
          </w:tcPr>
          <w:p w14:paraId="08536865" w14:textId="5216A18B" w:rsidR="00607229" w:rsidRPr="00A85913" w:rsidRDefault="00607229" w:rsidP="00607229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  <w:tc>
          <w:tcPr>
            <w:tcW w:w="2309" w:type="pct"/>
            <w:shd w:val="clear" w:color="auto" w:fill="auto"/>
            <w:vAlign w:val="center"/>
          </w:tcPr>
          <w:p w14:paraId="02D8B15A" w14:textId="4940215F" w:rsidR="00607229" w:rsidRPr="00A85913" w:rsidRDefault="00607229" w:rsidP="00607229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  <w:tc>
          <w:tcPr>
            <w:tcW w:w="872" w:type="pct"/>
            <w:shd w:val="clear" w:color="auto" w:fill="auto"/>
            <w:vAlign w:val="center"/>
          </w:tcPr>
          <w:p w14:paraId="4E18882F" w14:textId="3C4D051D" w:rsidR="00607229" w:rsidRPr="00A85913" w:rsidRDefault="00607229" w:rsidP="00607229">
            <w:pPr>
              <w:jc w:val="center"/>
              <w:rPr>
                <w:color w:val="FF0000"/>
                <w:sz w:val="24"/>
                <w:szCs w:val="24"/>
                <w:lang w:val="en-CA"/>
              </w:rPr>
            </w:pPr>
          </w:p>
        </w:tc>
      </w:tr>
      <w:bookmarkEnd w:id="35"/>
    </w:tbl>
    <w:p w14:paraId="4DBB355A" w14:textId="77777777" w:rsidR="00607229" w:rsidRDefault="00607229" w:rsidP="007D3EDA">
      <w:pPr>
        <w:rPr>
          <w:lang w:val="en-CA"/>
        </w:rPr>
      </w:pPr>
    </w:p>
    <w:p w14:paraId="21FA9391" w14:textId="77777777" w:rsidR="00E71873" w:rsidRDefault="00E71873" w:rsidP="007D3EDA">
      <w:pPr>
        <w:rPr>
          <w:lang w:val="en-CA"/>
        </w:rPr>
      </w:pPr>
      <w:r>
        <w:rPr>
          <w:lang w:val="en-CA"/>
        </w:rPr>
        <w:t>Legend:* = Quote Template details, no</w:t>
      </w:r>
      <w:r w:rsidR="00282A6E">
        <w:rPr>
          <w:lang w:val="en-CA"/>
        </w:rPr>
        <w:t>t</w:t>
      </w:r>
      <w:r>
        <w:rPr>
          <w:lang w:val="en-CA"/>
        </w:rPr>
        <w:t>* = Quoted</w:t>
      </w:r>
    </w:p>
    <w:p w14:paraId="24FBDB4C" w14:textId="77777777" w:rsidR="00E71873" w:rsidRPr="00A85913" w:rsidRDefault="00E71873" w:rsidP="007D3EDA">
      <w:pPr>
        <w:rPr>
          <w:lang w:val="en-CA"/>
        </w:rPr>
      </w:pPr>
    </w:p>
    <w:sectPr w:rsidR="00E71873" w:rsidRPr="00A85913" w:rsidSect="009D10D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41" w:right="720" w:bottom="36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64A11" w14:textId="77777777" w:rsidR="00E979FB" w:rsidRDefault="00E979FB">
      <w:r>
        <w:separator/>
      </w:r>
    </w:p>
  </w:endnote>
  <w:endnote w:type="continuationSeparator" w:id="0">
    <w:p w14:paraId="76FCBD8A" w14:textId="77777777" w:rsidR="00E979FB" w:rsidRDefault="00E97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75C71" w14:textId="77777777" w:rsidR="001509E7" w:rsidRDefault="001509E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2289A" w14:textId="77777777" w:rsidR="001509E7" w:rsidRDefault="001509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508E6" w14:textId="77777777" w:rsidR="001E4B3D" w:rsidRDefault="001E4B3D" w:rsidP="001E4B3D">
    <w:pPr>
      <w:pStyle w:val="Footer"/>
      <w:ind w:right="360"/>
      <w:jc w:val="center"/>
      <w:rPr>
        <w:rFonts w:ascii="Arial" w:hAnsi="Arial"/>
        <w:snapToGrid w:val="0"/>
      </w:rPr>
    </w:pPr>
    <w:r>
      <w:rPr>
        <w:noProof/>
        <w:lang w:val="en-CA" w:eastAsia="en-CA"/>
      </w:rPr>
      <mc:AlternateContent>
        <mc:Choice Requires="wps">
          <w:drawing>
            <wp:anchor distT="4294967295" distB="4294967295" distL="114300" distR="114300" simplePos="0" relativeHeight="251659264" behindDoc="0" locked="0" layoutInCell="0" allowOverlap="1" wp14:anchorId="4FA5C5CC" wp14:editId="25A20006">
              <wp:simplePos x="0" y="0"/>
              <wp:positionH relativeFrom="column">
                <wp:posOffset>-29845</wp:posOffset>
              </wp:positionH>
              <wp:positionV relativeFrom="paragraph">
                <wp:posOffset>109219</wp:posOffset>
              </wp:positionV>
              <wp:extent cx="7398385" cy="0"/>
              <wp:effectExtent l="0" t="0" r="12065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983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ED0E0E" id="Line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35pt,8.6pt" to="580.2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" o:allowincell="f"/>
          </w:pict>
        </mc:Fallback>
      </mc:AlternateContent>
    </w:r>
  </w:p>
  <w:p w14:paraId="1C935EC9" w14:textId="77777777" w:rsidR="001E4B3D" w:rsidRPr="00B5196E" w:rsidRDefault="001E4B3D" w:rsidP="001E4B3D">
    <w:pPr>
      <w:pStyle w:val="Footer"/>
      <w:jc w:val="center"/>
      <w:rPr>
        <w:rFonts w:ascii="Arial" w:hAnsi="Arial"/>
        <w:snapToGrid w:val="0"/>
        <w:sz w:val="10"/>
        <w:szCs w:val="10"/>
        <w:lang w:val="fr-CA"/>
      </w:rPr>
    </w:pPr>
  </w:p>
  <w:tbl>
    <w:tblPr>
      <w:tblW w:w="0" w:type="auto"/>
      <w:tblInd w:w="108" w:type="dxa"/>
      <w:tblLook w:val="01E0" w:firstRow="1" w:lastRow="1" w:firstColumn="1" w:lastColumn="1" w:noHBand="0" w:noVBand="0"/>
    </w:tblPr>
    <w:tblGrid>
      <w:gridCol w:w="5397"/>
      <w:gridCol w:w="5295"/>
    </w:tblGrid>
    <w:tr w:rsidR="001E4B3D" w:rsidRPr="0097715B" w14:paraId="356D555C" w14:textId="77777777" w:rsidTr="00025F0A">
      <w:tc>
        <w:tcPr>
          <w:tcW w:w="11552" w:type="dxa"/>
          <w:gridSpan w:val="2"/>
        </w:tcPr>
        <w:p w14:paraId="5CA808FA" w14:textId="77777777" w:rsidR="001E4B3D" w:rsidRPr="00035DA2" w:rsidRDefault="001E4B3D" w:rsidP="001E4B3D">
          <w:pPr>
            <w:pStyle w:val="Footer"/>
            <w:jc w:val="center"/>
            <w:rPr>
              <w:rFonts w:ascii="Arial" w:hAnsi="Arial"/>
              <w:snapToGrid w:val="0"/>
              <w:lang w:val="fr-CA"/>
            </w:rPr>
          </w:pPr>
          <w:r w:rsidRPr="00035DA2">
            <w:rPr>
              <w:rFonts w:ascii="Arial" w:hAnsi="Arial"/>
              <w:snapToGrid w:val="0"/>
              <w:lang w:val="fr-CA"/>
            </w:rPr>
            <w:t>ÉQUIPEMENTS DE PRODUCTION ET CONDITIONNEMENT – PACKAGING &amp; PRODUCTION MACHINERY</w:t>
          </w:r>
        </w:p>
      </w:tc>
    </w:tr>
    <w:tr w:rsidR="001E4B3D" w14:paraId="5C8DC612" w14:textId="77777777" w:rsidTr="00025F0A">
      <w:tc>
        <w:tcPr>
          <w:tcW w:w="5722" w:type="dxa"/>
        </w:tcPr>
        <w:p w14:paraId="3E706B89" w14:textId="77777777" w:rsidR="001E4B3D" w:rsidRPr="000D087D" w:rsidRDefault="001E4B3D" w:rsidP="001E4B3D">
          <w:pPr>
            <w:pStyle w:val="Footer"/>
            <w:tabs>
              <w:tab w:val="clear" w:pos="4320"/>
              <w:tab w:val="clear" w:pos="8640"/>
              <w:tab w:val="left" w:pos="4380"/>
            </w:tabs>
            <w:rPr>
              <w:rFonts w:ascii="Arial" w:hAnsi="Arial"/>
              <w:snapToGrid w:val="0"/>
              <w:sz w:val="12"/>
              <w:szCs w:val="12"/>
              <w:lang w:val="en-CA"/>
            </w:rPr>
          </w:pPr>
          <w:r w:rsidRPr="000D087D">
            <w:rPr>
              <w:rFonts w:ascii="Arial" w:hAnsi="Arial"/>
              <w:snapToGrid w:val="0"/>
              <w:sz w:val="12"/>
              <w:szCs w:val="12"/>
              <w:lang w:val="en-CA"/>
            </w:rPr>
            <w:t xml:space="preserve">Template Revision date: </w:t>
          </w:r>
          <w:r>
            <w:rPr>
              <w:rFonts w:ascii="Arial" w:hAnsi="Arial"/>
              <w:snapToGrid w:val="0"/>
              <w:sz w:val="12"/>
              <w:szCs w:val="12"/>
              <w:lang w:val="en-CA"/>
            </w:rPr>
            <w:t>Aug 8</w:t>
          </w:r>
          <w:r w:rsidRPr="00173775">
            <w:rPr>
              <w:rFonts w:ascii="Arial" w:hAnsi="Arial"/>
              <w:snapToGrid w:val="0"/>
              <w:sz w:val="12"/>
              <w:szCs w:val="12"/>
              <w:vertAlign w:val="superscript"/>
              <w:lang w:val="en-CA"/>
            </w:rPr>
            <w:t>th</w:t>
          </w:r>
          <w:proofErr w:type="gramStart"/>
          <w:r>
            <w:rPr>
              <w:rFonts w:ascii="Arial" w:hAnsi="Arial"/>
              <w:snapToGrid w:val="0"/>
              <w:sz w:val="12"/>
              <w:szCs w:val="12"/>
              <w:lang w:val="en-CA"/>
            </w:rPr>
            <w:t xml:space="preserve"> 2023</w:t>
          </w:r>
          <w:proofErr w:type="gramEnd"/>
          <w:r>
            <w:rPr>
              <w:rFonts w:ascii="Arial" w:hAnsi="Arial"/>
              <w:snapToGrid w:val="0"/>
              <w:sz w:val="12"/>
              <w:szCs w:val="12"/>
              <w:lang w:val="en-CA"/>
            </w:rPr>
            <w:tab/>
          </w:r>
        </w:p>
      </w:tc>
      <w:tc>
        <w:tcPr>
          <w:tcW w:w="5830" w:type="dxa"/>
        </w:tcPr>
        <w:p w14:paraId="79DA3AB0" w14:textId="77777777" w:rsidR="001E4B3D" w:rsidRPr="00173775" w:rsidRDefault="001E4B3D" w:rsidP="001E4B3D">
          <w:pPr>
            <w:pStyle w:val="Footer"/>
            <w:jc w:val="right"/>
            <w:rPr>
              <w:rFonts w:ascii="Arial" w:hAnsi="Arial" w:cs="Arial"/>
              <w:snapToGrid w:val="0"/>
              <w:sz w:val="10"/>
              <w:szCs w:val="10"/>
              <w:lang w:val="en-CA"/>
            </w:rPr>
          </w:pPr>
        </w:p>
        <w:p w14:paraId="440A5C8F" w14:textId="77777777" w:rsidR="001E4B3D" w:rsidRPr="00035DA2" w:rsidRDefault="001E4B3D" w:rsidP="001E4B3D">
          <w:pPr>
            <w:pStyle w:val="Footer"/>
            <w:jc w:val="right"/>
            <w:rPr>
              <w:rFonts w:ascii="Arial" w:hAnsi="Arial" w:cs="Arial"/>
              <w:snapToGrid w:val="0"/>
              <w:lang w:val="fr-CA"/>
            </w:rPr>
          </w:pPr>
          <w:r w:rsidRPr="00035DA2">
            <w:rPr>
              <w:rFonts w:ascii="Arial" w:hAnsi="Arial" w:cs="Arial"/>
              <w:snapToGrid w:val="0"/>
              <w:lang w:val="fr-CA"/>
            </w:rPr>
            <w:t xml:space="preserve">Page </w: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begin"/>
          </w:r>
          <w:r w:rsidRPr="00035DA2">
            <w:rPr>
              <w:rFonts w:ascii="Arial" w:hAnsi="Arial" w:cs="Arial"/>
              <w:snapToGrid w:val="0"/>
              <w:lang w:val="fr-CA"/>
            </w:rPr>
            <w:instrText xml:space="preserve"> PAGE   \* MERGEFORMAT </w:instrTex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separate"/>
          </w:r>
          <w:r>
            <w:rPr>
              <w:rFonts w:ascii="Arial" w:hAnsi="Arial" w:cs="Arial"/>
              <w:snapToGrid w:val="0"/>
              <w:lang w:val="fr-CA"/>
            </w:rPr>
            <w:t>1</w:t>
          </w:r>
          <w:r w:rsidRPr="00035DA2">
            <w:rPr>
              <w:rFonts w:ascii="Arial" w:hAnsi="Arial" w:cs="Arial"/>
              <w:snapToGrid w:val="0"/>
              <w:lang w:val="fr-CA"/>
            </w:rPr>
            <w:fldChar w:fldCharType="end"/>
          </w:r>
          <w:r w:rsidRPr="00035DA2">
            <w:rPr>
              <w:rFonts w:ascii="Arial" w:hAnsi="Arial" w:cs="Arial"/>
              <w:snapToGrid w:val="0"/>
              <w:lang w:val="fr-CA"/>
            </w:rPr>
            <w:t xml:space="preserve"> / </w:t>
          </w:r>
          <w:r w:rsidRPr="00035DA2">
            <w:rPr>
              <w:rStyle w:val="PageNumber"/>
              <w:rFonts w:ascii="Arial" w:hAnsi="Arial" w:cs="Arial"/>
            </w:rPr>
            <w:fldChar w:fldCharType="begin"/>
          </w:r>
          <w:r w:rsidRPr="00035DA2">
            <w:rPr>
              <w:rStyle w:val="PageNumber"/>
              <w:rFonts w:ascii="Arial" w:hAnsi="Arial" w:cs="Arial"/>
            </w:rPr>
            <w:instrText xml:space="preserve"> NUMPAGES </w:instrText>
          </w:r>
          <w:r w:rsidRPr="00035DA2">
            <w:rPr>
              <w:rStyle w:val="PageNumber"/>
              <w:rFonts w:ascii="Arial" w:hAnsi="Arial" w:cs="Arial"/>
            </w:rPr>
            <w:fldChar w:fldCharType="separate"/>
          </w:r>
          <w:r>
            <w:rPr>
              <w:rStyle w:val="PageNumber"/>
              <w:rFonts w:ascii="Arial" w:hAnsi="Arial" w:cs="Arial"/>
            </w:rPr>
            <w:t>6</w:t>
          </w:r>
          <w:r w:rsidRPr="00035DA2">
            <w:rPr>
              <w:rStyle w:val="PageNumber"/>
              <w:rFonts w:ascii="Arial" w:hAnsi="Arial" w:cs="Arial"/>
            </w:rPr>
            <w:fldChar w:fldCharType="end"/>
          </w:r>
        </w:p>
      </w:tc>
    </w:tr>
  </w:tbl>
  <w:p w14:paraId="45F47E80" w14:textId="77777777" w:rsidR="001E4B3D" w:rsidRPr="009A6BB0" w:rsidRDefault="001E4B3D" w:rsidP="001E4B3D">
    <w:pPr>
      <w:rPr>
        <w:sz w:val="2"/>
        <w:szCs w:val="2"/>
        <w:lang w:val="en-CA"/>
      </w:rPr>
    </w:pPr>
  </w:p>
  <w:p w14:paraId="45A6B38C" w14:textId="77777777" w:rsidR="001509E7" w:rsidRPr="001E4B3D" w:rsidRDefault="001509E7" w:rsidP="001E4B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582FA" w14:textId="77777777" w:rsidR="001E4B3D" w:rsidRDefault="001E4B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B6DD0" w14:textId="77777777" w:rsidR="00E979FB" w:rsidRDefault="00E979FB">
      <w:r>
        <w:separator/>
      </w:r>
    </w:p>
  </w:footnote>
  <w:footnote w:type="continuationSeparator" w:id="0">
    <w:p w14:paraId="3FEEFF42" w14:textId="77777777" w:rsidR="00E979FB" w:rsidRDefault="00E97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2D450" w14:textId="77777777" w:rsidR="001E4B3D" w:rsidRDefault="001E4B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10D31" w14:textId="77777777" w:rsidR="001E4B3D" w:rsidRDefault="001E4B3D" w:rsidP="001E4B3D">
    <w:pPr>
      <w:pStyle w:val="Header"/>
    </w:pPr>
    <w:r>
      <w:rPr>
        <w:noProof/>
        <w:lang w:val="en-CA" w:eastAsia="en-CA"/>
      </w:rPr>
      <w:drawing>
        <wp:inline distT="0" distB="0" distL="0" distR="0" wp14:anchorId="097CFE24" wp14:editId="1B2E714A">
          <wp:extent cx="7209155" cy="887730"/>
          <wp:effectExtent l="0" t="0" r="0" b="7620"/>
          <wp:docPr id="10" name="Picture 10" descr="Info header -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fo header - 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9155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5418B8" w14:textId="77777777" w:rsidR="001E4B3D" w:rsidRPr="00B5196E" w:rsidRDefault="001E4B3D" w:rsidP="001E4B3D">
    <w:pPr>
      <w:pStyle w:val="Heading5"/>
      <w:pBdr>
        <w:bottom w:val="single" w:sz="12" w:space="1" w:color="auto"/>
      </w:pBdr>
      <w:jc w:val="left"/>
      <w:rPr>
        <w:b/>
        <w:bCs/>
        <w:sz w:val="28"/>
        <w:szCs w:val="28"/>
      </w:rPr>
    </w:pPr>
    <w:r w:rsidRPr="00B5196E">
      <w:rPr>
        <w:b/>
        <w:bCs/>
        <w:sz w:val="28"/>
        <w:szCs w:val="28"/>
      </w:rPr>
      <w:t>GENERAL ORDER ACKNOWLEDGEMENT</w:t>
    </w:r>
  </w:p>
  <w:p w14:paraId="54C0B374" w14:textId="77777777" w:rsidR="001509E7" w:rsidRPr="009A6BB0" w:rsidRDefault="001509E7" w:rsidP="009A6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ADA8C" w14:textId="77777777" w:rsidR="001E4B3D" w:rsidRDefault="001E4B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2A399D0"/>
    <w:multiLevelType w:val="hybridMultilevel"/>
    <w:tmpl w:val="BE4AC30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42020B"/>
    <w:multiLevelType w:val="hybridMultilevel"/>
    <w:tmpl w:val="55B6A2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02F52"/>
    <w:multiLevelType w:val="hybridMultilevel"/>
    <w:tmpl w:val="6BA63484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A25BD"/>
    <w:multiLevelType w:val="hybridMultilevel"/>
    <w:tmpl w:val="55F6522E"/>
    <w:lvl w:ilvl="0" w:tplc="DA6C1B5E">
      <w:start w:val="2"/>
      <w:numFmt w:val="bullet"/>
      <w:lvlText w:val="-"/>
      <w:lvlJc w:val="left"/>
      <w:pPr>
        <w:ind w:left="684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4" w15:restartNumberingAfterBreak="0">
    <w:nsid w:val="15BE4A41"/>
    <w:multiLevelType w:val="hybridMultilevel"/>
    <w:tmpl w:val="07164178"/>
    <w:lvl w:ilvl="0" w:tplc="2400968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100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5" w15:restartNumberingAfterBreak="0">
    <w:nsid w:val="1AC1034E"/>
    <w:multiLevelType w:val="hybridMultilevel"/>
    <w:tmpl w:val="06261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947F5"/>
    <w:multiLevelType w:val="hybridMultilevel"/>
    <w:tmpl w:val="2E0CCCCA"/>
    <w:lvl w:ilvl="0" w:tplc="0D0E55A6">
      <w:start w:val="9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C220B"/>
    <w:multiLevelType w:val="hybridMultilevel"/>
    <w:tmpl w:val="1292ACE2"/>
    <w:lvl w:ilvl="0" w:tplc="37CCF858">
      <w:numFmt w:val="bullet"/>
      <w:lvlText w:val=""/>
      <w:lvlJc w:val="left"/>
      <w:pPr>
        <w:ind w:left="684" w:hanging="360"/>
      </w:pPr>
      <w:rPr>
        <w:rFonts w:ascii="Symbol" w:eastAsia="Times New Roman" w:hAnsi="Symbol" w:cs="Arial" w:hint="default"/>
      </w:rPr>
    </w:lvl>
    <w:lvl w:ilvl="1" w:tplc="10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8" w15:restartNumberingAfterBreak="0">
    <w:nsid w:val="36AFBF29"/>
    <w:multiLevelType w:val="hybridMultilevel"/>
    <w:tmpl w:val="28869BC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C275916"/>
    <w:multiLevelType w:val="hybridMultilevel"/>
    <w:tmpl w:val="BDE0DA1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B2AF4"/>
    <w:multiLevelType w:val="hybridMultilevel"/>
    <w:tmpl w:val="0B1472AA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1C147D"/>
    <w:multiLevelType w:val="hybridMultilevel"/>
    <w:tmpl w:val="85AC76F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C1B9F"/>
    <w:multiLevelType w:val="hybridMultilevel"/>
    <w:tmpl w:val="D83E6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A4B10"/>
    <w:multiLevelType w:val="hybridMultilevel"/>
    <w:tmpl w:val="4EE875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71FC9"/>
    <w:multiLevelType w:val="hybridMultilevel"/>
    <w:tmpl w:val="1AC8E53A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493248"/>
    <w:multiLevelType w:val="hybridMultilevel"/>
    <w:tmpl w:val="4B42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A09D5"/>
    <w:multiLevelType w:val="hybridMultilevel"/>
    <w:tmpl w:val="E6642C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F5B43"/>
    <w:multiLevelType w:val="hybridMultilevel"/>
    <w:tmpl w:val="CDD60032"/>
    <w:lvl w:ilvl="0" w:tplc="0C0C000B">
      <w:start w:val="1"/>
      <w:numFmt w:val="bullet"/>
      <w:lvlText w:val=""/>
      <w:lvlJc w:val="left"/>
      <w:pPr>
        <w:ind w:left="1128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8" w15:restartNumberingAfterBreak="0">
    <w:nsid w:val="78E08E55"/>
    <w:multiLevelType w:val="hybridMultilevel"/>
    <w:tmpl w:val="90E30FC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92C6A7B"/>
    <w:multiLevelType w:val="hybridMultilevel"/>
    <w:tmpl w:val="026E921A"/>
    <w:lvl w:ilvl="0" w:tplc="10090009">
      <w:start w:val="1"/>
      <w:numFmt w:val="bullet"/>
      <w:lvlText w:val=""/>
      <w:lvlJc w:val="left"/>
      <w:pPr>
        <w:ind w:left="4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063170747">
    <w:abstractNumId w:val="11"/>
  </w:num>
  <w:num w:numId="2" w16cid:durableId="2060011654">
    <w:abstractNumId w:val="5"/>
  </w:num>
  <w:num w:numId="3" w16cid:durableId="458762832">
    <w:abstractNumId w:val="1"/>
  </w:num>
  <w:num w:numId="4" w16cid:durableId="932471192">
    <w:abstractNumId w:val="6"/>
  </w:num>
  <w:num w:numId="5" w16cid:durableId="1899976186">
    <w:abstractNumId w:val="15"/>
  </w:num>
  <w:num w:numId="6" w16cid:durableId="39059516">
    <w:abstractNumId w:val="2"/>
  </w:num>
  <w:num w:numId="7" w16cid:durableId="815343212">
    <w:abstractNumId w:val="13"/>
  </w:num>
  <w:num w:numId="8" w16cid:durableId="7803293">
    <w:abstractNumId w:val="16"/>
  </w:num>
  <w:num w:numId="9" w16cid:durableId="2018843267">
    <w:abstractNumId w:val="4"/>
  </w:num>
  <w:num w:numId="10" w16cid:durableId="816998751">
    <w:abstractNumId w:val="10"/>
  </w:num>
  <w:num w:numId="11" w16cid:durableId="1831404545">
    <w:abstractNumId w:val="9"/>
  </w:num>
  <w:num w:numId="12" w16cid:durableId="1738090811">
    <w:abstractNumId w:val="3"/>
  </w:num>
  <w:num w:numId="13" w16cid:durableId="982199799">
    <w:abstractNumId w:val="12"/>
  </w:num>
  <w:num w:numId="14" w16cid:durableId="1943219434">
    <w:abstractNumId w:val="7"/>
  </w:num>
  <w:num w:numId="15" w16cid:durableId="377509730">
    <w:abstractNumId w:val="0"/>
  </w:num>
  <w:num w:numId="16" w16cid:durableId="123278053">
    <w:abstractNumId w:val="19"/>
  </w:num>
  <w:num w:numId="17" w16cid:durableId="1610501540">
    <w:abstractNumId w:val="14"/>
  </w:num>
  <w:num w:numId="18" w16cid:durableId="101188869">
    <w:abstractNumId w:val="8"/>
  </w:num>
  <w:num w:numId="19" w16cid:durableId="538275771">
    <w:abstractNumId w:val="18"/>
  </w:num>
  <w:num w:numId="20" w16cid:durableId="4425301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7F9"/>
    <w:rsid w:val="00003301"/>
    <w:rsid w:val="000069B9"/>
    <w:rsid w:val="000070B6"/>
    <w:rsid w:val="000070E7"/>
    <w:rsid w:val="0000795F"/>
    <w:rsid w:val="000109DA"/>
    <w:rsid w:val="00011C46"/>
    <w:rsid w:val="00013402"/>
    <w:rsid w:val="00014E52"/>
    <w:rsid w:val="00017D0B"/>
    <w:rsid w:val="000209B8"/>
    <w:rsid w:val="00021597"/>
    <w:rsid w:val="0002227E"/>
    <w:rsid w:val="0002271F"/>
    <w:rsid w:val="0002412C"/>
    <w:rsid w:val="00024ED9"/>
    <w:rsid w:val="00026469"/>
    <w:rsid w:val="000269ED"/>
    <w:rsid w:val="00030BEF"/>
    <w:rsid w:val="0003321B"/>
    <w:rsid w:val="00034006"/>
    <w:rsid w:val="000343BC"/>
    <w:rsid w:val="00035DA2"/>
    <w:rsid w:val="00037880"/>
    <w:rsid w:val="000378A4"/>
    <w:rsid w:val="00041CCD"/>
    <w:rsid w:val="000457EF"/>
    <w:rsid w:val="00047218"/>
    <w:rsid w:val="00050B98"/>
    <w:rsid w:val="000514A7"/>
    <w:rsid w:val="000515F6"/>
    <w:rsid w:val="00051A4D"/>
    <w:rsid w:val="00053A63"/>
    <w:rsid w:val="00053DDA"/>
    <w:rsid w:val="0005454C"/>
    <w:rsid w:val="00057C3B"/>
    <w:rsid w:val="00060083"/>
    <w:rsid w:val="00060DBC"/>
    <w:rsid w:val="00063B9E"/>
    <w:rsid w:val="00063E29"/>
    <w:rsid w:val="00067205"/>
    <w:rsid w:val="00070726"/>
    <w:rsid w:val="00070F6E"/>
    <w:rsid w:val="00071F14"/>
    <w:rsid w:val="000759AC"/>
    <w:rsid w:val="00075E6A"/>
    <w:rsid w:val="00077C6C"/>
    <w:rsid w:val="00080B5E"/>
    <w:rsid w:val="000813F6"/>
    <w:rsid w:val="00081DD9"/>
    <w:rsid w:val="00081E1D"/>
    <w:rsid w:val="000832B5"/>
    <w:rsid w:val="00084445"/>
    <w:rsid w:val="00084DFF"/>
    <w:rsid w:val="000857FC"/>
    <w:rsid w:val="0008668B"/>
    <w:rsid w:val="000877B9"/>
    <w:rsid w:val="00087DD8"/>
    <w:rsid w:val="000913F4"/>
    <w:rsid w:val="000913F7"/>
    <w:rsid w:val="000939BB"/>
    <w:rsid w:val="00094A26"/>
    <w:rsid w:val="000A0E01"/>
    <w:rsid w:val="000A29F1"/>
    <w:rsid w:val="000A4AA7"/>
    <w:rsid w:val="000A60C7"/>
    <w:rsid w:val="000A74B5"/>
    <w:rsid w:val="000C0DB4"/>
    <w:rsid w:val="000C373E"/>
    <w:rsid w:val="000C3D85"/>
    <w:rsid w:val="000C4BC1"/>
    <w:rsid w:val="000C5592"/>
    <w:rsid w:val="000C67F0"/>
    <w:rsid w:val="000C746F"/>
    <w:rsid w:val="000D164A"/>
    <w:rsid w:val="000D165E"/>
    <w:rsid w:val="000D24CB"/>
    <w:rsid w:val="000E3FFD"/>
    <w:rsid w:val="000E6B2A"/>
    <w:rsid w:val="000F2A2B"/>
    <w:rsid w:val="000F4F0E"/>
    <w:rsid w:val="000F547A"/>
    <w:rsid w:val="000F5894"/>
    <w:rsid w:val="000F7C62"/>
    <w:rsid w:val="00100435"/>
    <w:rsid w:val="001025D7"/>
    <w:rsid w:val="00102E70"/>
    <w:rsid w:val="00102F2A"/>
    <w:rsid w:val="00110259"/>
    <w:rsid w:val="00110ECA"/>
    <w:rsid w:val="001121A2"/>
    <w:rsid w:val="00114398"/>
    <w:rsid w:val="00115742"/>
    <w:rsid w:val="00116300"/>
    <w:rsid w:val="00116D84"/>
    <w:rsid w:val="0012226B"/>
    <w:rsid w:val="0012253E"/>
    <w:rsid w:val="001226F8"/>
    <w:rsid w:val="0012345D"/>
    <w:rsid w:val="0012493F"/>
    <w:rsid w:val="00126AA8"/>
    <w:rsid w:val="00132F73"/>
    <w:rsid w:val="001338FB"/>
    <w:rsid w:val="00137B80"/>
    <w:rsid w:val="0014092B"/>
    <w:rsid w:val="001435C0"/>
    <w:rsid w:val="00146ABB"/>
    <w:rsid w:val="00147AA4"/>
    <w:rsid w:val="001509E7"/>
    <w:rsid w:val="00151FD1"/>
    <w:rsid w:val="00153F16"/>
    <w:rsid w:val="00157F7F"/>
    <w:rsid w:val="00164AC5"/>
    <w:rsid w:val="00164EBC"/>
    <w:rsid w:val="00165F01"/>
    <w:rsid w:val="00166237"/>
    <w:rsid w:val="00166D02"/>
    <w:rsid w:val="0016705D"/>
    <w:rsid w:val="00167221"/>
    <w:rsid w:val="001748C4"/>
    <w:rsid w:val="001769A8"/>
    <w:rsid w:val="00177237"/>
    <w:rsid w:val="00180665"/>
    <w:rsid w:val="00181DCD"/>
    <w:rsid w:val="0018275E"/>
    <w:rsid w:val="0018539D"/>
    <w:rsid w:val="001879DD"/>
    <w:rsid w:val="00187A46"/>
    <w:rsid w:val="001937B0"/>
    <w:rsid w:val="00195A54"/>
    <w:rsid w:val="00196191"/>
    <w:rsid w:val="001A1224"/>
    <w:rsid w:val="001A13E1"/>
    <w:rsid w:val="001A18BB"/>
    <w:rsid w:val="001A2EF2"/>
    <w:rsid w:val="001A2F61"/>
    <w:rsid w:val="001A48C0"/>
    <w:rsid w:val="001A52A7"/>
    <w:rsid w:val="001B0DF1"/>
    <w:rsid w:val="001B10F9"/>
    <w:rsid w:val="001B5187"/>
    <w:rsid w:val="001C059E"/>
    <w:rsid w:val="001C2075"/>
    <w:rsid w:val="001C360E"/>
    <w:rsid w:val="001C5BD9"/>
    <w:rsid w:val="001C6168"/>
    <w:rsid w:val="001C764F"/>
    <w:rsid w:val="001D1077"/>
    <w:rsid w:val="001D158F"/>
    <w:rsid w:val="001D2911"/>
    <w:rsid w:val="001D2C56"/>
    <w:rsid w:val="001D4559"/>
    <w:rsid w:val="001D6290"/>
    <w:rsid w:val="001E0C32"/>
    <w:rsid w:val="001E4B3D"/>
    <w:rsid w:val="001E65D5"/>
    <w:rsid w:val="001F6994"/>
    <w:rsid w:val="001F7D09"/>
    <w:rsid w:val="0020178C"/>
    <w:rsid w:val="002023FF"/>
    <w:rsid w:val="00202A1A"/>
    <w:rsid w:val="00202AF8"/>
    <w:rsid w:val="00204656"/>
    <w:rsid w:val="002070C8"/>
    <w:rsid w:val="00210E0C"/>
    <w:rsid w:val="00213F64"/>
    <w:rsid w:val="0021409D"/>
    <w:rsid w:val="00215A03"/>
    <w:rsid w:val="00222617"/>
    <w:rsid w:val="00230F4E"/>
    <w:rsid w:val="00231066"/>
    <w:rsid w:val="002313A4"/>
    <w:rsid w:val="00232AC8"/>
    <w:rsid w:val="00245C99"/>
    <w:rsid w:val="00250929"/>
    <w:rsid w:val="0025207A"/>
    <w:rsid w:val="00252920"/>
    <w:rsid w:val="00255963"/>
    <w:rsid w:val="00257A62"/>
    <w:rsid w:val="00260607"/>
    <w:rsid w:val="0026204C"/>
    <w:rsid w:val="00262F68"/>
    <w:rsid w:val="002657A1"/>
    <w:rsid w:val="00270D11"/>
    <w:rsid w:val="00271E30"/>
    <w:rsid w:val="00272AEB"/>
    <w:rsid w:val="00273F5D"/>
    <w:rsid w:val="00274476"/>
    <w:rsid w:val="00275A44"/>
    <w:rsid w:val="00276277"/>
    <w:rsid w:val="00276635"/>
    <w:rsid w:val="00277447"/>
    <w:rsid w:val="00280675"/>
    <w:rsid w:val="0028118C"/>
    <w:rsid w:val="00282A6E"/>
    <w:rsid w:val="002944CB"/>
    <w:rsid w:val="002B6AA2"/>
    <w:rsid w:val="002C0B3B"/>
    <w:rsid w:val="002C1BA8"/>
    <w:rsid w:val="002C2749"/>
    <w:rsid w:val="002C3B4E"/>
    <w:rsid w:val="002C4927"/>
    <w:rsid w:val="002C55C9"/>
    <w:rsid w:val="002C6968"/>
    <w:rsid w:val="002D01DE"/>
    <w:rsid w:val="002D0716"/>
    <w:rsid w:val="002D0750"/>
    <w:rsid w:val="002D0D4F"/>
    <w:rsid w:val="002D1ACE"/>
    <w:rsid w:val="002D1F76"/>
    <w:rsid w:val="002D7EB8"/>
    <w:rsid w:val="002E0607"/>
    <w:rsid w:val="002E20E8"/>
    <w:rsid w:val="002E763A"/>
    <w:rsid w:val="002E7B9E"/>
    <w:rsid w:val="002F09FC"/>
    <w:rsid w:val="002F2432"/>
    <w:rsid w:val="002F2B98"/>
    <w:rsid w:val="002F5146"/>
    <w:rsid w:val="002F6169"/>
    <w:rsid w:val="002F7AE8"/>
    <w:rsid w:val="003008D4"/>
    <w:rsid w:val="00303A4B"/>
    <w:rsid w:val="0030538F"/>
    <w:rsid w:val="0030590E"/>
    <w:rsid w:val="00306275"/>
    <w:rsid w:val="00313175"/>
    <w:rsid w:val="00314447"/>
    <w:rsid w:val="00316382"/>
    <w:rsid w:val="003164B0"/>
    <w:rsid w:val="003166C1"/>
    <w:rsid w:val="00316FEC"/>
    <w:rsid w:val="00317777"/>
    <w:rsid w:val="003232C9"/>
    <w:rsid w:val="00326DEC"/>
    <w:rsid w:val="00327A69"/>
    <w:rsid w:val="003302FE"/>
    <w:rsid w:val="00330542"/>
    <w:rsid w:val="003317B5"/>
    <w:rsid w:val="003331DC"/>
    <w:rsid w:val="003412AC"/>
    <w:rsid w:val="00343EA8"/>
    <w:rsid w:val="00345065"/>
    <w:rsid w:val="0034555B"/>
    <w:rsid w:val="00345B80"/>
    <w:rsid w:val="00352D93"/>
    <w:rsid w:val="00355285"/>
    <w:rsid w:val="0035636C"/>
    <w:rsid w:val="00356B0B"/>
    <w:rsid w:val="0036200B"/>
    <w:rsid w:val="00362FED"/>
    <w:rsid w:val="00363007"/>
    <w:rsid w:val="00363DFA"/>
    <w:rsid w:val="003702C1"/>
    <w:rsid w:val="00372F8A"/>
    <w:rsid w:val="00373637"/>
    <w:rsid w:val="00374DEB"/>
    <w:rsid w:val="00377E63"/>
    <w:rsid w:val="00383F7A"/>
    <w:rsid w:val="00384B05"/>
    <w:rsid w:val="00385CBC"/>
    <w:rsid w:val="00386B3D"/>
    <w:rsid w:val="003919F9"/>
    <w:rsid w:val="003944E1"/>
    <w:rsid w:val="00394BE6"/>
    <w:rsid w:val="003A78D6"/>
    <w:rsid w:val="003A7E06"/>
    <w:rsid w:val="003B0A77"/>
    <w:rsid w:val="003B1D80"/>
    <w:rsid w:val="003B36C8"/>
    <w:rsid w:val="003B3A95"/>
    <w:rsid w:val="003B4954"/>
    <w:rsid w:val="003C1B67"/>
    <w:rsid w:val="003C6109"/>
    <w:rsid w:val="003D0C7B"/>
    <w:rsid w:val="003D32EB"/>
    <w:rsid w:val="003D5246"/>
    <w:rsid w:val="003D657F"/>
    <w:rsid w:val="003E00C7"/>
    <w:rsid w:val="003E0C65"/>
    <w:rsid w:val="003E189A"/>
    <w:rsid w:val="003E18D3"/>
    <w:rsid w:val="003E2CA5"/>
    <w:rsid w:val="003E31D2"/>
    <w:rsid w:val="003E3285"/>
    <w:rsid w:val="003E4CD9"/>
    <w:rsid w:val="003E5DFC"/>
    <w:rsid w:val="003F1A29"/>
    <w:rsid w:val="003F1DDB"/>
    <w:rsid w:val="003F320C"/>
    <w:rsid w:val="003F42EF"/>
    <w:rsid w:val="003F5200"/>
    <w:rsid w:val="004035DE"/>
    <w:rsid w:val="004046B3"/>
    <w:rsid w:val="00406056"/>
    <w:rsid w:val="00406643"/>
    <w:rsid w:val="0040674A"/>
    <w:rsid w:val="0041187E"/>
    <w:rsid w:val="00416FAB"/>
    <w:rsid w:val="00421EC5"/>
    <w:rsid w:val="00423DB8"/>
    <w:rsid w:val="00424384"/>
    <w:rsid w:val="00424623"/>
    <w:rsid w:val="00424662"/>
    <w:rsid w:val="0042720D"/>
    <w:rsid w:val="0042787C"/>
    <w:rsid w:val="00430D63"/>
    <w:rsid w:val="00432CA8"/>
    <w:rsid w:val="0043521C"/>
    <w:rsid w:val="004355C6"/>
    <w:rsid w:val="004355D8"/>
    <w:rsid w:val="00435ABB"/>
    <w:rsid w:val="00436A87"/>
    <w:rsid w:val="004408F9"/>
    <w:rsid w:val="004414B7"/>
    <w:rsid w:val="00444151"/>
    <w:rsid w:val="00446427"/>
    <w:rsid w:val="00450C9E"/>
    <w:rsid w:val="004510A2"/>
    <w:rsid w:val="00451858"/>
    <w:rsid w:val="004550BF"/>
    <w:rsid w:val="00460BAD"/>
    <w:rsid w:val="00465B3D"/>
    <w:rsid w:val="004714D2"/>
    <w:rsid w:val="004718E2"/>
    <w:rsid w:val="00472FBB"/>
    <w:rsid w:val="0047724A"/>
    <w:rsid w:val="00477AD9"/>
    <w:rsid w:val="0048125A"/>
    <w:rsid w:val="00485A9B"/>
    <w:rsid w:val="0048681B"/>
    <w:rsid w:val="00490695"/>
    <w:rsid w:val="00490BD3"/>
    <w:rsid w:val="00491B46"/>
    <w:rsid w:val="00494586"/>
    <w:rsid w:val="00495271"/>
    <w:rsid w:val="00495AE1"/>
    <w:rsid w:val="0049671E"/>
    <w:rsid w:val="00496FB2"/>
    <w:rsid w:val="00497F99"/>
    <w:rsid w:val="004A275D"/>
    <w:rsid w:val="004A6797"/>
    <w:rsid w:val="004A6936"/>
    <w:rsid w:val="004A72DD"/>
    <w:rsid w:val="004B1F97"/>
    <w:rsid w:val="004B3968"/>
    <w:rsid w:val="004B623E"/>
    <w:rsid w:val="004B665F"/>
    <w:rsid w:val="004C0ED5"/>
    <w:rsid w:val="004C1B98"/>
    <w:rsid w:val="004C285E"/>
    <w:rsid w:val="004C2CD3"/>
    <w:rsid w:val="004C4DB9"/>
    <w:rsid w:val="004C5041"/>
    <w:rsid w:val="004D03C7"/>
    <w:rsid w:val="004D4238"/>
    <w:rsid w:val="004D4766"/>
    <w:rsid w:val="004D4FE5"/>
    <w:rsid w:val="004D683D"/>
    <w:rsid w:val="004E2081"/>
    <w:rsid w:val="004E56F7"/>
    <w:rsid w:val="004E59EB"/>
    <w:rsid w:val="004F097B"/>
    <w:rsid w:val="004F1C37"/>
    <w:rsid w:val="004F2E6A"/>
    <w:rsid w:val="00500DAD"/>
    <w:rsid w:val="00500FBA"/>
    <w:rsid w:val="0050208D"/>
    <w:rsid w:val="00503CF4"/>
    <w:rsid w:val="0051026A"/>
    <w:rsid w:val="00510848"/>
    <w:rsid w:val="0051287B"/>
    <w:rsid w:val="0051770F"/>
    <w:rsid w:val="0052043B"/>
    <w:rsid w:val="005224DA"/>
    <w:rsid w:val="00525450"/>
    <w:rsid w:val="00530D7A"/>
    <w:rsid w:val="005316C5"/>
    <w:rsid w:val="005323BA"/>
    <w:rsid w:val="00534A60"/>
    <w:rsid w:val="00537D16"/>
    <w:rsid w:val="0054097D"/>
    <w:rsid w:val="005418D1"/>
    <w:rsid w:val="005463E5"/>
    <w:rsid w:val="00547F07"/>
    <w:rsid w:val="00551EA5"/>
    <w:rsid w:val="00553FBE"/>
    <w:rsid w:val="00554A4F"/>
    <w:rsid w:val="005600F9"/>
    <w:rsid w:val="0056028E"/>
    <w:rsid w:val="00562B6A"/>
    <w:rsid w:val="00563B64"/>
    <w:rsid w:val="00564803"/>
    <w:rsid w:val="005741C3"/>
    <w:rsid w:val="00575324"/>
    <w:rsid w:val="00575F75"/>
    <w:rsid w:val="0057742C"/>
    <w:rsid w:val="00585933"/>
    <w:rsid w:val="005878E9"/>
    <w:rsid w:val="00591130"/>
    <w:rsid w:val="0059134A"/>
    <w:rsid w:val="005942CD"/>
    <w:rsid w:val="00595C36"/>
    <w:rsid w:val="00597108"/>
    <w:rsid w:val="005A1D26"/>
    <w:rsid w:val="005A1E85"/>
    <w:rsid w:val="005A66F4"/>
    <w:rsid w:val="005B2400"/>
    <w:rsid w:val="005B2957"/>
    <w:rsid w:val="005C5210"/>
    <w:rsid w:val="005C5AB9"/>
    <w:rsid w:val="005C7AD3"/>
    <w:rsid w:val="005D16D3"/>
    <w:rsid w:val="005D17E8"/>
    <w:rsid w:val="005D2CAB"/>
    <w:rsid w:val="005D6C28"/>
    <w:rsid w:val="005D7635"/>
    <w:rsid w:val="005E18BC"/>
    <w:rsid w:val="005E6179"/>
    <w:rsid w:val="005E726E"/>
    <w:rsid w:val="005F0186"/>
    <w:rsid w:val="005F0B08"/>
    <w:rsid w:val="005F2847"/>
    <w:rsid w:val="005F2DD6"/>
    <w:rsid w:val="005F7FB2"/>
    <w:rsid w:val="00602AA6"/>
    <w:rsid w:val="006040C6"/>
    <w:rsid w:val="00607229"/>
    <w:rsid w:val="00610061"/>
    <w:rsid w:val="006134BA"/>
    <w:rsid w:val="00613DB3"/>
    <w:rsid w:val="006144B4"/>
    <w:rsid w:val="00614548"/>
    <w:rsid w:val="00617B4A"/>
    <w:rsid w:val="006222A0"/>
    <w:rsid w:val="00623ED3"/>
    <w:rsid w:val="00624062"/>
    <w:rsid w:val="00625798"/>
    <w:rsid w:val="00625C99"/>
    <w:rsid w:val="00626539"/>
    <w:rsid w:val="006272C2"/>
    <w:rsid w:val="006306C3"/>
    <w:rsid w:val="006324D5"/>
    <w:rsid w:val="0063488E"/>
    <w:rsid w:val="00641F17"/>
    <w:rsid w:val="00643A93"/>
    <w:rsid w:val="00643BEB"/>
    <w:rsid w:val="00647053"/>
    <w:rsid w:val="00651CE0"/>
    <w:rsid w:val="00653FB1"/>
    <w:rsid w:val="00655497"/>
    <w:rsid w:val="00655505"/>
    <w:rsid w:val="006624BA"/>
    <w:rsid w:val="0066367B"/>
    <w:rsid w:val="0066429C"/>
    <w:rsid w:val="00664DE2"/>
    <w:rsid w:val="00665F48"/>
    <w:rsid w:val="0066684C"/>
    <w:rsid w:val="00666C75"/>
    <w:rsid w:val="006674DD"/>
    <w:rsid w:val="00667D69"/>
    <w:rsid w:val="0067285B"/>
    <w:rsid w:val="00676A3A"/>
    <w:rsid w:val="006810D3"/>
    <w:rsid w:val="006869E5"/>
    <w:rsid w:val="00693313"/>
    <w:rsid w:val="006955DD"/>
    <w:rsid w:val="006956F7"/>
    <w:rsid w:val="00697C51"/>
    <w:rsid w:val="006A1A06"/>
    <w:rsid w:val="006A200A"/>
    <w:rsid w:val="006A20C3"/>
    <w:rsid w:val="006A3530"/>
    <w:rsid w:val="006A37CF"/>
    <w:rsid w:val="006A3DFF"/>
    <w:rsid w:val="006A44E3"/>
    <w:rsid w:val="006A473C"/>
    <w:rsid w:val="006A5A4B"/>
    <w:rsid w:val="006A7D66"/>
    <w:rsid w:val="006B1946"/>
    <w:rsid w:val="006B4B52"/>
    <w:rsid w:val="006C13C7"/>
    <w:rsid w:val="006C1555"/>
    <w:rsid w:val="006C1681"/>
    <w:rsid w:val="006C5F77"/>
    <w:rsid w:val="006C6B2B"/>
    <w:rsid w:val="006D0936"/>
    <w:rsid w:val="006D16CC"/>
    <w:rsid w:val="006D1A74"/>
    <w:rsid w:val="006E57F7"/>
    <w:rsid w:val="006E5A9C"/>
    <w:rsid w:val="006F1457"/>
    <w:rsid w:val="006F5417"/>
    <w:rsid w:val="006F6497"/>
    <w:rsid w:val="006F66B9"/>
    <w:rsid w:val="007003EC"/>
    <w:rsid w:val="00703003"/>
    <w:rsid w:val="0070574D"/>
    <w:rsid w:val="00705EA2"/>
    <w:rsid w:val="00710EF5"/>
    <w:rsid w:val="007114C4"/>
    <w:rsid w:val="007128AD"/>
    <w:rsid w:val="00713276"/>
    <w:rsid w:val="0071496A"/>
    <w:rsid w:val="0071657C"/>
    <w:rsid w:val="0071724C"/>
    <w:rsid w:val="0072762A"/>
    <w:rsid w:val="00732CCD"/>
    <w:rsid w:val="00735932"/>
    <w:rsid w:val="00736CE0"/>
    <w:rsid w:val="007404CF"/>
    <w:rsid w:val="00742399"/>
    <w:rsid w:val="0074444B"/>
    <w:rsid w:val="00745138"/>
    <w:rsid w:val="0075158C"/>
    <w:rsid w:val="00756909"/>
    <w:rsid w:val="00756A82"/>
    <w:rsid w:val="00760146"/>
    <w:rsid w:val="00760B3E"/>
    <w:rsid w:val="00760E25"/>
    <w:rsid w:val="00763CE0"/>
    <w:rsid w:val="007648E2"/>
    <w:rsid w:val="007648EF"/>
    <w:rsid w:val="00764EE2"/>
    <w:rsid w:val="007679D6"/>
    <w:rsid w:val="007716F2"/>
    <w:rsid w:val="00773650"/>
    <w:rsid w:val="00774136"/>
    <w:rsid w:val="00774AAC"/>
    <w:rsid w:val="00775899"/>
    <w:rsid w:val="00776552"/>
    <w:rsid w:val="007765B3"/>
    <w:rsid w:val="00780916"/>
    <w:rsid w:val="00782564"/>
    <w:rsid w:val="00784F6D"/>
    <w:rsid w:val="00785B6B"/>
    <w:rsid w:val="00786ACE"/>
    <w:rsid w:val="007908F4"/>
    <w:rsid w:val="007A0270"/>
    <w:rsid w:val="007A2989"/>
    <w:rsid w:val="007A4789"/>
    <w:rsid w:val="007A5794"/>
    <w:rsid w:val="007A7D99"/>
    <w:rsid w:val="007B0EF1"/>
    <w:rsid w:val="007B1F6E"/>
    <w:rsid w:val="007B243F"/>
    <w:rsid w:val="007B2C67"/>
    <w:rsid w:val="007B2CA9"/>
    <w:rsid w:val="007C0C87"/>
    <w:rsid w:val="007C1D06"/>
    <w:rsid w:val="007C258F"/>
    <w:rsid w:val="007C29C3"/>
    <w:rsid w:val="007C58FD"/>
    <w:rsid w:val="007D0771"/>
    <w:rsid w:val="007D305D"/>
    <w:rsid w:val="007D3173"/>
    <w:rsid w:val="007D3D02"/>
    <w:rsid w:val="007D3EDA"/>
    <w:rsid w:val="007D47FE"/>
    <w:rsid w:val="007D54F3"/>
    <w:rsid w:val="007D5F26"/>
    <w:rsid w:val="007D5FAB"/>
    <w:rsid w:val="007D62F7"/>
    <w:rsid w:val="007E2CC5"/>
    <w:rsid w:val="007E5151"/>
    <w:rsid w:val="007F0BBA"/>
    <w:rsid w:val="007F2AC4"/>
    <w:rsid w:val="007F35D6"/>
    <w:rsid w:val="007F3AF7"/>
    <w:rsid w:val="007F5F2B"/>
    <w:rsid w:val="0080097A"/>
    <w:rsid w:val="00801A7F"/>
    <w:rsid w:val="00801BBE"/>
    <w:rsid w:val="0080614D"/>
    <w:rsid w:val="0081134D"/>
    <w:rsid w:val="00816CBA"/>
    <w:rsid w:val="008204DF"/>
    <w:rsid w:val="00821FC2"/>
    <w:rsid w:val="00822D3C"/>
    <w:rsid w:val="00825BA2"/>
    <w:rsid w:val="008304FB"/>
    <w:rsid w:val="008329A3"/>
    <w:rsid w:val="008335CE"/>
    <w:rsid w:val="00835931"/>
    <w:rsid w:val="008363D6"/>
    <w:rsid w:val="008365EB"/>
    <w:rsid w:val="008375D0"/>
    <w:rsid w:val="0083798E"/>
    <w:rsid w:val="00841DBE"/>
    <w:rsid w:val="008434A0"/>
    <w:rsid w:val="008444E3"/>
    <w:rsid w:val="0084672F"/>
    <w:rsid w:val="00847CB1"/>
    <w:rsid w:val="008506E0"/>
    <w:rsid w:val="00852C9A"/>
    <w:rsid w:val="00857BCB"/>
    <w:rsid w:val="00860C54"/>
    <w:rsid w:val="008614F1"/>
    <w:rsid w:val="008633F5"/>
    <w:rsid w:val="0086775C"/>
    <w:rsid w:val="00870109"/>
    <w:rsid w:val="0087082C"/>
    <w:rsid w:val="0087095C"/>
    <w:rsid w:val="008742DF"/>
    <w:rsid w:val="0087618D"/>
    <w:rsid w:val="008818CA"/>
    <w:rsid w:val="008829AA"/>
    <w:rsid w:val="00891788"/>
    <w:rsid w:val="00892E8B"/>
    <w:rsid w:val="00893656"/>
    <w:rsid w:val="0089717E"/>
    <w:rsid w:val="008A1311"/>
    <w:rsid w:val="008A2414"/>
    <w:rsid w:val="008A2577"/>
    <w:rsid w:val="008A37BD"/>
    <w:rsid w:val="008A3897"/>
    <w:rsid w:val="008A5D99"/>
    <w:rsid w:val="008A620A"/>
    <w:rsid w:val="008A76E7"/>
    <w:rsid w:val="008B081E"/>
    <w:rsid w:val="008B20C5"/>
    <w:rsid w:val="008B2735"/>
    <w:rsid w:val="008C04E8"/>
    <w:rsid w:val="008C094F"/>
    <w:rsid w:val="008C0F1C"/>
    <w:rsid w:val="008C1177"/>
    <w:rsid w:val="008C47E7"/>
    <w:rsid w:val="008D1238"/>
    <w:rsid w:val="008D17E5"/>
    <w:rsid w:val="008D5F30"/>
    <w:rsid w:val="008D6155"/>
    <w:rsid w:val="008D77C4"/>
    <w:rsid w:val="008E06F5"/>
    <w:rsid w:val="008E3D75"/>
    <w:rsid w:val="008E402B"/>
    <w:rsid w:val="008F1139"/>
    <w:rsid w:val="008F1D32"/>
    <w:rsid w:val="008F35C1"/>
    <w:rsid w:val="008F6DE2"/>
    <w:rsid w:val="0090052A"/>
    <w:rsid w:val="0090063F"/>
    <w:rsid w:val="00904994"/>
    <w:rsid w:val="0090529F"/>
    <w:rsid w:val="0091118C"/>
    <w:rsid w:val="00911724"/>
    <w:rsid w:val="00911BF6"/>
    <w:rsid w:val="009129CD"/>
    <w:rsid w:val="00917958"/>
    <w:rsid w:val="009200AC"/>
    <w:rsid w:val="00925667"/>
    <w:rsid w:val="00927687"/>
    <w:rsid w:val="0093055F"/>
    <w:rsid w:val="009305FA"/>
    <w:rsid w:val="00934A62"/>
    <w:rsid w:val="00934D76"/>
    <w:rsid w:val="00936C41"/>
    <w:rsid w:val="00943194"/>
    <w:rsid w:val="009434A7"/>
    <w:rsid w:val="009448E3"/>
    <w:rsid w:val="00946F52"/>
    <w:rsid w:val="00952CA4"/>
    <w:rsid w:val="009546F3"/>
    <w:rsid w:val="009549C8"/>
    <w:rsid w:val="00954DE6"/>
    <w:rsid w:val="009566C2"/>
    <w:rsid w:val="00960337"/>
    <w:rsid w:val="009640C7"/>
    <w:rsid w:val="009647E2"/>
    <w:rsid w:val="009668F8"/>
    <w:rsid w:val="009671DF"/>
    <w:rsid w:val="009737EA"/>
    <w:rsid w:val="00975FB2"/>
    <w:rsid w:val="00976E83"/>
    <w:rsid w:val="0098015B"/>
    <w:rsid w:val="0098072E"/>
    <w:rsid w:val="0098087B"/>
    <w:rsid w:val="00981106"/>
    <w:rsid w:val="00981FE9"/>
    <w:rsid w:val="00984918"/>
    <w:rsid w:val="00986577"/>
    <w:rsid w:val="00986814"/>
    <w:rsid w:val="00986873"/>
    <w:rsid w:val="00994097"/>
    <w:rsid w:val="009963A8"/>
    <w:rsid w:val="009A2F13"/>
    <w:rsid w:val="009A6BB0"/>
    <w:rsid w:val="009B00E7"/>
    <w:rsid w:val="009B0AF2"/>
    <w:rsid w:val="009B19DC"/>
    <w:rsid w:val="009B3C73"/>
    <w:rsid w:val="009B4518"/>
    <w:rsid w:val="009B59A8"/>
    <w:rsid w:val="009B5D62"/>
    <w:rsid w:val="009B706F"/>
    <w:rsid w:val="009C05A5"/>
    <w:rsid w:val="009C08D9"/>
    <w:rsid w:val="009C13E7"/>
    <w:rsid w:val="009C2BD2"/>
    <w:rsid w:val="009D10D8"/>
    <w:rsid w:val="009D216F"/>
    <w:rsid w:val="009D5F41"/>
    <w:rsid w:val="009D6861"/>
    <w:rsid w:val="009D7AE3"/>
    <w:rsid w:val="009E023A"/>
    <w:rsid w:val="009E0CAB"/>
    <w:rsid w:val="009E139E"/>
    <w:rsid w:val="009E20C7"/>
    <w:rsid w:val="009E5803"/>
    <w:rsid w:val="009F1100"/>
    <w:rsid w:val="009F44EE"/>
    <w:rsid w:val="009F499F"/>
    <w:rsid w:val="009F7F8B"/>
    <w:rsid w:val="00A008AD"/>
    <w:rsid w:val="00A01DFB"/>
    <w:rsid w:val="00A01E86"/>
    <w:rsid w:val="00A037C4"/>
    <w:rsid w:val="00A060C8"/>
    <w:rsid w:val="00A10F8B"/>
    <w:rsid w:val="00A138F5"/>
    <w:rsid w:val="00A1569D"/>
    <w:rsid w:val="00A15F18"/>
    <w:rsid w:val="00A21E65"/>
    <w:rsid w:val="00A23520"/>
    <w:rsid w:val="00A2447E"/>
    <w:rsid w:val="00A27178"/>
    <w:rsid w:val="00A31FC7"/>
    <w:rsid w:val="00A329AC"/>
    <w:rsid w:val="00A331E4"/>
    <w:rsid w:val="00A3438F"/>
    <w:rsid w:val="00A35D3D"/>
    <w:rsid w:val="00A3636F"/>
    <w:rsid w:val="00A43D0F"/>
    <w:rsid w:val="00A449D4"/>
    <w:rsid w:val="00A465EA"/>
    <w:rsid w:val="00A51AA7"/>
    <w:rsid w:val="00A51F87"/>
    <w:rsid w:val="00A52141"/>
    <w:rsid w:val="00A52EDB"/>
    <w:rsid w:val="00A54729"/>
    <w:rsid w:val="00A55443"/>
    <w:rsid w:val="00A55DAC"/>
    <w:rsid w:val="00A62C86"/>
    <w:rsid w:val="00A63554"/>
    <w:rsid w:val="00A65128"/>
    <w:rsid w:val="00A70A15"/>
    <w:rsid w:val="00A759D0"/>
    <w:rsid w:val="00A8425B"/>
    <w:rsid w:val="00A843B1"/>
    <w:rsid w:val="00A85913"/>
    <w:rsid w:val="00A90E47"/>
    <w:rsid w:val="00A91AFD"/>
    <w:rsid w:val="00A93466"/>
    <w:rsid w:val="00A94273"/>
    <w:rsid w:val="00A94BF7"/>
    <w:rsid w:val="00A95BD9"/>
    <w:rsid w:val="00A97EB5"/>
    <w:rsid w:val="00AA0AF5"/>
    <w:rsid w:val="00AA4708"/>
    <w:rsid w:val="00AA67CA"/>
    <w:rsid w:val="00AA7262"/>
    <w:rsid w:val="00AB153F"/>
    <w:rsid w:val="00AB4986"/>
    <w:rsid w:val="00AB50C7"/>
    <w:rsid w:val="00AB675C"/>
    <w:rsid w:val="00AC11E3"/>
    <w:rsid w:val="00AC2AC0"/>
    <w:rsid w:val="00AC3008"/>
    <w:rsid w:val="00AC3383"/>
    <w:rsid w:val="00AC4EAD"/>
    <w:rsid w:val="00AC5EBA"/>
    <w:rsid w:val="00AC5EE1"/>
    <w:rsid w:val="00AC5F5E"/>
    <w:rsid w:val="00AC6D33"/>
    <w:rsid w:val="00AC7AAD"/>
    <w:rsid w:val="00AC7DB6"/>
    <w:rsid w:val="00AD172A"/>
    <w:rsid w:val="00AD270D"/>
    <w:rsid w:val="00AD4371"/>
    <w:rsid w:val="00AD4CD0"/>
    <w:rsid w:val="00AD57D9"/>
    <w:rsid w:val="00AD6E68"/>
    <w:rsid w:val="00AE050C"/>
    <w:rsid w:val="00AE3AD9"/>
    <w:rsid w:val="00AE4A70"/>
    <w:rsid w:val="00AE58E0"/>
    <w:rsid w:val="00AE77AA"/>
    <w:rsid w:val="00AF1982"/>
    <w:rsid w:val="00AF234C"/>
    <w:rsid w:val="00AF4D6E"/>
    <w:rsid w:val="00AF5E33"/>
    <w:rsid w:val="00AF70BA"/>
    <w:rsid w:val="00AF7D6D"/>
    <w:rsid w:val="00AF7E16"/>
    <w:rsid w:val="00B00DBC"/>
    <w:rsid w:val="00B01E30"/>
    <w:rsid w:val="00B02A9C"/>
    <w:rsid w:val="00B03F47"/>
    <w:rsid w:val="00B06E2E"/>
    <w:rsid w:val="00B15E86"/>
    <w:rsid w:val="00B17358"/>
    <w:rsid w:val="00B23857"/>
    <w:rsid w:val="00B240BE"/>
    <w:rsid w:val="00B244D6"/>
    <w:rsid w:val="00B25C9A"/>
    <w:rsid w:val="00B26AB6"/>
    <w:rsid w:val="00B26C08"/>
    <w:rsid w:val="00B310F7"/>
    <w:rsid w:val="00B3481E"/>
    <w:rsid w:val="00B34B8E"/>
    <w:rsid w:val="00B3541A"/>
    <w:rsid w:val="00B357C4"/>
    <w:rsid w:val="00B35A13"/>
    <w:rsid w:val="00B35A49"/>
    <w:rsid w:val="00B36088"/>
    <w:rsid w:val="00B36D73"/>
    <w:rsid w:val="00B40601"/>
    <w:rsid w:val="00B41486"/>
    <w:rsid w:val="00B43718"/>
    <w:rsid w:val="00B43EFA"/>
    <w:rsid w:val="00B51393"/>
    <w:rsid w:val="00B5196E"/>
    <w:rsid w:val="00B52B8F"/>
    <w:rsid w:val="00B54FDC"/>
    <w:rsid w:val="00B5530B"/>
    <w:rsid w:val="00B640E0"/>
    <w:rsid w:val="00B641D5"/>
    <w:rsid w:val="00B6649B"/>
    <w:rsid w:val="00B706A0"/>
    <w:rsid w:val="00B70E96"/>
    <w:rsid w:val="00B71405"/>
    <w:rsid w:val="00B7179A"/>
    <w:rsid w:val="00B7392D"/>
    <w:rsid w:val="00B76090"/>
    <w:rsid w:val="00B824EE"/>
    <w:rsid w:val="00B8260D"/>
    <w:rsid w:val="00B85FA2"/>
    <w:rsid w:val="00B877BB"/>
    <w:rsid w:val="00B8791F"/>
    <w:rsid w:val="00B91CDD"/>
    <w:rsid w:val="00B923A7"/>
    <w:rsid w:val="00B92C1B"/>
    <w:rsid w:val="00B92D6D"/>
    <w:rsid w:val="00B957F9"/>
    <w:rsid w:val="00BA2780"/>
    <w:rsid w:val="00BB2A61"/>
    <w:rsid w:val="00BB738B"/>
    <w:rsid w:val="00BB7471"/>
    <w:rsid w:val="00BC047D"/>
    <w:rsid w:val="00BC1D33"/>
    <w:rsid w:val="00BC1FC8"/>
    <w:rsid w:val="00BC2940"/>
    <w:rsid w:val="00BC4890"/>
    <w:rsid w:val="00BC5411"/>
    <w:rsid w:val="00BC5521"/>
    <w:rsid w:val="00BC6EAD"/>
    <w:rsid w:val="00BD3BD5"/>
    <w:rsid w:val="00BD7BC8"/>
    <w:rsid w:val="00BE7B3C"/>
    <w:rsid w:val="00BF1A4D"/>
    <w:rsid w:val="00BF3887"/>
    <w:rsid w:val="00BF3ACA"/>
    <w:rsid w:val="00BF3D35"/>
    <w:rsid w:val="00BF43AB"/>
    <w:rsid w:val="00BF4A63"/>
    <w:rsid w:val="00BF4CDF"/>
    <w:rsid w:val="00BF523A"/>
    <w:rsid w:val="00BF6F0A"/>
    <w:rsid w:val="00BF77A9"/>
    <w:rsid w:val="00C000E8"/>
    <w:rsid w:val="00C06D6F"/>
    <w:rsid w:val="00C07A62"/>
    <w:rsid w:val="00C11131"/>
    <w:rsid w:val="00C12713"/>
    <w:rsid w:val="00C15309"/>
    <w:rsid w:val="00C159E7"/>
    <w:rsid w:val="00C174F6"/>
    <w:rsid w:val="00C1753B"/>
    <w:rsid w:val="00C200A2"/>
    <w:rsid w:val="00C20403"/>
    <w:rsid w:val="00C21EB6"/>
    <w:rsid w:val="00C2214A"/>
    <w:rsid w:val="00C23933"/>
    <w:rsid w:val="00C25144"/>
    <w:rsid w:val="00C309EE"/>
    <w:rsid w:val="00C31C25"/>
    <w:rsid w:val="00C32723"/>
    <w:rsid w:val="00C371B4"/>
    <w:rsid w:val="00C41859"/>
    <w:rsid w:val="00C435CC"/>
    <w:rsid w:val="00C43D0A"/>
    <w:rsid w:val="00C44EA0"/>
    <w:rsid w:val="00C45743"/>
    <w:rsid w:val="00C46815"/>
    <w:rsid w:val="00C46C51"/>
    <w:rsid w:val="00C62AE7"/>
    <w:rsid w:val="00C62E9C"/>
    <w:rsid w:val="00C71640"/>
    <w:rsid w:val="00C72EB2"/>
    <w:rsid w:val="00C73B7A"/>
    <w:rsid w:val="00C75068"/>
    <w:rsid w:val="00C75C5C"/>
    <w:rsid w:val="00C76595"/>
    <w:rsid w:val="00C76BF4"/>
    <w:rsid w:val="00C84634"/>
    <w:rsid w:val="00C903DB"/>
    <w:rsid w:val="00C91E3F"/>
    <w:rsid w:val="00C92B1F"/>
    <w:rsid w:val="00C92C3C"/>
    <w:rsid w:val="00C94066"/>
    <w:rsid w:val="00C94CE5"/>
    <w:rsid w:val="00C95E00"/>
    <w:rsid w:val="00C96515"/>
    <w:rsid w:val="00C96993"/>
    <w:rsid w:val="00CA0962"/>
    <w:rsid w:val="00CA1412"/>
    <w:rsid w:val="00CA3903"/>
    <w:rsid w:val="00CA454B"/>
    <w:rsid w:val="00CA470C"/>
    <w:rsid w:val="00CA5EA7"/>
    <w:rsid w:val="00CA6D48"/>
    <w:rsid w:val="00CA7DB8"/>
    <w:rsid w:val="00CB0041"/>
    <w:rsid w:val="00CB00C5"/>
    <w:rsid w:val="00CB0E4A"/>
    <w:rsid w:val="00CB54B7"/>
    <w:rsid w:val="00CB55F1"/>
    <w:rsid w:val="00CC0653"/>
    <w:rsid w:val="00CC1139"/>
    <w:rsid w:val="00CC26BC"/>
    <w:rsid w:val="00CC48D3"/>
    <w:rsid w:val="00CC73B1"/>
    <w:rsid w:val="00CC7F7A"/>
    <w:rsid w:val="00CD07C3"/>
    <w:rsid w:val="00CD18F2"/>
    <w:rsid w:val="00CD5A2A"/>
    <w:rsid w:val="00CD6843"/>
    <w:rsid w:val="00CD7DC6"/>
    <w:rsid w:val="00CE1DB9"/>
    <w:rsid w:val="00CE31BE"/>
    <w:rsid w:val="00CE4982"/>
    <w:rsid w:val="00CE5601"/>
    <w:rsid w:val="00CE6E87"/>
    <w:rsid w:val="00CF058A"/>
    <w:rsid w:val="00CF29EF"/>
    <w:rsid w:val="00CF57F5"/>
    <w:rsid w:val="00CF76F6"/>
    <w:rsid w:val="00CF7829"/>
    <w:rsid w:val="00D00A8C"/>
    <w:rsid w:val="00D01720"/>
    <w:rsid w:val="00D02233"/>
    <w:rsid w:val="00D05603"/>
    <w:rsid w:val="00D12250"/>
    <w:rsid w:val="00D1340F"/>
    <w:rsid w:val="00D15121"/>
    <w:rsid w:val="00D175FA"/>
    <w:rsid w:val="00D2027C"/>
    <w:rsid w:val="00D21080"/>
    <w:rsid w:val="00D25695"/>
    <w:rsid w:val="00D27A9A"/>
    <w:rsid w:val="00D4037A"/>
    <w:rsid w:val="00D40DBC"/>
    <w:rsid w:val="00D469B5"/>
    <w:rsid w:val="00D537D8"/>
    <w:rsid w:val="00D55A56"/>
    <w:rsid w:val="00D55C6F"/>
    <w:rsid w:val="00D577E1"/>
    <w:rsid w:val="00D617EA"/>
    <w:rsid w:val="00D63E5C"/>
    <w:rsid w:val="00D66A35"/>
    <w:rsid w:val="00D67664"/>
    <w:rsid w:val="00D703BD"/>
    <w:rsid w:val="00D7158A"/>
    <w:rsid w:val="00D71C1B"/>
    <w:rsid w:val="00D720A2"/>
    <w:rsid w:val="00D7285C"/>
    <w:rsid w:val="00D7299C"/>
    <w:rsid w:val="00D73B04"/>
    <w:rsid w:val="00D84DB1"/>
    <w:rsid w:val="00D8694C"/>
    <w:rsid w:val="00D90221"/>
    <w:rsid w:val="00D91DE4"/>
    <w:rsid w:val="00D9302F"/>
    <w:rsid w:val="00D936B3"/>
    <w:rsid w:val="00D93EDE"/>
    <w:rsid w:val="00D974D2"/>
    <w:rsid w:val="00D978CE"/>
    <w:rsid w:val="00DA116A"/>
    <w:rsid w:val="00DA139C"/>
    <w:rsid w:val="00DA1C4C"/>
    <w:rsid w:val="00DA2BB0"/>
    <w:rsid w:val="00DA49E1"/>
    <w:rsid w:val="00DA7575"/>
    <w:rsid w:val="00DA761F"/>
    <w:rsid w:val="00DB2AF2"/>
    <w:rsid w:val="00DB3E2B"/>
    <w:rsid w:val="00DB6B83"/>
    <w:rsid w:val="00DB766A"/>
    <w:rsid w:val="00DC2203"/>
    <w:rsid w:val="00DC5F96"/>
    <w:rsid w:val="00DC67F7"/>
    <w:rsid w:val="00DC76BF"/>
    <w:rsid w:val="00DD156E"/>
    <w:rsid w:val="00DD1D2B"/>
    <w:rsid w:val="00DD4309"/>
    <w:rsid w:val="00DD5D71"/>
    <w:rsid w:val="00DE13C9"/>
    <w:rsid w:val="00DE2BF6"/>
    <w:rsid w:val="00DE5BB6"/>
    <w:rsid w:val="00DE67C0"/>
    <w:rsid w:val="00DF5877"/>
    <w:rsid w:val="00DF667D"/>
    <w:rsid w:val="00DF7B12"/>
    <w:rsid w:val="00DF7EF0"/>
    <w:rsid w:val="00E002A9"/>
    <w:rsid w:val="00E013B8"/>
    <w:rsid w:val="00E04605"/>
    <w:rsid w:val="00E05F70"/>
    <w:rsid w:val="00E06226"/>
    <w:rsid w:val="00E068A4"/>
    <w:rsid w:val="00E0798C"/>
    <w:rsid w:val="00E07F24"/>
    <w:rsid w:val="00E11437"/>
    <w:rsid w:val="00E146F5"/>
    <w:rsid w:val="00E169F7"/>
    <w:rsid w:val="00E20E3A"/>
    <w:rsid w:val="00E26674"/>
    <w:rsid w:val="00E26712"/>
    <w:rsid w:val="00E27986"/>
    <w:rsid w:val="00E30100"/>
    <w:rsid w:val="00E35D84"/>
    <w:rsid w:val="00E361B7"/>
    <w:rsid w:val="00E37F1C"/>
    <w:rsid w:val="00E43753"/>
    <w:rsid w:val="00E43D8F"/>
    <w:rsid w:val="00E5146A"/>
    <w:rsid w:val="00E53238"/>
    <w:rsid w:val="00E553D3"/>
    <w:rsid w:val="00E56C69"/>
    <w:rsid w:val="00E61293"/>
    <w:rsid w:val="00E612E1"/>
    <w:rsid w:val="00E62A19"/>
    <w:rsid w:val="00E64DB9"/>
    <w:rsid w:val="00E64F25"/>
    <w:rsid w:val="00E64F3A"/>
    <w:rsid w:val="00E659CB"/>
    <w:rsid w:val="00E65E0C"/>
    <w:rsid w:val="00E664B7"/>
    <w:rsid w:val="00E669AF"/>
    <w:rsid w:val="00E71873"/>
    <w:rsid w:val="00E74015"/>
    <w:rsid w:val="00E7513C"/>
    <w:rsid w:val="00E75F94"/>
    <w:rsid w:val="00E7790C"/>
    <w:rsid w:val="00E8117F"/>
    <w:rsid w:val="00E814B9"/>
    <w:rsid w:val="00E841CB"/>
    <w:rsid w:val="00E84C45"/>
    <w:rsid w:val="00E93D4B"/>
    <w:rsid w:val="00E96033"/>
    <w:rsid w:val="00E96057"/>
    <w:rsid w:val="00E96179"/>
    <w:rsid w:val="00E979FB"/>
    <w:rsid w:val="00EA0A16"/>
    <w:rsid w:val="00EA1D4D"/>
    <w:rsid w:val="00EA2321"/>
    <w:rsid w:val="00EA3980"/>
    <w:rsid w:val="00EA3E7C"/>
    <w:rsid w:val="00EA4339"/>
    <w:rsid w:val="00EA44F6"/>
    <w:rsid w:val="00EA5171"/>
    <w:rsid w:val="00EA56AE"/>
    <w:rsid w:val="00EA62E9"/>
    <w:rsid w:val="00EA69D6"/>
    <w:rsid w:val="00EA6E7D"/>
    <w:rsid w:val="00EB0246"/>
    <w:rsid w:val="00EB0549"/>
    <w:rsid w:val="00EB2DFE"/>
    <w:rsid w:val="00EB3519"/>
    <w:rsid w:val="00EB39D2"/>
    <w:rsid w:val="00EB5BAD"/>
    <w:rsid w:val="00EB67DC"/>
    <w:rsid w:val="00EC2CFD"/>
    <w:rsid w:val="00EC51B6"/>
    <w:rsid w:val="00EC5847"/>
    <w:rsid w:val="00EC6621"/>
    <w:rsid w:val="00ED324D"/>
    <w:rsid w:val="00ED6DC2"/>
    <w:rsid w:val="00ED7780"/>
    <w:rsid w:val="00ED7F6C"/>
    <w:rsid w:val="00ED7F6F"/>
    <w:rsid w:val="00EE299F"/>
    <w:rsid w:val="00EE4C5D"/>
    <w:rsid w:val="00EE5133"/>
    <w:rsid w:val="00EE697E"/>
    <w:rsid w:val="00EE7525"/>
    <w:rsid w:val="00EE7BC4"/>
    <w:rsid w:val="00EF1914"/>
    <w:rsid w:val="00EF3297"/>
    <w:rsid w:val="00EF35EF"/>
    <w:rsid w:val="00F0410D"/>
    <w:rsid w:val="00F046EA"/>
    <w:rsid w:val="00F054F5"/>
    <w:rsid w:val="00F06CE5"/>
    <w:rsid w:val="00F10132"/>
    <w:rsid w:val="00F15C5A"/>
    <w:rsid w:val="00F168BD"/>
    <w:rsid w:val="00F170CA"/>
    <w:rsid w:val="00F21DDB"/>
    <w:rsid w:val="00F220FF"/>
    <w:rsid w:val="00F23D0F"/>
    <w:rsid w:val="00F24F3B"/>
    <w:rsid w:val="00F25599"/>
    <w:rsid w:val="00F34BE7"/>
    <w:rsid w:val="00F37FF9"/>
    <w:rsid w:val="00F43641"/>
    <w:rsid w:val="00F44915"/>
    <w:rsid w:val="00F47FB1"/>
    <w:rsid w:val="00F55BDA"/>
    <w:rsid w:val="00F6056B"/>
    <w:rsid w:val="00F63AB2"/>
    <w:rsid w:val="00F63ADF"/>
    <w:rsid w:val="00F6599A"/>
    <w:rsid w:val="00F6634F"/>
    <w:rsid w:val="00F67D6E"/>
    <w:rsid w:val="00F71821"/>
    <w:rsid w:val="00F71A07"/>
    <w:rsid w:val="00F71A36"/>
    <w:rsid w:val="00F72B9A"/>
    <w:rsid w:val="00F8080A"/>
    <w:rsid w:val="00F80A2C"/>
    <w:rsid w:val="00F812FF"/>
    <w:rsid w:val="00F83840"/>
    <w:rsid w:val="00F83A78"/>
    <w:rsid w:val="00F87D06"/>
    <w:rsid w:val="00F9117C"/>
    <w:rsid w:val="00F91351"/>
    <w:rsid w:val="00F93164"/>
    <w:rsid w:val="00F963FE"/>
    <w:rsid w:val="00F966BC"/>
    <w:rsid w:val="00F96FCB"/>
    <w:rsid w:val="00FA08E8"/>
    <w:rsid w:val="00FA3718"/>
    <w:rsid w:val="00FA3CE6"/>
    <w:rsid w:val="00FA44E5"/>
    <w:rsid w:val="00FA626F"/>
    <w:rsid w:val="00FA70CF"/>
    <w:rsid w:val="00FB2AE0"/>
    <w:rsid w:val="00FB46FC"/>
    <w:rsid w:val="00FC1E1E"/>
    <w:rsid w:val="00FC20A6"/>
    <w:rsid w:val="00FC2CFB"/>
    <w:rsid w:val="00FC2DC7"/>
    <w:rsid w:val="00FC66C2"/>
    <w:rsid w:val="00FD23CA"/>
    <w:rsid w:val="00FD23E9"/>
    <w:rsid w:val="00FD6FBB"/>
    <w:rsid w:val="00FE6B18"/>
    <w:rsid w:val="00FF06A6"/>
    <w:rsid w:val="00FF0F66"/>
    <w:rsid w:val="00FF4472"/>
    <w:rsid w:val="00FF4B09"/>
    <w:rsid w:val="00FF7006"/>
    <w:rsid w:val="00FF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3609F0"/>
  <w15:docId w15:val="{CD55D80A-ECB7-4DD4-9991-8F062340C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qFormat="1"/>
    <w:lsdException w:name="heading 5" w:locked="1" w:uiPriority="0" w:qFormat="1"/>
    <w:lsdException w:name="heading 6" w:locked="1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DEB"/>
    <w:rPr>
      <w:sz w:val="20"/>
      <w:szCs w:val="20"/>
      <w:lang w:val="en-US" w:eastAsia="en-US"/>
    </w:rPr>
  </w:style>
  <w:style w:type="paragraph" w:styleId="Heading1">
    <w:name w:val="heading 1"/>
    <w:basedOn w:val="Heading6"/>
    <w:next w:val="Normal"/>
    <w:link w:val="Heading1Char"/>
    <w:uiPriority w:val="99"/>
    <w:qFormat/>
    <w:rsid w:val="00EE7BC4"/>
    <w:pPr>
      <w:outlineLvl w:val="0"/>
    </w:pPr>
    <w:rPr>
      <w:color w:val="FF0000"/>
      <w:sz w:val="28"/>
      <w:szCs w:val="28"/>
      <w:lang w:val="en-C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025D7"/>
    <w:pPr>
      <w:keepNext/>
      <w:outlineLvl w:val="1"/>
    </w:pPr>
    <w:rPr>
      <w:rFonts w:ascii="Arial Narrow" w:hAnsi="Arial Narrow"/>
      <w:b/>
      <w:color w:val="FF0000"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025D7"/>
    <w:pPr>
      <w:keepNext/>
      <w:outlineLvl w:val="2"/>
    </w:pPr>
    <w:rPr>
      <w:rFonts w:ascii="Arial Narrow" w:hAnsi="Arial Narrow"/>
      <w:color w:val="FF0000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025D7"/>
    <w:pPr>
      <w:keepNext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025D7"/>
    <w:pPr>
      <w:keepNext/>
      <w:jc w:val="center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025D7"/>
    <w:pPr>
      <w:keepNext/>
      <w:jc w:val="center"/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025D7"/>
    <w:pPr>
      <w:keepNext/>
      <w:jc w:val="center"/>
      <w:outlineLvl w:val="6"/>
    </w:pPr>
    <w:rPr>
      <w:rFonts w:ascii="Arial" w:hAnsi="Arial" w:cs="Arial"/>
      <w:sz w:val="3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025D7"/>
    <w:pPr>
      <w:keepNext/>
      <w:jc w:val="center"/>
      <w:outlineLvl w:val="7"/>
    </w:pPr>
    <w:rPr>
      <w:rFonts w:ascii="Arial" w:hAnsi="Arial" w:cs="Arial"/>
      <w:b/>
      <w:bCs/>
      <w:sz w:val="4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E7BC4"/>
    <w:rPr>
      <w:rFonts w:ascii="Arial" w:hAnsi="Arial" w:cs="Arial"/>
      <w:b/>
      <w:bCs/>
      <w:color w:val="FF0000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locked/>
    <w:rPr>
      <w:rFonts w:ascii="Calibri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Pr>
      <w:rFonts w:ascii="Calibri" w:hAnsi="Calibri" w:cs="Times New Roman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Pr>
      <w:rFonts w:ascii="Calibri" w:hAnsi="Calibri" w:cs="Times New Roman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Pr>
      <w:rFonts w:ascii="Calibri" w:hAnsi="Calibri" w:cs="Times New Roman"/>
      <w:i/>
      <w:iCs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1025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rsid w:val="001025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cs="Times New Roman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rsid w:val="001025D7"/>
    <w:rPr>
      <w:rFonts w:cs="Times New Roman"/>
      <w:color w:val="0000FF"/>
      <w:u w:val="single"/>
    </w:rPr>
  </w:style>
  <w:style w:type="character" w:styleId="PageNumber">
    <w:name w:val="page number"/>
    <w:basedOn w:val="DefaultParagraphFont"/>
    <w:uiPriority w:val="99"/>
    <w:rsid w:val="001025D7"/>
    <w:rPr>
      <w:rFonts w:cs="Times New Roman"/>
    </w:rPr>
  </w:style>
  <w:style w:type="table" w:styleId="TableGrid">
    <w:name w:val="Table Grid"/>
    <w:basedOn w:val="TableNormal"/>
    <w:uiPriority w:val="99"/>
    <w:rsid w:val="009A6BB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1E65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1E65D5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703003"/>
    <w:pPr>
      <w:ind w:left="720"/>
      <w:contextualSpacing/>
    </w:pPr>
  </w:style>
  <w:style w:type="paragraph" w:customStyle="1" w:styleId="Default">
    <w:name w:val="Default"/>
    <w:rsid w:val="00E0622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02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2E7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2E70"/>
    <w:rPr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2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2E70"/>
    <w:rPr>
      <w:b/>
      <w:bCs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62A19"/>
    <w:rPr>
      <w:color w:val="808080"/>
    </w:rPr>
  </w:style>
  <w:style w:type="character" w:styleId="Strong">
    <w:name w:val="Strong"/>
    <w:basedOn w:val="DefaultParagraphFont"/>
    <w:qFormat/>
    <w:locked/>
    <w:rsid w:val="00FA44E5"/>
    <w:rPr>
      <w:b/>
      <w:bCs/>
    </w:rPr>
  </w:style>
  <w:style w:type="character" w:styleId="Emphasis">
    <w:name w:val="Emphasis"/>
    <w:basedOn w:val="DefaultParagraphFont"/>
    <w:qFormat/>
    <w:locked/>
    <w:rsid w:val="006B4B52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051A4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ocuments\Capmatic%20-%20Python\GOA_Axxx_Ox_Machine_Customer_R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4C741-F30D-4A14-8BD7-4A72724E4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GOA_Axxx_Ox_Machine_Customer_Rx</Template>
  <TotalTime>5678</TotalTime>
  <Pages>17</Pages>
  <Words>3159</Words>
  <Characters>17379</Characters>
  <Application>Microsoft Office Word</Application>
  <DocSecurity>0</DocSecurity>
  <Lines>144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GENERAL ORDER ACKNOWLEDGEMENT</vt:lpstr>
      <vt:lpstr>GENERAL ORDER ACKNOWLEDGEMENT</vt:lpstr>
    </vt:vector>
  </TitlesOfParts>
  <Company>Capmatic Ltd.</Company>
  <LinksUpToDate>false</LinksUpToDate>
  <CharactersWithSpaces>20498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ORDER ACKNOWLEDGEMENT</dc:title>
  <dc:subject>GOA</dc:subject>
  <dc:creator>Lenovo</dc:creator>
  <cp:lastModifiedBy>Bruno Canavarros Girard</cp:lastModifiedBy>
  <cp:revision>132</cp:revision>
  <cp:lastPrinted>2011-01-15T19:31:00Z</cp:lastPrinted>
  <dcterms:created xsi:type="dcterms:W3CDTF">2023-07-24T14:23:00Z</dcterms:created>
  <dcterms:modified xsi:type="dcterms:W3CDTF">2023-11-28T16:14:00Z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R0</vt:lpwstr>
  </property>
  <property fmtid="{D5CDD505-2E9C-101B-9397-08002B2CF9AE}" pid="3" name="CNumber">
    <vt:lpwstr>C017569</vt:lpwstr>
  </property>
  <property fmtid="{D5CDD505-2E9C-101B-9397-08002B2CF9AE}" pid="4" name="Project">
    <vt:lpwstr>A2477</vt:lpwstr>
  </property>
  <property fmtid="{D5CDD505-2E9C-101B-9397-08002B2CF9AE}" pid="5" name="Customer">
    <vt:lpwstr>FREEDOM CANNABIS</vt:lpwstr>
  </property>
  <property fmtid="{D5CDD505-2E9C-101B-9397-08002B2CF9AE}" pid="6" name="Description">
    <vt:lpwstr>GOA</vt:lpwstr>
  </property>
  <property fmtid="{D5CDD505-2E9C-101B-9397-08002B2CF9AE}" pid="7" name="Design State">
    <vt:lpwstr>Work In Progress</vt:lpwstr>
  </property>
  <property fmtid="{D5CDD505-2E9C-101B-9397-08002B2CF9AE}" pid="8" name="Customer Number">
    <vt:lpwstr>CFRE20</vt:lpwstr>
  </property>
  <property fmtid="{D5CDD505-2E9C-101B-9397-08002B2CF9AE}" pid="9" name="MACHINE MODEL">
    <vt:lpwstr>ALPHA</vt:lpwstr>
  </property>
  <property fmtid="{D5CDD505-2E9C-101B-9397-08002B2CF9AE}" pid="10" name="Version">
    <vt:i4>0</vt:i4>
  </property>
  <property fmtid="{D5CDD505-2E9C-101B-9397-08002B2CF9AE}" pid="11" name="MODEL NUMBER">
    <vt:lpwstr>SCL</vt:lpwstr>
  </property>
</Properties>
</file>