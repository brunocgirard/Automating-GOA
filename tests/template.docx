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6"/>
        <w:gridCol w:w="4020"/>
        <w:gridCol w:w="2864"/>
        <w:gridCol w:w="2160"/>
      </w:tblGrid>
      <w:tr w:rsidR="007D3EDA" w:rsidRPr="00A85913" w14:paraId="00958550" w14:textId="77777777" w:rsidTr="00FB46FC">
        <w:trPr>
          <w:cantSplit/>
        </w:trPr>
        <w:tc>
          <w:tcPr>
            <w:tcW w:w="809" w:type="pct"/>
            <w:shd w:val="clear" w:color="auto" w:fill="E0E0E0"/>
            <w:vAlign w:val="center"/>
          </w:tcPr>
          <w:p w14:paraId="5B6B4138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Proj. #</w:t>
            </w:r>
          </w:p>
        </w:tc>
        <w:tc>
          <w:tcPr>
            <w:tcW w:w="1863" w:type="pct"/>
            <w:shd w:val="clear" w:color="auto" w:fill="E0E0E0"/>
            <w:vAlign w:val="center"/>
          </w:tcPr>
          <w:p w14:paraId="3CB1F08A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Customer</w:t>
            </w:r>
          </w:p>
        </w:tc>
        <w:tc>
          <w:tcPr>
            <w:tcW w:w="1327" w:type="pct"/>
            <w:shd w:val="clear" w:color="auto" w:fill="E0E0E0"/>
            <w:vAlign w:val="center"/>
          </w:tcPr>
          <w:p w14:paraId="1165A6E4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Machine</w:t>
            </w:r>
          </w:p>
        </w:tc>
        <w:tc>
          <w:tcPr>
            <w:tcW w:w="1001" w:type="pct"/>
            <w:shd w:val="clear" w:color="auto" w:fill="E0E0E0"/>
            <w:vAlign w:val="center"/>
          </w:tcPr>
          <w:p w14:paraId="03C03A9F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Direction</w:t>
            </w:r>
          </w:p>
        </w:tc>
      </w:tr>
      <w:tr w:rsidR="00B36088" w:rsidRPr="00A55443" w14:paraId="4A5E1F52" w14:textId="77777777" w:rsidTr="00FB46FC">
        <w:trPr>
          <w:cantSplit/>
          <w:trHeight w:val="350"/>
        </w:trPr>
        <w:tc>
          <w:tcPr>
            <w:tcW w:w="809" w:type="pct"/>
            <w:vAlign w:val="center"/>
          </w:tcPr>
          <w:p w14:paraId="0327ED3D" w14:textId="2A752E42" w:rsidR="00B36088" w:rsidRPr="00A55443" w:rsidRDefault="00B36088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863" w:type="pct"/>
            <w:vAlign w:val="center"/>
          </w:tcPr>
          <w:p w14:paraId="2DC4DFDB" w14:textId="77773B60" w:rsidR="00B36088" w:rsidRPr="00A55443" w:rsidRDefault="009C08D9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{{customer}}</w:t>
            </w:r>
          </w:p>
        </w:tc>
        <w:tc>
          <w:tcPr>
            <w:tcW w:w="1327" w:type="pct"/>
            <w:vAlign w:val="center"/>
          </w:tcPr>
          <w:p w14:paraId="74CC975A" w14:textId="74114155" w:rsidR="00B36088" w:rsidRPr="00B35A49" w:rsidRDefault="004714D2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{{machine}}</w:t>
            </w:r>
          </w:p>
        </w:tc>
        <w:tc>
          <w:tcPr>
            <w:tcW w:w="1001" w:type="pct"/>
            <w:vAlign w:val="center"/>
          </w:tcPr>
          <w:p w14:paraId="67D7517D" w14:textId="1CF4A1A5" w:rsidR="00BB7471" w:rsidRPr="00B35A49" w:rsidRDefault="004714D2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{{direction}}</w:t>
            </w:r>
          </w:p>
        </w:tc>
      </w:tr>
    </w:tbl>
    <w:p w14:paraId="17E470BF" w14:textId="0B87C100" w:rsidR="005C5210" w:rsidRPr="00051A4D" w:rsidRDefault="007F3AF7" w:rsidP="00051A4D">
      <w:pPr>
        <w:pStyle w:val="Heading4"/>
        <w:rPr>
          <w:rStyle w:val="IntenseReference"/>
          <w:b/>
          <w:bCs/>
          <w:smallCaps w:val="0"/>
          <w:color w:val="auto"/>
          <w:spacing w:val="0"/>
          <w:sz w:val="22"/>
          <w:szCs w:val="22"/>
        </w:rPr>
      </w:pPr>
      <w:r w:rsidRPr="00051A4D">
        <w:rPr>
          <w:rStyle w:val="IntenseReference"/>
          <w:b/>
          <w:bCs/>
          <w:smallCaps w:val="0"/>
          <w:color w:val="auto"/>
          <w:spacing w:val="0"/>
          <w:sz w:val="22"/>
          <w:szCs w:val="22"/>
        </w:rPr>
        <w:t>Order Identification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2521"/>
        <w:gridCol w:w="2787"/>
        <w:gridCol w:w="2701"/>
      </w:tblGrid>
      <w:tr w:rsidR="00A331E4" w:rsidRPr="00EE7BC4" w14:paraId="162ED587" w14:textId="77777777" w:rsidTr="00FB46FC">
        <w:tc>
          <w:tcPr>
            <w:tcW w:w="5000" w:type="pct"/>
            <w:gridSpan w:val="4"/>
            <w:shd w:val="clear" w:color="auto" w:fill="E0E0E0"/>
            <w:vAlign w:val="center"/>
          </w:tcPr>
          <w:p w14:paraId="31C60EB4" w14:textId="77777777" w:rsidR="00A331E4" w:rsidRPr="00EE7BC4" w:rsidRDefault="00A331E4" w:rsidP="00EE7BC4">
            <w:pPr>
              <w:pStyle w:val="Heading1"/>
            </w:pPr>
            <w:r w:rsidRPr="00EE7BC4">
              <w:t>Order Identification</w:t>
            </w:r>
          </w:p>
        </w:tc>
      </w:tr>
      <w:tr w:rsidR="00FB46FC" w:rsidRPr="00A85913" w14:paraId="313D5663" w14:textId="77777777" w:rsidTr="00FB46FC">
        <w:tc>
          <w:tcPr>
            <w:tcW w:w="1290" w:type="pct"/>
            <w:vAlign w:val="center"/>
          </w:tcPr>
          <w:p w14:paraId="1DC2501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Purchase Order #</w:t>
            </w:r>
          </w:p>
        </w:tc>
        <w:tc>
          <w:tcPr>
            <w:tcW w:w="1168" w:type="pct"/>
            <w:vAlign w:val="center"/>
          </w:tcPr>
          <w:p w14:paraId="428871F4" w14:textId="65295DD3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1291" w:type="pct"/>
            <w:vAlign w:val="center"/>
          </w:tcPr>
          <w:p w14:paraId="1A1A32D3" w14:textId="77777777" w:rsidR="00FB46FC" w:rsidRPr="00A85913" w:rsidRDefault="00FB46FC" w:rsidP="00A331E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 speed</w:t>
            </w:r>
          </w:p>
        </w:tc>
        <w:tc>
          <w:tcPr>
            <w:tcW w:w="1251" w:type="pct"/>
            <w:vAlign w:val="center"/>
          </w:tcPr>
          <w:p w14:paraId="7A1C783B" w14:textId="5379C9F8" w:rsidR="00FB46FC" w:rsidRPr="00B35A49" w:rsidRDefault="004714D2" w:rsidP="00A331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{{production_speed}}</w:t>
            </w:r>
          </w:p>
        </w:tc>
      </w:tr>
      <w:tr w:rsidR="00FB46FC" w:rsidRPr="00A85913" w14:paraId="53B1F0EC" w14:textId="77777777" w:rsidTr="00FB46FC">
        <w:tc>
          <w:tcPr>
            <w:tcW w:w="1290" w:type="pct"/>
            <w:vAlign w:val="center"/>
          </w:tcPr>
          <w:p w14:paraId="1927DD9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Quote #</w:t>
            </w:r>
          </w:p>
        </w:tc>
        <w:tc>
          <w:tcPr>
            <w:tcW w:w="1168" w:type="pct"/>
            <w:vAlign w:val="center"/>
          </w:tcPr>
          <w:p w14:paraId="296DE572" w14:textId="641F7F94" w:rsidR="00FB46FC" w:rsidRPr="00B35A49" w:rsidRDefault="0091118C" w:rsidP="00A331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{{quote}}</w:t>
            </w:r>
          </w:p>
        </w:tc>
        <w:tc>
          <w:tcPr>
            <w:tcW w:w="1291" w:type="pct"/>
            <w:shd w:val="clear" w:color="auto" w:fill="DAEEF3" w:themeFill="accent5" w:themeFillTint="33"/>
            <w:vAlign w:val="center"/>
          </w:tcPr>
          <w:p w14:paraId="662424D3" w14:textId="77777777" w:rsidR="00FB46FC" w:rsidRPr="00A85913" w:rsidRDefault="00FB46FC" w:rsidP="00A331E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URS Applicable Y/N</w:t>
            </w:r>
          </w:p>
        </w:tc>
        <w:tc>
          <w:tcPr>
            <w:tcW w:w="1251" w:type="pct"/>
            <w:shd w:val="clear" w:color="auto" w:fill="DAEEF3" w:themeFill="accent5" w:themeFillTint="33"/>
            <w:vAlign w:val="center"/>
          </w:tcPr>
          <w:p w14:paraId="13A59E2D" w14:textId="350816E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2C530B0F" w14:textId="77777777" w:rsidTr="00FB46FC">
        <w:trPr>
          <w:trHeight w:val="323"/>
        </w:trPr>
        <w:tc>
          <w:tcPr>
            <w:tcW w:w="1290" w:type="pct"/>
            <w:vAlign w:val="center"/>
          </w:tcPr>
          <w:p w14:paraId="6C747FF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Internal Order #</w:t>
            </w:r>
          </w:p>
        </w:tc>
        <w:tc>
          <w:tcPr>
            <w:tcW w:w="1168" w:type="pct"/>
            <w:vAlign w:val="center"/>
          </w:tcPr>
          <w:p w14:paraId="4C5F59EA" w14:textId="265852BE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1291" w:type="pct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5AB53B92" w14:textId="77777777" w:rsidR="00FB46FC" w:rsidRPr="00A85913" w:rsidRDefault="00FB46FC" w:rsidP="00A331E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Ref. Project:</w:t>
            </w:r>
          </w:p>
        </w:tc>
        <w:tc>
          <w:tcPr>
            <w:tcW w:w="1251" w:type="pct"/>
            <w:shd w:val="clear" w:color="auto" w:fill="DAEEF3" w:themeFill="accent5" w:themeFillTint="33"/>
            <w:vAlign w:val="center"/>
          </w:tcPr>
          <w:p w14:paraId="75BB4500" w14:textId="7777777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27F51675" w14:textId="77777777" w:rsidTr="00FB46FC">
        <w:trPr>
          <w:trHeight w:val="58"/>
        </w:trPr>
        <w:tc>
          <w:tcPr>
            <w:tcW w:w="1290" w:type="pct"/>
            <w:vAlign w:val="center"/>
          </w:tcPr>
          <w:p w14:paraId="08DC143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 #</w:t>
            </w:r>
          </w:p>
        </w:tc>
        <w:tc>
          <w:tcPr>
            <w:tcW w:w="1168" w:type="pct"/>
            <w:vAlign w:val="center"/>
          </w:tcPr>
          <w:p w14:paraId="7E016789" w14:textId="256B14B2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42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221F5B0F" w14:textId="7777777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5BE160DD" w14:textId="77777777" w:rsidTr="00FB46FC">
        <w:trPr>
          <w:trHeight w:val="485"/>
        </w:trPr>
        <w:tc>
          <w:tcPr>
            <w:tcW w:w="1290" w:type="pct"/>
            <w:vAlign w:val="center"/>
          </w:tcPr>
          <w:p w14:paraId="006B4F57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COR’s</w:t>
            </w:r>
          </w:p>
        </w:tc>
        <w:tc>
          <w:tcPr>
            <w:tcW w:w="1168" w:type="pct"/>
            <w:vAlign w:val="center"/>
          </w:tcPr>
          <w:p w14:paraId="2FCF5F00" w14:textId="1805CA0E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42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3DBA1F7" w14:textId="7777777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78A74791" w14:textId="77777777" w:rsidTr="00FB46FC">
        <w:trPr>
          <w:trHeight w:val="485"/>
        </w:trPr>
        <w:tc>
          <w:tcPr>
            <w:tcW w:w="1290" w:type="pct"/>
            <w:vAlign w:val="center"/>
          </w:tcPr>
          <w:p w14:paraId="704DD9D8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</w:t>
            </w:r>
          </w:p>
        </w:tc>
        <w:tc>
          <w:tcPr>
            <w:tcW w:w="1168" w:type="pct"/>
            <w:vAlign w:val="center"/>
          </w:tcPr>
          <w:p w14:paraId="75AB3252" w14:textId="31254950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1291" w:type="pct"/>
            <w:tcBorders>
              <w:top w:val="single" w:sz="4" w:space="0" w:color="auto"/>
            </w:tcBorders>
            <w:vAlign w:val="center"/>
          </w:tcPr>
          <w:p w14:paraId="46C988D6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 / Version</w:t>
            </w:r>
          </w:p>
        </w:tc>
        <w:tc>
          <w:tcPr>
            <w:tcW w:w="1251" w:type="pct"/>
            <w:vAlign w:val="center"/>
          </w:tcPr>
          <w:p w14:paraId="3C934412" w14:textId="12637CF4" w:rsidR="00FB46FC" w:rsidRPr="00A85913" w:rsidRDefault="00FB46FC" w:rsidP="00A331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</w:tbl>
    <w:p w14:paraId="44718E7F" w14:textId="02050667" w:rsidR="00F71A07" w:rsidRPr="00051A4D" w:rsidRDefault="001A48C0" w:rsidP="00051A4D">
      <w:pPr>
        <w:pStyle w:val="Heading4"/>
        <w:rPr>
          <w:sz w:val="22"/>
          <w:szCs w:val="22"/>
        </w:rPr>
      </w:pPr>
      <w:r w:rsidRPr="00051A4D">
        <w:rPr>
          <w:sz w:val="22"/>
          <w:szCs w:val="22"/>
        </w:rPr>
        <w:t>Utility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7"/>
        <w:gridCol w:w="910"/>
        <w:gridCol w:w="547"/>
        <w:gridCol w:w="264"/>
        <w:gridCol w:w="1808"/>
        <w:gridCol w:w="1275"/>
        <w:gridCol w:w="1231"/>
        <w:gridCol w:w="1874"/>
        <w:gridCol w:w="1264"/>
      </w:tblGrid>
      <w:tr w:rsidR="007D3EDA" w:rsidRPr="00A85913" w14:paraId="345418B4" w14:textId="77777777" w:rsidTr="009D10D8">
        <w:trPr>
          <w:cantSplit/>
        </w:trPr>
        <w:tc>
          <w:tcPr>
            <w:tcW w:w="5000" w:type="pct"/>
            <w:gridSpan w:val="9"/>
            <w:shd w:val="clear" w:color="auto" w:fill="E0E0E0"/>
          </w:tcPr>
          <w:p w14:paraId="53746BB0" w14:textId="77777777" w:rsidR="00F71A07" w:rsidRPr="00A85913" w:rsidRDefault="00F71A07" w:rsidP="00EE7BC4">
            <w:pPr>
              <w:pStyle w:val="Heading1"/>
            </w:pPr>
            <w:r w:rsidRPr="00A85913">
              <w:t>Utility Specifications</w:t>
            </w:r>
          </w:p>
        </w:tc>
      </w:tr>
      <w:tr w:rsidR="00F71A07" w:rsidRPr="00A85913" w14:paraId="2747A633" w14:textId="77777777" w:rsidTr="001A48C0">
        <w:tc>
          <w:tcPr>
            <w:tcW w:w="1268" w:type="pct"/>
            <w:gridSpan w:val="2"/>
          </w:tcPr>
          <w:p w14:paraId="19447C19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Voltage</w:t>
            </w:r>
          </w:p>
        </w:tc>
        <w:tc>
          <w:tcPr>
            <w:tcW w:w="1245" w:type="pct"/>
            <w:gridSpan w:val="3"/>
          </w:tcPr>
          <w:p w14:paraId="7359823A" w14:textId="62077B99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{{voltage}}</w:t>
            </w:r>
          </w:p>
        </w:tc>
        <w:tc>
          <w:tcPr>
            <w:tcW w:w="1230" w:type="pct"/>
            <w:gridSpan w:val="2"/>
          </w:tcPr>
          <w:p w14:paraId="4BE5DF49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Phases</w:t>
            </w:r>
          </w:p>
        </w:tc>
        <w:tc>
          <w:tcPr>
            <w:tcW w:w="1257" w:type="pct"/>
            <w:gridSpan w:val="2"/>
          </w:tcPr>
          <w:p w14:paraId="4CB3C2DE" w14:textId="467591E2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{{phases}}</w:t>
            </w:r>
          </w:p>
        </w:tc>
      </w:tr>
      <w:tr w:rsidR="00F71A07" w:rsidRPr="00A85913" w14:paraId="752238FA" w14:textId="77777777" w:rsidTr="001A48C0">
        <w:tc>
          <w:tcPr>
            <w:tcW w:w="1268" w:type="pct"/>
            <w:gridSpan w:val="2"/>
          </w:tcPr>
          <w:p w14:paraId="02BFCD6B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Hz</w:t>
            </w:r>
          </w:p>
        </w:tc>
        <w:tc>
          <w:tcPr>
            <w:tcW w:w="1245" w:type="pct"/>
            <w:gridSpan w:val="3"/>
          </w:tcPr>
          <w:p w14:paraId="13384203" w14:textId="53F9C2F2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{{hz}}</w:t>
            </w:r>
          </w:p>
        </w:tc>
        <w:tc>
          <w:tcPr>
            <w:tcW w:w="1230" w:type="pct"/>
            <w:gridSpan w:val="2"/>
          </w:tcPr>
          <w:p w14:paraId="70493326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AMPS</w:t>
            </w:r>
          </w:p>
        </w:tc>
        <w:tc>
          <w:tcPr>
            <w:tcW w:w="1257" w:type="pct"/>
            <w:gridSpan w:val="2"/>
          </w:tcPr>
          <w:p w14:paraId="433C2347" w14:textId="04506F40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{{amps}}</w:t>
            </w:r>
          </w:p>
        </w:tc>
      </w:tr>
      <w:tr w:rsidR="00F71A07" w:rsidRPr="00A85913" w14:paraId="3BFA8F4C" w14:textId="77777777" w:rsidTr="001A48C0">
        <w:tc>
          <w:tcPr>
            <w:tcW w:w="1268" w:type="pct"/>
            <w:gridSpan w:val="2"/>
          </w:tcPr>
          <w:p w14:paraId="3CF0B506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PSI</w:t>
            </w:r>
          </w:p>
        </w:tc>
        <w:tc>
          <w:tcPr>
            <w:tcW w:w="1245" w:type="pct"/>
            <w:gridSpan w:val="3"/>
          </w:tcPr>
          <w:p w14:paraId="795D77B9" w14:textId="6B904ECE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{{psi}}</w:t>
            </w:r>
          </w:p>
        </w:tc>
        <w:tc>
          <w:tcPr>
            <w:tcW w:w="1230" w:type="pct"/>
            <w:gridSpan w:val="2"/>
          </w:tcPr>
          <w:p w14:paraId="11C6FE87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CFM</w:t>
            </w:r>
          </w:p>
        </w:tc>
        <w:tc>
          <w:tcPr>
            <w:tcW w:w="1257" w:type="pct"/>
            <w:gridSpan w:val="2"/>
          </w:tcPr>
          <w:p w14:paraId="1A1F4083" w14:textId="107BF814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{{cfm}}</w:t>
            </w:r>
          </w:p>
        </w:tc>
      </w:tr>
      <w:tr w:rsidR="00E30100" w:rsidRPr="00A85913" w14:paraId="19065AC2" w14:textId="77777777" w:rsidTr="001A48C0">
        <w:tc>
          <w:tcPr>
            <w:tcW w:w="1268" w:type="pct"/>
            <w:gridSpan w:val="2"/>
          </w:tcPr>
          <w:p w14:paraId="165828CF" w14:textId="77777777" w:rsidR="00E30100" w:rsidRPr="00A85913" w:rsidRDefault="00E30100" w:rsidP="00E30100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Conformity</w:t>
            </w:r>
          </w:p>
        </w:tc>
        <w:tc>
          <w:tcPr>
            <w:tcW w:w="487" w:type="pct"/>
            <w:gridSpan w:val="2"/>
            <w:vAlign w:val="center"/>
          </w:tcPr>
          <w:p w14:paraId="4F224AA4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349" w:type="pct"/>
            <w:gridSpan w:val="2"/>
            <w:vAlign w:val="center"/>
          </w:tcPr>
          <w:p w14:paraId="71964D51" w14:textId="4AD1B786" w:rsidR="00E30100" w:rsidRPr="00A85913" w:rsidRDefault="007C258F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</w:t>
            </w:r>
            <w:r w:rsidRPr="007C258F">
              <w:rPr>
                <w:rFonts w:ascii="Arial" w:hAnsi="Arial" w:cs="Arial"/>
                <w:sz w:val="24"/>
                <w:lang w:val="en-CA"/>
              </w:rPr>
              <w:t>conformity_csa_check</w:t>
            </w:r>
            <w:r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  <w:tc>
          <w:tcPr>
            <w:tcW w:w="639" w:type="pct"/>
            <w:vAlign w:val="center"/>
          </w:tcPr>
          <w:p w14:paraId="2E21112A" w14:textId="77777777" w:rsidR="00E30100" w:rsidRPr="00E30100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E30100">
              <w:rPr>
                <w:rFonts w:ascii="Arial" w:hAnsi="Arial" w:cs="Arial"/>
                <w:b/>
                <w:bCs/>
                <w:sz w:val="24"/>
                <w:lang w:val="en-CA"/>
              </w:rPr>
              <w:t>Other</w:t>
            </w:r>
          </w:p>
        </w:tc>
        <w:tc>
          <w:tcPr>
            <w:tcW w:w="1257" w:type="pct"/>
            <w:gridSpan w:val="2"/>
            <w:vAlign w:val="center"/>
          </w:tcPr>
          <w:p w14:paraId="459C5219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E30100" w:rsidRPr="00A85913" w14:paraId="0F198C28" w14:textId="77777777" w:rsidTr="001A48C0">
        <w:trPr>
          <w:trHeight w:val="283"/>
        </w:trPr>
        <w:tc>
          <w:tcPr>
            <w:tcW w:w="754" w:type="pct"/>
            <w:vMerge w:val="restart"/>
            <w:vAlign w:val="center"/>
          </w:tcPr>
          <w:p w14:paraId="23D47781" w14:textId="77777777" w:rsidR="00E30100" w:rsidRPr="00A85913" w:rsidRDefault="00E30100" w:rsidP="00E30100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Certification</w:t>
            </w:r>
          </w:p>
        </w:tc>
        <w:tc>
          <w:tcPr>
            <w:tcW w:w="514" w:type="pct"/>
            <w:vAlign w:val="center"/>
          </w:tcPr>
          <w:p w14:paraId="28F95E17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87" w:type="pct"/>
            <w:gridSpan w:val="2"/>
            <w:vAlign w:val="center"/>
          </w:tcPr>
          <w:p w14:paraId="019B641D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15C5226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230" w:type="pct"/>
            <w:gridSpan w:val="2"/>
            <w:vAlign w:val="center"/>
          </w:tcPr>
          <w:p w14:paraId="0DC85CB1" w14:textId="11B3B406" w:rsidR="00E30100" w:rsidRPr="00A85913" w:rsidRDefault="000D165E" w:rsidP="000D165E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{{ce_csa_check}}</w:t>
            </w:r>
          </w:p>
        </w:tc>
        <w:tc>
          <w:tcPr>
            <w:tcW w:w="616" w:type="pct"/>
            <w:vAlign w:val="center"/>
          </w:tcPr>
          <w:p w14:paraId="5A98ABEB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CE</w:t>
            </w:r>
          </w:p>
        </w:tc>
        <w:tc>
          <w:tcPr>
            <w:tcW w:w="641" w:type="pct"/>
            <w:vAlign w:val="center"/>
          </w:tcPr>
          <w:p w14:paraId="2E084A5D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30100" w:rsidRPr="00A85913" w14:paraId="4D49EDD4" w14:textId="77777777" w:rsidTr="001A48C0">
        <w:trPr>
          <w:trHeight w:val="283"/>
        </w:trPr>
        <w:tc>
          <w:tcPr>
            <w:tcW w:w="754" w:type="pct"/>
            <w:vMerge/>
            <w:vAlign w:val="center"/>
          </w:tcPr>
          <w:p w14:paraId="6222A11D" w14:textId="77777777" w:rsidR="00E30100" w:rsidRPr="00A85913" w:rsidRDefault="00E30100" w:rsidP="00E30100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58BB36B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</w:t>
            </w:r>
          </w:p>
        </w:tc>
        <w:tc>
          <w:tcPr>
            <w:tcW w:w="758" w:type="pct"/>
            <w:vAlign w:val="center"/>
          </w:tcPr>
          <w:p w14:paraId="3B6F0090" w14:textId="5C5DC700" w:rsidR="00E30100" w:rsidRPr="00A85913" w:rsidRDefault="000D165E" w:rsidP="000D165E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{{ce_expl_check}}</w:t>
            </w:r>
          </w:p>
        </w:tc>
        <w:tc>
          <w:tcPr>
            <w:tcW w:w="1230" w:type="pct"/>
            <w:gridSpan w:val="2"/>
            <w:vAlign w:val="center"/>
          </w:tcPr>
          <w:p w14:paraId="2C757559" w14:textId="77777777" w:rsidR="00E30100" w:rsidRPr="00BC6EAD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C6EAD">
              <w:rPr>
                <w:rFonts w:ascii="Arial" w:hAnsi="Arial" w:cs="Arial"/>
                <w:b/>
                <w:bCs/>
                <w:sz w:val="24"/>
                <w:lang w:val="en-CA"/>
              </w:rPr>
              <w:t>Class1 Div 2</w:t>
            </w:r>
          </w:p>
        </w:tc>
        <w:tc>
          <w:tcPr>
            <w:tcW w:w="616" w:type="pct"/>
            <w:vAlign w:val="center"/>
          </w:tcPr>
          <w:p w14:paraId="3123936D" w14:textId="15F57262" w:rsidR="00E30100" w:rsidRPr="00A85913" w:rsidRDefault="00C200A2" w:rsidP="00C200A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{{ce_c1d2_check}}</w:t>
            </w:r>
          </w:p>
        </w:tc>
        <w:tc>
          <w:tcPr>
            <w:tcW w:w="641" w:type="pct"/>
            <w:vAlign w:val="center"/>
          </w:tcPr>
          <w:p w14:paraId="3CDB8A00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E30100" w:rsidRPr="00A85913" w14:paraId="34F11839" w14:textId="77777777" w:rsidTr="001A48C0">
        <w:trPr>
          <w:trHeight w:val="152"/>
        </w:trPr>
        <w:tc>
          <w:tcPr>
            <w:tcW w:w="754" w:type="pct"/>
            <w:vMerge/>
            <w:vAlign w:val="center"/>
          </w:tcPr>
          <w:p w14:paraId="2835B0F7" w14:textId="77777777" w:rsidR="00E30100" w:rsidRPr="00A85913" w:rsidRDefault="00E30100" w:rsidP="00E30100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23" w:type="pct"/>
            <w:gridSpan w:val="2"/>
            <w:vAlign w:val="center"/>
          </w:tcPr>
          <w:p w14:paraId="2ED2AA21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423" w:type="pct"/>
            <w:gridSpan w:val="6"/>
            <w:vAlign w:val="center"/>
          </w:tcPr>
          <w:p w14:paraId="62D588E1" w14:textId="77777777" w:rsidR="00E30100" w:rsidRPr="00A85913" w:rsidRDefault="00E30100" w:rsidP="00E301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E30100" w:rsidRPr="00A85913" w14:paraId="0BC5DE6D" w14:textId="77777777" w:rsidTr="0008668B">
        <w:tc>
          <w:tcPr>
            <w:tcW w:w="1268" w:type="pct"/>
            <w:gridSpan w:val="2"/>
          </w:tcPr>
          <w:p w14:paraId="203B1F8C" w14:textId="77777777" w:rsidR="00E30100" w:rsidRPr="00A85913" w:rsidRDefault="00E30100" w:rsidP="00E30100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Country of destination</w:t>
            </w:r>
          </w:p>
        </w:tc>
        <w:tc>
          <w:tcPr>
            <w:tcW w:w="3732" w:type="pct"/>
            <w:gridSpan w:val="7"/>
            <w:vAlign w:val="center"/>
          </w:tcPr>
          <w:p w14:paraId="1735F35C" w14:textId="295C98CB" w:rsidR="00E30100" w:rsidRPr="00A85913" w:rsidRDefault="0008668B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{{country}}</w:t>
            </w:r>
          </w:p>
        </w:tc>
      </w:tr>
      <w:tr w:rsidR="00E30100" w:rsidRPr="00A85913" w14:paraId="602EA6DF" w14:textId="77777777" w:rsidTr="001A48C0">
        <w:trPr>
          <w:trHeight w:val="288"/>
        </w:trPr>
        <w:tc>
          <w:tcPr>
            <w:tcW w:w="1268" w:type="pct"/>
            <w:gridSpan w:val="2"/>
            <w:shd w:val="clear" w:color="auto" w:fill="D9D9D9" w:themeFill="background1" w:themeFillShade="D9"/>
          </w:tcPr>
          <w:p w14:paraId="40F2B272" w14:textId="77777777" w:rsidR="00E30100" w:rsidRPr="00A85913" w:rsidRDefault="00E30100" w:rsidP="00E30100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732" w:type="pct"/>
            <w:gridSpan w:val="7"/>
          </w:tcPr>
          <w:p w14:paraId="39B497C1" w14:textId="77777777" w:rsidR="00E30100" w:rsidRPr="00A85913" w:rsidRDefault="00E30100" w:rsidP="00E30100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5B6869A0" w14:textId="0A343D52" w:rsidR="00F71A07" w:rsidRPr="00051A4D" w:rsidRDefault="001A48C0" w:rsidP="001A48C0">
      <w:pPr>
        <w:pStyle w:val="Heading4"/>
        <w:rPr>
          <w:sz w:val="22"/>
          <w:szCs w:val="22"/>
          <w:lang w:val="en-CA"/>
        </w:rPr>
      </w:pPr>
      <w:r w:rsidRPr="00051A4D">
        <w:rPr>
          <w:sz w:val="22"/>
          <w:szCs w:val="22"/>
        </w:rPr>
        <w:t>Change Part Quantities and Construction Materials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8"/>
        <w:gridCol w:w="421"/>
        <w:gridCol w:w="196"/>
        <w:gridCol w:w="797"/>
        <w:gridCol w:w="533"/>
        <w:gridCol w:w="97"/>
        <w:gridCol w:w="274"/>
        <w:gridCol w:w="93"/>
        <w:gridCol w:w="715"/>
        <w:gridCol w:w="91"/>
        <w:gridCol w:w="367"/>
        <w:gridCol w:w="624"/>
        <w:gridCol w:w="41"/>
        <w:gridCol w:w="45"/>
        <w:gridCol w:w="246"/>
        <w:gridCol w:w="376"/>
        <w:gridCol w:w="458"/>
        <w:gridCol w:w="175"/>
        <w:gridCol w:w="30"/>
        <w:gridCol w:w="313"/>
        <w:gridCol w:w="199"/>
        <w:gridCol w:w="67"/>
        <w:gridCol w:w="300"/>
        <w:gridCol w:w="440"/>
        <w:gridCol w:w="345"/>
        <w:gridCol w:w="194"/>
        <w:gridCol w:w="453"/>
        <w:gridCol w:w="190"/>
        <w:gridCol w:w="354"/>
        <w:gridCol w:w="354"/>
        <w:gridCol w:w="538"/>
      </w:tblGrid>
      <w:tr w:rsidR="007D3EDA" w:rsidRPr="00A85913" w14:paraId="427DC062" w14:textId="77777777" w:rsidTr="00FB46FC">
        <w:tc>
          <w:tcPr>
            <w:tcW w:w="5000" w:type="pct"/>
            <w:gridSpan w:val="31"/>
            <w:shd w:val="clear" w:color="auto" w:fill="E0E0E0"/>
            <w:vAlign w:val="center"/>
          </w:tcPr>
          <w:p w14:paraId="290BBDD1" w14:textId="77777777" w:rsidR="00703003" w:rsidRPr="00A85913" w:rsidRDefault="00703003" w:rsidP="009C2BD2">
            <w:pPr>
              <w:pStyle w:val="Heading1"/>
            </w:pPr>
            <w:bookmarkStart w:id="0" w:name="_Hlk143077348"/>
            <w:r w:rsidRPr="00A85913">
              <w:t>Change Part Quantities and Construction Materials</w:t>
            </w:r>
          </w:p>
        </w:tc>
      </w:tr>
      <w:tr w:rsidR="00703003" w:rsidRPr="00A85913" w14:paraId="5947EA37" w14:textId="77777777" w:rsidTr="00FB46FC">
        <w:tc>
          <w:tcPr>
            <w:tcW w:w="680" w:type="pct"/>
            <w:shd w:val="clear" w:color="auto" w:fill="E0E0E0"/>
            <w:vAlign w:val="center"/>
          </w:tcPr>
          <w:p w14:paraId="6D4A580D" w14:textId="77777777" w:rsidR="00703003" w:rsidRPr="00A85913" w:rsidRDefault="00703003" w:rsidP="00436A8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Item</w:t>
            </w:r>
          </w:p>
        </w:tc>
        <w:tc>
          <w:tcPr>
            <w:tcW w:w="286" w:type="pct"/>
            <w:gridSpan w:val="2"/>
            <w:shd w:val="clear" w:color="auto" w:fill="E0E0E0"/>
            <w:vAlign w:val="center"/>
          </w:tcPr>
          <w:p w14:paraId="5820CC81" w14:textId="77777777" w:rsidR="00703003" w:rsidRPr="00A85913" w:rsidRDefault="00703003" w:rsidP="00436A8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Qty</w:t>
            </w:r>
          </w:p>
        </w:tc>
        <w:tc>
          <w:tcPr>
            <w:tcW w:w="4035" w:type="pct"/>
            <w:gridSpan w:val="28"/>
            <w:shd w:val="clear" w:color="auto" w:fill="E0E0E0"/>
            <w:vAlign w:val="center"/>
          </w:tcPr>
          <w:p w14:paraId="7D524C59" w14:textId="77777777" w:rsidR="00703003" w:rsidRPr="00A85913" w:rsidRDefault="00703003" w:rsidP="00436A8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Material</w:t>
            </w:r>
          </w:p>
        </w:tc>
      </w:tr>
      <w:tr w:rsidR="00FB46FC" w:rsidRPr="00A85913" w14:paraId="459670CD" w14:textId="77777777" w:rsidTr="00FB46FC">
        <w:tc>
          <w:tcPr>
            <w:tcW w:w="680" w:type="pct"/>
            <w:vMerge w:val="restart"/>
            <w:vAlign w:val="center"/>
          </w:tcPr>
          <w:p w14:paraId="36F131CC" w14:textId="77777777" w:rsidR="00FB46FC" w:rsidRPr="00A85913" w:rsidRDefault="00FB46FC" w:rsidP="0059134A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Bottle</w:t>
            </w:r>
          </w:p>
        </w:tc>
        <w:tc>
          <w:tcPr>
            <w:tcW w:w="286" w:type="pct"/>
            <w:gridSpan w:val="2"/>
            <w:vMerge w:val="restart"/>
            <w:vAlign w:val="center"/>
          </w:tcPr>
          <w:p w14:paraId="5E103593" w14:textId="630BD86B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16" w:type="pct"/>
            <w:gridSpan w:val="2"/>
            <w:vAlign w:val="center"/>
          </w:tcPr>
          <w:p w14:paraId="2EE439C5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HDPE</w:t>
            </w:r>
          </w:p>
        </w:tc>
        <w:tc>
          <w:tcPr>
            <w:tcW w:w="758" w:type="pct"/>
            <w:gridSpan w:val="6"/>
            <w:vAlign w:val="center"/>
          </w:tcPr>
          <w:p w14:paraId="04890D97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43" w:type="pct"/>
            <w:gridSpan w:val="4"/>
            <w:vAlign w:val="center"/>
          </w:tcPr>
          <w:p w14:paraId="18DB1739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6" w:type="pct"/>
            <w:gridSpan w:val="5"/>
            <w:vAlign w:val="center"/>
          </w:tcPr>
          <w:p w14:paraId="449887AB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26" w:type="pct"/>
            <w:gridSpan w:val="5"/>
            <w:vAlign w:val="center"/>
          </w:tcPr>
          <w:p w14:paraId="2816B67B" w14:textId="0181136C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965" w:type="pct"/>
            <w:gridSpan w:val="6"/>
            <w:vAlign w:val="center"/>
          </w:tcPr>
          <w:p w14:paraId="21474107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624062" w:rsidRPr="00A85913" w14:paraId="24EDC766" w14:textId="77777777" w:rsidTr="008D6155">
        <w:tc>
          <w:tcPr>
            <w:tcW w:w="680" w:type="pct"/>
            <w:vMerge/>
            <w:vAlign w:val="center"/>
          </w:tcPr>
          <w:p w14:paraId="37723859" w14:textId="77777777" w:rsidR="004C2CD3" w:rsidRPr="00A85913" w:rsidRDefault="004C2CD3" w:rsidP="00394BE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vAlign w:val="center"/>
          </w:tcPr>
          <w:p w14:paraId="33E879F0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831" w:type="pct"/>
            <w:gridSpan w:val="5"/>
            <w:vAlign w:val="center"/>
          </w:tcPr>
          <w:p w14:paraId="789AAA3A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Linear Index</w:t>
            </w:r>
          </w:p>
        </w:tc>
        <w:tc>
          <w:tcPr>
            <w:tcW w:w="986" w:type="pct"/>
            <w:gridSpan w:val="7"/>
            <w:vAlign w:val="center"/>
          </w:tcPr>
          <w:p w14:paraId="60815C31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304SS / HDPE</w:t>
            </w:r>
          </w:p>
        </w:tc>
        <w:tc>
          <w:tcPr>
            <w:tcW w:w="481" w:type="pct"/>
            <w:gridSpan w:val="4"/>
            <w:vAlign w:val="center"/>
          </w:tcPr>
          <w:p w14:paraId="5DBABE02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87" w:type="pct"/>
            <w:gridSpan w:val="11"/>
            <w:vAlign w:val="center"/>
          </w:tcPr>
          <w:p w14:paraId="60183661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Tivar ESD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(check weigh)</w:t>
            </w:r>
          </w:p>
        </w:tc>
        <w:tc>
          <w:tcPr>
            <w:tcW w:w="249" w:type="pct"/>
            <w:vAlign w:val="center"/>
          </w:tcPr>
          <w:p w14:paraId="1BEB1769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6539C11D" w14:textId="77777777" w:rsidTr="00FB46FC">
        <w:tc>
          <w:tcPr>
            <w:tcW w:w="680" w:type="pct"/>
            <w:vMerge/>
            <w:vAlign w:val="center"/>
          </w:tcPr>
          <w:p w14:paraId="51076CFE" w14:textId="77777777" w:rsidR="00FB46FC" w:rsidRPr="00A85913" w:rsidRDefault="00FB46FC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vAlign w:val="center"/>
          </w:tcPr>
          <w:p w14:paraId="24ED3D6B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61" w:type="pct"/>
            <w:gridSpan w:val="3"/>
            <w:vAlign w:val="center"/>
          </w:tcPr>
          <w:p w14:paraId="3C59EFFD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Antistatic</w:t>
            </w:r>
          </w:p>
        </w:tc>
        <w:tc>
          <w:tcPr>
            <w:tcW w:w="501" w:type="pct"/>
            <w:gridSpan w:val="3"/>
            <w:vAlign w:val="center"/>
          </w:tcPr>
          <w:p w14:paraId="615886A3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72" w:type="pct"/>
            <w:gridSpan w:val="22"/>
            <w:vAlign w:val="center"/>
          </w:tcPr>
          <w:p w14:paraId="6DD6D1C1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41859" w:rsidRPr="00A85913" w14:paraId="7BB9809F" w14:textId="77777777" w:rsidTr="00FB46FC">
        <w:tc>
          <w:tcPr>
            <w:tcW w:w="680" w:type="pct"/>
            <w:vAlign w:val="center"/>
          </w:tcPr>
          <w:p w14:paraId="73B253DE" w14:textId="77777777" w:rsidR="004C2CD3" w:rsidRPr="00A85913" w:rsidRDefault="004C2CD3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Plug</w:t>
            </w:r>
          </w:p>
        </w:tc>
        <w:tc>
          <w:tcPr>
            <w:tcW w:w="286" w:type="pct"/>
            <w:gridSpan w:val="2"/>
            <w:vAlign w:val="center"/>
          </w:tcPr>
          <w:p w14:paraId="1B485FCA" w14:textId="587A7768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61" w:type="pct"/>
            <w:gridSpan w:val="3"/>
            <w:vAlign w:val="center"/>
          </w:tcPr>
          <w:p w14:paraId="428F90D7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304</w:t>
            </w:r>
          </w:p>
        </w:tc>
        <w:tc>
          <w:tcPr>
            <w:tcW w:w="501" w:type="pct"/>
            <w:gridSpan w:val="3"/>
            <w:vAlign w:val="center"/>
          </w:tcPr>
          <w:p w14:paraId="18B45463" w14:textId="13765273" w:rsidR="004C2CD3" w:rsidRPr="008D6155" w:rsidRDefault="0091118C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{{plug_ss304_check}}</w:t>
            </w:r>
          </w:p>
        </w:tc>
        <w:tc>
          <w:tcPr>
            <w:tcW w:w="541" w:type="pct"/>
            <w:gridSpan w:val="5"/>
            <w:vAlign w:val="center"/>
          </w:tcPr>
          <w:p w14:paraId="591609FE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316</w:t>
            </w:r>
          </w:p>
        </w:tc>
        <w:tc>
          <w:tcPr>
            <w:tcW w:w="2331" w:type="pct"/>
            <w:gridSpan w:val="17"/>
            <w:vAlign w:val="center"/>
          </w:tcPr>
          <w:p w14:paraId="3D8A3FAC" w14:textId="726D4FDB" w:rsidR="004C2CD3" w:rsidRPr="008D6155" w:rsidRDefault="0091118C" w:rsidP="00FD6FBB">
            <w:pPr>
              <w:ind w:left="346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{{plug_ss316_check}}</w:t>
            </w:r>
          </w:p>
        </w:tc>
      </w:tr>
      <w:tr w:rsidR="00C41859" w:rsidRPr="00A85913" w14:paraId="66B454EF" w14:textId="77777777" w:rsidTr="008D6155">
        <w:tc>
          <w:tcPr>
            <w:tcW w:w="680" w:type="pct"/>
            <w:vAlign w:val="center"/>
          </w:tcPr>
          <w:p w14:paraId="16885D7C" w14:textId="77777777" w:rsidR="004C2CD3" w:rsidRPr="00A85913" w:rsidRDefault="004C2CD3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</w:t>
            </w:r>
          </w:p>
        </w:tc>
        <w:tc>
          <w:tcPr>
            <w:tcW w:w="286" w:type="pct"/>
            <w:gridSpan w:val="2"/>
            <w:vAlign w:val="center"/>
          </w:tcPr>
          <w:p w14:paraId="08770C22" w14:textId="6D43B841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61" w:type="pct"/>
            <w:gridSpan w:val="3"/>
            <w:vAlign w:val="center"/>
          </w:tcPr>
          <w:p w14:paraId="5A191CA9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304</w:t>
            </w:r>
          </w:p>
        </w:tc>
        <w:tc>
          <w:tcPr>
            <w:tcW w:w="501" w:type="pct"/>
            <w:gridSpan w:val="3"/>
            <w:vAlign w:val="center"/>
          </w:tcPr>
          <w:p w14:paraId="106D74F6" w14:textId="75FD68B3" w:rsidR="004C2CD3" w:rsidRPr="008D6155" w:rsidRDefault="0091118C" w:rsidP="004C2CD3">
            <w:pPr>
              <w:jc w:val="center"/>
              <w:rPr>
                <w:rFonts w:ascii="Arial" w:hAnsi="Arial" w:cs="Arial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{{cap_ss304_check}}</w:t>
            </w:r>
          </w:p>
        </w:tc>
        <w:tc>
          <w:tcPr>
            <w:tcW w:w="541" w:type="pct"/>
            <w:gridSpan w:val="5"/>
            <w:vAlign w:val="center"/>
          </w:tcPr>
          <w:p w14:paraId="522CB49E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316</w:t>
            </w:r>
          </w:p>
        </w:tc>
        <w:tc>
          <w:tcPr>
            <w:tcW w:w="500" w:type="pct"/>
            <w:gridSpan w:val="3"/>
            <w:vAlign w:val="center"/>
          </w:tcPr>
          <w:p w14:paraId="1819F488" w14:textId="4A3A365E" w:rsidR="004C2CD3" w:rsidRPr="008D6155" w:rsidRDefault="0091118C" w:rsidP="004C2CD3">
            <w:pPr>
              <w:jc w:val="center"/>
              <w:rPr>
                <w:rFonts w:ascii="Arial" w:hAnsi="Arial" w:cs="Arial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{{cap_ss316_check}}</w:t>
            </w:r>
          </w:p>
        </w:tc>
        <w:tc>
          <w:tcPr>
            <w:tcW w:w="1582" w:type="pct"/>
            <w:gridSpan w:val="13"/>
            <w:vAlign w:val="center"/>
          </w:tcPr>
          <w:p w14:paraId="36C6C4CC" w14:textId="77777777" w:rsidR="004C2CD3" w:rsidRPr="00AC6D3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C6D33">
              <w:rPr>
                <w:rFonts w:ascii="Arial" w:hAnsi="Arial" w:cs="Arial"/>
                <w:b/>
                <w:sz w:val="24"/>
                <w:lang w:val="en-CA"/>
              </w:rPr>
              <w:t>Urethane Insert</w:t>
            </w:r>
          </w:p>
        </w:tc>
        <w:tc>
          <w:tcPr>
            <w:tcW w:w="249" w:type="pct"/>
            <w:vAlign w:val="center"/>
          </w:tcPr>
          <w:p w14:paraId="02789337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24062" w:rsidRPr="00A85913" w14:paraId="704906E4" w14:textId="77777777" w:rsidTr="001A48C0">
        <w:tblPrEx>
          <w:jc w:val="center"/>
        </w:tblPrEx>
        <w:trPr>
          <w:jc w:val="center"/>
        </w:trPr>
        <w:tc>
          <w:tcPr>
            <w:tcW w:w="680" w:type="pct"/>
            <w:vAlign w:val="center"/>
          </w:tcPr>
          <w:p w14:paraId="2F2B3842" w14:textId="77777777" w:rsidR="004C2CD3" w:rsidRPr="00A85913" w:rsidRDefault="004C2CD3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Elevator </w:t>
            </w:r>
            <w:r w:rsidR="000269ED">
              <w:rPr>
                <w:rFonts w:ascii="Arial" w:hAnsi="Arial" w:cs="Arial"/>
                <w:b/>
                <w:bCs/>
                <w:sz w:val="24"/>
                <w:lang w:val="en-CA"/>
              </w:rPr>
              <w:t>S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lats</w:t>
            </w:r>
          </w:p>
        </w:tc>
        <w:tc>
          <w:tcPr>
            <w:tcW w:w="286" w:type="pct"/>
            <w:gridSpan w:val="2"/>
            <w:vAlign w:val="center"/>
          </w:tcPr>
          <w:p w14:paraId="281A07E1" w14:textId="5A008FE5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vAlign w:val="center"/>
          </w:tcPr>
          <w:p w14:paraId="09AD1CA8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Aluminum</w:t>
            </w:r>
          </w:p>
        </w:tc>
        <w:tc>
          <w:tcPr>
            <w:tcW w:w="443" w:type="pct"/>
            <w:gridSpan w:val="4"/>
            <w:vAlign w:val="center"/>
          </w:tcPr>
          <w:p w14:paraId="51310B4F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49" w:type="pct"/>
            <w:gridSpan w:val="7"/>
            <w:vAlign w:val="center"/>
          </w:tcPr>
          <w:p w14:paraId="618BAAF7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1468" w:type="pct"/>
            <w:gridSpan w:val="9"/>
            <w:vAlign w:val="center"/>
          </w:tcPr>
          <w:p w14:paraId="462ABAB2" w14:textId="77777777" w:rsidR="004C2CD3" w:rsidRPr="00A85913" w:rsidRDefault="004C2CD3" w:rsidP="004C2CD3">
            <w:pPr>
              <w:ind w:left="346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087DD8" w:rsidRPr="00A85913" w14:paraId="7021FF26" w14:textId="77777777" w:rsidTr="008D6155">
        <w:tc>
          <w:tcPr>
            <w:tcW w:w="680" w:type="pct"/>
            <w:vMerge w:val="restart"/>
            <w:vAlign w:val="center"/>
          </w:tcPr>
          <w:p w14:paraId="3C9A5CED" w14:textId="77777777" w:rsidR="003B3A95" w:rsidRPr="00F812FF" w:rsidRDefault="003B3A95" w:rsidP="004C2CD3">
            <w:pPr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lastRenderedPageBreak/>
              <w:t>Sea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 Mat’l</w:t>
            </w:r>
          </w:p>
        </w:tc>
        <w:tc>
          <w:tcPr>
            <w:tcW w:w="286" w:type="pct"/>
            <w:gridSpan w:val="2"/>
            <w:vMerge w:val="restart"/>
            <w:vAlign w:val="center"/>
          </w:tcPr>
          <w:p w14:paraId="08EBD2EF" w14:textId="629D2ED0" w:rsidR="003B3A95" w:rsidRPr="00A85913" w:rsidRDefault="003B3A95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788" w:type="pct"/>
            <w:gridSpan w:val="4"/>
            <w:vAlign w:val="center"/>
          </w:tcPr>
          <w:p w14:paraId="5A07BE57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PTFE (Teflon)</w:t>
            </w:r>
          </w:p>
        </w:tc>
        <w:tc>
          <w:tcPr>
            <w:tcW w:w="586" w:type="pct"/>
            <w:gridSpan w:val="4"/>
            <w:vAlign w:val="center"/>
          </w:tcPr>
          <w:p w14:paraId="761DED30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43" w:type="pct"/>
            <w:gridSpan w:val="4"/>
            <w:tcBorders>
              <w:bottom w:val="single" w:sz="4" w:space="0" w:color="auto"/>
            </w:tcBorders>
            <w:vAlign w:val="center"/>
          </w:tcPr>
          <w:p w14:paraId="7521459E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Viton</w:t>
            </w:r>
          </w:p>
        </w:tc>
        <w:tc>
          <w:tcPr>
            <w:tcW w:w="467" w:type="pct"/>
            <w:gridSpan w:val="3"/>
            <w:tcBorders>
              <w:bottom w:val="single" w:sz="4" w:space="0" w:color="auto"/>
            </w:tcBorders>
            <w:vAlign w:val="center"/>
          </w:tcPr>
          <w:p w14:paraId="1878AFEB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5" w:type="pct"/>
            <w:gridSpan w:val="6"/>
            <w:tcBorders>
              <w:bottom w:val="single" w:sz="4" w:space="0" w:color="auto"/>
            </w:tcBorders>
            <w:vAlign w:val="center"/>
          </w:tcPr>
          <w:p w14:paraId="6901850A" w14:textId="77777777" w:rsidR="003B3A95" w:rsidRPr="00E26674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Silicone</w:t>
            </w:r>
          </w:p>
        </w:tc>
        <w:tc>
          <w:tcPr>
            <w:tcW w:w="250" w:type="pct"/>
            <w:gridSpan w:val="2"/>
            <w:tcBorders>
              <w:bottom w:val="single" w:sz="4" w:space="0" w:color="auto"/>
            </w:tcBorders>
            <w:vAlign w:val="center"/>
          </w:tcPr>
          <w:p w14:paraId="7A59B316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gridSpan w:val="4"/>
            <w:tcBorders>
              <w:bottom w:val="single" w:sz="4" w:space="0" w:color="auto"/>
            </w:tcBorders>
            <w:vAlign w:val="center"/>
          </w:tcPr>
          <w:p w14:paraId="5E3846C1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Buna</w:t>
            </w:r>
          </w:p>
        </w:tc>
        <w:tc>
          <w:tcPr>
            <w:tcW w:w="249" w:type="pct"/>
            <w:tcBorders>
              <w:bottom w:val="single" w:sz="4" w:space="0" w:color="auto"/>
            </w:tcBorders>
            <w:vAlign w:val="center"/>
          </w:tcPr>
          <w:p w14:paraId="2FFF4C61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24062" w:rsidRPr="00A85913" w14:paraId="1F2524D9" w14:textId="77777777" w:rsidTr="008D6155">
        <w:tc>
          <w:tcPr>
            <w:tcW w:w="680" w:type="pct"/>
            <w:vMerge/>
            <w:vAlign w:val="center"/>
          </w:tcPr>
          <w:p w14:paraId="634653CE" w14:textId="77777777" w:rsidR="005E18BC" w:rsidRDefault="005E18BC" w:rsidP="005E18B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vAlign w:val="center"/>
          </w:tcPr>
          <w:p w14:paraId="1C0A018C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788" w:type="pct"/>
            <w:gridSpan w:val="4"/>
            <w:vAlign w:val="center"/>
          </w:tcPr>
          <w:p w14:paraId="46EA0710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EPDM</w:t>
            </w:r>
          </w:p>
        </w:tc>
        <w:tc>
          <w:tcPr>
            <w:tcW w:w="586" w:type="pct"/>
            <w:gridSpan w:val="4"/>
            <w:vAlign w:val="center"/>
          </w:tcPr>
          <w:p w14:paraId="1B1DDB4A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10" w:type="pct"/>
            <w:gridSpan w:val="7"/>
            <w:tcBorders>
              <w:right w:val="single" w:sz="4" w:space="0" w:color="auto"/>
            </w:tcBorders>
            <w:vAlign w:val="center"/>
          </w:tcPr>
          <w:p w14:paraId="63725DA1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Selected by: </w:t>
            </w:r>
          </w:p>
        </w:tc>
        <w:tc>
          <w:tcPr>
            <w:tcW w:w="625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EC8B9" w14:textId="77777777" w:rsidR="005E18BC" w:rsidRPr="005E18BC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2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E735E0" w14:textId="77777777" w:rsidR="005E18BC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AB5F4" w14:textId="77777777" w:rsidR="005E18BC" w:rsidRPr="005E18BC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249" w:type="pct"/>
            <w:tcBorders>
              <w:left w:val="single" w:sz="4" w:space="0" w:color="auto"/>
            </w:tcBorders>
            <w:vAlign w:val="center"/>
          </w:tcPr>
          <w:p w14:paraId="45F33AD7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087DD8" w:rsidRPr="00A85913" w14:paraId="17583DDC" w14:textId="77777777" w:rsidTr="008D6155">
        <w:tc>
          <w:tcPr>
            <w:tcW w:w="680" w:type="pct"/>
            <w:vMerge w:val="restart"/>
            <w:vAlign w:val="center"/>
          </w:tcPr>
          <w:p w14:paraId="6F034B08" w14:textId="77777777" w:rsidR="007F2AC4" w:rsidRPr="00A85913" w:rsidRDefault="007F2AC4" w:rsidP="005E18BC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Tubing Mat’l</w:t>
            </w:r>
          </w:p>
        </w:tc>
        <w:tc>
          <w:tcPr>
            <w:tcW w:w="286" w:type="pct"/>
            <w:gridSpan w:val="2"/>
            <w:vMerge w:val="restart"/>
            <w:vAlign w:val="center"/>
          </w:tcPr>
          <w:p w14:paraId="6C626691" w14:textId="4319CD9C" w:rsidR="007F2AC4" w:rsidRPr="00A85913" w:rsidRDefault="007F2AC4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788" w:type="pct"/>
            <w:gridSpan w:val="4"/>
            <w:vAlign w:val="center"/>
          </w:tcPr>
          <w:p w14:paraId="1605C1D6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Polyethylene</w:t>
            </w:r>
          </w:p>
        </w:tc>
        <w:tc>
          <w:tcPr>
            <w:tcW w:w="586" w:type="pct"/>
            <w:gridSpan w:val="4"/>
            <w:vAlign w:val="center"/>
          </w:tcPr>
          <w:p w14:paraId="75E9FDA4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17" w:type="pct"/>
            <w:gridSpan w:val="5"/>
            <w:vAlign w:val="center"/>
          </w:tcPr>
          <w:p w14:paraId="2CB460AF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Braded PVC</w:t>
            </w:r>
          </w:p>
        </w:tc>
        <w:tc>
          <w:tcPr>
            <w:tcW w:w="293" w:type="pct"/>
            <w:gridSpan w:val="2"/>
            <w:vAlign w:val="center"/>
          </w:tcPr>
          <w:p w14:paraId="1EEDE6D4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5" w:type="pct"/>
            <w:gridSpan w:val="6"/>
            <w:vAlign w:val="center"/>
          </w:tcPr>
          <w:p w14:paraId="27BD10E9" w14:textId="77777777" w:rsidR="007F2AC4" w:rsidRPr="00E26674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Silicone</w:t>
            </w:r>
          </w:p>
        </w:tc>
        <w:tc>
          <w:tcPr>
            <w:tcW w:w="250" w:type="pct"/>
            <w:gridSpan w:val="2"/>
            <w:vAlign w:val="center"/>
          </w:tcPr>
          <w:p w14:paraId="1B3E6F79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gridSpan w:val="4"/>
            <w:tcBorders>
              <w:bottom w:val="single" w:sz="4" w:space="0" w:color="auto"/>
            </w:tcBorders>
            <w:vAlign w:val="center"/>
          </w:tcPr>
          <w:p w14:paraId="45472A9B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49" w:type="pct"/>
            <w:vAlign w:val="center"/>
          </w:tcPr>
          <w:p w14:paraId="563A583F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BF6F0A" w:rsidRPr="00A85913" w14:paraId="57939DBA" w14:textId="77777777" w:rsidTr="008D6155">
        <w:trPr>
          <w:trHeight w:val="402"/>
        </w:trPr>
        <w:tc>
          <w:tcPr>
            <w:tcW w:w="680" w:type="pct"/>
            <w:vMerge/>
            <w:vAlign w:val="center"/>
          </w:tcPr>
          <w:p w14:paraId="2F49D3A6" w14:textId="77777777" w:rsidR="00BF6F0A" w:rsidRDefault="00BF6F0A" w:rsidP="007F2AC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vAlign w:val="center"/>
          </w:tcPr>
          <w:p w14:paraId="3E496005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1FF57C0E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Selected by: 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4EF91" w14:textId="77777777" w:rsidR="00BF6F0A" w:rsidRDefault="00BF6F0A" w:rsidP="007F2A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29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75647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5" w:type="pct"/>
            <w:gridSpan w:val="6"/>
            <w:vAlign w:val="center"/>
          </w:tcPr>
          <w:p w14:paraId="4C05E25F" w14:textId="77777777" w:rsidR="00BF6F0A" w:rsidRDefault="00BF6F0A" w:rsidP="007F2A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250" w:type="pct"/>
            <w:gridSpan w:val="2"/>
            <w:vAlign w:val="center"/>
          </w:tcPr>
          <w:p w14:paraId="18CA24AA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75" w:type="pct"/>
            <w:gridSpan w:val="5"/>
            <w:vAlign w:val="center"/>
          </w:tcPr>
          <w:p w14:paraId="34846E98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2902DC86" w14:textId="77777777" w:rsidTr="008D6155">
        <w:trPr>
          <w:trHeight w:val="384"/>
        </w:trPr>
        <w:tc>
          <w:tcPr>
            <w:tcW w:w="680" w:type="pct"/>
            <w:vAlign w:val="center"/>
          </w:tcPr>
          <w:p w14:paraId="48291C38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Tablet</w:t>
            </w:r>
          </w:p>
        </w:tc>
        <w:tc>
          <w:tcPr>
            <w:tcW w:w="286" w:type="pct"/>
            <w:gridSpan w:val="2"/>
            <w:vMerge/>
            <w:vAlign w:val="center"/>
          </w:tcPr>
          <w:p w14:paraId="6C2C6B14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DD31" w14:textId="77777777" w:rsidR="00FB46FC" w:rsidRDefault="00FB46FC" w:rsidP="00FB46F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Acetal</w:t>
            </w:r>
          </w:p>
        </w:tc>
        <w:tc>
          <w:tcPr>
            <w:tcW w:w="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9AB4" w14:textId="77777777" w:rsidR="00FB46FC" w:rsidRPr="0084672F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84672F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672F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84672F">
              <w:rPr>
                <w:rFonts w:ascii="Arial" w:hAnsi="Arial" w:cs="Arial"/>
                <w:lang w:val="en-CA"/>
              </w:rPr>
            </w:r>
            <w:r w:rsidRPr="0084672F">
              <w:rPr>
                <w:rFonts w:ascii="Arial" w:hAnsi="Arial" w:cs="Arial"/>
                <w:lang w:val="en-CA"/>
              </w:rPr>
              <w:fldChar w:fldCharType="separate"/>
            </w:r>
            <w:r w:rsidRPr="0084672F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88C5" w14:textId="77777777" w:rsidR="00FB46FC" w:rsidRPr="00FB46FC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B426" w14:textId="54569F5D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AEEC" w14:textId="3D37BADD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316L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197A1" w14:textId="5CDD0013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31941CB0" w14:textId="77777777" w:rsidTr="008D6155">
        <w:trPr>
          <w:trHeight w:val="456"/>
        </w:trPr>
        <w:tc>
          <w:tcPr>
            <w:tcW w:w="680" w:type="pct"/>
            <w:vAlign w:val="center"/>
          </w:tcPr>
          <w:p w14:paraId="6DD2BCC5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Desiccant</w:t>
            </w:r>
          </w:p>
        </w:tc>
        <w:tc>
          <w:tcPr>
            <w:tcW w:w="286" w:type="pct"/>
            <w:gridSpan w:val="2"/>
            <w:vMerge/>
            <w:vAlign w:val="center"/>
          </w:tcPr>
          <w:p w14:paraId="48A0C55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19C8" w14:textId="77777777" w:rsidR="00FB46FC" w:rsidRDefault="00FB46FC" w:rsidP="00FB46F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Polycarbonate</w:t>
            </w:r>
          </w:p>
        </w:tc>
        <w:tc>
          <w:tcPr>
            <w:tcW w:w="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1351" w14:textId="77777777" w:rsidR="00FB46FC" w:rsidRPr="0084672F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84672F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672F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84672F">
              <w:rPr>
                <w:rFonts w:ascii="Arial" w:hAnsi="Arial" w:cs="Arial"/>
                <w:lang w:val="en-CA"/>
              </w:rPr>
            </w:r>
            <w:r w:rsidRPr="0084672F">
              <w:rPr>
                <w:rFonts w:ascii="Arial" w:hAnsi="Arial" w:cs="Arial"/>
                <w:lang w:val="en-CA"/>
              </w:rPr>
              <w:fldChar w:fldCharType="separate"/>
            </w:r>
            <w:r w:rsidRPr="0084672F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CA4AE" w14:textId="77777777" w:rsidR="00FB46FC" w:rsidRPr="00FB46FC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7C8D" w14:textId="1DD74958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94ED" w14:textId="6C8F2F66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Other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A7A4" w14:textId="6281A2AC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461D92ED" w14:textId="77777777" w:rsidTr="008D6155">
        <w:trPr>
          <w:trHeight w:val="438"/>
        </w:trPr>
        <w:tc>
          <w:tcPr>
            <w:tcW w:w="680" w:type="pct"/>
            <w:vAlign w:val="center"/>
          </w:tcPr>
          <w:p w14:paraId="1A1D6B2D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Cotton</w:t>
            </w:r>
          </w:p>
        </w:tc>
        <w:tc>
          <w:tcPr>
            <w:tcW w:w="286" w:type="pct"/>
            <w:gridSpan w:val="2"/>
            <w:vMerge/>
            <w:vAlign w:val="center"/>
          </w:tcPr>
          <w:p w14:paraId="75A54BA7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293F" w14:textId="77777777" w:rsidR="00FB46FC" w:rsidRDefault="00FB46FC" w:rsidP="00FB46F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Pet-P</w:t>
            </w:r>
          </w:p>
        </w:tc>
        <w:tc>
          <w:tcPr>
            <w:tcW w:w="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C7A4C" w14:textId="77777777" w:rsidR="00FB46FC" w:rsidRPr="0084672F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84672F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672F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84672F">
              <w:rPr>
                <w:rFonts w:ascii="Arial" w:hAnsi="Arial" w:cs="Arial"/>
                <w:lang w:val="en-CA"/>
              </w:rPr>
            </w:r>
            <w:r w:rsidRPr="0084672F">
              <w:rPr>
                <w:rFonts w:ascii="Arial" w:hAnsi="Arial" w:cs="Arial"/>
                <w:lang w:val="en-CA"/>
              </w:rPr>
              <w:fldChar w:fldCharType="separate"/>
            </w:r>
            <w:r w:rsidRPr="0084672F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E999" w14:textId="77777777" w:rsidR="00FB46FC" w:rsidRPr="00FB46FC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8D64" w14:textId="0983BC31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41D76" w14:textId="25D8B925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Type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698F" w14:textId="5E3F35E9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2AB5C39D" w14:textId="77777777" w:rsidTr="008D6155">
        <w:tc>
          <w:tcPr>
            <w:tcW w:w="680" w:type="pct"/>
            <w:vAlign w:val="center"/>
          </w:tcPr>
          <w:p w14:paraId="779A713A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Product Metal Contact Parts</w:t>
            </w:r>
          </w:p>
        </w:tc>
        <w:tc>
          <w:tcPr>
            <w:tcW w:w="286" w:type="pct"/>
            <w:gridSpan w:val="2"/>
            <w:vAlign w:val="center"/>
          </w:tcPr>
          <w:p w14:paraId="7AF6A3D2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62F7A2E7" w14:textId="77777777" w:rsidR="00FB46F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304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15C3F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4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CBF0A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316</w:t>
            </w:r>
            <w:r>
              <w:rPr>
                <w:rFonts w:ascii="Arial" w:hAnsi="Arial" w:cs="Arial"/>
                <w:b/>
                <w:sz w:val="24"/>
                <w:lang w:val="en-CA"/>
              </w:rPr>
              <w:t>L</w:t>
            </w:r>
          </w:p>
        </w:tc>
        <w:tc>
          <w:tcPr>
            <w:tcW w:w="374" w:type="pct"/>
            <w:gridSpan w:val="3"/>
            <w:vAlign w:val="center"/>
          </w:tcPr>
          <w:p w14:paraId="1729E0E4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25" w:type="pct"/>
            <w:gridSpan w:val="7"/>
            <w:vAlign w:val="center"/>
          </w:tcPr>
          <w:p w14:paraId="3CA540DA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0BB294E9" w14:textId="77777777" w:rsidTr="008D6155">
        <w:tc>
          <w:tcPr>
            <w:tcW w:w="680" w:type="pct"/>
            <w:vMerge w:val="restart"/>
            <w:vAlign w:val="center"/>
          </w:tcPr>
          <w:p w14:paraId="1A1E1E67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Label</w:t>
            </w:r>
          </w:p>
        </w:tc>
        <w:tc>
          <w:tcPr>
            <w:tcW w:w="286" w:type="pct"/>
            <w:gridSpan w:val="2"/>
            <w:vMerge w:val="restart"/>
            <w:vAlign w:val="center"/>
          </w:tcPr>
          <w:p w14:paraId="10810A0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416A28EC" w14:textId="77777777" w:rsidR="00FB46F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1D2C56">
              <w:rPr>
                <w:rFonts w:ascii="Arial" w:hAnsi="Arial" w:cs="Arial"/>
                <w:b/>
                <w:sz w:val="24"/>
                <w:lang w:val="en-CA"/>
              </w:rPr>
              <w:t>No. of Peel Plates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0CE09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544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D031D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E553D3">
              <w:rPr>
                <w:rFonts w:ascii="Arial" w:hAnsi="Arial" w:cs="Arial"/>
                <w:b/>
                <w:sz w:val="24"/>
                <w:lang w:val="en-CA"/>
              </w:rPr>
              <w:t>5-Panel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Rollers</w:t>
            </w:r>
          </w:p>
        </w:tc>
        <w:tc>
          <w:tcPr>
            <w:tcW w:w="374" w:type="pct"/>
            <w:gridSpan w:val="3"/>
            <w:vAlign w:val="center"/>
          </w:tcPr>
          <w:p w14:paraId="6ECD5330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460" w:type="pct"/>
            <w:gridSpan w:val="3"/>
            <w:vAlign w:val="center"/>
          </w:tcPr>
          <w:p w14:paraId="55FD489B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B7179A">
              <w:rPr>
                <w:rFonts w:ascii="Arial" w:hAnsi="Arial" w:cs="Arial"/>
                <w:b/>
                <w:sz w:val="24"/>
                <w:lang w:val="en-CA"/>
              </w:rPr>
              <w:t>Wiper</w:t>
            </w:r>
          </w:p>
        </w:tc>
        <w:tc>
          <w:tcPr>
            <w:tcW w:w="665" w:type="pct"/>
            <w:gridSpan w:val="4"/>
            <w:vAlign w:val="center"/>
          </w:tcPr>
          <w:p w14:paraId="70D738FF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4290F13F" w14:textId="77777777" w:rsidTr="00FB46FC">
        <w:tc>
          <w:tcPr>
            <w:tcW w:w="680" w:type="pct"/>
            <w:vMerge/>
            <w:vAlign w:val="center"/>
          </w:tcPr>
          <w:p w14:paraId="5D07754D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vAlign w:val="center"/>
          </w:tcPr>
          <w:p w14:paraId="022BEFD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6A9C5E39" w14:textId="77777777" w:rsidR="00FB46F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Wrap Belt &amp; Bkplate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21F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544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D5878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Rollers</w:t>
            </w:r>
          </w:p>
        </w:tc>
        <w:tc>
          <w:tcPr>
            <w:tcW w:w="1499" w:type="pct"/>
            <w:gridSpan w:val="10"/>
            <w:vAlign w:val="center"/>
          </w:tcPr>
          <w:p w14:paraId="6307F00C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60FF5BCB" w14:textId="77777777" w:rsidTr="00FB46FC">
        <w:trPr>
          <w:trHeight w:val="288"/>
        </w:trPr>
        <w:tc>
          <w:tcPr>
            <w:tcW w:w="875" w:type="pct"/>
            <w:gridSpan w:val="2"/>
            <w:vAlign w:val="center"/>
          </w:tcPr>
          <w:p w14:paraId="4D83E583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bookmarkStart w:id="1" w:name="_Hlk36649613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Filling Nozzles</w:t>
            </w:r>
          </w:p>
        </w:tc>
        <w:tc>
          <w:tcPr>
            <w:tcW w:w="4125" w:type="pct"/>
            <w:gridSpan w:val="29"/>
            <w:vAlign w:val="center"/>
          </w:tcPr>
          <w:p w14:paraId="5808B472" w14:textId="77777777" w:rsidR="00FB46FC" w:rsidRPr="001338FB" w:rsidRDefault="00FB46FC" w:rsidP="00356AE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en-CA"/>
              </w:rPr>
            </w:pPr>
            <w:r w:rsidRPr="001338FB">
              <w:rPr>
                <w:rFonts w:ascii="Arial" w:hAnsi="Arial" w:cs="Arial"/>
                <w:sz w:val="24"/>
                <w:lang w:val="en-CA"/>
              </w:rPr>
              <w:t>x Set</w:t>
            </w:r>
          </w:p>
        </w:tc>
      </w:tr>
      <w:tr w:rsidR="00FB46FC" w:rsidRPr="00A85913" w14:paraId="56C35AFC" w14:textId="77777777" w:rsidTr="00FB46FC">
        <w:trPr>
          <w:trHeight w:val="288"/>
        </w:trPr>
        <w:tc>
          <w:tcPr>
            <w:tcW w:w="875" w:type="pct"/>
            <w:gridSpan w:val="2"/>
            <w:vAlign w:val="center"/>
          </w:tcPr>
          <w:p w14:paraId="3F71678B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Filling Neck Locators</w:t>
            </w:r>
          </w:p>
        </w:tc>
        <w:tc>
          <w:tcPr>
            <w:tcW w:w="4125" w:type="pct"/>
            <w:gridSpan w:val="29"/>
            <w:vAlign w:val="center"/>
          </w:tcPr>
          <w:p w14:paraId="7C9E0F71" w14:textId="77777777" w:rsidR="00FB46FC" w:rsidRPr="001338FB" w:rsidRDefault="00FB46FC" w:rsidP="00356AE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en-CA"/>
              </w:rPr>
            </w:pPr>
          </w:p>
        </w:tc>
      </w:tr>
      <w:bookmarkEnd w:id="1"/>
      <w:tr w:rsidR="00FB46FC" w:rsidRPr="00A85913" w14:paraId="18B79151" w14:textId="77777777" w:rsidTr="00FB46FC">
        <w:trPr>
          <w:trHeight w:val="288"/>
        </w:trPr>
        <w:tc>
          <w:tcPr>
            <w:tcW w:w="875" w:type="pct"/>
            <w:gridSpan w:val="2"/>
            <w:vAlign w:val="center"/>
          </w:tcPr>
          <w:p w14:paraId="1F8655FB" w14:textId="77777777" w:rsidR="00FB46FC" w:rsidRPr="00A85913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Tooling ID</w:t>
            </w:r>
          </w:p>
        </w:tc>
        <w:tc>
          <w:tcPr>
            <w:tcW w:w="1295" w:type="pct"/>
            <w:gridSpan w:val="8"/>
            <w:vAlign w:val="center"/>
          </w:tcPr>
          <w:p w14:paraId="7F9D4F41" w14:textId="77777777" w:rsidR="00FB46FC" w:rsidRPr="00A85913" w:rsidRDefault="00FB46FC" w:rsidP="00356AE7">
            <w:pPr>
              <w:ind w:left="31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459" w:type="pct"/>
            <w:gridSpan w:val="2"/>
            <w:vAlign w:val="center"/>
          </w:tcPr>
          <w:p w14:paraId="50F65EFB" w14:textId="77777777" w:rsidR="00FB46FC" w:rsidRPr="00F55BDA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2" w:type="pct"/>
            <w:gridSpan w:val="11"/>
            <w:vAlign w:val="center"/>
          </w:tcPr>
          <w:p w14:paraId="16A6B274" w14:textId="77777777" w:rsidR="00FB46FC" w:rsidRPr="001338FB" w:rsidRDefault="00FB46FC" w:rsidP="00356AE7">
            <w:pPr>
              <w:ind w:left="71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1338FB">
              <w:rPr>
                <w:rFonts w:ascii="Arial" w:hAnsi="Arial" w:cs="Arial"/>
                <w:b/>
                <w:bCs/>
                <w:sz w:val="24"/>
                <w:lang w:val="en-CA"/>
              </w:rPr>
              <w:t>Customer Code</w:t>
            </w:r>
          </w:p>
        </w:tc>
        <w:tc>
          <w:tcPr>
            <w:tcW w:w="1329" w:type="pct"/>
            <w:gridSpan w:val="8"/>
            <w:vAlign w:val="center"/>
          </w:tcPr>
          <w:p w14:paraId="1418DBDE" w14:textId="77777777" w:rsidR="00FB46FC" w:rsidRPr="00F55BDA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4A2F4F60" w14:textId="77777777" w:rsidTr="00FB46FC">
        <w:trPr>
          <w:trHeight w:val="288"/>
        </w:trPr>
        <w:tc>
          <w:tcPr>
            <w:tcW w:w="875" w:type="pct"/>
            <w:gridSpan w:val="2"/>
            <w:vAlign w:val="center"/>
          </w:tcPr>
          <w:p w14:paraId="554E96B5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Tooling Cart</w:t>
            </w:r>
          </w:p>
        </w:tc>
        <w:tc>
          <w:tcPr>
            <w:tcW w:w="1295" w:type="pct"/>
            <w:gridSpan w:val="8"/>
            <w:vAlign w:val="center"/>
          </w:tcPr>
          <w:p w14:paraId="42F88621" w14:textId="77777777" w:rsidR="00FB46FC" w:rsidRPr="003E00C7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00C7">
              <w:rPr>
                <w:rFonts w:ascii="Arial" w:hAnsi="Arial" w:cs="Arial"/>
                <w:b/>
                <w:sz w:val="24"/>
                <w:lang w:val="en-CA"/>
              </w:rPr>
              <w:t>Yes</w:t>
            </w:r>
          </w:p>
        </w:tc>
        <w:tc>
          <w:tcPr>
            <w:tcW w:w="459" w:type="pct"/>
            <w:gridSpan w:val="2"/>
            <w:vAlign w:val="center"/>
          </w:tcPr>
          <w:p w14:paraId="533E7ACD" w14:textId="77777777" w:rsidR="00FB46FC" w:rsidRPr="003E00C7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2" w:type="pct"/>
            <w:gridSpan w:val="11"/>
            <w:vAlign w:val="center"/>
          </w:tcPr>
          <w:p w14:paraId="1EF9EA02" w14:textId="77777777" w:rsidR="00FB46FC" w:rsidRPr="003E00C7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00C7">
              <w:rPr>
                <w:rFonts w:ascii="Arial" w:hAnsi="Arial" w:cs="Arial"/>
                <w:b/>
                <w:sz w:val="24"/>
                <w:lang w:val="en-CA"/>
              </w:rPr>
              <w:t>No</w:t>
            </w:r>
          </w:p>
        </w:tc>
        <w:tc>
          <w:tcPr>
            <w:tcW w:w="1329" w:type="pct"/>
            <w:gridSpan w:val="8"/>
            <w:vAlign w:val="center"/>
          </w:tcPr>
          <w:p w14:paraId="749318E7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55A71605" w14:textId="77777777" w:rsidTr="00FB46FC">
        <w:trPr>
          <w:trHeight w:val="288"/>
        </w:trPr>
        <w:tc>
          <w:tcPr>
            <w:tcW w:w="1335" w:type="pct"/>
            <w:gridSpan w:val="4"/>
            <w:vMerge w:val="restart"/>
            <w:vAlign w:val="center"/>
          </w:tcPr>
          <w:p w14:paraId="140500A7" w14:textId="77777777" w:rsidR="00FB46FC" w:rsidRPr="008D1238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8D1238">
              <w:rPr>
                <w:rFonts w:ascii="Arial" w:hAnsi="Arial" w:cs="Arial"/>
                <w:b/>
                <w:bCs/>
                <w:sz w:val="24"/>
                <w:lang w:val="en-CA"/>
              </w:rPr>
              <w:t>Direct Product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</w:t>
            </w:r>
            <w:r w:rsidRPr="008D1238">
              <w:rPr>
                <w:rFonts w:ascii="Arial" w:hAnsi="Arial" w:cs="Arial"/>
                <w:b/>
                <w:bCs/>
                <w:sz w:val="24"/>
                <w:lang w:val="en-CA"/>
              </w:rPr>
              <w:t>Contact</w:t>
            </w:r>
          </w:p>
        </w:tc>
        <w:tc>
          <w:tcPr>
            <w:tcW w:w="835" w:type="pct"/>
            <w:gridSpan w:val="6"/>
            <w:vAlign w:val="center"/>
          </w:tcPr>
          <w:p w14:paraId="1EF6B3ED" w14:textId="77777777" w:rsidR="00FB46FC" w:rsidRDefault="00FB46FC" w:rsidP="00356AE7">
            <w:pPr>
              <w:ind w:left="71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Autoclavable</w:t>
            </w:r>
          </w:p>
        </w:tc>
        <w:tc>
          <w:tcPr>
            <w:tcW w:w="459" w:type="pct"/>
            <w:gridSpan w:val="2"/>
            <w:vAlign w:val="center"/>
          </w:tcPr>
          <w:p w14:paraId="796159D8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2" w:type="pct"/>
            <w:gridSpan w:val="11"/>
            <w:tcBorders>
              <w:bottom w:val="single" w:sz="4" w:space="0" w:color="auto"/>
            </w:tcBorders>
            <w:vAlign w:val="center"/>
          </w:tcPr>
          <w:p w14:paraId="26C0B000" w14:textId="77777777" w:rsidR="00FB46FC" w:rsidRPr="008D1238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D1238">
              <w:rPr>
                <w:rFonts w:ascii="Arial" w:hAnsi="Arial" w:cs="Arial"/>
                <w:b/>
                <w:sz w:val="24"/>
                <w:lang w:val="en-CA"/>
              </w:rPr>
              <w:t>Electropolished</w:t>
            </w:r>
          </w:p>
        </w:tc>
        <w:tc>
          <w:tcPr>
            <w:tcW w:w="1329" w:type="pct"/>
            <w:gridSpan w:val="8"/>
            <w:vAlign w:val="center"/>
          </w:tcPr>
          <w:p w14:paraId="492CC5A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0A3EAB65" w14:textId="77777777" w:rsidTr="00FB46FC">
        <w:trPr>
          <w:trHeight w:val="288"/>
        </w:trPr>
        <w:tc>
          <w:tcPr>
            <w:tcW w:w="1335" w:type="pct"/>
            <w:gridSpan w:val="4"/>
            <w:vMerge/>
            <w:vAlign w:val="center"/>
          </w:tcPr>
          <w:p w14:paraId="060497CF" w14:textId="77777777" w:rsidR="00FB46FC" w:rsidRPr="008D1238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94" w:type="pct"/>
            <w:gridSpan w:val="8"/>
            <w:vAlign w:val="center"/>
          </w:tcPr>
          <w:p w14:paraId="79409971" w14:textId="77777777" w:rsidR="00FB46FC" w:rsidRDefault="00FB46FC" w:rsidP="00356AE7">
            <w:pPr>
              <w:ind w:left="71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Material Certification</w:t>
            </w:r>
          </w:p>
        </w:tc>
        <w:tc>
          <w:tcPr>
            <w:tcW w:w="1042" w:type="pct"/>
            <w:gridSpan w:val="11"/>
            <w:vAlign w:val="center"/>
          </w:tcPr>
          <w:p w14:paraId="3E4B7B90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2" w:type="pct"/>
            <w:gridSpan w:val="5"/>
            <w:tcBorders>
              <w:right w:val="nil"/>
            </w:tcBorders>
            <w:vAlign w:val="center"/>
          </w:tcPr>
          <w:p w14:paraId="70D0125C" w14:textId="77777777" w:rsidR="00FB46FC" w:rsidRPr="008D1238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577" w:type="pct"/>
            <w:gridSpan w:val="3"/>
            <w:tcBorders>
              <w:left w:val="nil"/>
            </w:tcBorders>
            <w:vAlign w:val="center"/>
          </w:tcPr>
          <w:p w14:paraId="795D4576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164AFDE2" w14:textId="77777777" w:rsidTr="00FB46FC">
        <w:trPr>
          <w:trHeight w:val="288"/>
        </w:trPr>
        <w:tc>
          <w:tcPr>
            <w:tcW w:w="875" w:type="pct"/>
            <w:gridSpan w:val="2"/>
            <w:shd w:val="clear" w:color="auto" w:fill="D9D9D9" w:themeFill="background1" w:themeFillShade="D9"/>
            <w:vAlign w:val="center"/>
          </w:tcPr>
          <w:p w14:paraId="2141E7FB" w14:textId="77777777" w:rsidR="00FB46FC" w:rsidRPr="00A85913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" w:name="_Hlk33799716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125" w:type="pct"/>
            <w:gridSpan w:val="29"/>
            <w:vAlign w:val="center"/>
          </w:tcPr>
          <w:p w14:paraId="786D5B0D" w14:textId="77777777" w:rsidR="00FB46FC" w:rsidRPr="00A85913" w:rsidRDefault="00FB46FC" w:rsidP="00356AE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052092BC" w14:textId="77777777" w:rsidTr="00FB46FC">
        <w:trPr>
          <w:trHeight w:val="288"/>
        </w:trPr>
        <w:tc>
          <w:tcPr>
            <w:tcW w:w="5000" w:type="pct"/>
            <w:gridSpan w:val="31"/>
            <w:shd w:val="clear" w:color="auto" w:fill="D9D9D9" w:themeFill="background1" w:themeFillShade="D9"/>
            <w:vAlign w:val="center"/>
          </w:tcPr>
          <w:p w14:paraId="55FA79D4" w14:textId="77777777" w:rsidR="00FB46FC" w:rsidRPr="00A85913" w:rsidRDefault="00FB46FC" w:rsidP="00356AE7">
            <w:pPr>
              <w:pStyle w:val="ListParagraph"/>
              <w:numPr>
                <w:ilvl w:val="0"/>
                <w:numId w:val="6"/>
              </w:numPr>
              <w:ind w:left="324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See PM if additional Tooling is listed</w:t>
            </w:r>
          </w:p>
        </w:tc>
      </w:tr>
    </w:tbl>
    <w:bookmarkEnd w:id="0"/>
    <w:bookmarkEnd w:id="2"/>
    <w:p w14:paraId="7763DC72" w14:textId="508CE909" w:rsidR="00703003" w:rsidRPr="00051A4D" w:rsidRDefault="001A48C0" w:rsidP="001A48C0">
      <w:pPr>
        <w:pStyle w:val="Heading4"/>
        <w:rPr>
          <w:sz w:val="22"/>
          <w:szCs w:val="22"/>
          <w:lang w:val="en-CA"/>
        </w:rPr>
      </w:pPr>
      <w:r w:rsidRPr="00051A4D">
        <w:rPr>
          <w:sz w:val="22"/>
          <w:szCs w:val="22"/>
        </w:rPr>
        <w:t>Option Listing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7D3EDA" w:rsidRPr="00A85913" w14:paraId="032708A3" w14:textId="77777777" w:rsidTr="009D10D8">
        <w:trPr>
          <w:cantSplit/>
        </w:trPr>
        <w:tc>
          <w:tcPr>
            <w:tcW w:w="5000" w:type="pct"/>
            <w:shd w:val="clear" w:color="auto" w:fill="E0E0E0"/>
          </w:tcPr>
          <w:p w14:paraId="4D0CE7D7" w14:textId="77777777" w:rsidR="00B23857" w:rsidRPr="00A85913" w:rsidRDefault="00B23857" w:rsidP="009C2BD2">
            <w:pPr>
              <w:pStyle w:val="Heading1"/>
            </w:pPr>
            <w:r w:rsidRPr="00A85913">
              <w:t>Option Listing</w:t>
            </w:r>
          </w:p>
        </w:tc>
      </w:tr>
      <w:tr w:rsidR="00B23857" w:rsidRPr="00A85913" w14:paraId="3DA657D4" w14:textId="77777777" w:rsidTr="009D10D8">
        <w:trPr>
          <w:trHeight w:val="143"/>
        </w:trPr>
        <w:tc>
          <w:tcPr>
            <w:tcW w:w="5000" w:type="pct"/>
          </w:tcPr>
          <w:p w14:paraId="0B830D6A" w14:textId="5D202630" w:rsidR="00C44EA0" w:rsidRPr="00A85913" w:rsidRDefault="005004BE" w:rsidP="00C44EA0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{{options_listing}}</w:t>
            </w:r>
          </w:p>
        </w:tc>
      </w:tr>
    </w:tbl>
    <w:p w14:paraId="318432F4" w14:textId="2EBA9642" w:rsidR="00703003" w:rsidRPr="00051A4D" w:rsidRDefault="001A48C0" w:rsidP="001A48C0">
      <w:pPr>
        <w:pStyle w:val="Heading4"/>
        <w:rPr>
          <w:sz w:val="22"/>
          <w:szCs w:val="22"/>
          <w:lang w:val="en-CA"/>
        </w:rPr>
      </w:pPr>
      <w:r w:rsidRPr="00051A4D">
        <w:rPr>
          <w:sz w:val="22"/>
          <w:szCs w:val="22"/>
        </w:rPr>
        <w:t>Remarks / Special Design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7D3EDA" w:rsidRPr="00A85913" w14:paraId="17A9B9B2" w14:textId="77777777" w:rsidTr="009D10D8">
        <w:trPr>
          <w:cantSplit/>
        </w:trPr>
        <w:tc>
          <w:tcPr>
            <w:tcW w:w="5000" w:type="pct"/>
            <w:shd w:val="clear" w:color="auto" w:fill="E0E0E0"/>
          </w:tcPr>
          <w:p w14:paraId="37A3881E" w14:textId="77777777" w:rsidR="00B71405" w:rsidRPr="00A85913" w:rsidRDefault="00B71405" w:rsidP="009C2BD2">
            <w:pPr>
              <w:pStyle w:val="Heading1"/>
            </w:pPr>
            <w:r w:rsidRPr="00A85913">
              <w:t>Remarks</w:t>
            </w:r>
            <w:r w:rsidR="00732CCD">
              <w:t xml:space="preserve"> / Special Design</w:t>
            </w:r>
          </w:p>
        </w:tc>
      </w:tr>
      <w:tr w:rsidR="00B71405" w:rsidRPr="00A85913" w14:paraId="3D90888C" w14:textId="77777777" w:rsidTr="009D10D8">
        <w:trPr>
          <w:trHeight w:val="288"/>
        </w:trPr>
        <w:tc>
          <w:tcPr>
            <w:tcW w:w="5000" w:type="pct"/>
          </w:tcPr>
          <w:p w14:paraId="6545B07D" w14:textId="77777777" w:rsidR="00B71405" w:rsidRPr="00A85913" w:rsidRDefault="00B71405" w:rsidP="00B7140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CD3343B" w14:textId="62B1941A" w:rsidR="00B71405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t>Critical URS Compliance 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AB675C" w:rsidRPr="00A85913" w14:paraId="56F79ED9" w14:textId="77777777" w:rsidTr="0057280B">
        <w:trPr>
          <w:cantSplit/>
        </w:trPr>
        <w:tc>
          <w:tcPr>
            <w:tcW w:w="5000" w:type="pct"/>
            <w:shd w:val="clear" w:color="auto" w:fill="E0E0E0"/>
          </w:tcPr>
          <w:p w14:paraId="7D879F4F" w14:textId="77777777" w:rsidR="00AB675C" w:rsidRPr="00A85913" w:rsidRDefault="00AB675C" w:rsidP="009C2BD2">
            <w:pPr>
              <w:pStyle w:val="Heading1"/>
            </w:pPr>
            <w:r>
              <w:t>Critical URS Compliance Points</w:t>
            </w:r>
          </w:p>
        </w:tc>
      </w:tr>
      <w:tr w:rsidR="00AB675C" w:rsidRPr="00A85913" w14:paraId="2F5F1AE7" w14:textId="77777777" w:rsidTr="0057280B">
        <w:trPr>
          <w:trHeight w:val="288"/>
        </w:trPr>
        <w:tc>
          <w:tcPr>
            <w:tcW w:w="5000" w:type="pct"/>
          </w:tcPr>
          <w:p w14:paraId="7495BC20" w14:textId="77777777" w:rsidR="00AB675C" w:rsidRPr="00A85913" w:rsidRDefault="00AB675C" w:rsidP="0057280B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E97CC62" w14:textId="2DA7EC9B" w:rsidR="00AB675C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lastRenderedPageBreak/>
        <w:t>Productions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8A620A" w:rsidRPr="00A85913" w14:paraId="289B2B35" w14:textId="77777777" w:rsidTr="00D40031">
        <w:trPr>
          <w:cantSplit/>
        </w:trPr>
        <w:tc>
          <w:tcPr>
            <w:tcW w:w="5000" w:type="pct"/>
            <w:shd w:val="clear" w:color="auto" w:fill="E0E0E0"/>
          </w:tcPr>
          <w:p w14:paraId="5088BBD8" w14:textId="77777777" w:rsidR="008A620A" w:rsidRPr="00A85913" w:rsidRDefault="008A620A" w:rsidP="009C2BD2">
            <w:pPr>
              <w:pStyle w:val="Heading1"/>
            </w:pPr>
            <w:r>
              <w:t>Productions Notes</w:t>
            </w:r>
          </w:p>
        </w:tc>
      </w:tr>
      <w:tr w:rsidR="008A620A" w:rsidRPr="00A85913" w14:paraId="08EA3F38" w14:textId="77777777" w:rsidTr="00D40031">
        <w:trPr>
          <w:trHeight w:val="288"/>
        </w:trPr>
        <w:tc>
          <w:tcPr>
            <w:tcW w:w="5000" w:type="pct"/>
          </w:tcPr>
          <w:p w14:paraId="63D54CA5" w14:textId="77777777" w:rsidR="008A620A" w:rsidRPr="00A85913" w:rsidRDefault="008A620A" w:rsidP="00D40031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07092505" w14:textId="2285B2FF" w:rsidR="008A620A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t>Control &amp; Programming Specifications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67"/>
        <w:gridCol w:w="1170"/>
        <w:gridCol w:w="585"/>
        <w:gridCol w:w="136"/>
        <w:gridCol w:w="626"/>
        <w:gridCol w:w="544"/>
        <w:gridCol w:w="214"/>
        <w:gridCol w:w="835"/>
        <w:gridCol w:w="406"/>
        <w:gridCol w:w="216"/>
        <w:gridCol w:w="397"/>
        <w:gridCol w:w="723"/>
        <w:gridCol w:w="559"/>
        <w:gridCol w:w="250"/>
        <w:gridCol w:w="229"/>
        <w:gridCol w:w="315"/>
        <w:gridCol w:w="622"/>
        <w:gridCol w:w="484"/>
        <w:gridCol w:w="866"/>
      </w:tblGrid>
      <w:tr w:rsidR="007D3EDA" w:rsidRPr="00A85913" w14:paraId="6154F446" w14:textId="77777777" w:rsidTr="003412AC">
        <w:tc>
          <w:tcPr>
            <w:tcW w:w="5000" w:type="pct"/>
            <w:gridSpan w:val="20"/>
            <w:shd w:val="clear" w:color="auto" w:fill="E0E0E0"/>
            <w:vAlign w:val="center"/>
          </w:tcPr>
          <w:p w14:paraId="05DBEE63" w14:textId="77777777" w:rsidR="00703003" w:rsidRPr="00A85913" w:rsidRDefault="00703003" w:rsidP="009C2BD2">
            <w:pPr>
              <w:pStyle w:val="Heading1"/>
            </w:pPr>
            <w:bookmarkStart w:id="3" w:name="_Hlk143079252"/>
            <w:r w:rsidRPr="00A85913">
              <w:t xml:space="preserve">Control </w:t>
            </w:r>
            <w:r w:rsidR="005418D1">
              <w:t xml:space="preserve">&amp; Programming </w:t>
            </w:r>
            <w:r w:rsidRPr="00A85913">
              <w:t>Specifications</w:t>
            </w:r>
          </w:p>
        </w:tc>
      </w:tr>
      <w:tr w:rsidR="00BD7BC8" w:rsidRPr="00A85913" w14:paraId="10EC7B90" w14:textId="77777777" w:rsidTr="00041CCD">
        <w:tc>
          <w:tcPr>
            <w:tcW w:w="1625" w:type="pct"/>
            <w:gridSpan w:val="5"/>
            <w:vAlign w:val="center"/>
          </w:tcPr>
          <w:p w14:paraId="132C16FF" w14:textId="5CEDE550" w:rsidR="00936C41" w:rsidRPr="00A85913" w:rsidRDefault="00DA116A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4" w:name="_Hlk49436091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 proof</w:t>
            </w:r>
          </w:p>
        </w:tc>
        <w:tc>
          <w:tcPr>
            <w:tcW w:w="641" w:type="pct"/>
            <w:gridSpan w:val="3"/>
            <w:vAlign w:val="center"/>
          </w:tcPr>
          <w:p w14:paraId="1D7AE7E4" w14:textId="6498D658" w:rsidR="00936C41" w:rsidRPr="00A85913" w:rsidRDefault="00DA116A" w:rsidP="00DA116A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{{cps_ep_check}}</w:t>
            </w:r>
          </w:p>
        </w:tc>
        <w:tc>
          <w:tcPr>
            <w:tcW w:w="2109" w:type="pct"/>
            <w:gridSpan w:val="10"/>
            <w:vAlign w:val="center"/>
          </w:tcPr>
          <w:p w14:paraId="0F1ED299" w14:textId="2AD54515" w:rsidR="00936C41" w:rsidRPr="00A85913" w:rsidRDefault="00DA116A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25" w:type="pct"/>
            <w:gridSpan w:val="2"/>
            <w:vAlign w:val="center"/>
          </w:tcPr>
          <w:p w14:paraId="2C81F6F9" w14:textId="30E0E30C" w:rsidR="00936C41" w:rsidRPr="00A85913" w:rsidRDefault="00DA116A" w:rsidP="00DA116A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{{cps_none</w:t>
            </w:r>
            <w:r w:rsidR="00DF5877">
              <w:rPr>
                <w:rFonts w:ascii="Arial" w:hAnsi="Arial" w:cs="Arial"/>
                <w:lang w:val="en-CA"/>
              </w:rPr>
              <w:t>_check</w:t>
            </w:r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bookmarkEnd w:id="4"/>
      <w:tr w:rsidR="00936C41" w:rsidRPr="00A85913" w14:paraId="321D5B22" w14:textId="77777777" w:rsidTr="003412AC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5B4CF344" w14:textId="77777777" w:rsidR="00936C41" w:rsidRPr="00A85913" w:rsidRDefault="00936C41" w:rsidP="00936C41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0E880298" w14:textId="77777777" w:rsidTr="00041CCD">
        <w:trPr>
          <w:trHeight w:val="238"/>
        </w:trPr>
        <w:tc>
          <w:tcPr>
            <w:tcW w:w="749" w:type="pct"/>
            <w:gridSpan w:val="2"/>
            <w:vMerge w:val="restart"/>
            <w:vAlign w:val="center"/>
          </w:tcPr>
          <w:p w14:paraId="2B3E029E" w14:textId="77777777" w:rsidR="00821FC2" w:rsidRPr="00A85913" w:rsidRDefault="00821FC2" w:rsidP="00821FC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PLC</w:t>
            </w:r>
          </w:p>
        </w:tc>
        <w:tc>
          <w:tcPr>
            <w:tcW w:w="876" w:type="pct"/>
            <w:gridSpan w:val="3"/>
            <w:vAlign w:val="center"/>
          </w:tcPr>
          <w:p w14:paraId="04F72405" w14:textId="77777777" w:rsidR="00821FC2" w:rsidRPr="00A85913" w:rsidRDefault="00821FC2" w:rsidP="00821FC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641" w:type="pct"/>
            <w:gridSpan w:val="3"/>
            <w:vAlign w:val="center"/>
          </w:tcPr>
          <w:p w14:paraId="182D8546" w14:textId="224D1FA0" w:rsidR="00821FC2" w:rsidRPr="00B35A49" w:rsidRDefault="00B35A49" w:rsidP="00821FC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lang w:val="en-CA"/>
              </w:rPr>
              <w:t>{{plc_b&amp;r_check}}</w:t>
            </w:r>
          </w:p>
        </w:tc>
        <w:tc>
          <w:tcPr>
            <w:tcW w:w="2109" w:type="pct"/>
            <w:gridSpan w:val="10"/>
            <w:vAlign w:val="center"/>
          </w:tcPr>
          <w:p w14:paraId="255E7D69" w14:textId="77777777" w:rsidR="00821FC2" w:rsidRPr="00A85913" w:rsidRDefault="00821FC2" w:rsidP="00821FC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Allen Bradley</w:t>
            </w:r>
          </w:p>
        </w:tc>
        <w:tc>
          <w:tcPr>
            <w:tcW w:w="625" w:type="pct"/>
            <w:gridSpan w:val="2"/>
            <w:vAlign w:val="center"/>
          </w:tcPr>
          <w:p w14:paraId="34FDFAB7" w14:textId="47735A75" w:rsidR="00821FC2" w:rsidRPr="00B35A49" w:rsidRDefault="00B35A49" w:rsidP="00821FC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{{plc_allenb_check}}</w:t>
            </w:r>
          </w:p>
        </w:tc>
      </w:tr>
      <w:tr w:rsidR="00BD7BC8" w:rsidRPr="00A85913" w14:paraId="37F85B76" w14:textId="77777777" w:rsidTr="00041CCD">
        <w:trPr>
          <w:trHeight w:val="261"/>
        </w:trPr>
        <w:tc>
          <w:tcPr>
            <w:tcW w:w="749" w:type="pct"/>
            <w:gridSpan w:val="2"/>
            <w:vMerge/>
            <w:vAlign w:val="center"/>
          </w:tcPr>
          <w:p w14:paraId="12D838F8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0C0E3AF8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CompactLogix</w:t>
            </w:r>
          </w:p>
        </w:tc>
        <w:tc>
          <w:tcPr>
            <w:tcW w:w="641" w:type="pct"/>
            <w:gridSpan w:val="3"/>
            <w:vAlign w:val="center"/>
          </w:tcPr>
          <w:p w14:paraId="18F8EA67" w14:textId="06B9AE36" w:rsidR="00936C41" w:rsidRPr="00B35A49" w:rsidRDefault="00B35A49" w:rsidP="00936C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{{plc_compactl_check}}</w:t>
            </w:r>
          </w:p>
        </w:tc>
        <w:tc>
          <w:tcPr>
            <w:tcW w:w="2109" w:type="pct"/>
            <w:gridSpan w:val="10"/>
            <w:vAlign w:val="center"/>
          </w:tcPr>
          <w:p w14:paraId="20452EA3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ControlLogix</w:t>
            </w:r>
          </w:p>
        </w:tc>
        <w:tc>
          <w:tcPr>
            <w:tcW w:w="625" w:type="pct"/>
            <w:gridSpan w:val="2"/>
            <w:vAlign w:val="center"/>
          </w:tcPr>
          <w:p w14:paraId="191AE60E" w14:textId="51701254" w:rsidR="00936C41" w:rsidRPr="00B35A49" w:rsidRDefault="00B35A49" w:rsidP="00936C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{{plc_controll_check}}</w:t>
            </w:r>
          </w:p>
        </w:tc>
      </w:tr>
      <w:tr w:rsidR="00BD7BC8" w:rsidRPr="00A85913" w14:paraId="281046B1" w14:textId="77777777" w:rsidTr="00041CCD">
        <w:trPr>
          <w:trHeight w:val="257"/>
        </w:trPr>
        <w:tc>
          <w:tcPr>
            <w:tcW w:w="749" w:type="pct"/>
            <w:gridSpan w:val="2"/>
            <w:vMerge/>
            <w:vAlign w:val="center"/>
          </w:tcPr>
          <w:p w14:paraId="4DD9966F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2F6CEEA0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Other  </w:t>
            </w:r>
          </w:p>
        </w:tc>
        <w:tc>
          <w:tcPr>
            <w:tcW w:w="3375" w:type="pct"/>
            <w:gridSpan w:val="15"/>
            <w:vAlign w:val="center"/>
          </w:tcPr>
          <w:p w14:paraId="010B42DA" w14:textId="77777777" w:rsidR="00936C41" w:rsidRPr="00A85913" w:rsidRDefault="00936C41" w:rsidP="00936C4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936C41" w:rsidRPr="00A85913" w14:paraId="7E71EDA9" w14:textId="77777777" w:rsidTr="003412AC">
        <w:trPr>
          <w:trHeight w:val="8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1374AF33" w14:textId="77777777" w:rsidR="00936C41" w:rsidRPr="00A85913" w:rsidRDefault="00936C41" w:rsidP="00936C41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A116A" w:rsidRPr="00A85913" w14:paraId="4B23E8DC" w14:textId="77777777" w:rsidTr="00041CCD">
        <w:trPr>
          <w:trHeight w:val="474"/>
        </w:trPr>
        <w:tc>
          <w:tcPr>
            <w:tcW w:w="749" w:type="pct"/>
            <w:gridSpan w:val="2"/>
            <w:vMerge w:val="restart"/>
            <w:vAlign w:val="center"/>
          </w:tcPr>
          <w:p w14:paraId="73B76271" w14:textId="77777777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HMI</w:t>
            </w:r>
          </w:p>
        </w:tc>
        <w:tc>
          <w:tcPr>
            <w:tcW w:w="876" w:type="pct"/>
            <w:gridSpan w:val="3"/>
            <w:vAlign w:val="center"/>
          </w:tcPr>
          <w:p w14:paraId="5D487CD0" w14:textId="77777777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Allen Bradley</w:t>
            </w:r>
          </w:p>
        </w:tc>
        <w:tc>
          <w:tcPr>
            <w:tcW w:w="641" w:type="pct"/>
            <w:gridSpan w:val="3"/>
            <w:vAlign w:val="center"/>
          </w:tcPr>
          <w:p w14:paraId="40E929D4" w14:textId="206AD4E5" w:rsidR="00B8260D" w:rsidRPr="00A85913" w:rsidRDefault="00EB3519" w:rsidP="006A5A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{{hmi_allenb_check}}</w:t>
            </w:r>
          </w:p>
        </w:tc>
        <w:tc>
          <w:tcPr>
            <w:tcW w:w="859" w:type="pct"/>
            <w:gridSpan w:val="4"/>
            <w:tcBorders>
              <w:bottom w:val="single" w:sz="4" w:space="0" w:color="auto"/>
            </w:tcBorders>
            <w:vAlign w:val="center"/>
          </w:tcPr>
          <w:p w14:paraId="4BF683EE" w14:textId="77777777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PV + </w:t>
            </w: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7”</w:t>
            </w:r>
          </w:p>
        </w:tc>
        <w:tc>
          <w:tcPr>
            <w:tcW w:w="710" w:type="pct"/>
            <w:gridSpan w:val="3"/>
            <w:tcBorders>
              <w:bottom w:val="single" w:sz="4" w:space="0" w:color="auto"/>
            </w:tcBorders>
            <w:vAlign w:val="center"/>
          </w:tcPr>
          <w:p w14:paraId="0A888395" w14:textId="7EE173D1" w:rsidR="00B8260D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{{hmi_pv7_check}}</w:t>
            </w:r>
          </w:p>
        </w:tc>
        <w:tc>
          <w:tcPr>
            <w:tcW w:w="540" w:type="pct"/>
            <w:gridSpan w:val="3"/>
            <w:tcBorders>
              <w:bottom w:val="single" w:sz="4" w:space="0" w:color="auto"/>
            </w:tcBorders>
            <w:vAlign w:val="center"/>
          </w:tcPr>
          <w:p w14:paraId="4B301A1A" w14:textId="4EB279E3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PV</w:t>
            </w: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+ 10”</w:t>
            </w:r>
          </w:p>
        </w:tc>
        <w:tc>
          <w:tcPr>
            <w:tcW w:w="625" w:type="pct"/>
            <w:gridSpan w:val="2"/>
            <w:tcBorders>
              <w:bottom w:val="single" w:sz="4" w:space="0" w:color="auto"/>
            </w:tcBorders>
            <w:vAlign w:val="center"/>
          </w:tcPr>
          <w:p w14:paraId="5DCE3714" w14:textId="44D449F9" w:rsidR="00B8260D" w:rsidRPr="00A85913" w:rsidRDefault="00EB3519" w:rsidP="006A5A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{{hmi_pv10_check}}</w:t>
            </w:r>
          </w:p>
        </w:tc>
      </w:tr>
      <w:tr w:rsidR="00BD7BC8" w:rsidRPr="00A85913" w14:paraId="022399AC" w14:textId="77777777" w:rsidTr="00041CCD">
        <w:trPr>
          <w:trHeight w:val="447"/>
        </w:trPr>
        <w:tc>
          <w:tcPr>
            <w:tcW w:w="749" w:type="pct"/>
            <w:gridSpan w:val="2"/>
            <w:vMerge/>
            <w:vAlign w:val="center"/>
          </w:tcPr>
          <w:p w14:paraId="3BA91DA8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61E398C9" w14:textId="77777777" w:rsidR="00230F4E" w:rsidRPr="00A85913" w:rsidRDefault="00230F4E" w:rsidP="00230F4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641" w:type="pct"/>
            <w:gridSpan w:val="3"/>
            <w:vAlign w:val="center"/>
          </w:tcPr>
          <w:p w14:paraId="7369404A" w14:textId="35758C1D" w:rsidR="00230F4E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{{hmi_b&amp;r_check}}</w:t>
            </w:r>
          </w:p>
        </w:tc>
        <w:tc>
          <w:tcPr>
            <w:tcW w:w="2109" w:type="pct"/>
            <w:gridSpan w:val="10"/>
            <w:vAlign w:val="center"/>
          </w:tcPr>
          <w:p w14:paraId="27D45EF4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PC Upgrade</w:t>
            </w:r>
          </w:p>
        </w:tc>
        <w:tc>
          <w:tcPr>
            <w:tcW w:w="625" w:type="pct"/>
            <w:gridSpan w:val="2"/>
            <w:vAlign w:val="center"/>
          </w:tcPr>
          <w:p w14:paraId="194B8B16" w14:textId="367D28E5" w:rsidR="00230F4E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lang w:val="en-CA"/>
              </w:rPr>
              <w:t>{{hmi_pc_check}}</w:t>
            </w:r>
          </w:p>
        </w:tc>
      </w:tr>
      <w:tr w:rsidR="00BD7BC8" w:rsidRPr="00A85913" w14:paraId="6719A6AD" w14:textId="77777777" w:rsidTr="00041CCD">
        <w:trPr>
          <w:trHeight w:val="519"/>
        </w:trPr>
        <w:tc>
          <w:tcPr>
            <w:tcW w:w="749" w:type="pct"/>
            <w:gridSpan w:val="2"/>
            <w:vMerge/>
            <w:vAlign w:val="center"/>
          </w:tcPr>
          <w:p w14:paraId="2ACB0452" w14:textId="77777777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49719768" w14:textId="77777777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Size</w:t>
            </w:r>
          </w:p>
        </w:tc>
        <w:tc>
          <w:tcPr>
            <w:tcW w:w="641" w:type="pct"/>
            <w:gridSpan w:val="3"/>
            <w:vAlign w:val="center"/>
          </w:tcPr>
          <w:p w14:paraId="25CA448E" w14:textId="77777777" w:rsidR="00CF29EF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5.7”</w:t>
            </w:r>
          </w:p>
          <w:p w14:paraId="5BB4B1E8" w14:textId="2BBE47CB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N/A for vision</w:t>
            </w:r>
          </w:p>
        </w:tc>
        <w:tc>
          <w:tcPr>
            <w:tcW w:w="575" w:type="pct"/>
            <w:gridSpan w:val="2"/>
            <w:vAlign w:val="center"/>
          </w:tcPr>
          <w:p w14:paraId="2E782F24" w14:textId="2C8C50AD" w:rsidR="00CF29EF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</w:t>
            </w:r>
            <w:r w:rsidR="00D21080">
              <w:rPr>
                <w:rFonts w:ascii="Arial" w:hAnsi="Arial" w:cs="Arial"/>
                <w:lang w:val="en-CA"/>
              </w:rPr>
              <w:t>size5.7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  <w:tc>
          <w:tcPr>
            <w:tcW w:w="284" w:type="pct"/>
            <w:gridSpan w:val="2"/>
            <w:vAlign w:val="center"/>
          </w:tcPr>
          <w:p w14:paraId="3E1A0592" w14:textId="722DF76A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10”</w:t>
            </w:r>
          </w:p>
        </w:tc>
        <w:tc>
          <w:tcPr>
            <w:tcW w:w="962" w:type="pct"/>
            <w:gridSpan w:val="5"/>
            <w:vAlign w:val="center"/>
          </w:tcPr>
          <w:p w14:paraId="3E378219" w14:textId="561DE424" w:rsidR="00CF29EF" w:rsidRPr="00A85913" w:rsidRDefault="00C20403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</w:t>
            </w:r>
            <w:r w:rsidR="00D21080">
              <w:rPr>
                <w:rFonts w:ascii="Arial" w:hAnsi="Arial" w:cs="Arial"/>
                <w:lang w:val="en-CA"/>
              </w:rPr>
              <w:t>size10_check}}</w:t>
            </w:r>
          </w:p>
        </w:tc>
        <w:tc>
          <w:tcPr>
            <w:tcW w:w="288" w:type="pct"/>
            <w:vAlign w:val="center"/>
          </w:tcPr>
          <w:p w14:paraId="07548849" w14:textId="6B4C8C45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15”</w:t>
            </w:r>
          </w:p>
        </w:tc>
        <w:tc>
          <w:tcPr>
            <w:tcW w:w="625" w:type="pct"/>
            <w:gridSpan w:val="2"/>
            <w:vAlign w:val="center"/>
          </w:tcPr>
          <w:p w14:paraId="403FB543" w14:textId="085CB900" w:rsidR="00CF29EF" w:rsidRPr="00A85913" w:rsidRDefault="00D21080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{{hmi_size15_check}}</w:t>
            </w:r>
          </w:p>
        </w:tc>
      </w:tr>
      <w:tr w:rsidR="00BD7BC8" w:rsidRPr="00A85913" w14:paraId="7983D887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5E1C24CB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78BC79C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641" w:type="pct"/>
            <w:gridSpan w:val="3"/>
            <w:vAlign w:val="center"/>
          </w:tcPr>
          <w:p w14:paraId="7199A98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859" w:type="pct"/>
            <w:gridSpan w:val="4"/>
            <w:vAlign w:val="center"/>
          </w:tcPr>
          <w:p w14:paraId="2F0A7EA2" w14:textId="381D6351" w:rsidR="00230F4E" w:rsidRPr="00A85913" w:rsidRDefault="0071724C" w:rsidP="0071724C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{{lan_e_check}}</w:t>
            </w:r>
          </w:p>
        </w:tc>
        <w:tc>
          <w:tcPr>
            <w:tcW w:w="1250" w:type="pct"/>
            <w:gridSpan w:val="6"/>
            <w:vAlign w:val="center"/>
          </w:tcPr>
          <w:p w14:paraId="40A8E2CB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625" w:type="pct"/>
            <w:gridSpan w:val="2"/>
            <w:vAlign w:val="center"/>
          </w:tcPr>
          <w:p w14:paraId="2A116CB3" w14:textId="67B45450" w:rsidR="00230F4E" w:rsidRPr="00A85913" w:rsidRDefault="0071724C" w:rsidP="0071724C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{{lan_f_check}}</w:t>
            </w:r>
          </w:p>
        </w:tc>
      </w:tr>
      <w:tr w:rsidR="00BD7BC8" w:rsidRPr="00A85913" w14:paraId="4A938441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5216BA83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4CFE1D03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 Side</w:t>
            </w:r>
          </w:p>
        </w:tc>
        <w:tc>
          <w:tcPr>
            <w:tcW w:w="641" w:type="pct"/>
            <w:gridSpan w:val="3"/>
            <w:vAlign w:val="center"/>
          </w:tcPr>
          <w:p w14:paraId="4BABEBBC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109" w:type="pct"/>
            <w:gridSpan w:val="10"/>
            <w:vAlign w:val="center"/>
          </w:tcPr>
          <w:p w14:paraId="1D7F5780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 Side</w:t>
            </w:r>
          </w:p>
        </w:tc>
        <w:tc>
          <w:tcPr>
            <w:tcW w:w="625" w:type="pct"/>
            <w:gridSpan w:val="2"/>
            <w:vAlign w:val="center"/>
          </w:tcPr>
          <w:p w14:paraId="394C98E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BD7BC8" w:rsidRPr="00A85913" w14:paraId="0C9E8862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18458862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3E8DD81E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Operator side</w:t>
            </w:r>
          </w:p>
        </w:tc>
        <w:tc>
          <w:tcPr>
            <w:tcW w:w="641" w:type="pct"/>
            <w:gridSpan w:val="3"/>
            <w:vAlign w:val="center"/>
          </w:tcPr>
          <w:p w14:paraId="62A8B96F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109" w:type="pct"/>
            <w:gridSpan w:val="10"/>
            <w:vAlign w:val="center"/>
          </w:tcPr>
          <w:p w14:paraId="7DDEBC8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Rear</w:t>
            </w:r>
          </w:p>
        </w:tc>
        <w:tc>
          <w:tcPr>
            <w:tcW w:w="625" w:type="pct"/>
            <w:gridSpan w:val="2"/>
            <w:vAlign w:val="center"/>
          </w:tcPr>
          <w:p w14:paraId="64F45645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BD7BC8" w:rsidRPr="00A85913" w14:paraId="0AEA3B91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38E2DFFC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72B78BDA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375" w:type="pct"/>
            <w:gridSpan w:val="15"/>
            <w:vAlign w:val="center"/>
          </w:tcPr>
          <w:p w14:paraId="067D2B13" w14:textId="77777777" w:rsidR="00230F4E" w:rsidRPr="00A85913" w:rsidRDefault="00230F4E" w:rsidP="006A5A4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6A5A4B" w:rsidRPr="00A85913" w14:paraId="177F916C" w14:textId="77777777" w:rsidTr="003412AC">
        <w:trPr>
          <w:trHeight w:val="37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56FBDDFA" w14:textId="77777777" w:rsidR="006A5A4B" w:rsidRPr="00A85913" w:rsidRDefault="006A5A4B" w:rsidP="006A5A4B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4204C8C2" w14:textId="77777777" w:rsidTr="00041CCD">
        <w:trPr>
          <w:trHeight w:val="276"/>
        </w:trPr>
        <w:tc>
          <w:tcPr>
            <w:tcW w:w="749" w:type="pct"/>
            <w:gridSpan w:val="2"/>
            <w:vMerge w:val="restart"/>
            <w:vAlign w:val="center"/>
          </w:tcPr>
          <w:p w14:paraId="13FA884C" w14:textId="77777777" w:rsidR="006A5A4B" w:rsidRPr="00A85913" w:rsidRDefault="006A5A4B" w:rsidP="006A5A4B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t>Control Panel Post</w:t>
            </w:r>
          </w:p>
        </w:tc>
        <w:tc>
          <w:tcPr>
            <w:tcW w:w="876" w:type="pct"/>
            <w:gridSpan w:val="3"/>
            <w:vAlign w:val="center"/>
          </w:tcPr>
          <w:p w14:paraId="0D4B7799" w14:textId="77777777" w:rsidR="006A5A4B" w:rsidRPr="00A85913" w:rsidRDefault="006A5A4B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 Axis</w:t>
            </w:r>
          </w:p>
        </w:tc>
        <w:tc>
          <w:tcPr>
            <w:tcW w:w="641" w:type="pct"/>
            <w:gridSpan w:val="3"/>
            <w:vAlign w:val="center"/>
          </w:tcPr>
          <w:p w14:paraId="2337CD99" w14:textId="72207DC3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{{cpp_1axis_check}}</w:t>
            </w:r>
          </w:p>
        </w:tc>
        <w:tc>
          <w:tcPr>
            <w:tcW w:w="2109" w:type="pct"/>
            <w:gridSpan w:val="10"/>
            <w:vAlign w:val="center"/>
          </w:tcPr>
          <w:p w14:paraId="2ED73615" w14:textId="77777777" w:rsidR="006A5A4B" w:rsidRPr="00A85913" w:rsidRDefault="006A5A4B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 Axis</w:t>
            </w:r>
          </w:p>
        </w:tc>
        <w:tc>
          <w:tcPr>
            <w:tcW w:w="625" w:type="pct"/>
            <w:gridSpan w:val="2"/>
            <w:vAlign w:val="center"/>
          </w:tcPr>
          <w:p w14:paraId="114292C2" w14:textId="5EB512ED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{{cpp_2axis_check}}</w:t>
            </w:r>
          </w:p>
        </w:tc>
      </w:tr>
      <w:tr w:rsidR="00BD7BC8" w:rsidRPr="00A85913" w14:paraId="16E719B2" w14:textId="77777777" w:rsidTr="00041CCD">
        <w:trPr>
          <w:trHeight w:val="717"/>
        </w:trPr>
        <w:tc>
          <w:tcPr>
            <w:tcW w:w="749" w:type="pct"/>
            <w:gridSpan w:val="2"/>
            <w:vMerge/>
            <w:vAlign w:val="center"/>
          </w:tcPr>
          <w:p w14:paraId="4C96A1BA" w14:textId="77777777" w:rsidR="006A5A4B" w:rsidRPr="00A85913" w:rsidRDefault="006A5A4B" w:rsidP="006A5A4B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49C741F3" w14:textId="77777777" w:rsidR="006A5A4B" w:rsidRPr="00A85913" w:rsidRDefault="006A5A4B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 Axis</w:t>
            </w:r>
          </w:p>
        </w:tc>
        <w:tc>
          <w:tcPr>
            <w:tcW w:w="641" w:type="pct"/>
            <w:gridSpan w:val="3"/>
            <w:vAlign w:val="center"/>
          </w:tcPr>
          <w:p w14:paraId="7C39D7E6" w14:textId="00D4764F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{{cpp_3axis_check}}</w:t>
            </w:r>
          </w:p>
        </w:tc>
        <w:tc>
          <w:tcPr>
            <w:tcW w:w="2109" w:type="pct"/>
            <w:gridSpan w:val="10"/>
            <w:vAlign w:val="center"/>
          </w:tcPr>
          <w:p w14:paraId="521C7D7A" w14:textId="77777777" w:rsidR="006A5A4B" w:rsidRDefault="006A5A4B" w:rsidP="006A5A4B">
            <w:pPr>
              <w:ind w:left="33"/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659CB">
              <w:rPr>
                <w:rFonts w:ascii="Arial" w:hAnsi="Arial" w:cs="Arial"/>
                <w:b/>
                <w:sz w:val="24"/>
                <w:lang w:val="en-CA"/>
              </w:rPr>
              <w:t>Fixed</w:t>
            </w:r>
          </w:p>
          <w:p w14:paraId="2A0692F4" w14:textId="77777777" w:rsidR="006A5A4B" w:rsidRPr="00E659CB" w:rsidRDefault="006A5A4B" w:rsidP="006A5A4B">
            <w:pPr>
              <w:ind w:left="33"/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</w:rPr>
              <w:t>(STD for Explosive Environment)</w:t>
            </w:r>
          </w:p>
        </w:tc>
        <w:tc>
          <w:tcPr>
            <w:tcW w:w="625" w:type="pct"/>
            <w:gridSpan w:val="2"/>
            <w:vAlign w:val="center"/>
          </w:tcPr>
          <w:p w14:paraId="5940681E" w14:textId="44A134EE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{{cpp_fixed_check}}</w:t>
            </w:r>
          </w:p>
        </w:tc>
      </w:tr>
      <w:tr w:rsidR="00946F52" w:rsidRPr="00A85913" w14:paraId="4CE393F3" w14:textId="77777777" w:rsidTr="003412AC">
        <w:trPr>
          <w:trHeight w:val="39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3577301" w14:textId="77777777" w:rsidR="00946F52" w:rsidRPr="00946F52" w:rsidRDefault="00946F52" w:rsidP="00946F52">
            <w:pPr>
              <w:ind w:left="33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2B229BD7" w14:textId="77777777" w:rsidTr="001A48C0">
        <w:trPr>
          <w:trHeight w:val="284"/>
        </w:trPr>
        <w:tc>
          <w:tcPr>
            <w:tcW w:w="749" w:type="pct"/>
            <w:gridSpan w:val="2"/>
            <w:vMerge w:val="restart"/>
            <w:vAlign w:val="center"/>
          </w:tcPr>
          <w:p w14:paraId="1EECDBCF" w14:textId="77777777" w:rsidR="00B8260D" w:rsidRPr="00A85913" w:rsidRDefault="00B8260D" w:rsidP="00946F52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t>Beacon Light Tower</w:t>
            </w:r>
          </w:p>
        </w:tc>
        <w:tc>
          <w:tcPr>
            <w:tcW w:w="876" w:type="pct"/>
            <w:gridSpan w:val="3"/>
            <w:vAlign w:val="center"/>
          </w:tcPr>
          <w:p w14:paraId="7FB95CE0" w14:textId="77777777" w:rsidR="00B8260D" w:rsidRPr="003B4954" w:rsidRDefault="00B8260D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3B4954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41" w:type="pct"/>
            <w:gridSpan w:val="3"/>
            <w:vAlign w:val="center"/>
          </w:tcPr>
          <w:p w14:paraId="5F107267" w14:textId="6FC654E0" w:rsidR="00B8260D" w:rsidRPr="00A85913" w:rsidRDefault="00D21080" w:rsidP="00B8260D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{{blt_none_check}}</w:t>
            </w:r>
          </w:p>
        </w:tc>
        <w:tc>
          <w:tcPr>
            <w:tcW w:w="2734" w:type="pct"/>
            <w:gridSpan w:val="12"/>
            <w:vAlign w:val="center"/>
          </w:tcPr>
          <w:p w14:paraId="052D04ED" w14:textId="00BFF46C" w:rsidR="00B8260D" w:rsidRPr="00A85913" w:rsidRDefault="00B8260D" w:rsidP="00B8260D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BD7BC8" w:rsidRPr="00A85913" w14:paraId="46833254" w14:textId="77777777" w:rsidTr="00041CCD">
        <w:trPr>
          <w:trHeight w:val="284"/>
        </w:trPr>
        <w:tc>
          <w:tcPr>
            <w:tcW w:w="749" w:type="pct"/>
            <w:gridSpan w:val="2"/>
            <w:vMerge/>
            <w:vAlign w:val="center"/>
          </w:tcPr>
          <w:p w14:paraId="69C1533B" w14:textId="77777777" w:rsidR="00946F52" w:rsidRPr="00A85913" w:rsidRDefault="00946F52" w:rsidP="00946F52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542" w:type="pct"/>
            <w:vAlign w:val="center"/>
          </w:tcPr>
          <w:p w14:paraId="38A2ED41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Red</w:t>
            </w:r>
          </w:p>
        </w:tc>
        <w:tc>
          <w:tcPr>
            <w:tcW w:w="334" w:type="pct"/>
            <w:gridSpan w:val="2"/>
            <w:vAlign w:val="center"/>
          </w:tcPr>
          <w:p w14:paraId="5D74A2E4" w14:textId="11C91649" w:rsidR="00946F52" w:rsidRPr="00A85913" w:rsidRDefault="00D21080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{{blt_red_check}}</w:t>
            </w:r>
          </w:p>
        </w:tc>
        <w:tc>
          <w:tcPr>
            <w:tcW w:w="641" w:type="pct"/>
            <w:gridSpan w:val="3"/>
            <w:vAlign w:val="center"/>
          </w:tcPr>
          <w:p w14:paraId="5E99DB38" w14:textId="77777777" w:rsidR="00946F52" w:rsidRPr="00A85913" w:rsidRDefault="00946F52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Green</w:t>
            </w:r>
          </w:p>
        </w:tc>
        <w:tc>
          <w:tcPr>
            <w:tcW w:w="1194" w:type="pct"/>
            <w:gridSpan w:val="5"/>
            <w:vAlign w:val="center"/>
          </w:tcPr>
          <w:p w14:paraId="4F7BDDBE" w14:textId="11663431" w:rsidR="00946F52" w:rsidRPr="00A85913" w:rsidRDefault="00D21080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{{blt_green_check}}</w:t>
            </w:r>
          </w:p>
        </w:tc>
        <w:tc>
          <w:tcPr>
            <w:tcW w:w="481" w:type="pct"/>
            <w:gridSpan w:val="3"/>
            <w:vAlign w:val="center"/>
          </w:tcPr>
          <w:p w14:paraId="5DF6992A" w14:textId="77777777" w:rsidR="00946F52" w:rsidRPr="00A85913" w:rsidRDefault="00946F52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Yellow</w:t>
            </w:r>
          </w:p>
        </w:tc>
        <w:tc>
          <w:tcPr>
            <w:tcW w:w="1059" w:type="pct"/>
            <w:gridSpan w:val="4"/>
            <w:vAlign w:val="center"/>
          </w:tcPr>
          <w:p w14:paraId="585EC39D" w14:textId="3B2081EC" w:rsidR="00946F52" w:rsidRPr="00A85913" w:rsidRDefault="00D21080" w:rsidP="00B8260D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{{blt_yellow_check}}</w:t>
            </w:r>
          </w:p>
        </w:tc>
      </w:tr>
      <w:tr w:rsidR="00BD7BC8" w:rsidRPr="00A85913" w14:paraId="1F69F1B1" w14:textId="77777777" w:rsidTr="001A48C0">
        <w:trPr>
          <w:trHeight w:val="283"/>
        </w:trPr>
        <w:tc>
          <w:tcPr>
            <w:tcW w:w="749" w:type="pct"/>
            <w:gridSpan w:val="2"/>
            <w:vMerge/>
            <w:vAlign w:val="center"/>
          </w:tcPr>
          <w:p w14:paraId="322EA79E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42" w:type="pct"/>
            <w:vAlign w:val="center"/>
          </w:tcPr>
          <w:p w14:paraId="42E12FD7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Audible</w:t>
            </w:r>
          </w:p>
        </w:tc>
        <w:tc>
          <w:tcPr>
            <w:tcW w:w="334" w:type="pct"/>
            <w:gridSpan w:val="2"/>
            <w:vAlign w:val="center"/>
          </w:tcPr>
          <w:p w14:paraId="53F523F8" w14:textId="07602468" w:rsidR="00946F52" w:rsidRPr="00A85913" w:rsidRDefault="00D21080" w:rsidP="00946F52">
            <w:pPr>
              <w:ind w:left="33"/>
              <w:jc w:val="center"/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{{blt_audible_check}}</w:t>
            </w:r>
          </w:p>
        </w:tc>
        <w:tc>
          <w:tcPr>
            <w:tcW w:w="641" w:type="pct"/>
            <w:gridSpan w:val="3"/>
            <w:vAlign w:val="center"/>
          </w:tcPr>
          <w:p w14:paraId="7E71CB43" w14:textId="77777777" w:rsidR="00946F52" w:rsidRPr="00C75068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C75068">
              <w:rPr>
                <w:rFonts w:ascii="Arial" w:hAnsi="Arial" w:cs="Arial"/>
                <w:b/>
                <w:bCs/>
                <w:sz w:val="24"/>
                <w:lang w:val="en-CA"/>
              </w:rPr>
              <w:t>Operation</w:t>
            </w:r>
          </w:p>
        </w:tc>
        <w:tc>
          <w:tcPr>
            <w:tcW w:w="2734" w:type="pct"/>
            <w:gridSpan w:val="12"/>
            <w:vAlign w:val="center"/>
          </w:tcPr>
          <w:p w14:paraId="6E8FD84D" w14:textId="15CB8E23" w:rsidR="00946F52" w:rsidRPr="00C75068" w:rsidRDefault="00946F52" w:rsidP="00946F5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946F52" w:rsidRPr="00A85913" w14:paraId="7FBE5B21" w14:textId="77777777" w:rsidTr="003412AC">
        <w:trPr>
          <w:trHeight w:val="58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3E69E68C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380C3A80" w14:textId="77777777" w:rsidTr="00041CCD">
        <w:trPr>
          <w:trHeight w:val="152"/>
        </w:trPr>
        <w:tc>
          <w:tcPr>
            <w:tcW w:w="749" w:type="pct"/>
            <w:gridSpan w:val="2"/>
            <w:vMerge w:val="restart"/>
            <w:vAlign w:val="center"/>
          </w:tcPr>
          <w:p w14:paraId="44BAEBC3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Extra E-Stops</w:t>
            </w:r>
          </w:p>
        </w:tc>
        <w:tc>
          <w:tcPr>
            <w:tcW w:w="876" w:type="pct"/>
            <w:gridSpan w:val="3"/>
            <w:vAlign w:val="center"/>
          </w:tcPr>
          <w:p w14:paraId="51F36B89" w14:textId="77777777" w:rsidR="00946F52" w:rsidRPr="00952CA4" w:rsidRDefault="00946F52" w:rsidP="00952CA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952CA4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028" w:type="pct"/>
            <w:gridSpan w:val="4"/>
            <w:vAlign w:val="center"/>
          </w:tcPr>
          <w:p w14:paraId="02713C7E" w14:textId="77777777" w:rsidR="00946F52" w:rsidRPr="009B5D62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722" w:type="pct"/>
            <w:gridSpan w:val="9"/>
            <w:vAlign w:val="center"/>
          </w:tcPr>
          <w:p w14:paraId="4D2A5975" w14:textId="77777777" w:rsidR="00946F52" w:rsidRPr="00655497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655497">
              <w:rPr>
                <w:rFonts w:ascii="Arial" w:hAnsi="Arial" w:cs="Arial"/>
                <w:b/>
                <w:bCs/>
                <w:sz w:val="24"/>
                <w:lang w:val="en-CA"/>
              </w:rPr>
              <w:t>Yes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(qty)</w:t>
            </w:r>
          </w:p>
        </w:tc>
        <w:tc>
          <w:tcPr>
            <w:tcW w:w="625" w:type="pct"/>
            <w:gridSpan w:val="2"/>
            <w:vAlign w:val="center"/>
          </w:tcPr>
          <w:p w14:paraId="6CB6B35F" w14:textId="77777777" w:rsidR="00946F52" w:rsidRPr="009B5D62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BD7BC8" w:rsidRPr="00A85913" w14:paraId="1CAEBDB8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482D050F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904" w:type="pct"/>
            <w:gridSpan w:val="7"/>
            <w:vAlign w:val="center"/>
          </w:tcPr>
          <w:p w14:paraId="0227F203" w14:textId="77777777" w:rsidR="00946F52" w:rsidRPr="00A85913" w:rsidRDefault="00946F52" w:rsidP="00946F52">
            <w:pPr>
              <w:pStyle w:val="ListParagraph"/>
              <w:jc w:val="both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Location</w:t>
            </w:r>
          </w:p>
        </w:tc>
        <w:tc>
          <w:tcPr>
            <w:tcW w:w="2347" w:type="pct"/>
            <w:gridSpan w:val="11"/>
            <w:vAlign w:val="center"/>
          </w:tcPr>
          <w:p w14:paraId="517BFD3C" w14:textId="77777777" w:rsidR="00946F52" w:rsidRPr="00A85913" w:rsidRDefault="00946F52" w:rsidP="00946F52">
            <w:pPr>
              <w:pStyle w:val="ListParagraph"/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946F52" w:rsidRPr="00A85913" w14:paraId="7E977A69" w14:textId="77777777" w:rsidTr="003412AC">
        <w:trPr>
          <w:trHeight w:val="58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76B0FAEE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3CD5CA6F" w14:textId="77777777" w:rsidTr="00041CCD">
        <w:trPr>
          <w:trHeight w:val="152"/>
        </w:trPr>
        <w:tc>
          <w:tcPr>
            <w:tcW w:w="749" w:type="pct"/>
            <w:gridSpan w:val="2"/>
            <w:vMerge w:val="restart"/>
            <w:vAlign w:val="center"/>
          </w:tcPr>
          <w:p w14:paraId="14401B63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bookmarkStart w:id="5" w:name="_Hlk62551127"/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Batch / </w:t>
            </w: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Data Report</w:t>
            </w:r>
            <w:bookmarkStart w:id="6" w:name="_MON_1699422490"/>
            <w:bookmarkEnd w:id="6"/>
            <w:r>
              <w:rPr>
                <w:rFonts w:ascii="Arial" w:hAnsi="Arial"/>
                <w:b/>
                <w:bCs/>
                <w:sz w:val="24"/>
                <w:lang w:val="en-CA"/>
              </w:rPr>
              <w:object w:dxaOrig="1540" w:dyaOrig="997" w14:anchorId="3E640A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65pt;height:50.7pt" o:ole="">
                  <v:imagedata r:id="rId8" o:title=""/>
                </v:shape>
                <o:OLEObject Type="Embed" ProgID="Word.Document.12" ShapeID="_x0000_i1025" DrawAspect="Icon" ObjectID="_1810218364" r:id="rId9">
                  <o:FieldCodes>\s</o:FieldCodes>
                </o:OLEObject>
              </w:object>
            </w:r>
          </w:p>
        </w:tc>
        <w:tc>
          <w:tcPr>
            <w:tcW w:w="876" w:type="pct"/>
            <w:gridSpan w:val="3"/>
            <w:vAlign w:val="center"/>
          </w:tcPr>
          <w:p w14:paraId="7A676793" w14:textId="77777777" w:rsidR="00946F52" w:rsidRPr="00952CA4" w:rsidRDefault="00946F52" w:rsidP="00952CA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952CA4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028" w:type="pct"/>
            <w:gridSpan w:val="4"/>
            <w:vAlign w:val="center"/>
          </w:tcPr>
          <w:p w14:paraId="6BFD5E99" w14:textId="3BB2A48E" w:rsidR="00946F52" w:rsidRPr="009B5D62" w:rsidRDefault="00D21080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{{batch_none_check}}</w:t>
            </w:r>
          </w:p>
        </w:tc>
        <w:tc>
          <w:tcPr>
            <w:tcW w:w="1722" w:type="pct"/>
            <w:gridSpan w:val="9"/>
            <w:vAlign w:val="center"/>
          </w:tcPr>
          <w:p w14:paraId="7222F882" w14:textId="77777777" w:rsidR="00946F52" w:rsidRPr="00655497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655497">
              <w:rPr>
                <w:rFonts w:ascii="Arial" w:hAnsi="Arial" w:cs="Arial"/>
                <w:b/>
                <w:bCs/>
                <w:sz w:val="24"/>
                <w:lang w:val="en-CA"/>
              </w:rPr>
              <w:t>Yes (requires 15” HMI)</w:t>
            </w:r>
          </w:p>
        </w:tc>
        <w:tc>
          <w:tcPr>
            <w:tcW w:w="625" w:type="pct"/>
            <w:gridSpan w:val="2"/>
            <w:vAlign w:val="center"/>
          </w:tcPr>
          <w:p w14:paraId="42A486D7" w14:textId="1D4AFC10" w:rsidR="00946F52" w:rsidRPr="009B5D62" w:rsidRDefault="00D21080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{{batch_yes15_check}}</w:t>
            </w:r>
          </w:p>
        </w:tc>
      </w:tr>
      <w:bookmarkEnd w:id="5"/>
      <w:tr w:rsidR="00BD7BC8" w:rsidRPr="00A85913" w14:paraId="2C06CCB5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70C3E67A" w14:textId="77777777" w:rsidR="00B8260D" w:rsidRPr="00A85913" w:rsidRDefault="00B8260D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542" w:type="pct"/>
            <w:vMerge w:val="restart"/>
            <w:vAlign w:val="center"/>
          </w:tcPr>
          <w:p w14:paraId="266DD494" w14:textId="77777777" w:rsidR="00B8260D" w:rsidRPr="00B35A13" w:rsidRDefault="00B8260D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2169" w:type="pct"/>
            <w:gridSpan w:val="10"/>
            <w:vAlign w:val="center"/>
          </w:tcPr>
          <w:p w14:paraId="5E80E7CA" w14:textId="77777777" w:rsidR="00B8260D" w:rsidRPr="00430D63" w:rsidRDefault="00B8260D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30D63">
              <w:rPr>
                <w:rFonts w:ascii="Arial" w:hAnsi="Arial" w:cs="Arial"/>
                <w:b/>
                <w:bCs/>
                <w:sz w:val="24"/>
                <w:lang w:val="en-CA"/>
              </w:rPr>
              <w:t>Summary Page onl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y</w:t>
            </w:r>
            <w:r w:rsidRPr="00430D63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                    </w:t>
            </w:r>
          </w:p>
        </w:tc>
        <w:tc>
          <w:tcPr>
            <w:tcW w:w="1540" w:type="pct"/>
            <w:gridSpan w:val="7"/>
            <w:tcBorders>
              <w:bottom w:val="single" w:sz="4" w:space="0" w:color="auto"/>
            </w:tcBorders>
            <w:vAlign w:val="center"/>
          </w:tcPr>
          <w:p w14:paraId="16E360D7" w14:textId="4FA9A4A0" w:rsidR="00B8260D" w:rsidRPr="00B35A13" w:rsidRDefault="00B8260D" w:rsidP="00B8260D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BD7BC8" w:rsidRPr="00A85913" w14:paraId="348BFBDB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1BE802DD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542" w:type="pct"/>
            <w:vMerge/>
            <w:vAlign w:val="center"/>
          </w:tcPr>
          <w:p w14:paraId="2EC29A39" w14:textId="77777777" w:rsidR="00946F52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2169" w:type="pct"/>
            <w:gridSpan w:val="10"/>
            <w:vAlign w:val="center"/>
          </w:tcPr>
          <w:p w14:paraId="7AA3508C" w14:textId="77777777" w:rsidR="00946F52" w:rsidRPr="006F1457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91CDD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Summary Header with Tracking </w:t>
            </w:r>
          </w:p>
        </w:tc>
        <w:tc>
          <w:tcPr>
            <w:tcW w:w="915" w:type="pct"/>
            <w:gridSpan w:val="5"/>
            <w:tcBorders>
              <w:right w:val="single" w:sz="4" w:space="0" w:color="auto"/>
            </w:tcBorders>
            <w:vAlign w:val="center"/>
          </w:tcPr>
          <w:p w14:paraId="665614E0" w14:textId="6A9F075F" w:rsidR="00946F52" w:rsidRPr="00655497" w:rsidRDefault="00CC73B1" w:rsidP="00CC73B1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{{batch_sht_check}}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0F6BC5B2" w14:textId="77777777" w:rsidR="00946F52" w:rsidRPr="00B35A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1D6290">
              <w:rPr>
                <w:rFonts w:ascii="Arial" w:hAnsi="Arial" w:cs="Arial"/>
                <w:lang w:val="en-CA"/>
              </w:rPr>
              <w:t>req’d with scales</w:t>
            </w:r>
          </w:p>
        </w:tc>
      </w:tr>
      <w:tr w:rsidR="00BD7BC8" w:rsidRPr="00A85913" w14:paraId="39BBEA97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7949D141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904" w:type="pct"/>
            <w:gridSpan w:val="7"/>
            <w:vAlign w:val="center"/>
          </w:tcPr>
          <w:p w14:paraId="1FED9C82" w14:textId="77777777" w:rsidR="00946F52" w:rsidRPr="00B35A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Audit Trail</w:t>
            </w:r>
          </w:p>
        </w:tc>
        <w:tc>
          <w:tcPr>
            <w:tcW w:w="807" w:type="pct"/>
            <w:gridSpan w:val="4"/>
            <w:vAlign w:val="center"/>
          </w:tcPr>
          <w:p w14:paraId="7999DE4C" w14:textId="76C8E33D" w:rsidR="00946F52" w:rsidRDefault="00CC73B1" w:rsidP="00CC73B1">
            <w:pPr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{{batch_at_check}}</w:t>
            </w:r>
          </w:p>
        </w:tc>
        <w:tc>
          <w:tcPr>
            <w:tcW w:w="915" w:type="pct"/>
            <w:gridSpan w:val="5"/>
            <w:tcBorders>
              <w:bottom w:val="single" w:sz="4" w:space="0" w:color="auto"/>
            </w:tcBorders>
            <w:vAlign w:val="center"/>
          </w:tcPr>
          <w:p w14:paraId="1EF1F6DB" w14:textId="77777777" w:rsidR="00946F52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File Name</w:t>
            </w:r>
          </w:p>
        </w:tc>
        <w:tc>
          <w:tcPr>
            <w:tcW w:w="625" w:type="pct"/>
            <w:gridSpan w:val="2"/>
            <w:vAlign w:val="center"/>
          </w:tcPr>
          <w:p w14:paraId="4398031B" w14:textId="77777777" w:rsidR="00946F52" w:rsidRPr="00B35A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</w:tr>
      <w:tr w:rsidR="00BD7BC8" w:rsidRPr="00A85913" w14:paraId="147DC63C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79237D24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904" w:type="pct"/>
            <w:gridSpan w:val="7"/>
            <w:vAlign w:val="center"/>
          </w:tcPr>
          <w:p w14:paraId="6184C98F" w14:textId="77777777" w:rsidR="00946F52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Memory Expansion Module</w:t>
            </w:r>
          </w:p>
        </w:tc>
        <w:tc>
          <w:tcPr>
            <w:tcW w:w="807" w:type="pct"/>
            <w:gridSpan w:val="4"/>
            <w:vAlign w:val="center"/>
          </w:tcPr>
          <w:p w14:paraId="3E3559FA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40" w:type="pct"/>
            <w:gridSpan w:val="7"/>
            <w:vAlign w:val="center"/>
          </w:tcPr>
          <w:p w14:paraId="1FC99C4C" w14:textId="77777777" w:rsidR="00946F52" w:rsidRPr="00B17358" w:rsidRDefault="00946F52" w:rsidP="00946F52">
            <w:pPr>
              <w:jc w:val="center"/>
              <w:rPr>
                <w:rFonts w:ascii="Arial" w:hAnsi="Arial" w:cs="Arial"/>
                <w:lang w:val="en-CA"/>
              </w:rPr>
            </w:pPr>
            <w:r w:rsidRPr="00B17358">
              <w:rPr>
                <w:rFonts w:ascii="Arial" w:hAnsi="Arial" w:cs="Arial"/>
                <w:lang w:val="en-CA"/>
              </w:rPr>
              <w:t>Req’d to export to main machine</w:t>
            </w:r>
          </w:p>
        </w:tc>
      </w:tr>
      <w:tr w:rsidR="00BD7BC8" w:rsidRPr="00A85913" w14:paraId="5AB2638B" w14:textId="77777777" w:rsidTr="003412AC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382AAF3C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251" w:type="pct"/>
            <w:gridSpan w:val="18"/>
            <w:vAlign w:val="center"/>
          </w:tcPr>
          <w:p w14:paraId="5891568E" w14:textId="77777777" w:rsidR="00946F52" w:rsidRPr="00A85913" w:rsidRDefault="00946F52" w:rsidP="00946F5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946F52" w:rsidRPr="00E659CB" w14:paraId="40C8B271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8A1C329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70ED8AB1" w14:textId="77777777" w:rsidTr="00041CCD">
        <w:tc>
          <w:tcPr>
            <w:tcW w:w="1562" w:type="pct"/>
            <w:gridSpan w:val="4"/>
            <w:vAlign w:val="center"/>
          </w:tcPr>
          <w:p w14:paraId="6E727BE1" w14:textId="77777777" w:rsidR="00B8260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7" w:name="_Hlk62554123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Remote Technical Service (Secomea)</w:t>
            </w:r>
          </w:p>
          <w:p w14:paraId="390756FB" w14:textId="77777777" w:rsidR="00B8260D" w:rsidRPr="00A85913" w:rsidRDefault="00B8260D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A72DD">
              <w:rPr>
                <w:rFonts w:ascii="Arial" w:hAnsi="Arial" w:cs="Arial"/>
                <w:lang w:val="en-CA"/>
              </w:rPr>
              <w:t>(1 per line)</w:t>
            </w:r>
          </w:p>
        </w:tc>
        <w:tc>
          <w:tcPr>
            <w:tcW w:w="605" w:type="pct"/>
            <w:gridSpan w:val="3"/>
            <w:vAlign w:val="center"/>
          </w:tcPr>
          <w:p w14:paraId="37F59C6B" w14:textId="4E10BCD7" w:rsidR="00B8260D" w:rsidRPr="00C43D0A" w:rsidRDefault="00BD7BC8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{{rts_secomea_check}}</w:t>
            </w:r>
          </w:p>
        </w:tc>
        <w:tc>
          <w:tcPr>
            <w:tcW w:w="774" w:type="pct"/>
            <w:gridSpan w:val="4"/>
            <w:vAlign w:val="center"/>
          </w:tcPr>
          <w:p w14:paraId="69A0B8EB" w14:textId="36247528" w:rsidR="00B8260D" w:rsidRPr="00C43D0A" w:rsidRDefault="00B8260D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19" w:type="pct"/>
            <w:gridSpan w:val="2"/>
            <w:tcBorders>
              <w:right w:val="single" w:sz="4" w:space="0" w:color="auto"/>
            </w:tcBorders>
            <w:vAlign w:val="center"/>
          </w:tcPr>
          <w:p w14:paraId="55E2F220" w14:textId="74A9B640" w:rsidR="00B8260D" w:rsidRPr="00A85913" w:rsidRDefault="00BD7BC8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{{rts_none_check}}</w:t>
            </w:r>
          </w:p>
        </w:tc>
        <w:tc>
          <w:tcPr>
            <w:tcW w:w="915" w:type="pct"/>
            <w:gridSpan w:val="5"/>
            <w:tcBorders>
              <w:left w:val="single" w:sz="4" w:space="0" w:color="auto"/>
            </w:tcBorders>
            <w:vAlign w:val="center"/>
          </w:tcPr>
          <w:p w14:paraId="1B2FBF44" w14:textId="77777777" w:rsidR="00B8260D" w:rsidRPr="00B8791F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8791F">
              <w:rPr>
                <w:rFonts w:ascii="Arial" w:hAnsi="Arial" w:cs="Arial"/>
                <w:b/>
                <w:bCs/>
                <w:sz w:val="24"/>
                <w:lang w:val="en-CA"/>
              </w:rPr>
              <w:t>Connection Only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11C941CA" w14:textId="4BB406D1" w:rsidR="00B8260D" w:rsidRPr="007D3D02" w:rsidRDefault="00BD7BC8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{{rts_co_check}}</w:t>
            </w:r>
          </w:p>
        </w:tc>
      </w:tr>
      <w:bookmarkEnd w:id="7"/>
      <w:tr w:rsidR="00946F52" w:rsidRPr="00A85913" w14:paraId="542B00F9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63EE9DDD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50208D" w14:paraId="30F2F9E5" w14:textId="77777777" w:rsidTr="00041CCD">
        <w:tc>
          <w:tcPr>
            <w:tcW w:w="1562" w:type="pct"/>
            <w:gridSpan w:val="4"/>
            <w:vAlign w:val="center"/>
          </w:tcPr>
          <w:p w14:paraId="10D13A8F" w14:textId="77777777" w:rsidR="00946F52" w:rsidRPr="0050208D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8" w:name="_Hlk69540399"/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Customer Specific Wiring Code</w:t>
            </w:r>
          </w:p>
        </w:tc>
        <w:tc>
          <w:tcPr>
            <w:tcW w:w="1898" w:type="pct"/>
            <w:gridSpan w:val="9"/>
            <w:tcBorders>
              <w:right w:val="single" w:sz="4" w:space="0" w:color="auto"/>
            </w:tcBorders>
            <w:vAlign w:val="center"/>
          </w:tcPr>
          <w:p w14:paraId="45C03B38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08D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50208D">
              <w:rPr>
                <w:rFonts w:ascii="Arial" w:hAnsi="Arial" w:cs="Arial"/>
                <w:lang w:val="en-CA"/>
              </w:rPr>
            </w:r>
            <w:r w:rsidRPr="0050208D">
              <w:rPr>
                <w:rFonts w:ascii="Arial" w:hAnsi="Arial" w:cs="Arial"/>
                <w:lang w:val="en-CA"/>
              </w:rPr>
              <w:fldChar w:fldCharType="separate"/>
            </w:r>
            <w:r w:rsidRPr="0050208D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15" w:type="pct"/>
            <w:gridSpan w:val="5"/>
            <w:tcBorders>
              <w:right w:val="single" w:sz="4" w:space="0" w:color="auto"/>
            </w:tcBorders>
            <w:vAlign w:val="center"/>
          </w:tcPr>
          <w:p w14:paraId="7AACA0D1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4BA26B16" w14:textId="77777777" w:rsidR="00946F52" w:rsidRPr="0050208D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bookmarkEnd w:id="8"/>
      <w:tr w:rsidR="00946F52" w:rsidRPr="0050208D" w14:paraId="0EF73514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746983EE" w14:textId="77777777" w:rsidR="00946F52" w:rsidRPr="0050208D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1B8D867A" w14:textId="77777777" w:rsidTr="00041CCD">
        <w:tc>
          <w:tcPr>
            <w:tcW w:w="1562" w:type="pct"/>
            <w:gridSpan w:val="4"/>
            <w:vAlign w:val="center"/>
          </w:tcPr>
          <w:p w14:paraId="3CBBFE3B" w14:textId="77777777" w:rsidR="00946F52" w:rsidRPr="0050208D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9" w:name="_Hlk81391161"/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Electronic Torque Readout w/10”HMI</w:t>
            </w:r>
          </w:p>
        </w:tc>
        <w:tc>
          <w:tcPr>
            <w:tcW w:w="1898" w:type="pct"/>
            <w:gridSpan w:val="9"/>
            <w:vAlign w:val="center"/>
          </w:tcPr>
          <w:p w14:paraId="1314FF98" w14:textId="7E754C52" w:rsidR="00946F52" w:rsidRPr="0050208D" w:rsidRDefault="00BD7BC8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{{etr_10hmi_check}}</w:t>
            </w:r>
          </w:p>
        </w:tc>
        <w:tc>
          <w:tcPr>
            <w:tcW w:w="915" w:type="pct"/>
            <w:gridSpan w:val="5"/>
            <w:tcBorders>
              <w:right w:val="single" w:sz="4" w:space="0" w:color="auto"/>
            </w:tcBorders>
            <w:vAlign w:val="center"/>
          </w:tcPr>
          <w:p w14:paraId="279E1BC0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779B4AB2" w14:textId="7335F7CE" w:rsidR="00946F52" w:rsidRPr="007D3D02" w:rsidRDefault="00BD7BC8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{{etr_none_check}}</w:t>
            </w:r>
          </w:p>
        </w:tc>
      </w:tr>
      <w:bookmarkEnd w:id="9"/>
      <w:tr w:rsidR="00946F52" w:rsidRPr="00A85913" w14:paraId="294A2B4C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1F6CBAE2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71628D88" w14:textId="77777777" w:rsidTr="00041CCD">
        <w:tc>
          <w:tcPr>
            <w:tcW w:w="1291" w:type="pct"/>
            <w:gridSpan w:val="3"/>
            <w:vAlign w:val="center"/>
          </w:tcPr>
          <w:p w14:paraId="1D6BC91F" w14:textId="77777777" w:rsidR="00946F52" w:rsidRPr="0050208D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Clear Bottle Sensor</w:t>
            </w:r>
          </w:p>
        </w:tc>
        <w:tc>
          <w:tcPr>
            <w:tcW w:w="271" w:type="pct"/>
            <w:vAlign w:val="center"/>
          </w:tcPr>
          <w:p w14:paraId="4B0F5AD1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3438" w:type="pct"/>
            <w:gridSpan w:val="16"/>
            <w:vAlign w:val="center"/>
          </w:tcPr>
          <w:p w14:paraId="271BD261" w14:textId="77777777" w:rsidR="00946F52" w:rsidRPr="007D3D02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946F52" w:rsidRPr="00A85913" w14:paraId="623611AE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6CDC8062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50208D" w14:paraId="0AE24E8C" w14:textId="77777777" w:rsidTr="001A48C0">
        <w:tc>
          <w:tcPr>
            <w:tcW w:w="718" w:type="pct"/>
            <w:vAlign w:val="center"/>
          </w:tcPr>
          <w:p w14:paraId="28FA5739" w14:textId="03FAB57C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Tank/Hopper Level Output Signal</w:t>
            </w:r>
          </w:p>
        </w:tc>
        <w:tc>
          <w:tcPr>
            <w:tcW w:w="907" w:type="pct"/>
            <w:gridSpan w:val="4"/>
            <w:vAlign w:val="center"/>
          </w:tcPr>
          <w:p w14:paraId="79CDC370" w14:textId="166F029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90" w:type="pct"/>
            <w:vAlign w:val="center"/>
          </w:tcPr>
          <w:p w14:paraId="65CF9300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09" w:type="pct"/>
            <w:gridSpan w:val="6"/>
            <w:tcBorders>
              <w:right w:val="single" w:sz="4" w:space="0" w:color="auto"/>
            </w:tcBorders>
            <w:vAlign w:val="center"/>
          </w:tcPr>
          <w:p w14:paraId="674755D1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Pneumatic</w:t>
            </w:r>
          </w:p>
        </w:tc>
        <w:tc>
          <w:tcPr>
            <w:tcW w:w="594" w:type="pct"/>
            <w:gridSpan w:val="2"/>
            <w:tcBorders>
              <w:right w:val="single" w:sz="4" w:space="0" w:color="auto"/>
            </w:tcBorders>
            <w:vAlign w:val="center"/>
          </w:tcPr>
          <w:p w14:paraId="36B42591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08D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50208D">
              <w:rPr>
                <w:rFonts w:ascii="Arial" w:hAnsi="Arial" w:cs="Arial"/>
                <w:lang w:val="en-CA"/>
              </w:rPr>
            </w:r>
            <w:r w:rsidRPr="0050208D">
              <w:rPr>
                <w:rFonts w:ascii="Arial" w:hAnsi="Arial" w:cs="Arial"/>
                <w:lang w:val="en-CA"/>
              </w:rPr>
              <w:fldChar w:fldCharType="separate"/>
            </w:r>
            <w:r w:rsidRPr="0050208D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80" w:type="pct"/>
            <w:gridSpan w:val="5"/>
            <w:tcBorders>
              <w:right w:val="single" w:sz="4" w:space="0" w:color="auto"/>
            </w:tcBorders>
            <w:vAlign w:val="center"/>
          </w:tcPr>
          <w:p w14:paraId="38120212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24V</w:t>
            </w:r>
          </w:p>
        </w:tc>
        <w:tc>
          <w:tcPr>
            <w:tcW w:w="401" w:type="pct"/>
            <w:tcBorders>
              <w:left w:val="single" w:sz="4" w:space="0" w:color="auto"/>
            </w:tcBorders>
            <w:vAlign w:val="center"/>
          </w:tcPr>
          <w:p w14:paraId="25E63093" w14:textId="77777777" w:rsidR="00B8260D" w:rsidRPr="0050208D" w:rsidRDefault="00B8260D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946F52" w:rsidRPr="00A85913" w14:paraId="48DC387D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26EC0DDA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6C4D4AC5" w14:textId="77777777" w:rsidTr="003412AC">
        <w:trPr>
          <w:trHeight w:val="288"/>
        </w:trPr>
        <w:tc>
          <w:tcPr>
            <w:tcW w:w="749" w:type="pct"/>
            <w:gridSpan w:val="2"/>
            <w:shd w:val="clear" w:color="auto" w:fill="D9D9D9" w:themeFill="background1" w:themeFillShade="D9"/>
            <w:vAlign w:val="center"/>
          </w:tcPr>
          <w:p w14:paraId="436FFA83" w14:textId="77777777" w:rsidR="00946F52" w:rsidRPr="00A85913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251" w:type="pct"/>
            <w:gridSpan w:val="18"/>
            <w:vAlign w:val="center"/>
          </w:tcPr>
          <w:p w14:paraId="39EA4B08" w14:textId="77777777" w:rsidR="00946F52" w:rsidRPr="00A85913" w:rsidRDefault="00946F52" w:rsidP="00946F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bookmarkEnd w:id="3"/>
    <w:p w14:paraId="4C0235B8" w14:textId="7FA21999" w:rsidR="00432CA8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t>Bottle Handling System Specifications</w:t>
      </w:r>
    </w:p>
    <w:tbl>
      <w:tblPr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"/>
        <w:gridCol w:w="1059"/>
        <w:gridCol w:w="1442"/>
        <w:gridCol w:w="1171"/>
        <w:gridCol w:w="1167"/>
        <w:gridCol w:w="1532"/>
        <w:gridCol w:w="990"/>
        <w:gridCol w:w="1221"/>
        <w:gridCol w:w="259"/>
        <w:gridCol w:w="960"/>
      </w:tblGrid>
      <w:tr w:rsidR="007D3EDA" w:rsidRPr="00A85913" w14:paraId="556CC535" w14:textId="77777777" w:rsidTr="00EB67DC">
        <w:tc>
          <w:tcPr>
            <w:tcW w:w="5000" w:type="pct"/>
            <w:gridSpan w:val="10"/>
            <w:shd w:val="clear" w:color="auto" w:fill="D9D9D9"/>
            <w:vAlign w:val="center"/>
          </w:tcPr>
          <w:p w14:paraId="0BD3BFAB" w14:textId="77777777" w:rsidR="00703003" w:rsidRPr="009C2BD2" w:rsidRDefault="00703003" w:rsidP="009C2BD2">
            <w:pPr>
              <w:pStyle w:val="Heading1"/>
            </w:pPr>
            <w:r w:rsidRPr="00A85913">
              <w:t>Bottle Handling System Specifications</w:t>
            </w:r>
          </w:p>
        </w:tc>
      </w:tr>
      <w:tr w:rsidR="00EB67DC" w:rsidRPr="00A85913" w14:paraId="1FB0FD90" w14:textId="77777777" w:rsidTr="00FA08E8">
        <w:trPr>
          <w:trHeight w:val="53"/>
        </w:trPr>
        <w:tc>
          <w:tcPr>
            <w:tcW w:w="465" w:type="pct"/>
            <w:vMerge w:val="restart"/>
            <w:vAlign w:val="center"/>
          </w:tcPr>
          <w:p w14:paraId="48D66409" w14:textId="77777777" w:rsidR="00FD6FBB" w:rsidRPr="00A85913" w:rsidRDefault="00FD6FBB" w:rsidP="002E060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Tube</w:t>
            </w:r>
          </w:p>
        </w:tc>
        <w:tc>
          <w:tcPr>
            <w:tcW w:w="1157" w:type="pct"/>
            <w:gridSpan w:val="2"/>
            <w:vAlign w:val="center"/>
          </w:tcPr>
          <w:p w14:paraId="1DBF44D5" w14:textId="77777777" w:rsidR="00FD6FBB" w:rsidRPr="00A85913" w:rsidRDefault="00FD6FBB" w:rsidP="004E56F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42" w:type="pct"/>
            <w:vAlign w:val="center"/>
          </w:tcPr>
          <w:p w14:paraId="63C888AE" w14:textId="46F735BC" w:rsidR="00FD6FBB" w:rsidRPr="00A85913" w:rsidRDefault="003B4954" w:rsidP="004E56F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36" w:type="pct"/>
            <w:gridSpan w:val="6"/>
            <w:vAlign w:val="center"/>
          </w:tcPr>
          <w:p w14:paraId="1F306C21" w14:textId="1FFC2025" w:rsidR="00FD6FBB" w:rsidRPr="00A85913" w:rsidRDefault="00FD6FBB" w:rsidP="00FD6FBB">
            <w:pPr>
              <w:jc w:val="both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</w:tr>
      <w:tr w:rsidR="00EB67DC" w:rsidRPr="00A85913" w14:paraId="3D8236DD" w14:textId="77777777" w:rsidTr="00FA08E8">
        <w:trPr>
          <w:trHeight w:val="188"/>
        </w:trPr>
        <w:tc>
          <w:tcPr>
            <w:tcW w:w="465" w:type="pct"/>
            <w:vMerge/>
            <w:vAlign w:val="center"/>
          </w:tcPr>
          <w:p w14:paraId="63FC536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62188B4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Vibratory Feeder</w:t>
            </w:r>
          </w:p>
        </w:tc>
        <w:tc>
          <w:tcPr>
            <w:tcW w:w="542" w:type="pct"/>
            <w:vAlign w:val="center"/>
          </w:tcPr>
          <w:p w14:paraId="62A516F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26EBD39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Mechanical Feeder</w:t>
            </w:r>
          </w:p>
        </w:tc>
        <w:tc>
          <w:tcPr>
            <w:tcW w:w="1587" w:type="pct"/>
            <w:gridSpan w:val="4"/>
            <w:vAlign w:val="center"/>
          </w:tcPr>
          <w:p w14:paraId="1D5E161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62E81F26" w14:textId="77777777" w:rsidTr="00FA08E8">
        <w:tc>
          <w:tcPr>
            <w:tcW w:w="465" w:type="pct"/>
            <w:vMerge/>
            <w:vAlign w:val="center"/>
          </w:tcPr>
          <w:p w14:paraId="477F933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043F005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Chute</w:t>
            </w:r>
          </w:p>
        </w:tc>
        <w:tc>
          <w:tcPr>
            <w:tcW w:w="542" w:type="pct"/>
            <w:vAlign w:val="center"/>
          </w:tcPr>
          <w:p w14:paraId="7FFCEA4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bottom w:val="single" w:sz="4" w:space="0" w:color="auto"/>
            </w:tcBorders>
            <w:vAlign w:val="center"/>
          </w:tcPr>
          <w:p w14:paraId="24B3F25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Track</w:t>
            </w:r>
          </w:p>
        </w:tc>
        <w:tc>
          <w:tcPr>
            <w:tcW w:w="1587" w:type="pct"/>
            <w:gridSpan w:val="4"/>
            <w:vAlign w:val="center"/>
          </w:tcPr>
          <w:p w14:paraId="2663EF8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21DACFAD" w14:textId="77777777" w:rsidTr="00FA08E8">
        <w:tc>
          <w:tcPr>
            <w:tcW w:w="465" w:type="pct"/>
            <w:vMerge/>
            <w:vAlign w:val="center"/>
          </w:tcPr>
          <w:p w14:paraId="7DFFD53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5AA4563B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Acoustic Cover</w:t>
            </w:r>
          </w:p>
        </w:tc>
        <w:tc>
          <w:tcPr>
            <w:tcW w:w="542" w:type="pct"/>
            <w:vAlign w:val="center"/>
          </w:tcPr>
          <w:p w14:paraId="6D8D03F3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right w:val="nil"/>
            </w:tcBorders>
            <w:vAlign w:val="center"/>
          </w:tcPr>
          <w:p w14:paraId="55DD7E6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587" w:type="pct"/>
            <w:gridSpan w:val="4"/>
            <w:tcBorders>
              <w:left w:val="nil"/>
            </w:tcBorders>
            <w:vAlign w:val="center"/>
          </w:tcPr>
          <w:p w14:paraId="2D4742CF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EB67DC" w:rsidRPr="00A85913" w14:paraId="6B9A86EA" w14:textId="77777777" w:rsidTr="00FA08E8">
        <w:tc>
          <w:tcPr>
            <w:tcW w:w="465" w:type="pct"/>
            <w:vMerge/>
            <w:vAlign w:val="center"/>
          </w:tcPr>
          <w:p w14:paraId="625DD67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44F9A364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Pedestal Vibratory</w:t>
            </w:r>
          </w:p>
        </w:tc>
        <w:tc>
          <w:tcPr>
            <w:tcW w:w="542" w:type="pct"/>
            <w:vAlign w:val="center"/>
          </w:tcPr>
          <w:p w14:paraId="37FE1F73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2B095CBD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Bulk Elevator</w:t>
            </w:r>
          </w:p>
        </w:tc>
        <w:tc>
          <w:tcPr>
            <w:tcW w:w="1587" w:type="pct"/>
            <w:gridSpan w:val="4"/>
            <w:vAlign w:val="center"/>
          </w:tcPr>
          <w:p w14:paraId="21378FF6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A13E1" w:rsidRPr="00A85913" w14:paraId="498EC210" w14:textId="77777777" w:rsidTr="00FA08E8">
        <w:tc>
          <w:tcPr>
            <w:tcW w:w="465" w:type="pct"/>
            <w:vMerge/>
            <w:vAlign w:val="center"/>
          </w:tcPr>
          <w:p w14:paraId="2236A1D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24EB7F10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79764700" w14:textId="77777777" w:rsidR="001F7D09" w:rsidRPr="00A85913" w:rsidRDefault="001F7D09" w:rsidP="001F7D0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1F7D09" w:rsidRPr="00A85913" w14:paraId="1537E5EA" w14:textId="77777777" w:rsidTr="00EB67DC">
        <w:trPr>
          <w:trHeight w:val="70"/>
        </w:trPr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04B7AB6B" w14:textId="77777777" w:rsidR="001F7D09" w:rsidRPr="00A85913" w:rsidRDefault="001F7D09" w:rsidP="001F7D09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10" w:name="_Hlk32998817"/>
          </w:p>
        </w:tc>
      </w:tr>
      <w:bookmarkEnd w:id="10"/>
      <w:tr w:rsidR="00EB67DC" w:rsidRPr="00A85913" w14:paraId="5ECCD930" w14:textId="77777777" w:rsidTr="00FA08E8">
        <w:tc>
          <w:tcPr>
            <w:tcW w:w="465" w:type="pct"/>
            <w:vMerge w:val="restart"/>
            <w:vAlign w:val="center"/>
          </w:tcPr>
          <w:p w14:paraId="1C7C04C5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Vial</w:t>
            </w:r>
          </w:p>
          <w:p w14:paraId="5CCFCD5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/</w:t>
            </w:r>
          </w:p>
          <w:p w14:paraId="2B0538E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Bottle</w:t>
            </w:r>
          </w:p>
        </w:tc>
        <w:tc>
          <w:tcPr>
            <w:tcW w:w="1157" w:type="pct"/>
            <w:gridSpan w:val="2"/>
            <w:vAlign w:val="center"/>
          </w:tcPr>
          <w:p w14:paraId="0265D06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42" w:type="pct"/>
            <w:vAlign w:val="center"/>
          </w:tcPr>
          <w:p w14:paraId="16F83C3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4C2A99B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Full Conveyor</w:t>
            </w:r>
          </w:p>
        </w:tc>
        <w:tc>
          <w:tcPr>
            <w:tcW w:w="1587" w:type="pct"/>
            <w:gridSpan w:val="4"/>
            <w:vAlign w:val="center"/>
          </w:tcPr>
          <w:p w14:paraId="1957F7D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7DBA8EED" w14:textId="77777777" w:rsidTr="00FA08E8">
        <w:tc>
          <w:tcPr>
            <w:tcW w:w="465" w:type="pct"/>
            <w:vMerge/>
            <w:vAlign w:val="center"/>
          </w:tcPr>
          <w:p w14:paraId="73B4E299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7D65F17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Tray</w:t>
            </w:r>
          </w:p>
        </w:tc>
        <w:tc>
          <w:tcPr>
            <w:tcW w:w="542" w:type="pct"/>
            <w:vAlign w:val="center"/>
          </w:tcPr>
          <w:p w14:paraId="4AECE24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CB2AB3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Tray</w:t>
            </w:r>
          </w:p>
        </w:tc>
        <w:tc>
          <w:tcPr>
            <w:tcW w:w="1587" w:type="pct"/>
            <w:gridSpan w:val="4"/>
            <w:vAlign w:val="center"/>
          </w:tcPr>
          <w:p w14:paraId="6D5F57D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5FFEC833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790A0B9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116C671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Conveyor</w:t>
            </w:r>
          </w:p>
        </w:tc>
        <w:tc>
          <w:tcPr>
            <w:tcW w:w="542" w:type="pct"/>
            <w:vAlign w:val="center"/>
          </w:tcPr>
          <w:p w14:paraId="06BAD9B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493EC91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Conveyor</w:t>
            </w:r>
          </w:p>
        </w:tc>
        <w:tc>
          <w:tcPr>
            <w:tcW w:w="1587" w:type="pct"/>
            <w:gridSpan w:val="4"/>
            <w:vAlign w:val="center"/>
          </w:tcPr>
          <w:p w14:paraId="08B69856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45356AC7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4C5325C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2CDCB6DB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Trsfer</w:t>
            </w: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 Guide</w:t>
            </w:r>
          </w:p>
        </w:tc>
        <w:tc>
          <w:tcPr>
            <w:tcW w:w="542" w:type="pct"/>
            <w:vAlign w:val="center"/>
          </w:tcPr>
          <w:p w14:paraId="2A5FC38E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bottom w:val="single" w:sz="4" w:space="0" w:color="auto"/>
            </w:tcBorders>
            <w:vAlign w:val="center"/>
          </w:tcPr>
          <w:p w14:paraId="36DDE9D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Trsfer</w:t>
            </w: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 Guide</w:t>
            </w:r>
          </w:p>
        </w:tc>
        <w:tc>
          <w:tcPr>
            <w:tcW w:w="1587" w:type="pct"/>
            <w:gridSpan w:val="4"/>
            <w:vAlign w:val="center"/>
          </w:tcPr>
          <w:p w14:paraId="7A5FB87C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4C2E7436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2D4E265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2A21AD7A" w14:textId="77777777" w:rsidR="001F7D09" w:rsidRPr="00153F16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Double </w:t>
            </w:r>
            <w:r w:rsidRPr="00153F16">
              <w:rPr>
                <w:rFonts w:ascii="Arial" w:hAnsi="Arial"/>
                <w:b/>
                <w:bCs/>
                <w:sz w:val="24"/>
                <w:lang w:val="en-CA"/>
              </w:rPr>
              <w:t>Side Belts</w:t>
            </w:r>
          </w:p>
        </w:tc>
        <w:tc>
          <w:tcPr>
            <w:tcW w:w="542" w:type="pct"/>
            <w:tcBorders>
              <w:right w:val="nil"/>
            </w:tcBorders>
            <w:vAlign w:val="center"/>
          </w:tcPr>
          <w:p w14:paraId="6908DAF0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right w:val="nil"/>
            </w:tcBorders>
            <w:vAlign w:val="center"/>
          </w:tcPr>
          <w:p w14:paraId="13C41D2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Corner Transfer Disc</w:t>
            </w:r>
          </w:p>
        </w:tc>
        <w:tc>
          <w:tcPr>
            <w:tcW w:w="1587" w:type="pct"/>
            <w:gridSpan w:val="4"/>
            <w:vAlign w:val="center"/>
          </w:tcPr>
          <w:p w14:paraId="65A02814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5BF2DB44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2D2D198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3638343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Bottle Unscrambler</w:t>
            </w:r>
          </w:p>
        </w:tc>
        <w:tc>
          <w:tcPr>
            <w:tcW w:w="542" w:type="pct"/>
            <w:vAlign w:val="center"/>
          </w:tcPr>
          <w:p w14:paraId="25371CD6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4E59F9D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Bottle Bulk Elevator</w:t>
            </w:r>
          </w:p>
        </w:tc>
        <w:tc>
          <w:tcPr>
            <w:tcW w:w="1587" w:type="pct"/>
            <w:gridSpan w:val="4"/>
            <w:vAlign w:val="center"/>
          </w:tcPr>
          <w:p w14:paraId="6CD25424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A13E1" w:rsidRPr="00A85913" w14:paraId="2303687B" w14:textId="77777777" w:rsidTr="00FA08E8">
        <w:trPr>
          <w:trHeight w:val="143"/>
        </w:trPr>
        <w:tc>
          <w:tcPr>
            <w:tcW w:w="465" w:type="pct"/>
            <w:vMerge/>
            <w:vAlign w:val="center"/>
          </w:tcPr>
          <w:p w14:paraId="0ED2B90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451084D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25C57417" w14:textId="77777777" w:rsidR="001F7D09" w:rsidRPr="00A85913" w:rsidRDefault="001F7D09" w:rsidP="001F7D09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1F7D09" w:rsidRPr="00A85913" w14:paraId="2E55F365" w14:textId="77777777" w:rsidTr="00EB67DC">
        <w:trPr>
          <w:trHeight w:val="70"/>
        </w:trPr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54CBED28" w14:textId="77777777" w:rsidR="001F7D09" w:rsidRPr="00A85913" w:rsidRDefault="001F7D09" w:rsidP="001F7D09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EB67DC" w:rsidRPr="00A85913" w14:paraId="1BE00EC5" w14:textId="77777777" w:rsidTr="00FA08E8">
        <w:trPr>
          <w:trHeight w:val="279"/>
        </w:trPr>
        <w:tc>
          <w:tcPr>
            <w:tcW w:w="465" w:type="pct"/>
            <w:vMerge w:val="restart"/>
            <w:vAlign w:val="center"/>
          </w:tcPr>
          <w:p w14:paraId="326737B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</w:t>
            </w:r>
          </w:p>
        </w:tc>
        <w:tc>
          <w:tcPr>
            <w:tcW w:w="1157" w:type="pct"/>
            <w:gridSpan w:val="2"/>
            <w:vAlign w:val="center"/>
          </w:tcPr>
          <w:p w14:paraId="3CD05E8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 Sys. None</w:t>
            </w:r>
          </w:p>
        </w:tc>
        <w:tc>
          <w:tcPr>
            <w:tcW w:w="542" w:type="pct"/>
            <w:vAlign w:val="center"/>
          </w:tcPr>
          <w:p w14:paraId="20C69FE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EF24D3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De-Pucker System</w:t>
            </w:r>
          </w:p>
        </w:tc>
        <w:tc>
          <w:tcPr>
            <w:tcW w:w="1587" w:type="pct"/>
            <w:gridSpan w:val="4"/>
            <w:vAlign w:val="center"/>
          </w:tcPr>
          <w:p w14:paraId="30893C6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A13E1" w:rsidRPr="00A85913" w14:paraId="63D3DEF2" w14:textId="77777777" w:rsidTr="00EB67DC">
        <w:trPr>
          <w:trHeight w:val="279"/>
        </w:trPr>
        <w:tc>
          <w:tcPr>
            <w:tcW w:w="465" w:type="pct"/>
            <w:vMerge/>
            <w:vAlign w:val="center"/>
          </w:tcPr>
          <w:p w14:paraId="7DA367FD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699" w:type="pct"/>
            <w:gridSpan w:val="3"/>
            <w:vAlign w:val="center"/>
          </w:tcPr>
          <w:p w14:paraId="00D95F9B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249" w:type="pct"/>
            <w:gridSpan w:val="2"/>
            <w:vAlign w:val="center"/>
          </w:tcPr>
          <w:p w14:paraId="2E35792D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 Return System</w:t>
            </w:r>
          </w:p>
        </w:tc>
        <w:tc>
          <w:tcPr>
            <w:tcW w:w="1587" w:type="pct"/>
            <w:gridSpan w:val="4"/>
            <w:vAlign w:val="center"/>
          </w:tcPr>
          <w:p w14:paraId="54769235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3B7A2D5B" w14:textId="77777777" w:rsidTr="00FA08E8">
        <w:trPr>
          <w:trHeight w:val="277"/>
        </w:trPr>
        <w:tc>
          <w:tcPr>
            <w:tcW w:w="465" w:type="pct"/>
            <w:vMerge/>
            <w:vAlign w:val="center"/>
          </w:tcPr>
          <w:p w14:paraId="521CCA6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358E694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Conveyor</w:t>
            </w:r>
          </w:p>
        </w:tc>
        <w:tc>
          <w:tcPr>
            <w:tcW w:w="542" w:type="pct"/>
            <w:vAlign w:val="center"/>
          </w:tcPr>
          <w:p w14:paraId="33698CA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346B86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Conveyor</w:t>
            </w:r>
          </w:p>
        </w:tc>
        <w:tc>
          <w:tcPr>
            <w:tcW w:w="1587" w:type="pct"/>
            <w:gridSpan w:val="4"/>
            <w:vAlign w:val="center"/>
          </w:tcPr>
          <w:p w14:paraId="7B1DA61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478E2963" w14:textId="77777777" w:rsidTr="00FA08E8">
        <w:trPr>
          <w:trHeight w:val="277"/>
        </w:trPr>
        <w:tc>
          <w:tcPr>
            <w:tcW w:w="465" w:type="pct"/>
            <w:vMerge/>
            <w:vAlign w:val="center"/>
          </w:tcPr>
          <w:p w14:paraId="592AC3E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58AAC94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QTY of Pucks</w:t>
            </w:r>
          </w:p>
        </w:tc>
        <w:tc>
          <w:tcPr>
            <w:tcW w:w="542" w:type="pct"/>
            <w:vAlign w:val="center"/>
          </w:tcPr>
          <w:p w14:paraId="2AF806B4" w14:textId="77777777" w:rsidR="001F7D09" w:rsidRPr="00A85913" w:rsidRDefault="001F7D09" w:rsidP="001F7D09">
            <w:pPr>
              <w:pStyle w:val="ListParagraph"/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  <w:tc>
          <w:tcPr>
            <w:tcW w:w="1249" w:type="pct"/>
            <w:gridSpan w:val="2"/>
            <w:vAlign w:val="center"/>
          </w:tcPr>
          <w:p w14:paraId="0825E86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Formats Pucks</w:t>
            </w:r>
          </w:p>
        </w:tc>
        <w:tc>
          <w:tcPr>
            <w:tcW w:w="1587" w:type="pct"/>
            <w:gridSpan w:val="4"/>
            <w:vAlign w:val="center"/>
          </w:tcPr>
          <w:p w14:paraId="315290EA" w14:textId="77777777" w:rsidR="001F7D09" w:rsidRPr="00A85913" w:rsidRDefault="001F7D09" w:rsidP="001F7D09">
            <w:pPr>
              <w:pStyle w:val="ListParagraph"/>
              <w:ind w:left="408"/>
              <w:jc w:val="center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1A13E1" w:rsidRPr="00A85913" w14:paraId="5C5BA3E1" w14:textId="77777777" w:rsidTr="00FA08E8">
        <w:trPr>
          <w:trHeight w:val="277"/>
        </w:trPr>
        <w:tc>
          <w:tcPr>
            <w:tcW w:w="465" w:type="pct"/>
            <w:vMerge/>
            <w:vAlign w:val="center"/>
          </w:tcPr>
          <w:p w14:paraId="33D6A6A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4CC395B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0653EA99" w14:textId="77777777" w:rsidR="001F7D09" w:rsidRPr="00A85913" w:rsidRDefault="001F7D09" w:rsidP="001F7D09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1F7D09" w:rsidRPr="00A85913" w14:paraId="31613373" w14:textId="77777777" w:rsidTr="00EB67DC">
        <w:trPr>
          <w:trHeight w:val="70"/>
        </w:trPr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42AAE6B3" w14:textId="77777777" w:rsidR="001F7D09" w:rsidRPr="00A85913" w:rsidRDefault="001F7D09" w:rsidP="001F7D09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EB67DC" w:rsidRPr="00A85913" w14:paraId="6B19A180" w14:textId="77777777" w:rsidTr="00FA08E8">
        <w:tc>
          <w:tcPr>
            <w:tcW w:w="465" w:type="pct"/>
            <w:vMerge w:val="restart"/>
            <w:vAlign w:val="center"/>
          </w:tcPr>
          <w:p w14:paraId="78FF951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Turn</w:t>
            </w:r>
          </w:p>
          <w:p w14:paraId="0008B80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Tables</w:t>
            </w:r>
          </w:p>
        </w:tc>
        <w:tc>
          <w:tcPr>
            <w:tcW w:w="1157" w:type="pct"/>
            <w:gridSpan w:val="2"/>
            <w:vAlign w:val="center"/>
          </w:tcPr>
          <w:p w14:paraId="6987CE0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 Sys - None</w:t>
            </w:r>
          </w:p>
        </w:tc>
        <w:tc>
          <w:tcPr>
            <w:tcW w:w="542" w:type="pct"/>
            <w:vAlign w:val="center"/>
          </w:tcPr>
          <w:p w14:paraId="19F7262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36" w:type="pct"/>
            <w:gridSpan w:val="6"/>
            <w:vAlign w:val="center"/>
          </w:tcPr>
          <w:p w14:paraId="397F7E3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</w:tr>
      <w:tr w:rsidR="00EB67DC" w:rsidRPr="00A85913" w14:paraId="0AC2AA58" w14:textId="77777777" w:rsidTr="00FA08E8">
        <w:tc>
          <w:tcPr>
            <w:tcW w:w="465" w:type="pct"/>
            <w:vMerge/>
            <w:vAlign w:val="center"/>
          </w:tcPr>
          <w:p w14:paraId="51559B1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5C2AC6D9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w/o tray</w:t>
            </w:r>
          </w:p>
        </w:tc>
        <w:tc>
          <w:tcPr>
            <w:tcW w:w="542" w:type="pct"/>
            <w:vAlign w:val="center"/>
          </w:tcPr>
          <w:p w14:paraId="701B4D58" w14:textId="5019C47A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{{tb_iwot_check}}</w:t>
            </w:r>
          </w:p>
        </w:tc>
        <w:tc>
          <w:tcPr>
            <w:tcW w:w="540" w:type="pct"/>
            <w:vAlign w:val="center"/>
          </w:tcPr>
          <w:p w14:paraId="627312F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w/o tray</w:t>
            </w:r>
          </w:p>
        </w:tc>
        <w:tc>
          <w:tcPr>
            <w:tcW w:w="709" w:type="pct"/>
            <w:vAlign w:val="center"/>
          </w:tcPr>
          <w:p w14:paraId="73AC7502" w14:textId="079350C5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{{tb_owot_check}}</w:t>
            </w:r>
          </w:p>
        </w:tc>
        <w:tc>
          <w:tcPr>
            <w:tcW w:w="1143" w:type="pct"/>
            <w:gridSpan w:val="3"/>
            <w:vAlign w:val="center"/>
          </w:tcPr>
          <w:p w14:paraId="3A11CCA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Buffer</w:t>
            </w:r>
          </w:p>
        </w:tc>
        <w:tc>
          <w:tcPr>
            <w:tcW w:w="444" w:type="pct"/>
            <w:vAlign w:val="center"/>
          </w:tcPr>
          <w:p w14:paraId="57E5177B" w14:textId="5DF78EF0" w:rsidR="001F7D09" w:rsidRPr="00A85913" w:rsidRDefault="001A13E1" w:rsidP="001A13E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</w:t>
            </w:r>
            <w:r w:rsidR="008363D6">
              <w:rPr>
                <w:rFonts w:ascii="Arial" w:hAnsi="Arial" w:cs="Arial"/>
                <w:lang w:val="en-CA"/>
              </w:rPr>
              <w:t>{</w:t>
            </w:r>
            <w:r>
              <w:rPr>
                <w:rFonts w:ascii="Arial" w:hAnsi="Arial" w:cs="Arial"/>
                <w:lang w:val="en-CA"/>
              </w:rPr>
              <w:t>tb_buf_check}}</w:t>
            </w:r>
          </w:p>
        </w:tc>
      </w:tr>
      <w:tr w:rsidR="00EB67DC" w:rsidRPr="00A85913" w14:paraId="29085B4D" w14:textId="77777777" w:rsidTr="00FA08E8">
        <w:tc>
          <w:tcPr>
            <w:tcW w:w="465" w:type="pct"/>
            <w:vMerge/>
            <w:vAlign w:val="center"/>
          </w:tcPr>
          <w:p w14:paraId="690DB195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bookmarkStart w:id="11" w:name="_Hlk32493627"/>
          </w:p>
        </w:tc>
        <w:tc>
          <w:tcPr>
            <w:tcW w:w="1157" w:type="pct"/>
            <w:gridSpan w:val="2"/>
            <w:vAlign w:val="center"/>
          </w:tcPr>
          <w:p w14:paraId="4D62832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Table w/tray</w:t>
            </w:r>
          </w:p>
        </w:tc>
        <w:tc>
          <w:tcPr>
            <w:tcW w:w="542" w:type="pct"/>
            <w:vAlign w:val="center"/>
          </w:tcPr>
          <w:p w14:paraId="574D9FAB" w14:textId="39C26254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{{tb_iwt_check}}</w:t>
            </w:r>
          </w:p>
        </w:tc>
        <w:tc>
          <w:tcPr>
            <w:tcW w:w="540" w:type="pct"/>
            <w:vAlign w:val="center"/>
          </w:tcPr>
          <w:p w14:paraId="57F347A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table w/Tray</w:t>
            </w:r>
          </w:p>
        </w:tc>
        <w:tc>
          <w:tcPr>
            <w:tcW w:w="709" w:type="pct"/>
            <w:vAlign w:val="center"/>
          </w:tcPr>
          <w:p w14:paraId="2B11888C" w14:textId="724F7D1F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{{tb_owt_check}}</w:t>
            </w:r>
          </w:p>
        </w:tc>
        <w:tc>
          <w:tcPr>
            <w:tcW w:w="1143" w:type="pct"/>
            <w:gridSpan w:val="3"/>
            <w:vAlign w:val="center"/>
          </w:tcPr>
          <w:p w14:paraId="5AB02E63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Orientor</w:t>
            </w:r>
          </w:p>
        </w:tc>
        <w:tc>
          <w:tcPr>
            <w:tcW w:w="444" w:type="pct"/>
            <w:vAlign w:val="center"/>
          </w:tcPr>
          <w:p w14:paraId="33F06967" w14:textId="63876A0C" w:rsidR="001F7D09" w:rsidRPr="005D17E8" w:rsidRDefault="001A13E1" w:rsidP="001A13E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{{tb_or_check}}</w:t>
            </w:r>
          </w:p>
        </w:tc>
      </w:tr>
      <w:bookmarkEnd w:id="11"/>
      <w:tr w:rsidR="00EB67DC" w:rsidRPr="00A85913" w14:paraId="1F1B517D" w14:textId="77777777" w:rsidTr="00FA08E8">
        <w:tc>
          <w:tcPr>
            <w:tcW w:w="465" w:type="pct"/>
            <w:vMerge/>
            <w:vAlign w:val="center"/>
          </w:tcPr>
          <w:p w14:paraId="40A36C5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90" w:type="pct"/>
            <w:vAlign w:val="center"/>
          </w:tcPr>
          <w:p w14:paraId="5881325B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39”</w:t>
            </w:r>
          </w:p>
        </w:tc>
        <w:tc>
          <w:tcPr>
            <w:tcW w:w="667" w:type="pct"/>
            <w:vAlign w:val="center"/>
          </w:tcPr>
          <w:p w14:paraId="6F75AF96" w14:textId="24F1F9F4" w:rsidR="001F7D09" w:rsidRPr="00A85913" w:rsidRDefault="001A13E1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{{tb_39_check}}</w:t>
            </w:r>
          </w:p>
        </w:tc>
        <w:tc>
          <w:tcPr>
            <w:tcW w:w="542" w:type="pct"/>
            <w:vAlign w:val="center"/>
          </w:tcPr>
          <w:p w14:paraId="10DE083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48”</w:t>
            </w:r>
          </w:p>
        </w:tc>
        <w:tc>
          <w:tcPr>
            <w:tcW w:w="540" w:type="pct"/>
            <w:vAlign w:val="center"/>
          </w:tcPr>
          <w:p w14:paraId="30EE60EE" w14:textId="7D3379FB" w:rsidR="001F7D09" w:rsidRPr="00A85913" w:rsidRDefault="001A13E1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</w:t>
            </w:r>
            <w:r w:rsidR="008363D6">
              <w:rPr>
                <w:rFonts w:ascii="Arial" w:hAnsi="Arial" w:cs="Arial"/>
                <w:lang w:val="en-CA"/>
              </w:rPr>
              <w:t>{</w:t>
            </w:r>
            <w:r>
              <w:rPr>
                <w:rFonts w:ascii="Arial" w:hAnsi="Arial" w:cs="Arial"/>
                <w:lang w:val="en-CA"/>
              </w:rPr>
              <w:t>tb_48_check}}</w:t>
            </w:r>
          </w:p>
        </w:tc>
        <w:tc>
          <w:tcPr>
            <w:tcW w:w="709" w:type="pct"/>
            <w:vAlign w:val="center"/>
          </w:tcPr>
          <w:p w14:paraId="4409455B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60”</w:t>
            </w:r>
          </w:p>
        </w:tc>
        <w:tc>
          <w:tcPr>
            <w:tcW w:w="1587" w:type="pct"/>
            <w:gridSpan w:val="4"/>
            <w:vAlign w:val="center"/>
          </w:tcPr>
          <w:p w14:paraId="32B6850F" w14:textId="76964B85" w:rsidR="001F7D09" w:rsidRPr="00A85913" w:rsidRDefault="001A13E1" w:rsidP="001A13E1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{{tb_60_check}}</w:t>
            </w:r>
          </w:p>
        </w:tc>
      </w:tr>
      <w:tr w:rsidR="001F7D09" w:rsidRPr="00A85913" w14:paraId="29FEB92B" w14:textId="77777777" w:rsidTr="00EB67DC"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7611F55C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EB67DC" w:rsidRPr="00A85913" w14:paraId="0D716601" w14:textId="77777777" w:rsidTr="00FA08E8">
        <w:tc>
          <w:tcPr>
            <w:tcW w:w="465" w:type="pct"/>
            <w:vMerge w:val="restart"/>
            <w:vAlign w:val="center"/>
          </w:tcPr>
          <w:p w14:paraId="2C126C15" w14:textId="77777777" w:rsidR="00EB67DC" w:rsidRPr="00A85913" w:rsidRDefault="00EB67DC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Index / Motion</w:t>
            </w:r>
          </w:p>
        </w:tc>
        <w:tc>
          <w:tcPr>
            <w:tcW w:w="490" w:type="pct"/>
            <w:vAlign w:val="center"/>
          </w:tcPr>
          <w:p w14:paraId="59C923B7" w14:textId="77777777" w:rsidR="00EB67DC" w:rsidRPr="00A85913" w:rsidRDefault="00EB67DC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Single Index</w:t>
            </w:r>
          </w:p>
        </w:tc>
        <w:tc>
          <w:tcPr>
            <w:tcW w:w="667" w:type="pct"/>
            <w:vAlign w:val="center"/>
          </w:tcPr>
          <w:p w14:paraId="146C0544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2" w:type="pct"/>
            <w:vAlign w:val="center"/>
          </w:tcPr>
          <w:p w14:paraId="0F12B6C1" w14:textId="77777777" w:rsidR="00EB67DC" w:rsidRPr="00A85913" w:rsidRDefault="00EB67DC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Double Index</w:t>
            </w:r>
          </w:p>
        </w:tc>
        <w:tc>
          <w:tcPr>
            <w:tcW w:w="540" w:type="pct"/>
            <w:vAlign w:val="center"/>
          </w:tcPr>
          <w:p w14:paraId="5BF9D4AA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09" w:type="pct"/>
            <w:vAlign w:val="center"/>
          </w:tcPr>
          <w:p w14:paraId="55E951DE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Walking Beam</w:t>
            </w:r>
          </w:p>
        </w:tc>
        <w:tc>
          <w:tcPr>
            <w:tcW w:w="458" w:type="pct"/>
            <w:vAlign w:val="center"/>
          </w:tcPr>
          <w:p w14:paraId="3445C1DB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29" w:type="pct"/>
            <w:gridSpan w:val="3"/>
            <w:vAlign w:val="center"/>
          </w:tcPr>
          <w:p w14:paraId="1A6073B3" w14:textId="5B004436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EB67DC" w:rsidRPr="00A85913" w14:paraId="1D1B5E8C" w14:textId="77777777" w:rsidTr="00FA08E8">
        <w:tc>
          <w:tcPr>
            <w:tcW w:w="465" w:type="pct"/>
            <w:vMerge/>
            <w:vAlign w:val="center"/>
          </w:tcPr>
          <w:p w14:paraId="5262F5A0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90" w:type="pct"/>
            <w:vAlign w:val="center"/>
          </w:tcPr>
          <w:p w14:paraId="3975E87C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Feed Screw</w:t>
            </w:r>
          </w:p>
        </w:tc>
        <w:tc>
          <w:tcPr>
            <w:tcW w:w="667" w:type="pct"/>
            <w:vAlign w:val="center"/>
          </w:tcPr>
          <w:p w14:paraId="7B64A7AC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2" w:type="pct"/>
            <w:vAlign w:val="center"/>
          </w:tcPr>
          <w:p w14:paraId="5F816E63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Rake</w:t>
            </w:r>
          </w:p>
        </w:tc>
        <w:tc>
          <w:tcPr>
            <w:tcW w:w="540" w:type="pct"/>
            <w:vAlign w:val="center"/>
          </w:tcPr>
          <w:p w14:paraId="0374C461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09" w:type="pct"/>
            <w:vAlign w:val="center"/>
          </w:tcPr>
          <w:p w14:paraId="319E6CBE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Starwheel</w:t>
            </w:r>
          </w:p>
        </w:tc>
        <w:tc>
          <w:tcPr>
            <w:tcW w:w="458" w:type="pct"/>
            <w:tcBorders>
              <w:bottom w:val="single" w:sz="4" w:space="0" w:color="auto"/>
            </w:tcBorders>
            <w:vAlign w:val="center"/>
          </w:tcPr>
          <w:p w14:paraId="5F115347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65" w:type="pct"/>
            <w:tcBorders>
              <w:bottom w:val="single" w:sz="4" w:space="0" w:color="auto"/>
            </w:tcBorders>
            <w:vAlign w:val="center"/>
          </w:tcPr>
          <w:p w14:paraId="455FA7A6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Gating</w:t>
            </w:r>
          </w:p>
        </w:tc>
        <w:tc>
          <w:tcPr>
            <w:tcW w:w="564" w:type="pct"/>
            <w:gridSpan w:val="2"/>
            <w:tcBorders>
              <w:bottom w:val="single" w:sz="4" w:space="0" w:color="auto"/>
            </w:tcBorders>
            <w:vAlign w:val="center"/>
          </w:tcPr>
          <w:p w14:paraId="25BE9502" w14:textId="4814FA7E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58ED3CB6" w14:textId="77777777" w:rsidTr="00FA08E8">
        <w:tc>
          <w:tcPr>
            <w:tcW w:w="465" w:type="pct"/>
            <w:vMerge/>
            <w:vAlign w:val="center"/>
          </w:tcPr>
          <w:p w14:paraId="3E06D862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90" w:type="pct"/>
            <w:vAlign w:val="center"/>
          </w:tcPr>
          <w:p w14:paraId="27A7F1EF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Single Belt</w:t>
            </w:r>
          </w:p>
        </w:tc>
        <w:tc>
          <w:tcPr>
            <w:tcW w:w="667" w:type="pct"/>
            <w:vAlign w:val="center"/>
          </w:tcPr>
          <w:p w14:paraId="70F9187E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2" w:type="pct"/>
            <w:vAlign w:val="center"/>
          </w:tcPr>
          <w:p w14:paraId="3CF56442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Dual Belt</w:t>
            </w:r>
          </w:p>
        </w:tc>
        <w:tc>
          <w:tcPr>
            <w:tcW w:w="540" w:type="pct"/>
            <w:vAlign w:val="center"/>
          </w:tcPr>
          <w:p w14:paraId="1F2D7C3B" w14:textId="3407C83C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09" w:type="pct"/>
            <w:vAlign w:val="center"/>
          </w:tcPr>
          <w:p w14:paraId="2F03B0FC" w14:textId="21D69DA2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Bottle Aligner</w:t>
            </w:r>
          </w:p>
        </w:tc>
        <w:tc>
          <w:tcPr>
            <w:tcW w:w="458" w:type="pct"/>
            <w:vAlign w:val="center"/>
          </w:tcPr>
          <w:p w14:paraId="3CDCF925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29" w:type="pct"/>
            <w:gridSpan w:val="3"/>
            <w:vAlign w:val="center"/>
          </w:tcPr>
          <w:p w14:paraId="729F00C3" w14:textId="4690D234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EB67DC" w:rsidRPr="00A85913" w14:paraId="1F9C86C3" w14:textId="77777777" w:rsidTr="00FA08E8">
        <w:trPr>
          <w:trHeight w:val="70"/>
        </w:trPr>
        <w:tc>
          <w:tcPr>
            <w:tcW w:w="465" w:type="pct"/>
            <w:vMerge/>
            <w:vAlign w:val="center"/>
          </w:tcPr>
          <w:p w14:paraId="203F0655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2CE2BA28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110C4AC1" w14:textId="77777777" w:rsidR="00EB67DC" w:rsidRPr="00A85913" w:rsidRDefault="00EB67DC" w:rsidP="00EB67DC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</w:tbl>
    <w:p w14:paraId="5E0B925B" w14:textId="069FAB63" w:rsidR="001A48C0" w:rsidRDefault="001A48C0">
      <w:pPr>
        <w:rPr>
          <w:sz w:val="12"/>
          <w:szCs w:val="12"/>
          <w:lang w:val="en-CA"/>
        </w:rPr>
      </w:pPr>
    </w:p>
    <w:p w14:paraId="2C6EE729" w14:textId="5BC54C2E" w:rsidR="002E0607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Reject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9"/>
        <w:gridCol w:w="805"/>
        <w:gridCol w:w="998"/>
        <w:gridCol w:w="909"/>
        <w:gridCol w:w="82"/>
        <w:gridCol w:w="987"/>
        <w:gridCol w:w="238"/>
        <w:gridCol w:w="28"/>
        <w:gridCol w:w="713"/>
        <w:gridCol w:w="110"/>
        <w:gridCol w:w="84"/>
        <w:gridCol w:w="214"/>
        <w:gridCol w:w="261"/>
        <w:gridCol w:w="870"/>
        <w:gridCol w:w="179"/>
        <w:gridCol w:w="363"/>
        <w:gridCol w:w="69"/>
        <w:gridCol w:w="412"/>
        <w:gridCol w:w="54"/>
        <w:gridCol w:w="1056"/>
        <w:gridCol w:w="1285"/>
      </w:tblGrid>
      <w:tr w:rsidR="000C3D85" w:rsidRPr="00A85913" w14:paraId="0080598B" w14:textId="77777777" w:rsidTr="00A1569D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0F0651E4" w14:textId="77777777" w:rsidR="000C3D85" w:rsidRPr="00A85913" w:rsidRDefault="000C3D85" w:rsidP="009C2BD2">
            <w:pPr>
              <w:pStyle w:val="Heading1"/>
            </w:pPr>
            <w:r w:rsidRPr="00A85913">
              <w:t>Reject</w:t>
            </w:r>
          </w:p>
        </w:tc>
      </w:tr>
      <w:tr w:rsidR="00C91E3F" w:rsidRPr="00A85913" w14:paraId="2A6AE2E8" w14:textId="77777777" w:rsidTr="00A1569D">
        <w:tc>
          <w:tcPr>
            <w:tcW w:w="500" w:type="pct"/>
            <w:vMerge w:val="restart"/>
            <w:vAlign w:val="center"/>
          </w:tcPr>
          <w:p w14:paraId="56F7E86F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Reject</w:t>
            </w: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 / inspect for</w:t>
            </w:r>
          </w:p>
        </w:tc>
        <w:tc>
          <w:tcPr>
            <w:tcW w:w="835" w:type="pct"/>
            <w:gridSpan w:val="2"/>
            <w:vAlign w:val="center"/>
          </w:tcPr>
          <w:p w14:paraId="7F9CDA57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Chute </w:t>
            </w:r>
          </w:p>
        </w:tc>
        <w:tc>
          <w:tcPr>
            <w:tcW w:w="459" w:type="pct"/>
            <w:gridSpan w:val="2"/>
            <w:vAlign w:val="center"/>
          </w:tcPr>
          <w:p w14:paraId="3F71361D" w14:textId="39203550" w:rsidR="008D17E5" w:rsidRPr="00A85913" w:rsidRDefault="00C91E3F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{{rj_ch_check}}</w:t>
            </w:r>
          </w:p>
        </w:tc>
        <w:tc>
          <w:tcPr>
            <w:tcW w:w="457" w:type="pct"/>
            <w:vAlign w:val="center"/>
          </w:tcPr>
          <w:p w14:paraId="7535CFC6" w14:textId="77777777" w:rsidR="008D17E5" w:rsidRPr="00A85913" w:rsidRDefault="00B15E86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Track</w:t>
            </w:r>
          </w:p>
        </w:tc>
        <w:tc>
          <w:tcPr>
            <w:tcW w:w="504" w:type="pct"/>
            <w:gridSpan w:val="4"/>
            <w:vAlign w:val="center"/>
          </w:tcPr>
          <w:p w14:paraId="2C70C595" w14:textId="4433D7D9" w:rsidR="008D17E5" w:rsidRPr="00A85913" w:rsidRDefault="00C91E3F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{{rj_tk_check}}</w:t>
            </w:r>
          </w:p>
        </w:tc>
        <w:tc>
          <w:tcPr>
            <w:tcW w:w="662" w:type="pct"/>
            <w:gridSpan w:val="4"/>
            <w:vAlign w:val="center"/>
          </w:tcPr>
          <w:p w14:paraId="7D58B945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Conveyor</w:t>
            </w:r>
          </w:p>
        </w:tc>
        <w:tc>
          <w:tcPr>
            <w:tcW w:w="474" w:type="pct"/>
            <w:gridSpan w:val="4"/>
            <w:vAlign w:val="center"/>
          </w:tcPr>
          <w:p w14:paraId="4FC88B98" w14:textId="43572F50" w:rsidR="008D17E5" w:rsidRPr="00A85913" w:rsidRDefault="00C91E3F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{{rj_con_check}}</w:t>
            </w:r>
          </w:p>
        </w:tc>
        <w:tc>
          <w:tcPr>
            <w:tcW w:w="514" w:type="pct"/>
            <w:gridSpan w:val="2"/>
            <w:vAlign w:val="center"/>
          </w:tcPr>
          <w:p w14:paraId="5BA0260D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Tray</w:t>
            </w:r>
          </w:p>
        </w:tc>
        <w:tc>
          <w:tcPr>
            <w:tcW w:w="597" w:type="pct"/>
            <w:vAlign w:val="center"/>
          </w:tcPr>
          <w:p w14:paraId="29E0A6C7" w14:textId="67F1BE19" w:rsidR="008D17E5" w:rsidRPr="00A85913" w:rsidRDefault="00C91E3F" w:rsidP="00C91E3F">
            <w:pPr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{{rj_ty_check}}</w:t>
            </w:r>
          </w:p>
        </w:tc>
      </w:tr>
      <w:tr w:rsidR="00C91E3F" w:rsidRPr="00A85913" w14:paraId="1E1AD814" w14:textId="77777777" w:rsidTr="00A1569D">
        <w:tc>
          <w:tcPr>
            <w:tcW w:w="500" w:type="pct"/>
            <w:vMerge/>
            <w:vAlign w:val="center"/>
          </w:tcPr>
          <w:p w14:paraId="618FA41D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5E97D176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Lockable</w:t>
            </w:r>
          </w:p>
        </w:tc>
        <w:tc>
          <w:tcPr>
            <w:tcW w:w="459" w:type="pct"/>
            <w:gridSpan w:val="2"/>
            <w:vAlign w:val="center"/>
          </w:tcPr>
          <w:p w14:paraId="014B8F69" w14:textId="77BD3C45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{{rj_lk_check}}</w:t>
            </w:r>
          </w:p>
        </w:tc>
        <w:tc>
          <w:tcPr>
            <w:tcW w:w="457" w:type="pct"/>
            <w:vAlign w:val="center"/>
          </w:tcPr>
          <w:p w14:paraId="4AC96611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Linear</w:t>
            </w:r>
          </w:p>
        </w:tc>
        <w:tc>
          <w:tcPr>
            <w:tcW w:w="504" w:type="pct"/>
            <w:gridSpan w:val="4"/>
            <w:vAlign w:val="center"/>
          </w:tcPr>
          <w:p w14:paraId="2B5D797D" w14:textId="0B5706C9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{{rj_lr_check}}</w:t>
            </w:r>
          </w:p>
        </w:tc>
        <w:tc>
          <w:tcPr>
            <w:tcW w:w="662" w:type="pct"/>
            <w:gridSpan w:val="4"/>
            <w:vAlign w:val="center"/>
          </w:tcPr>
          <w:p w14:paraId="3C0A7126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Starwheel</w:t>
            </w:r>
          </w:p>
        </w:tc>
        <w:tc>
          <w:tcPr>
            <w:tcW w:w="474" w:type="pct"/>
            <w:gridSpan w:val="4"/>
            <w:vAlign w:val="center"/>
          </w:tcPr>
          <w:p w14:paraId="77A3963E" w14:textId="2916B0B7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{{rj_sl_check}}</w:t>
            </w:r>
          </w:p>
        </w:tc>
        <w:tc>
          <w:tcPr>
            <w:tcW w:w="514" w:type="pct"/>
            <w:gridSpan w:val="2"/>
            <w:vAlign w:val="center"/>
          </w:tcPr>
          <w:p w14:paraId="59C7C7C0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High Speed</w:t>
            </w:r>
          </w:p>
        </w:tc>
        <w:tc>
          <w:tcPr>
            <w:tcW w:w="597" w:type="pct"/>
            <w:vAlign w:val="center"/>
          </w:tcPr>
          <w:p w14:paraId="6046FB12" w14:textId="4B493241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{{rj_hs_check}}</w:t>
            </w:r>
          </w:p>
        </w:tc>
      </w:tr>
      <w:tr w:rsidR="00C91E3F" w:rsidRPr="008D17E5" w14:paraId="3B35AA28" w14:textId="77777777" w:rsidTr="00A1569D">
        <w:tc>
          <w:tcPr>
            <w:tcW w:w="500" w:type="pct"/>
            <w:vMerge/>
            <w:vAlign w:val="center"/>
          </w:tcPr>
          <w:p w14:paraId="06E03862" w14:textId="77777777" w:rsidR="002F6169" w:rsidRPr="008D17E5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62DFB528" w14:textId="77777777" w:rsidR="002F6169" w:rsidRPr="00A85913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A1569D" w:rsidRPr="00A85913" w14:paraId="4C8A412D" w14:textId="77777777" w:rsidTr="00A1569D">
        <w:tc>
          <w:tcPr>
            <w:tcW w:w="500" w:type="pct"/>
            <w:vMerge/>
            <w:vAlign w:val="center"/>
          </w:tcPr>
          <w:p w14:paraId="14CD8638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2BA2C2F9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Fill WT / Count</w:t>
            </w:r>
          </w:p>
        </w:tc>
        <w:tc>
          <w:tcPr>
            <w:tcW w:w="459" w:type="pct"/>
            <w:gridSpan w:val="2"/>
            <w:vAlign w:val="center"/>
          </w:tcPr>
          <w:p w14:paraId="1E1E9FE1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57" w:type="pct"/>
            <w:tcBorders>
              <w:right w:val="nil"/>
            </w:tcBorders>
            <w:vAlign w:val="center"/>
          </w:tcPr>
          <w:p w14:paraId="17E830EA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0" w:type="pct"/>
            <w:tcBorders>
              <w:left w:val="nil"/>
              <w:right w:val="single" w:sz="4" w:space="0" w:color="auto"/>
            </w:tcBorders>
            <w:vAlign w:val="center"/>
          </w:tcPr>
          <w:p w14:paraId="41A940FF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65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F5520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No Cotton</w:t>
            </w:r>
          </w:p>
        </w:tc>
        <w:tc>
          <w:tcPr>
            <w:tcW w:w="686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161F9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301" w:type="pct"/>
            <w:gridSpan w:val="4"/>
            <w:tcBorders>
              <w:left w:val="single" w:sz="4" w:space="0" w:color="auto"/>
            </w:tcBorders>
            <w:vAlign w:val="center"/>
          </w:tcPr>
          <w:p w14:paraId="10028A8F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C91E3F" w:rsidRPr="008D17E5" w14:paraId="25734EB9" w14:textId="77777777" w:rsidTr="00A1569D">
        <w:tc>
          <w:tcPr>
            <w:tcW w:w="500" w:type="pct"/>
            <w:vMerge/>
            <w:vAlign w:val="center"/>
          </w:tcPr>
          <w:p w14:paraId="6EF34226" w14:textId="77777777" w:rsidR="002F6169" w:rsidRPr="008D17E5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053D8DBD" w14:textId="77777777" w:rsidR="002F6169" w:rsidRPr="008D17E5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41BCFD60" w14:textId="77777777" w:rsidTr="00A1569D">
        <w:tc>
          <w:tcPr>
            <w:tcW w:w="500" w:type="pct"/>
            <w:vMerge/>
            <w:vAlign w:val="center"/>
          </w:tcPr>
          <w:p w14:paraId="539FD87C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3640FF9D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Cap Prs.</w:t>
            </w:r>
          </w:p>
        </w:tc>
        <w:tc>
          <w:tcPr>
            <w:tcW w:w="459" w:type="pct"/>
            <w:gridSpan w:val="2"/>
            <w:vAlign w:val="center"/>
          </w:tcPr>
          <w:p w14:paraId="769AF975" w14:textId="2E354929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{{rj_cp_check}}</w:t>
            </w:r>
          </w:p>
        </w:tc>
        <w:tc>
          <w:tcPr>
            <w:tcW w:w="580" w:type="pct"/>
            <w:gridSpan w:val="3"/>
            <w:vAlign w:val="center"/>
          </w:tcPr>
          <w:p w14:paraId="4B4B7905" w14:textId="2CF31310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Stem Prs</w:t>
            </w:r>
          </w:p>
        </w:tc>
        <w:tc>
          <w:tcPr>
            <w:tcW w:w="420" w:type="pct"/>
            <w:gridSpan w:val="3"/>
            <w:vAlign w:val="center"/>
          </w:tcPr>
          <w:p w14:paraId="61FC377F" w14:textId="387DA656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{{rj_sp_check}}</w:t>
            </w:r>
          </w:p>
        </w:tc>
        <w:tc>
          <w:tcPr>
            <w:tcW w:w="706" w:type="pct"/>
            <w:gridSpan w:val="4"/>
            <w:vAlign w:val="center"/>
          </w:tcPr>
          <w:p w14:paraId="296EA2AA" w14:textId="6A7E1409" w:rsidR="00CA454B" w:rsidRPr="00A85913" w:rsidRDefault="000109DA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Skewed Cap</w:t>
            </w:r>
          </w:p>
        </w:tc>
        <w:tc>
          <w:tcPr>
            <w:tcW w:w="416" w:type="pct"/>
            <w:gridSpan w:val="4"/>
            <w:vAlign w:val="center"/>
          </w:tcPr>
          <w:p w14:paraId="1463122D" w14:textId="6950EA45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{{rj_hc_check}}</w:t>
            </w:r>
          </w:p>
        </w:tc>
        <w:tc>
          <w:tcPr>
            <w:tcW w:w="488" w:type="pct"/>
            <w:vAlign w:val="center"/>
          </w:tcPr>
          <w:p w14:paraId="37BD0797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 Foil</w:t>
            </w:r>
          </w:p>
        </w:tc>
        <w:tc>
          <w:tcPr>
            <w:tcW w:w="597" w:type="pct"/>
            <w:vAlign w:val="center"/>
          </w:tcPr>
          <w:p w14:paraId="69D8EB05" w14:textId="59ECF5C4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{{rj_nf_check}}</w:t>
            </w:r>
          </w:p>
        </w:tc>
      </w:tr>
      <w:tr w:rsidR="00CA454B" w:rsidRPr="00A85913" w14:paraId="02D61107" w14:textId="77777777" w:rsidTr="00A1569D">
        <w:tc>
          <w:tcPr>
            <w:tcW w:w="500" w:type="pct"/>
            <w:vMerge/>
            <w:vAlign w:val="center"/>
          </w:tcPr>
          <w:p w14:paraId="0A512E8F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6773DFE4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Pintle Prs</w:t>
            </w:r>
          </w:p>
        </w:tc>
        <w:tc>
          <w:tcPr>
            <w:tcW w:w="459" w:type="pct"/>
            <w:gridSpan w:val="2"/>
            <w:vAlign w:val="center"/>
          </w:tcPr>
          <w:p w14:paraId="636113A7" w14:textId="6D93B770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{{rj_pp_check}}</w:t>
            </w:r>
          </w:p>
        </w:tc>
        <w:tc>
          <w:tcPr>
            <w:tcW w:w="580" w:type="pct"/>
            <w:gridSpan w:val="3"/>
            <w:vAlign w:val="center"/>
          </w:tcPr>
          <w:p w14:paraId="1E3BE81A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Overcap Prs</w:t>
            </w:r>
          </w:p>
        </w:tc>
        <w:tc>
          <w:tcPr>
            <w:tcW w:w="420" w:type="pct"/>
            <w:gridSpan w:val="3"/>
            <w:vAlign w:val="center"/>
          </w:tcPr>
          <w:p w14:paraId="7B43FFA3" w14:textId="2A02E1D0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{{rj_op_check}}</w:t>
            </w:r>
          </w:p>
        </w:tc>
        <w:tc>
          <w:tcPr>
            <w:tcW w:w="706" w:type="pct"/>
            <w:gridSpan w:val="4"/>
            <w:vAlign w:val="center"/>
          </w:tcPr>
          <w:p w14:paraId="7AB31A61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Plug Prs</w:t>
            </w:r>
          </w:p>
        </w:tc>
        <w:tc>
          <w:tcPr>
            <w:tcW w:w="416" w:type="pct"/>
            <w:gridSpan w:val="4"/>
            <w:vAlign w:val="center"/>
          </w:tcPr>
          <w:p w14:paraId="4407F958" w14:textId="18E65742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{{rj_pp_check}}</w:t>
            </w:r>
          </w:p>
        </w:tc>
        <w:tc>
          <w:tcPr>
            <w:tcW w:w="488" w:type="pct"/>
            <w:vAlign w:val="center"/>
          </w:tcPr>
          <w:p w14:paraId="00F5736C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496FB2">
              <w:rPr>
                <w:rFonts w:ascii="Arial" w:hAnsi="Arial"/>
                <w:b/>
                <w:bCs/>
                <w:sz w:val="24"/>
                <w:lang w:val="en-CA"/>
              </w:rPr>
              <w:t>Torque</w:t>
            </w:r>
          </w:p>
        </w:tc>
        <w:tc>
          <w:tcPr>
            <w:tcW w:w="597" w:type="pct"/>
            <w:vAlign w:val="center"/>
          </w:tcPr>
          <w:p w14:paraId="6359B087" w14:textId="2CC530C4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{{rj_tq_check}}</w:t>
            </w:r>
          </w:p>
        </w:tc>
      </w:tr>
      <w:tr w:rsidR="00CA454B" w:rsidRPr="00A85913" w14:paraId="34D20523" w14:textId="77777777" w:rsidTr="00A1569D">
        <w:trPr>
          <w:trHeight w:val="56"/>
        </w:trPr>
        <w:tc>
          <w:tcPr>
            <w:tcW w:w="500" w:type="pct"/>
            <w:vMerge/>
            <w:vAlign w:val="center"/>
          </w:tcPr>
          <w:p w14:paraId="6957DA49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6A5E0AD2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1E9BABC5" w14:textId="77777777" w:rsidTr="00A1569D">
        <w:tc>
          <w:tcPr>
            <w:tcW w:w="500" w:type="pct"/>
            <w:vMerge/>
            <w:vAlign w:val="center"/>
          </w:tcPr>
          <w:p w14:paraId="781BEA4D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373" w:type="pct"/>
            <w:vAlign w:val="center"/>
          </w:tcPr>
          <w:p w14:paraId="61F87CF6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OCV</w:t>
            </w:r>
          </w:p>
        </w:tc>
        <w:tc>
          <w:tcPr>
            <w:tcW w:w="462" w:type="pct"/>
            <w:vAlign w:val="center"/>
          </w:tcPr>
          <w:p w14:paraId="14DEE647" w14:textId="0E316848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{{rj_ov_check}}</w:t>
            </w:r>
          </w:p>
        </w:tc>
        <w:tc>
          <w:tcPr>
            <w:tcW w:w="421" w:type="pct"/>
            <w:vAlign w:val="center"/>
          </w:tcPr>
          <w:p w14:paraId="4634DD67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OCR</w:t>
            </w:r>
          </w:p>
        </w:tc>
        <w:tc>
          <w:tcPr>
            <w:tcW w:w="494" w:type="pct"/>
            <w:gridSpan w:val="2"/>
            <w:vAlign w:val="center"/>
          </w:tcPr>
          <w:p w14:paraId="751E8751" w14:textId="0504C334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{{rj_or_check}}</w:t>
            </w:r>
          </w:p>
        </w:tc>
        <w:tc>
          <w:tcPr>
            <w:tcW w:w="642" w:type="pct"/>
            <w:gridSpan w:val="6"/>
            <w:vAlign w:val="center"/>
          </w:tcPr>
          <w:p w14:paraId="2F3A1288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Bar Code</w:t>
            </w:r>
          </w:p>
        </w:tc>
        <w:tc>
          <w:tcPr>
            <w:tcW w:w="775" w:type="pct"/>
            <w:gridSpan w:val="4"/>
            <w:vAlign w:val="center"/>
          </w:tcPr>
          <w:p w14:paraId="61E5B8A8" w14:textId="37E45B3A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{{rj_bc_check}}</w:t>
            </w:r>
          </w:p>
        </w:tc>
        <w:tc>
          <w:tcPr>
            <w:tcW w:w="1333" w:type="pct"/>
            <w:gridSpan w:val="5"/>
            <w:tcBorders>
              <w:bottom w:val="single" w:sz="4" w:space="0" w:color="auto"/>
            </w:tcBorders>
            <w:vAlign w:val="center"/>
          </w:tcPr>
          <w:p w14:paraId="5CA770B5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A454B" w:rsidRPr="00A85913" w14:paraId="2566B528" w14:textId="77777777" w:rsidTr="00A1569D">
        <w:tc>
          <w:tcPr>
            <w:tcW w:w="500" w:type="pct"/>
            <w:vMerge/>
            <w:vAlign w:val="center"/>
          </w:tcPr>
          <w:p w14:paraId="55195A24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48A3EC0C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Label Prs</w:t>
            </w:r>
          </w:p>
        </w:tc>
        <w:tc>
          <w:tcPr>
            <w:tcW w:w="421" w:type="pct"/>
            <w:vAlign w:val="center"/>
          </w:tcPr>
          <w:p w14:paraId="53A36173" w14:textId="556FA8B0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{{rj_lp_check}}</w:t>
            </w:r>
          </w:p>
        </w:tc>
        <w:tc>
          <w:tcPr>
            <w:tcW w:w="1136" w:type="pct"/>
            <w:gridSpan w:val="8"/>
            <w:vAlign w:val="center"/>
          </w:tcPr>
          <w:p w14:paraId="3DDE517E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Label Position</w:t>
            </w:r>
          </w:p>
        </w:tc>
        <w:tc>
          <w:tcPr>
            <w:tcW w:w="775" w:type="pct"/>
            <w:gridSpan w:val="4"/>
            <w:tcBorders>
              <w:left w:val="nil"/>
            </w:tcBorders>
            <w:vAlign w:val="center"/>
          </w:tcPr>
          <w:p w14:paraId="14E92B03" w14:textId="65A46CE9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{{rj_lp</w:t>
            </w:r>
            <w:r w:rsidR="001226F8">
              <w:rPr>
                <w:rFonts w:ascii="Arial" w:hAnsi="Arial" w:cs="Arial"/>
                <w:lang w:val="en-CA"/>
              </w:rPr>
              <w:t>o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  <w:tc>
          <w:tcPr>
            <w:tcW w:w="1333" w:type="pct"/>
            <w:gridSpan w:val="5"/>
            <w:vAlign w:val="center"/>
          </w:tcPr>
          <w:p w14:paraId="0AD195A6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A454B" w:rsidRPr="00A85913" w14:paraId="3FC094AC" w14:textId="77777777" w:rsidTr="00A1569D">
        <w:tc>
          <w:tcPr>
            <w:tcW w:w="500" w:type="pct"/>
            <w:vMerge/>
            <w:vAlign w:val="center"/>
          </w:tcPr>
          <w:p w14:paraId="70408DAE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7788375B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4A9E9B5D" w14:textId="77777777" w:rsidTr="00A1569D">
        <w:tc>
          <w:tcPr>
            <w:tcW w:w="500" w:type="pct"/>
            <w:vMerge/>
            <w:vAlign w:val="center"/>
          </w:tcPr>
          <w:p w14:paraId="5A1452A4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58B33458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 Desiccant</w:t>
            </w:r>
          </w:p>
        </w:tc>
        <w:tc>
          <w:tcPr>
            <w:tcW w:w="421" w:type="pct"/>
            <w:vAlign w:val="center"/>
          </w:tcPr>
          <w:p w14:paraId="6DEBFAD8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48" w:type="pct"/>
            <w:gridSpan w:val="5"/>
            <w:vAlign w:val="center"/>
          </w:tcPr>
          <w:p w14:paraId="1103195F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Sleeve Presence</w:t>
            </w:r>
          </w:p>
        </w:tc>
        <w:tc>
          <w:tcPr>
            <w:tcW w:w="962" w:type="pct"/>
            <w:gridSpan w:val="7"/>
            <w:vAlign w:val="center"/>
          </w:tcPr>
          <w:p w14:paraId="3EF11060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37" w:type="pct"/>
            <w:gridSpan w:val="4"/>
            <w:vAlign w:val="center"/>
          </w:tcPr>
          <w:p w14:paraId="410E1BED" w14:textId="77777777" w:rsidR="00CA454B" w:rsidRPr="002944CB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2944CB">
              <w:rPr>
                <w:rFonts w:ascii="Arial" w:hAnsi="Arial"/>
                <w:b/>
                <w:bCs/>
                <w:sz w:val="24"/>
                <w:lang w:val="en-CA"/>
              </w:rPr>
              <w:t>UV Presence</w:t>
            </w:r>
          </w:p>
        </w:tc>
        <w:tc>
          <w:tcPr>
            <w:tcW w:w="597" w:type="pct"/>
            <w:vAlign w:val="center"/>
          </w:tcPr>
          <w:p w14:paraId="55521FE6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A454B" w:rsidRPr="00A85913" w14:paraId="6D2D2C6D" w14:textId="77777777" w:rsidTr="00A1569D">
        <w:tc>
          <w:tcPr>
            <w:tcW w:w="500" w:type="pct"/>
            <w:vMerge/>
            <w:vAlign w:val="center"/>
          </w:tcPr>
          <w:p w14:paraId="41BB0C56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3FD51902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0CF2366A" w14:textId="77777777" w:rsidTr="00A1569D">
        <w:tc>
          <w:tcPr>
            <w:tcW w:w="500" w:type="pct"/>
            <w:vMerge/>
            <w:vAlign w:val="center"/>
          </w:tcPr>
          <w:p w14:paraId="790E5578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shd w:val="clear" w:color="auto" w:fill="D9D9D9" w:themeFill="background1" w:themeFillShade="D9"/>
            <w:vAlign w:val="center"/>
          </w:tcPr>
          <w:p w14:paraId="35F1D0CF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665" w:type="pct"/>
            <w:gridSpan w:val="18"/>
            <w:vAlign w:val="center"/>
          </w:tcPr>
          <w:p w14:paraId="18E4648D" w14:textId="354F4DCB" w:rsidR="00CA454B" w:rsidRPr="00A85913" w:rsidRDefault="00C94CE5" w:rsidP="00CA454B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{{rj_comm}}</w:t>
            </w:r>
          </w:p>
        </w:tc>
      </w:tr>
    </w:tbl>
    <w:p w14:paraId="431E3508" w14:textId="448A05B2" w:rsidR="000C3D85" w:rsidRPr="0080097A" w:rsidRDefault="00FA44E5" w:rsidP="00FA44E5">
      <w:pPr>
        <w:pStyle w:val="Heading4"/>
        <w:rPr>
          <w:rStyle w:val="Strong"/>
          <w:b/>
          <w:bCs/>
          <w:sz w:val="22"/>
          <w:szCs w:val="22"/>
        </w:rPr>
      </w:pPr>
      <w:r w:rsidRPr="0080097A">
        <w:rPr>
          <w:rStyle w:val="Strong"/>
          <w:b/>
          <w:bCs/>
          <w:sz w:val="22"/>
          <w:szCs w:val="22"/>
        </w:rPr>
        <w:t>Street Fighter – Tablet counter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301"/>
        <w:gridCol w:w="1433"/>
        <w:gridCol w:w="50"/>
        <w:gridCol w:w="1321"/>
        <w:gridCol w:w="1530"/>
        <w:gridCol w:w="1083"/>
        <w:gridCol w:w="1439"/>
        <w:gridCol w:w="1433"/>
      </w:tblGrid>
      <w:tr w:rsidR="00FA44E5" w:rsidRPr="00A85913" w14:paraId="11CA3435" w14:textId="77777777" w:rsidTr="00081E1D">
        <w:tc>
          <w:tcPr>
            <w:tcW w:w="3668" w:type="pct"/>
            <w:gridSpan w:val="7"/>
            <w:shd w:val="clear" w:color="auto" w:fill="E0E0E0"/>
            <w:vAlign w:val="center"/>
          </w:tcPr>
          <w:p w14:paraId="6F773DBD" w14:textId="77777777" w:rsidR="00FA44E5" w:rsidRPr="00A85913" w:rsidRDefault="00FA44E5" w:rsidP="009C2BD2">
            <w:pPr>
              <w:pStyle w:val="Heading1"/>
            </w:pPr>
            <w:r w:rsidRPr="00A85913">
              <w:t>Street Fighter Tablet Counter</w:t>
            </w:r>
          </w:p>
        </w:tc>
        <w:tc>
          <w:tcPr>
            <w:tcW w:w="667" w:type="pct"/>
            <w:vAlign w:val="center"/>
          </w:tcPr>
          <w:p w14:paraId="776508E6" w14:textId="1C740934" w:rsidR="00FA44E5" w:rsidRPr="00FA44E5" w:rsidRDefault="00FA44E5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FA44E5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665" w:type="pct"/>
            <w:vAlign w:val="center"/>
          </w:tcPr>
          <w:p w14:paraId="78E55A68" w14:textId="08895F57" w:rsidR="00FA44E5" w:rsidRPr="00FA44E5" w:rsidRDefault="00FA44E5" w:rsidP="00FA44E5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FA44E5">
              <w:rPr>
                <w:b w:val="0"/>
                <w:bCs w:val="0"/>
                <w:color w:val="auto"/>
                <w:sz w:val="20"/>
                <w:szCs w:val="20"/>
              </w:rPr>
              <w:t>{{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>sf_none_check}}</w:t>
            </w:r>
          </w:p>
        </w:tc>
      </w:tr>
      <w:tr w:rsidR="00495271" w:rsidRPr="00A85913" w14:paraId="00DD5C36" w14:textId="77777777" w:rsidTr="00081E1D">
        <w:trPr>
          <w:trHeight w:val="161"/>
        </w:trPr>
        <w:tc>
          <w:tcPr>
            <w:tcW w:w="556" w:type="pct"/>
            <w:vAlign w:val="center"/>
          </w:tcPr>
          <w:p w14:paraId="15418270" w14:textId="77777777" w:rsidR="00373637" w:rsidRPr="00A85913" w:rsidRDefault="00373637" w:rsidP="00E1143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2" w:name="_Hlk34721601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Street Fighter</w:t>
            </w:r>
          </w:p>
        </w:tc>
        <w:tc>
          <w:tcPr>
            <w:tcW w:w="603" w:type="pct"/>
            <w:vAlign w:val="center"/>
          </w:tcPr>
          <w:p w14:paraId="0D35CA79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</w:t>
            </w:r>
          </w:p>
        </w:tc>
        <w:tc>
          <w:tcPr>
            <w:tcW w:w="664" w:type="pct"/>
            <w:vAlign w:val="center"/>
          </w:tcPr>
          <w:p w14:paraId="63A537E1" w14:textId="691BDE38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{{sf_1_check}}</w:t>
            </w:r>
          </w:p>
        </w:tc>
        <w:tc>
          <w:tcPr>
            <w:tcW w:w="635" w:type="pct"/>
            <w:gridSpan w:val="2"/>
            <w:vAlign w:val="center"/>
          </w:tcPr>
          <w:p w14:paraId="545DAE38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</w:t>
            </w:r>
          </w:p>
        </w:tc>
        <w:tc>
          <w:tcPr>
            <w:tcW w:w="1211" w:type="pct"/>
            <w:gridSpan w:val="2"/>
            <w:vAlign w:val="center"/>
          </w:tcPr>
          <w:p w14:paraId="28F1815F" w14:textId="098AC734" w:rsidR="00373637" w:rsidRPr="00A85913" w:rsidRDefault="00495271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</w:t>
            </w:r>
            <w:r w:rsidR="00070F6E">
              <w:rPr>
                <w:rFonts w:ascii="Arial" w:hAnsi="Arial" w:cs="Arial"/>
                <w:lang w:val="en-CA"/>
              </w:rPr>
              <w:t>{sf_2_check}}</w:t>
            </w:r>
          </w:p>
        </w:tc>
        <w:tc>
          <w:tcPr>
            <w:tcW w:w="666" w:type="pct"/>
            <w:vAlign w:val="center"/>
          </w:tcPr>
          <w:p w14:paraId="53FCE9FC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100</w:t>
            </w:r>
          </w:p>
        </w:tc>
        <w:tc>
          <w:tcPr>
            <w:tcW w:w="665" w:type="pct"/>
            <w:vAlign w:val="center"/>
          </w:tcPr>
          <w:p w14:paraId="28A94589" w14:textId="71504582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{{sf_100_check}}</w:t>
            </w:r>
          </w:p>
        </w:tc>
      </w:tr>
      <w:tr w:rsidR="00373637" w:rsidRPr="00A85913" w14:paraId="4377080D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47272303" w14:textId="77777777" w:rsidR="00373637" w:rsidRPr="00A85913" w:rsidRDefault="00373637" w:rsidP="00E1143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95271" w:rsidRPr="00A85913" w14:paraId="0F46C539" w14:textId="77777777" w:rsidTr="00081E1D">
        <w:trPr>
          <w:trHeight w:val="161"/>
        </w:trPr>
        <w:tc>
          <w:tcPr>
            <w:tcW w:w="556" w:type="pct"/>
            <w:vAlign w:val="center"/>
          </w:tcPr>
          <w:p w14:paraId="487CB77C" w14:textId="77777777" w:rsidR="00373637" w:rsidRPr="00A85913" w:rsidRDefault="00373637" w:rsidP="00E1143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No. Of Funnels</w:t>
            </w:r>
          </w:p>
        </w:tc>
        <w:tc>
          <w:tcPr>
            <w:tcW w:w="603" w:type="pct"/>
            <w:vAlign w:val="center"/>
          </w:tcPr>
          <w:p w14:paraId="7397E4F0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</w:t>
            </w:r>
          </w:p>
        </w:tc>
        <w:tc>
          <w:tcPr>
            <w:tcW w:w="664" w:type="pct"/>
            <w:vAlign w:val="center"/>
          </w:tcPr>
          <w:p w14:paraId="2536C3AD" w14:textId="647B9DF0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</w:t>
            </w:r>
            <w:r>
              <w:rPr>
                <w:rFonts w:ascii="Arial" w:hAnsi="Arial" w:cs="Arial"/>
                <w:lang w:val="en-CA"/>
              </w:rPr>
              <w:t>_</w:t>
            </w:r>
            <w:r w:rsidR="00495271">
              <w:rPr>
                <w:rFonts w:ascii="Arial" w:hAnsi="Arial" w:cs="Arial"/>
                <w:lang w:val="en-CA"/>
              </w:rPr>
              <w:t>nf</w:t>
            </w:r>
            <w:r>
              <w:rPr>
                <w:rFonts w:ascii="Arial" w:hAnsi="Arial" w:cs="Arial"/>
                <w:lang w:val="en-CA"/>
              </w:rPr>
              <w:t>1_check}}</w:t>
            </w:r>
          </w:p>
        </w:tc>
        <w:tc>
          <w:tcPr>
            <w:tcW w:w="635" w:type="pct"/>
            <w:gridSpan w:val="2"/>
            <w:vAlign w:val="center"/>
          </w:tcPr>
          <w:p w14:paraId="40FD7A52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</w:t>
            </w:r>
          </w:p>
        </w:tc>
        <w:tc>
          <w:tcPr>
            <w:tcW w:w="1211" w:type="pct"/>
            <w:gridSpan w:val="2"/>
            <w:vAlign w:val="center"/>
          </w:tcPr>
          <w:p w14:paraId="574A77A6" w14:textId="6449BE90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</w:t>
            </w:r>
            <w:r>
              <w:rPr>
                <w:rFonts w:ascii="Arial" w:hAnsi="Arial" w:cs="Arial"/>
                <w:lang w:val="en-CA"/>
              </w:rPr>
              <w:t>_</w:t>
            </w:r>
            <w:r w:rsidR="00495271">
              <w:rPr>
                <w:rFonts w:ascii="Arial" w:hAnsi="Arial" w:cs="Arial"/>
                <w:lang w:val="en-CA"/>
              </w:rPr>
              <w:t>nf</w:t>
            </w:r>
            <w:r>
              <w:rPr>
                <w:rFonts w:ascii="Arial" w:hAnsi="Arial" w:cs="Arial"/>
                <w:lang w:val="en-CA"/>
              </w:rPr>
              <w:t>2_check}}</w:t>
            </w:r>
          </w:p>
        </w:tc>
        <w:tc>
          <w:tcPr>
            <w:tcW w:w="666" w:type="pct"/>
            <w:vAlign w:val="center"/>
          </w:tcPr>
          <w:p w14:paraId="5EDD0FAB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5</w:t>
            </w:r>
          </w:p>
        </w:tc>
        <w:tc>
          <w:tcPr>
            <w:tcW w:w="665" w:type="pct"/>
            <w:vAlign w:val="center"/>
          </w:tcPr>
          <w:p w14:paraId="61AEF055" w14:textId="5CC97DA4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</w:t>
            </w:r>
            <w:r>
              <w:rPr>
                <w:rFonts w:ascii="Arial" w:hAnsi="Arial" w:cs="Arial"/>
                <w:lang w:val="en-CA"/>
              </w:rPr>
              <w:t>_</w:t>
            </w:r>
            <w:r w:rsidR="00495271">
              <w:rPr>
                <w:rFonts w:ascii="Arial" w:hAnsi="Arial" w:cs="Arial"/>
                <w:lang w:val="en-CA"/>
              </w:rPr>
              <w:t>nf5_</w:t>
            </w:r>
            <w:r>
              <w:rPr>
                <w:rFonts w:ascii="Arial" w:hAnsi="Arial" w:cs="Arial"/>
                <w:lang w:val="en-CA"/>
              </w:rPr>
              <w:t>check}}</w:t>
            </w:r>
          </w:p>
        </w:tc>
      </w:tr>
      <w:tr w:rsidR="00641F17" w:rsidRPr="00A85913" w14:paraId="52E42587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2908D51B" w14:textId="77777777" w:rsidR="00641F17" w:rsidRPr="00A85913" w:rsidRDefault="00641F17" w:rsidP="00A64366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bookmarkEnd w:id="12"/>
      <w:tr w:rsidR="00495271" w:rsidRPr="00A85913" w14:paraId="35EDCC41" w14:textId="77777777" w:rsidTr="00BF3887">
        <w:trPr>
          <w:trHeight w:val="161"/>
        </w:trPr>
        <w:tc>
          <w:tcPr>
            <w:tcW w:w="556" w:type="pct"/>
            <w:vAlign w:val="center"/>
          </w:tcPr>
          <w:p w14:paraId="15809924" w14:textId="77777777" w:rsidR="00424384" w:rsidRPr="00A85913" w:rsidRDefault="00424384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Cleaning STN.</w:t>
            </w:r>
          </w:p>
        </w:tc>
        <w:tc>
          <w:tcPr>
            <w:tcW w:w="603" w:type="pct"/>
            <w:vAlign w:val="center"/>
          </w:tcPr>
          <w:p w14:paraId="017FBF8A" w14:textId="45CC39D5" w:rsidR="00424384" w:rsidRPr="00A85913" w:rsidRDefault="00070F6E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sf_cs_check}}</w:t>
            </w:r>
          </w:p>
        </w:tc>
        <w:tc>
          <w:tcPr>
            <w:tcW w:w="3841" w:type="pct"/>
            <w:gridSpan w:val="7"/>
            <w:vAlign w:val="center"/>
          </w:tcPr>
          <w:p w14:paraId="07A0912B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41F17" w:rsidRPr="00A85913" w14:paraId="65DDB407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7EC1A4D6" w14:textId="77777777" w:rsidR="00641F17" w:rsidRPr="00A85913" w:rsidRDefault="00641F17" w:rsidP="00641F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13" w:name="_Hlk54693379"/>
          </w:p>
        </w:tc>
      </w:tr>
      <w:bookmarkEnd w:id="13"/>
      <w:tr w:rsidR="00495271" w:rsidRPr="00A85913" w14:paraId="3ACBE81B" w14:textId="77777777" w:rsidTr="00081E1D">
        <w:trPr>
          <w:trHeight w:val="161"/>
        </w:trPr>
        <w:tc>
          <w:tcPr>
            <w:tcW w:w="556" w:type="pct"/>
            <w:vAlign w:val="center"/>
          </w:tcPr>
          <w:p w14:paraId="05506E5A" w14:textId="77777777" w:rsidR="00641F17" w:rsidRPr="00A85913" w:rsidRDefault="00641F17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Hopper</w:t>
            </w:r>
          </w:p>
        </w:tc>
        <w:tc>
          <w:tcPr>
            <w:tcW w:w="603" w:type="pct"/>
            <w:vAlign w:val="center"/>
          </w:tcPr>
          <w:p w14:paraId="79A62532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1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0L</w:t>
            </w:r>
          </w:p>
        </w:tc>
        <w:tc>
          <w:tcPr>
            <w:tcW w:w="664" w:type="pct"/>
            <w:vAlign w:val="center"/>
          </w:tcPr>
          <w:p w14:paraId="75EDD956" w14:textId="2DB81BAD" w:rsidR="00641F17" w:rsidRPr="00A85913" w:rsidRDefault="00495271" w:rsidP="00641F1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{{sf_h10_check}}</w:t>
            </w:r>
          </w:p>
        </w:tc>
        <w:tc>
          <w:tcPr>
            <w:tcW w:w="635" w:type="pct"/>
            <w:gridSpan w:val="2"/>
            <w:vAlign w:val="center"/>
          </w:tcPr>
          <w:p w14:paraId="40B7A0EB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60L</w:t>
            </w:r>
          </w:p>
        </w:tc>
        <w:tc>
          <w:tcPr>
            <w:tcW w:w="1211" w:type="pct"/>
            <w:gridSpan w:val="2"/>
            <w:vAlign w:val="center"/>
          </w:tcPr>
          <w:p w14:paraId="5FA527C4" w14:textId="13CD5993" w:rsidR="00641F17" w:rsidRPr="00A85913" w:rsidRDefault="00495271" w:rsidP="00641F1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{{sf_h60_check}}</w:t>
            </w:r>
          </w:p>
        </w:tc>
        <w:tc>
          <w:tcPr>
            <w:tcW w:w="666" w:type="pct"/>
            <w:vAlign w:val="center"/>
          </w:tcPr>
          <w:p w14:paraId="5DF38695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Dust Ext.</w:t>
            </w:r>
          </w:p>
        </w:tc>
        <w:tc>
          <w:tcPr>
            <w:tcW w:w="665" w:type="pct"/>
            <w:vAlign w:val="center"/>
          </w:tcPr>
          <w:p w14:paraId="627EF00C" w14:textId="21294CBA" w:rsidR="00641F17" w:rsidRPr="00A85913" w:rsidRDefault="00495271" w:rsidP="00641F1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{{sf_de_check}}</w:t>
            </w:r>
          </w:p>
        </w:tc>
      </w:tr>
      <w:tr w:rsidR="00641F17" w:rsidRPr="00A85913" w14:paraId="3FCD3DC9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3B94354A" w14:textId="77777777" w:rsidR="00641F17" w:rsidRPr="00A85913" w:rsidRDefault="00641F17" w:rsidP="00641F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95271" w:rsidRPr="00A85913" w14:paraId="0D70B959" w14:textId="77777777" w:rsidTr="00081E1D">
        <w:trPr>
          <w:trHeight w:val="161"/>
        </w:trPr>
        <w:tc>
          <w:tcPr>
            <w:tcW w:w="556" w:type="pct"/>
            <w:vMerge w:val="restart"/>
            <w:vAlign w:val="center"/>
          </w:tcPr>
          <w:p w14:paraId="3FC8230F" w14:textId="77777777" w:rsidR="00641F17" w:rsidRPr="00A85913" w:rsidRDefault="00641F17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Lift Fighter</w:t>
            </w:r>
          </w:p>
        </w:tc>
        <w:tc>
          <w:tcPr>
            <w:tcW w:w="603" w:type="pct"/>
            <w:vMerge w:val="restart"/>
            <w:vAlign w:val="center"/>
          </w:tcPr>
          <w:p w14:paraId="7BF5C485" w14:textId="3371E7C9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{{sf_lf_check}}</w:t>
            </w:r>
          </w:p>
        </w:tc>
        <w:tc>
          <w:tcPr>
            <w:tcW w:w="687" w:type="pct"/>
            <w:gridSpan w:val="2"/>
            <w:vAlign w:val="center"/>
          </w:tcPr>
          <w:p w14:paraId="1E812CDC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100L</w:t>
            </w:r>
          </w:p>
        </w:tc>
        <w:tc>
          <w:tcPr>
            <w:tcW w:w="612" w:type="pct"/>
            <w:vAlign w:val="center"/>
          </w:tcPr>
          <w:p w14:paraId="5CA2C837" w14:textId="65915801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{{sf_lf100_check}}</w:t>
            </w:r>
          </w:p>
        </w:tc>
        <w:tc>
          <w:tcPr>
            <w:tcW w:w="709" w:type="pct"/>
            <w:vAlign w:val="center"/>
          </w:tcPr>
          <w:p w14:paraId="6BE7CD14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 Air</w:t>
            </w:r>
          </w:p>
        </w:tc>
        <w:tc>
          <w:tcPr>
            <w:tcW w:w="502" w:type="pct"/>
            <w:vAlign w:val="center"/>
          </w:tcPr>
          <w:p w14:paraId="36B37612" w14:textId="3412E2E0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lang w:val="en-CA"/>
              </w:rPr>
              <w:t>{{sf_lfna_check}}</w:t>
            </w:r>
          </w:p>
        </w:tc>
        <w:tc>
          <w:tcPr>
            <w:tcW w:w="666" w:type="pct"/>
            <w:vAlign w:val="center"/>
          </w:tcPr>
          <w:p w14:paraId="1DC5697B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Int. Dust Collection</w:t>
            </w:r>
          </w:p>
        </w:tc>
        <w:tc>
          <w:tcPr>
            <w:tcW w:w="665" w:type="pct"/>
            <w:vAlign w:val="center"/>
          </w:tcPr>
          <w:p w14:paraId="396C5E76" w14:textId="54ABB79C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{{sf_lfic_check}}</w:t>
            </w:r>
          </w:p>
        </w:tc>
      </w:tr>
      <w:tr w:rsidR="00495271" w:rsidRPr="00A85913" w14:paraId="66F25DEE" w14:textId="77777777" w:rsidTr="00081E1D">
        <w:trPr>
          <w:trHeight w:val="161"/>
        </w:trPr>
        <w:tc>
          <w:tcPr>
            <w:tcW w:w="556" w:type="pct"/>
            <w:vMerge/>
            <w:vAlign w:val="center"/>
          </w:tcPr>
          <w:p w14:paraId="38835510" w14:textId="77777777" w:rsidR="00424384" w:rsidRPr="00A85913" w:rsidRDefault="00424384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603" w:type="pct"/>
            <w:vMerge/>
            <w:vAlign w:val="center"/>
          </w:tcPr>
          <w:p w14:paraId="21631677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687" w:type="pct"/>
            <w:gridSpan w:val="2"/>
            <w:vAlign w:val="center"/>
          </w:tcPr>
          <w:p w14:paraId="716189ED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Load Cells</w:t>
            </w:r>
          </w:p>
        </w:tc>
        <w:tc>
          <w:tcPr>
            <w:tcW w:w="612" w:type="pct"/>
            <w:vAlign w:val="center"/>
          </w:tcPr>
          <w:p w14:paraId="45F539DD" w14:textId="58018C50" w:rsidR="00424384" w:rsidRPr="00A85913" w:rsidRDefault="00495271" w:rsidP="00641F1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{{sf_lflc_check}}</w:t>
            </w:r>
          </w:p>
        </w:tc>
        <w:tc>
          <w:tcPr>
            <w:tcW w:w="709" w:type="pct"/>
            <w:vAlign w:val="center"/>
          </w:tcPr>
          <w:p w14:paraId="07A0A288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Interlocked</w:t>
            </w:r>
          </w:p>
        </w:tc>
        <w:tc>
          <w:tcPr>
            <w:tcW w:w="502" w:type="pct"/>
            <w:vAlign w:val="center"/>
          </w:tcPr>
          <w:p w14:paraId="4F559DB9" w14:textId="07DFB03A" w:rsidR="00424384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{{sf_lfi_check}}</w:t>
            </w:r>
          </w:p>
        </w:tc>
        <w:tc>
          <w:tcPr>
            <w:tcW w:w="666" w:type="pct"/>
            <w:vAlign w:val="center"/>
          </w:tcPr>
          <w:p w14:paraId="2290B23A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Twin Axis HMI</w:t>
            </w:r>
          </w:p>
        </w:tc>
        <w:tc>
          <w:tcPr>
            <w:tcW w:w="665" w:type="pct"/>
            <w:vAlign w:val="center"/>
          </w:tcPr>
          <w:p w14:paraId="241223C1" w14:textId="30D81A8F" w:rsidR="00424384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{{sf_lftah_check}}</w:t>
            </w:r>
          </w:p>
        </w:tc>
      </w:tr>
      <w:tr w:rsidR="00641F17" w:rsidRPr="00A85913" w14:paraId="58A58DB7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7B0A63DA" w14:textId="77777777" w:rsidR="00641F17" w:rsidRPr="00A85913" w:rsidRDefault="00641F17" w:rsidP="00641F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95271" w:rsidRPr="00A85913" w14:paraId="7A5B0984" w14:textId="77777777" w:rsidTr="00BF3887">
        <w:trPr>
          <w:trHeight w:val="288"/>
        </w:trPr>
        <w:tc>
          <w:tcPr>
            <w:tcW w:w="556" w:type="pct"/>
            <w:shd w:val="clear" w:color="auto" w:fill="D9D9D9" w:themeFill="background1" w:themeFillShade="D9"/>
            <w:vAlign w:val="center"/>
          </w:tcPr>
          <w:p w14:paraId="623A987E" w14:textId="77777777" w:rsidR="00641F17" w:rsidRPr="00A85913" w:rsidRDefault="00641F17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444" w:type="pct"/>
            <w:gridSpan w:val="8"/>
            <w:vAlign w:val="center"/>
          </w:tcPr>
          <w:p w14:paraId="7CF91301" w14:textId="77777777" w:rsidR="00641F17" w:rsidRPr="00A85913" w:rsidRDefault="00641F17" w:rsidP="00641F1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11890C69" w14:textId="03888E1B" w:rsidR="00F83840" w:rsidRPr="0080097A" w:rsidRDefault="00FA44E5" w:rsidP="00FA44E5">
      <w:pPr>
        <w:pStyle w:val="Heading4"/>
        <w:rPr>
          <w:rStyle w:val="Strong"/>
          <w:b/>
          <w:bCs/>
          <w:sz w:val="22"/>
          <w:szCs w:val="22"/>
        </w:rPr>
      </w:pPr>
      <w:r w:rsidRPr="0080097A">
        <w:rPr>
          <w:rStyle w:val="Strong"/>
          <w:b/>
          <w:bCs/>
          <w:sz w:val="22"/>
          <w:szCs w:val="22"/>
        </w:rPr>
        <w:t>Liquid Filling System Specifications – SS 316L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889"/>
        <w:gridCol w:w="518"/>
        <w:gridCol w:w="235"/>
        <w:gridCol w:w="240"/>
        <w:gridCol w:w="792"/>
        <w:gridCol w:w="900"/>
        <w:gridCol w:w="546"/>
        <w:gridCol w:w="347"/>
        <w:gridCol w:w="367"/>
        <w:gridCol w:w="181"/>
        <w:gridCol w:w="455"/>
        <w:gridCol w:w="624"/>
        <w:gridCol w:w="99"/>
        <w:gridCol w:w="889"/>
        <w:gridCol w:w="486"/>
        <w:gridCol w:w="416"/>
        <w:gridCol w:w="451"/>
        <w:gridCol w:w="343"/>
        <w:gridCol w:w="550"/>
      </w:tblGrid>
      <w:tr w:rsidR="007D3EDA" w:rsidRPr="00A85913" w14:paraId="1341263F" w14:textId="77777777" w:rsidTr="007908F4">
        <w:tc>
          <w:tcPr>
            <w:tcW w:w="5000" w:type="pct"/>
            <w:gridSpan w:val="20"/>
            <w:shd w:val="clear" w:color="auto" w:fill="E0E0E0"/>
            <w:vAlign w:val="center"/>
          </w:tcPr>
          <w:p w14:paraId="51ADCA92" w14:textId="77777777" w:rsidR="00E06226" w:rsidRPr="00A85913" w:rsidRDefault="00F83840" w:rsidP="009C2BD2">
            <w:pPr>
              <w:pStyle w:val="Heading1"/>
            </w:pPr>
            <w:r w:rsidRPr="00A85913">
              <w:t xml:space="preserve">Liquid </w:t>
            </w:r>
            <w:r w:rsidR="00E06226" w:rsidRPr="00A85913">
              <w:t>Filling System Specifications – SS 316L</w:t>
            </w:r>
          </w:p>
        </w:tc>
      </w:tr>
      <w:tr w:rsidR="006324D5" w:rsidRPr="00A85913" w14:paraId="265B4A20" w14:textId="77777777" w:rsidTr="00760B3E">
        <w:tc>
          <w:tcPr>
            <w:tcW w:w="677" w:type="pct"/>
            <w:vMerge w:val="restart"/>
            <w:vAlign w:val="center"/>
          </w:tcPr>
          <w:p w14:paraId="4565053F" w14:textId="77777777" w:rsidR="00665F48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Pump</w:t>
            </w:r>
          </w:p>
          <w:p w14:paraId="4F870ADE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1239" w:type="pct"/>
            <w:gridSpan w:val="5"/>
            <w:vAlign w:val="center"/>
          </w:tcPr>
          <w:p w14:paraId="0AB8BD58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Volumetric</w:t>
            </w:r>
          </w:p>
        </w:tc>
        <w:tc>
          <w:tcPr>
            <w:tcW w:w="417" w:type="pct"/>
            <w:vAlign w:val="center"/>
          </w:tcPr>
          <w:p w14:paraId="6C449283" w14:textId="35E764D4" w:rsidR="00394BE6" w:rsidRPr="00A85913" w:rsidRDefault="0098072E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{{lf_ptv_check}}</w:t>
            </w:r>
          </w:p>
        </w:tc>
        <w:tc>
          <w:tcPr>
            <w:tcW w:w="1851" w:type="pct"/>
            <w:gridSpan w:val="9"/>
            <w:vAlign w:val="center"/>
          </w:tcPr>
          <w:p w14:paraId="1DB5989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Steel Heart</w:t>
            </w:r>
            <w:r w:rsidR="007D3EDA"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(Peristaltic)</w:t>
            </w:r>
          </w:p>
        </w:tc>
        <w:tc>
          <w:tcPr>
            <w:tcW w:w="816" w:type="pct"/>
            <w:gridSpan w:val="4"/>
            <w:vAlign w:val="center"/>
          </w:tcPr>
          <w:p w14:paraId="5AAC7D99" w14:textId="5F609833" w:rsidR="00394BE6" w:rsidRPr="0098072E" w:rsidRDefault="0098072E" w:rsidP="00394BE6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98072E">
              <w:rPr>
                <w:rFonts w:ascii="Arial" w:hAnsi="Arial" w:cs="Arial"/>
                <w:lang w:val="en-CA"/>
              </w:rPr>
              <w:t>{{lf_ptsh_check}}</w:t>
            </w:r>
          </w:p>
        </w:tc>
      </w:tr>
      <w:tr w:rsidR="006324D5" w:rsidRPr="00A85913" w14:paraId="22FBF7C6" w14:textId="77777777" w:rsidTr="00760B3E">
        <w:tc>
          <w:tcPr>
            <w:tcW w:w="677" w:type="pct"/>
            <w:vMerge/>
            <w:vAlign w:val="center"/>
          </w:tcPr>
          <w:p w14:paraId="1737648D" w14:textId="77777777" w:rsidR="00A759D0" w:rsidRPr="00A85913" w:rsidRDefault="00A759D0" w:rsidP="00A759D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vAlign w:val="center"/>
          </w:tcPr>
          <w:p w14:paraId="43192E2B" w14:textId="77777777" w:rsidR="00A759D0" w:rsidRPr="00A85913" w:rsidRDefault="00A759D0" w:rsidP="00A759D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Pneumatic</w:t>
            </w:r>
          </w:p>
        </w:tc>
        <w:tc>
          <w:tcPr>
            <w:tcW w:w="417" w:type="pct"/>
            <w:vAlign w:val="center"/>
          </w:tcPr>
          <w:p w14:paraId="380D0342" w14:textId="42394F18" w:rsidR="00A759D0" w:rsidRPr="00A85913" w:rsidRDefault="0098072E" w:rsidP="00A759D0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{{lf_ptp_check}}</w:t>
            </w:r>
          </w:p>
        </w:tc>
        <w:tc>
          <w:tcPr>
            <w:tcW w:w="1851" w:type="pct"/>
            <w:gridSpan w:val="9"/>
            <w:vAlign w:val="center"/>
          </w:tcPr>
          <w:p w14:paraId="6642DA6F" w14:textId="77777777" w:rsidR="00A759D0" w:rsidRPr="00A85913" w:rsidRDefault="00A759D0" w:rsidP="00A759D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Servo</w:t>
            </w:r>
            <w:r w:rsidR="00071F14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="00DB6B83">
              <w:rPr>
                <w:rFonts w:ascii="Arial" w:hAnsi="Arial" w:cs="Arial"/>
                <w:b/>
                <w:sz w:val="24"/>
                <w:lang w:val="en-CA"/>
              </w:rPr>
              <w:t>(QTY)</w:t>
            </w:r>
          </w:p>
        </w:tc>
        <w:tc>
          <w:tcPr>
            <w:tcW w:w="816" w:type="pct"/>
            <w:gridSpan w:val="4"/>
            <w:vAlign w:val="center"/>
          </w:tcPr>
          <w:p w14:paraId="2DC2BDE6" w14:textId="45B58541" w:rsidR="00A759D0" w:rsidRPr="00A85913" w:rsidRDefault="0098072E" w:rsidP="00A759D0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{{lf_pts</w:t>
            </w:r>
            <w:r w:rsidR="00FC66C2">
              <w:rPr>
                <w:rFonts w:ascii="Arial" w:hAnsi="Arial" w:cs="Arial"/>
                <w:lang w:val="en-CA"/>
              </w:rPr>
              <w:t>_check</w:t>
            </w:r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6324D5" w:rsidRPr="00A85913" w14:paraId="108346B5" w14:textId="77777777" w:rsidTr="00760B3E">
        <w:tc>
          <w:tcPr>
            <w:tcW w:w="677" w:type="pct"/>
            <w:vMerge/>
            <w:vAlign w:val="center"/>
          </w:tcPr>
          <w:p w14:paraId="375D2AE4" w14:textId="77777777" w:rsidR="00077C6C" w:rsidRPr="00A85913" w:rsidRDefault="00077C6C" w:rsidP="00077C6C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vAlign w:val="center"/>
          </w:tcPr>
          <w:p w14:paraId="0C433D01" w14:textId="77777777" w:rsidR="00077C6C" w:rsidRPr="00A85913" w:rsidRDefault="00077C6C" w:rsidP="00077C6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Liquid/Semi</w:t>
            </w:r>
          </w:p>
        </w:tc>
        <w:tc>
          <w:tcPr>
            <w:tcW w:w="417" w:type="pct"/>
            <w:vAlign w:val="center"/>
          </w:tcPr>
          <w:p w14:paraId="0A88107B" w14:textId="15BFCB0E" w:rsidR="00077C6C" w:rsidRPr="00A85913" w:rsidRDefault="0098072E" w:rsidP="00077C6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{{lf_ptl_check}}</w:t>
            </w:r>
          </w:p>
        </w:tc>
        <w:tc>
          <w:tcPr>
            <w:tcW w:w="1851" w:type="pct"/>
            <w:gridSpan w:val="9"/>
            <w:vAlign w:val="center"/>
          </w:tcPr>
          <w:p w14:paraId="20ECEC3E" w14:textId="77777777" w:rsidR="00077C6C" w:rsidRPr="00A85913" w:rsidRDefault="00077C6C" w:rsidP="00077C6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Viscous</w:t>
            </w:r>
          </w:p>
        </w:tc>
        <w:tc>
          <w:tcPr>
            <w:tcW w:w="816" w:type="pct"/>
            <w:gridSpan w:val="4"/>
            <w:vAlign w:val="center"/>
          </w:tcPr>
          <w:p w14:paraId="3C2FCAC9" w14:textId="781F6076" w:rsidR="00077C6C" w:rsidRPr="00A85913" w:rsidRDefault="0098072E" w:rsidP="00077C6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{{lf_ptv</w:t>
            </w:r>
            <w:r w:rsidR="00270D11">
              <w:rPr>
                <w:rFonts w:ascii="Arial" w:hAnsi="Arial" w:cs="Arial"/>
                <w:lang w:val="en-CA"/>
              </w:rPr>
              <w:t>i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</w:tr>
      <w:tr w:rsidR="006324D5" w:rsidRPr="00A85913" w14:paraId="203E2813" w14:textId="77777777" w:rsidTr="00760B3E">
        <w:tc>
          <w:tcPr>
            <w:tcW w:w="677" w:type="pct"/>
            <w:vMerge/>
            <w:vAlign w:val="center"/>
          </w:tcPr>
          <w:p w14:paraId="173C3E63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vAlign w:val="center"/>
          </w:tcPr>
          <w:p w14:paraId="7D320B0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Servo </w:t>
            </w:r>
            <w:r w:rsidR="00C75C5C">
              <w:rPr>
                <w:rFonts w:ascii="Arial" w:hAnsi="Arial" w:cs="Arial"/>
                <w:b/>
                <w:sz w:val="24"/>
                <w:lang w:val="en-CA"/>
              </w:rPr>
              <w:t>Bottom-Up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fill</w:t>
            </w:r>
          </w:p>
        </w:tc>
        <w:tc>
          <w:tcPr>
            <w:tcW w:w="417" w:type="pct"/>
            <w:vAlign w:val="center"/>
          </w:tcPr>
          <w:p w14:paraId="03DD9B5B" w14:textId="66C47AFA" w:rsidR="00C76BF4" w:rsidRPr="00A85913" w:rsidRDefault="0098072E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{{lf_pts</w:t>
            </w:r>
            <w:r w:rsidR="00270D11">
              <w:rPr>
                <w:rFonts w:ascii="Arial" w:hAnsi="Arial" w:cs="Arial"/>
                <w:lang w:val="en-CA"/>
              </w:rPr>
              <w:t>b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  <w:tc>
          <w:tcPr>
            <w:tcW w:w="1851" w:type="pct"/>
            <w:gridSpan w:val="9"/>
            <w:vAlign w:val="center"/>
          </w:tcPr>
          <w:p w14:paraId="679DB21F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Positive Displacement</w:t>
            </w:r>
          </w:p>
        </w:tc>
        <w:tc>
          <w:tcPr>
            <w:tcW w:w="816" w:type="pct"/>
            <w:gridSpan w:val="4"/>
            <w:vAlign w:val="center"/>
          </w:tcPr>
          <w:p w14:paraId="27C734B7" w14:textId="37839FAF" w:rsidR="00C76BF4" w:rsidRPr="00A85913" w:rsidRDefault="0098072E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{{lf_ptpd_check}}</w:t>
            </w:r>
          </w:p>
        </w:tc>
      </w:tr>
      <w:tr w:rsidR="006324D5" w:rsidRPr="00A85913" w14:paraId="52829C93" w14:textId="77777777" w:rsidTr="009B3C73">
        <w:trPr>
          <w:trHeight w:val="70"/>
        </w:trPr>
        <w:tc>
          <w:tcPr>
            <w:tcW w:w="677" w:type="pct"/>
            <w:vMerge/>
            <w:vAlign w:val="center"/>
          </w:tcPr>
          <w:p w14:paraId="0B942158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vAlign w:val="center"/>
          </w:tcPr>
          <w:p w14:paraId="4CCFE88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3083" w:type="pct"/>
            <w:gridSpan w:val="14"/>
            <w:shd w:val="clear" w:color="auto" w:fill="FFFFFF" w:themeFill="background1"/>
            <w:vAlign w:val="center"/>
          </w:tcPr>
          <w:p w14:paraId="5F18B91E" w14:textId="77777777" w:rsidR="00C76BF4" w:rsidRPr="00A85913" w:rsidRDefault="00C76BF4" w:rsidP="00C76BF4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C76BF4" w:rsidRPr="00A85913" w14:paraId="3C73459F" w14:textId="77777777" w:rsidTr="007908F4">
        <w:trPr>
          <w:trHeight w:val="7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77BD83B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913F7" w:rsidRPr="00A85913" w14:paraId="5525C8DB" w14:textId="77777777" w:rsidTr="009B3C73">
        <w:tc>
          <w:tcPr>
            <w:tcW w:w="677" w:type="pct"/>
            <w:vMerge w:val="restart"/>
            <w:vAlign w:val="center"/>
          </w:tcPr>
          <w:p w14:paraId="1A03F1F2" w14:textId="35DAE293" w:rsidR="0098072E" w:rsidRPr="00A85913" w:rsidRDefault="0098072E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Pump</w:t>
            </w:r>
          </w:p>
        </w:tc>
        <w:tc>
          <w:tcPr>
            <w:tcW w:w="652" w:type="pct"/>
            <w:gridSpan w:val="2"/>
            <w:vAlign w:val="center"/>
          </w:tcPr>
          <w:p w14:paraId="24658D88" w14:textId="77D9A826" w:rsidR="0098072E" w:rsidRPr="00A85913" w:rsidRDefault="0098072E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1004" w:type="pct"/>
            <w:gridSpan w:val="4"/>
            <w:shd w:val="clear" w:color="auto" w:fill="FFFFFF" w:themeFill="background1"/>
            <w:vAlign w:val="center"/>
          </w:tcPr>
          <w:p w14:paraId="587C83D6" w14:textId="379F1BA2" w:rsidR="0098072E" w:rsidRPr="00A85913" w:rsidRDefault="0098072E" w:rsidP="00C76BF4">
            <w:pPr>
              <w:pStyle w:val="ListParagraph"/>
              <w:ind w:left="-209"/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E56C69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none_check}}</w:t>
            </w:r>
          </w:p>
        </w:tc>
        <w:tc>
          <w:tcPr>
            <w:tcW w:w="2666" w:type="pct"/>
            <w:gridSpan w:val="13"/>
            <w:vAlign w:val="center"/>
          </w:tcPr>
          <w:p w14:paraId="7D44D82A" w14:textId="54DFDD48" w:rsidR="0098072E" w:rsidRPr="00A85913" w:rsidRDefault="0098072E" w:rsidP="00C76BF4">
            <w:pPr>
              <w:pStyle w:val="ListParagraph"/>
              <w:ind w:left="-209"/>
              <w:jc w:val="center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6324D5" w:rsidRPr="00A85913" w14:paraId="07592FDE" w14:textId="77777777" w:rsidTr="0036200B">
        <w:tc>
          <w:tcPr>
            <w:tcW w:w="677" w:type="pct"/>
            <w:vMerge/>
            <w:vAlign w:val="center"/>
          </w:tcPr>
          <w:p w14:paraId="2D42B084" w14:textId="25DD4CE0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727A83ED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10cc (QTY)</w:t>
            </w:r>
          </w:p>
        </w:tc>
        <w:tc>
          <w:tcPr>
            <w:tcW w:w="587" w:type="pct"/>
            <w:gridSpan w:val="3"/>
            <w:shd w:val="clear" w:color="auto" w:fill="FFFFFF" w:themeFill="background1"/>
            <w:vAlign w:val="center"/>
          </w:tcPr>
          <w:p w14:paraId="61242257" w14:textId="1441C457" w:rsidR="008F1D32" w:rsidRPr="00AD57D9" w:rsidRDefault="00AD57D9" w:rsidP="00AD57D9">
            <w:pPr>
              <w:rPr>
                <w:rFonts w:ascii="Arial" w:hAnsi="Arial"/>
                <w:bCs/>
                <w:sz w:val="24"/>
                <w:lang w:val="en-CA"/>
              </w:rPr>
            </w:pPr>
            <w:r w:rsidRPr="00AD57D9"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 w:rsidRPr="00AD57D9">
              <w:rPr>
                <w:rFonts w:ascii="Arial" w:hAnsi="Arial"/>
                <w:bCs/>
                <w:sz w:val="24"/>
                <w:lang w:val="en-CA"/>
              </w:rPr>
              <w:t>10}}</w:t>
            </w:r>
          </w:p>
        </w:tc>
        <w:tc>
          <w:tcPr>
            <w:tcW w:w="417" w:type="pct"/>
            <w:vAlign w:val="center"/>
          </w:tcPr>
          <w:p w14:paraId="42465E90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068A4">
              <w:rPr>
                <w:rFonts w:ascii="Arial" w:hAnsi="Arial" w:cs="Arial"/>
                <w:b/>
                <w:sz w:val="24"/>
                <w:lang w:val="en-CA"/>
              </w:rPr>
              <w:t>50cc (QTY)</w:t>
            </w:r>
          </w:p>
        </w:tc>
        <w:tc>
          <w:tcPr>
            <w:tcW w:w="1214" w:type="pct"/>
            <w:gridSpan w:val="7"/>
            <w:shd w:val="clear" w:color="auto" w:fill="FFFFFF" w:themeFill="background1"/>
            <w:vAlign w:val="center"/>
          </w:tcPr>
          <w:p w14:paraId="20A696ED" w14:textId="526F5103" w:rsidR="008F1D32" w:rsidRPr="00A85913" w:rsidRDefault="00AD57D9" w:rsidP="00C76BF4">
            <w:pPr>
              <w:pStyle w:val="ListParagraph"/>
              <w:ind w:left="-22"/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 w:rsidR="007908F4">
              <w:rPr>
                <w:rFonts w:ascii="Arial" w:hAnsi="Arial"/>
                <w:bCs/>
                <w:sz w:val="24"/>
                <w:lang w:val="en-CA"/>
              </w:rPr>
              <w:t>50}}</w:t>
            </w:r>
          </w:p>
        </w:tc>
        <w:tc>
          <w:tcPr>
            <w:tcW w:w="830" w:type="pct"/>
            <w:gridSpan w:val="3"/>
            <w:shd w:val="clear" w:color="auto" w:fill="FFFFFF" w:themeFill="background1"/>
            <w:vAlign w:val="center"/>
          </w:tcPr>
          <w:p w14:paraId="31F8C90E" w14:textId="77777777" w:rsidR="008F1D32" w:rsidRPr="00A85913" w:rsidRDefault="008F1D32" w:rsidP="00C76BF4">
            <w:pPr>
              <w:pStyle w:val="ListParagraph"/>
              <w:ind w:left="78"/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250cc (QTY)</w:t>
            </w:r>
          </w:p>
        </w:tc>
        <w:tc>
          <w:tcPr>
            <w:tcW w:w="623" w:type="pct"/>
            <w:gridSpan w:val="3"/>
            <w:shd w:val="clear" w:color="auto" w:fill="FFFFFF" w:themeFill="background1"/>
            <w:vAlign w:val="center"/>
          </w:tcPr>
          <w:p w14:paraId="3045F873" w14:textId="3F66D24C" w:rsidR="008F1D32" w:rsidRPr="007908F4" w:rsidRDefault="007908F4" w:rsidP="007908F4">
            <w:pPr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250}}</w:t>
            </w:r>
          </w:p>
        </w:tc>
      </w:tr>
      <w:tr w:rsidR="006324D5" w:rsidRPr="00A85913" w14:paraId="31B06177" w14:textId="77777777" w:rsidTr="0036200B">
        <w:tc>
          <w:tcPr>
            <w:tcW w:w="677" w:type="pct"/>
            <w:vMerge/>
            <w:vAlign w:val="center"/>
          </w:tcPr>
          <w:p w14:paraId="038E1432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7CA96CA5" w14:textId="77777777" w:rsidR="008F1D32" w:rsidRPr="00A85913" w:rsidRDefault="008F1D32" w:rsidP="00C76BF4">
            <w:pPr>
              <w:pStyle w:val="Default"/>
              <w:spacing w:after="24"/>
              <w:jc w:val="center"/>
              <w:rPr>
                <w:szCs w:val="20"/>
              </w:rPr>
            </w:pPr>
            <w:r w:rsidRPr="00A85913">
              <w:rPr>
                <w:b/>
              </w:rPr>
              <w:t>100cc (QTY)</w:t>
            </w:r>
          </w:p>
        </w:tc>
        <w:tc>
          <w:tcPr>
            <w:tcW w:w="587" w:type="pct"/>
            <w:gridSpan w:val="3"/>
            <w:shd w:val="clear" w:color="auto" w:fill="FFFFFF" w:themeFill="background1"/>
            <w:vAlign w:val="center"/>
          </w:tcPr>
          <w:p w14:paraId="0AB9F5C6" w14:textId="3A15F9EC" w:rsidR="008F1D32" w:rsidRPr="00AD57D9" w:rsidRDefault="00AD57D9" w:rsidP="00AD57D9">
            <w:pPr>
              <w:rPr>
                <w:rFonts w:ascii="Arial" w:hAnsi="Arial"/>
                <w:bCs/>
                <w:sz w:val="24"/>
                <w:lang w:val="en-CA"/>
              </w:rPr>
            </w:pPr>
            <w:r w:rsidRPr="00AD57D9"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 w:rsidRPr="00AD57D9">
              <w:rPr>
                <w:rFonts w:ascii="Arial" w:hAnsi="Arial"/>
                <w:bCs/>
                <w:sz w:val="24"/>
                <w:lang w:val="en-CA"/>
              </w:rPr>
              <w:t>100}}</w:t>
            </w:r>
          </w:p>
        </w:tc>
        <w:tc>
          <w:tcPr>
            <w:tcW w:w="417" w:type="pct"/>
            <w:vAlign w:val="center"/>
          </w:tcPr>
          <w:p w14:paraId="1B165BEA" w14:textId="77777777" w:rsidR="008F1D32" w:rsidRPr="00A85913" w:rsidRDefault="008F1D32" w:rsidP="00C76BF4">
            <w:pPr>
              <w:pStyle w:val="Default"/>
              <w:spacing w:after="24"/>
              <w:jc w:val="center"/>
              <w:rPr>
                <w:szCs w:val="20"/>
              </w:rPr>
            </w:pPr>
            <w:r w:rsidRPr="00A85913">
              <w:rPr>
                <w:b/>
              </w:rPr>
              <w:t>500cc (QTY)</w:t>
            </w:r>
          </w:p>
        </w:tc>
        <w:tc>
          <w:tcPr>
            <w:tcW w:w="1214" w:type="pct"/>
            <w:gridSpan w:val="7"/>
            <w:shd w:val="clear" w:color="auto" w:fill="FFFFFF" w:themeFill="background1"/>
            <w:vAlign w:val="center"/>
          </w:tcPr>
          <w:p w14:paraId="43D0CF36" w14:textId="1383B942" w:rsidR="008F1D32" w:rsidRPr="007908F4" w:rsidRDefault="007908F4" w:rsidP="007908F4">
            <w:pPr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500}}</w:t>
            </w:r>
          </w:p>
        </w:tc>
        <w:tc>
          <w:tcPr>
            <w:tcW w:w="830" w:type="pct"/>
            <w:gridSpan w:val="3"/>
            <w:shd w:val="clear" w:color="auto" w:fill="FFFFFF" w:themeFill="background1"/>
            <w:vAlign w:val="center"/>
          </w:tcPr>
          <w:p w14:paraId="3CAA3517" w14:textId="77777777" w:rsidR="008F1D32" w:rsidRPr="00EF1914" w:rsidRDefault="008F1D32" w:rsidP="00C76BF4">
            <w:pPr>
              <w:pStyle w:val="ListParagraph"/>
              <w:ind w:left="78"/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F1914">
              <w:rPr>
                <w:rFonts w:ascii="Arial" w:hAnsi="Arial" w:cs="Arial"/>
                <w:b/>
                <w:sz w:val="24"/>
                <w:lang w:val="en-CA"/>
              </w:rPr>
              <w:t>850cc (QTY)</w:t>
            </w:r>
          </w:p>
        </w:tc>
        <w:tc>
          <w:tcPr>
            <w:tcW w:w="623" w:type="pct"/>
            <w:gridSpan w:val="3"/>
            <w:shd w:val="clear" w:color="auto" w:fill="FFFFFF" w:themeFill="background1"/>
            <w:vAlign w:val="center"/>
          </w:tcPr>
          <w:p w14:paraId="68C39177" w14:textId="669E85B9" w:rsidR="008F1D32" w:rsidRPr="007908F4" w:rsidRDefault="007908F4" w:rsidP="007908F4">
            <w:pPr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850}}</w:t>
            </w:r>
          </w:p>
        </w:tc>
      </w:tr>
      <w:tr w:rsidR="006324D5" w:rsidRPr="00A85913" w14:paraId="1C0AB120" w14:textId="77777777" w:rsidTr="00F44915">
        <w:tc>
          <w:tcPr>
            <w:tcW w:w="677" w:type="pct"/>
            <w:vMerge/>
            <w:vAlign w:val="center"/>
          </w:tcPr>
          <w:p w14:paraId="5697E6E6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1C81E923" w14:textId="77777777" w:rsidR="008F1D32" w:rsidRPr="00A85913" w:rsidRDefault="008F1D32" w:rsidP="00C76BF4">
            <w:pPr>
              <w:pStyle w:val="Default"/>
              <w:spacing w:after="24"/>
              <w:jc w:val="center"/>
              <w:rPr>
                <w:szCs w:val="20"/>
              </w:rPr>
            </w:pPr>
            <w:r w:rsidRPr="00A85913">
              <w:rPr>
                <w:b/>
              </w:rPr>
              <w:t>1000cc (QTY)</w:t>
            </w:r>
          </w:p>
        </w:tc>
        <w:tc>
          <w:tcPr>
            <w:tcW w:w="587" w:type="pct"/>
            <w:gridSpan w:val="3"/>
            <w:shd w:val="clear" w:color="auto" w:fill="FFFFFF" w:themeFill="background1"/>
            <w:vAlign w:val="center"/>
          </w:tcPr>
          <w:p w14:paraId="3ED9A68D" w14:textId="7821B50A" w:rsidR="008F1D32" w:rsidRPr="00AD57D9" w:rsidRDefault="00AD57D9" w:rsidP="00AD57D9">
            <w:pPr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1000}}</w:t>
            </w:r>
          </w:p>
        </w:tc>
        <w:tc>
          <w:tcPr>
            <w:tcW w:w="1631" w:type="pct"/>
            <w:gridSpan w:val="8"/>
            <w:vAlign w:val="center"/>
          </w:tcPr>
          <w:p w14:paraId="3ED749F6" w14:textId="77777777" w:rsidR="008F1D32" w:rsidRPr="00EB0246" w:rsidRDefault="008F1D32" w:rsidP="00EB0246">
            <w:pPr>
              <w:pStyle w:val="Default"/>
              <w:spacing w:after="24"/>
              <w:jc w:val="center"/>
              <w:rPr>
                <w:b/>
              </w:rPr>
            </w:pPr>
            <w:r w:rsidRPr="00EB0246">
              <w:rPr>
                <w:b/>
              </w:rPr>
              <w:t>Mass Meter</w:t>
            </w:r>
            <w:r>
              <w:rPr>
                <w:b/>
              </w:rPr>
              <w:t xml:space="preserve"> (QTY)</w:t>
            </w:r>
          </w:p>
        </w:tc>
        <w:tc>
          <w:tcPr>
            <w:tcW w:w="1453" w:type="pct"/>
            <w:gridSpan w:val="6"/>
            <w:vAlign w:val="center"/>
          </w:tcPr>
          <w:p w14:paraId="643D3AEE" w14:textId="6A7CFB6C" w:rsidR="008F1D32" w:rsidRPr="007908F4" w:rsidRDefault="007908F4" w:rsidP="007908F4">
            <w:pPr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mm}}</w:t>
            </w:r>
          </w:p>
        </w:tc>
      </w:tr>
      <w:tr w:rsidR="000913F7" w:rsidRPr="00A85913" w14:paraId="347F2CAA" w14:textId="77777777" w:rsidTr="009B3C73">
        <w:tc>
          <w:tcPr>
            <w:tcW w:w="677" w:type="pct"/>
            <w:vMerge/>
            <w:vAlign w:val="center"/>
          </w:tcPr>
          <w:p w14:paraId="6139EB58" w14:textId="77777777" w:rsidR="00AD57D9" w:rsidRPr="00A85913" w:rsidRDefault="00AD57D9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3AF4DC53" w14:textId="77777777" w:rsidR="00AD57D9" w:rsidRPr="00E068A4" w:rsidRDefault="00AD57D9" w:rsidP="00C76BF4">
            <w:pPr>
              <w:pStyle w:val="Default"/>
              <w:spacing w:after="24"/>
              <w:jc w:val="center"/>
              <w:rPr>
                <w:b/>
              </w:rPr>
            </w:pPr>
            <w:r w:rsidRPr="00E068A4">
              <w:rPr>
                <w:b/>
              </w:rPr>
              <w:t>Hard Chrome</w:t>
            </w:r>
          </w:p>
        </w:tc>
        <w:tc>
          <w:tcPr>
            <w:tcW w:w="587" w:type="pct"/>
            <w:gridSpan w:val="3"/>
            <w:vAlign w:val="center"/>
          </w:tcPr>
          <w:p w14:paraId="06067D31" w14:textId="402B2676" w:rsidR="00AD57D9" w:rsidRPr="00E068A4" w:rsidRDefault="007908F4" w:rsidP="00C76BF4">
            <w:pPr>
              <w:pStyle w:val="Default"/>
              <w:spacing w:after="24"/>
              <w:jc w:val="center"/>
              <w:rPr>
                <w:b/>
              </w:rPr>
            </w:pPr>
            <w:r>
              <w:t>{{lf_</w:t>
            </w:r>
            <w:r w:rsidR="00CB0041">
              <w:t>p</w:t>
            </w:r>
            <w:r>
              <w:t>hc_check}}</w:t>
            </w:r>
          </w:p>
        </w:tc>
        <w:tc>
          <w:tcPr>
            <w:tcW w:w="3083" w:type="pct"/>
            <w:gridSpan w:val="14"/>
            <w:shd w:val="clear" w:color="auto" w:fill="FFFFFF" w:themeFill="background1"/>
            <w:vAlign w:val="center"/>
          </w:tcPr>
          <w:p w14:paraId="41FD7BB2" w14:textId="117A1901" w:rsidR="00AD57D9" w:rsidRPr="00A85913" w:rsidRDefault="00AD57D9" w:rsidP="00C76BF4">
            <w:pPr>
              <w:pStyle w:val="ListParagraph"/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6324D5" w:rsidRPr="00A85913" w14:paraId="1BBD5651" w14:textId="77777777" w:rsidTr="009B3C73">
        <w:tc>
          <w:tcPr>
            <w:tcW w:w="677" w:type="pct"/>
            <w:vMerge/>
            <w:vAlign w:val="center"/>
          </w:tcPr>
          <w:p w14:paraId="3866A968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vAlign w:val="center"/>
          </w:tcPr>
          <w:p w14:paraId="557DBEF7" w14:textId="46EAFDD4" w:rsidR="008F1D32" w:rsidRPr="00E068A4" w:rsidRDefault="008F1D32" w:rsidP="00C76BF4">
            <w:pPr>
              <w:pStyle w:val="Default"/>
              <w:spacing w:after="24"/>
              <w:jc w:val="center"/>
              <w:rPr>
                <w:b/>
              </w:rPr>
            </w:pPr>
            <w:r w:rsidRPr="00A85913">
              <w:rPr>
                <w:b/>
              </w:rPr>
              <w:t>Other</w:t>
            </w:r>
          </w:p>
        </w:tc>
        <w:tc>
          <w:tcPr>
            <w:tcW w:w="3083" w:type="pct"/>
            <w:gridSpan w:val="14"/>
            <w:shd w:val="clear" w:color="auto" w:fill="FFFFFF" w:themeFill="background1"/>
            <w:vAlign w:val="center"/>
          </w:tcPr>
          <w:p w14:paraId="5413EECF" w14:textId="16B829AA" w:rsidR="008F1D32" w:rsidRPr="008F1D32" w:rsidRDefault="00FF4472" w:rsidP="008F1D3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{{lf_pother}}</w:t>
            </w:r>
          </w:p>
        </w:tc>
      </w:tr>
      <w:tr w:rsidR="00C76BF4" w:rsidRPr="00A85913" w14:paraId="13FFFD10" w14:textId="77777777" w:rsidTr="007908F4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DE136CD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60E41B51" w14:textId="77777777" w:rsidTr="009B3C73">
        <w:trPr>
          <w:trHeight w:val="70"/>
        </w:trPr>
        <w:tc>
          <w:tcPr>
            <w:tcW w:w="677" w:type="pct"/>
            <w:vAlign w:val="center"/>
          </w:tcPr>
          <w:p w14:paraId="5E9C1731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Valve type</w:t>
            </w:r>
          </w:p>
        </w:tc>
        <w:tc>
          <w:tcPr>
            <w:tcW w:w="412" w:type="pct"/>
            <w:vAlign w:val="center"/>
          </w:tcPr>
          <w:p w14:paraId="25329E7A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49" w:type="pct"/>
            <w:gridSpan w:val="2"/>
            <w:vAlign w:val="center"/>
          </w:tcPr>
          <w:p w14:paraId="21F66279" w14:textId="5644716B" w:rsidR="00C76BF4" w:rsidRPr="00A85913" w:rsidRDefault="00E56C69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{{lf_vtnone_check}}</w:t>
            </w:r>
          </w:p>
        </w:tc>
        <w:tc>
          <w:tcPr>
            <w:tcW w:w="478" w:type="pct"/>
            <w:gridSpan w:val="2"/>
            <w:vAlign w:val="center"/>
          </w:tcPr>
          <w:p w14:paraId="042C7F9F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Ball Weight</w:t>
            </w:r>
          </w:p>
        </w:tc>
        <w:tc>
          <w:tcPr>
            <w:tcW w:w="1085" w:type="pct"/>
            <w:gridSpan w:val="5"/>
            <w:vAlign w:val="center"/>
          </w:tcPr>
          <w:p w14:paraId="3A28AB10" w14:textId="1B3E473E" w:rsidR="00C76BF4" w:rsidRPr="00A85913" w:rsidRDefault="00E56C69" w:rsidP="00CB00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</w:t>
            </w:r>
            <w:r w:rsidR="00CB0041">
              <w:rPr>
                <w:rFonts w:ascii="Arial" w:hAnsi="Arial" w:cs="Arial"/>
                <w:lang w:val="en-CA"/>
              </w:rPr>
              <w:t>vt</w:t>
            </w:r>
            <w:r>
              <w:rPr>
                <w:rFonts w:ascii="Arial" w:hAnsi="Arial" w:cs="Arial"/>
                <w:lang w:val="en-CA"/>
              </w:rPr>
              <w:t>bw_check}}</w:t>
            </w:r>
          </w:p>
        </w:tc>
        <w:tc>
          <w:tcPr>
            <w:tcW w:w="500" w:type="pct"/>
            <w:gridSpan w:val="2"/>
            <w:vAlign w:val="center"/>
          </w:tcPr>
          <w:p w14:paraId="4537566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458" w:type="pct"/>
            <w:gridSpan w:val="2"/>
            <w:vAlign w:val="center"/>
          </w:tcPr>
          <w:p w14:paraId="76FACC90" w14:textId="2A587A7B" w:rsidR="00C76BF4" w:rsidRPr="00A85913" w:rsidRDefault="00CB0041" w:rsidP="00CB0041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{{lf_vtr_check}}</w:t>
            </w:r>
            <w:r w:rsidR="00C76BF4" w:rsidRPr="001509E7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786" w:type="pct"/>
            <w:gridSpan w:val="4"/>
            <w:vAlign w:val="center"/>
          </w:tcPr>
          <w:p w14:paraId="0E86A906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Air Pilot</w:t>
            </w:r>
          </w:p>
        </w:tc>
        <w:tc>
          <w:tcPr>
            <w:tcW w:w="254" w:type="pct"/>
            <w:vAlign w:val="center"/>
          </w:tcPr>
          <w:p w14:paraId="5F0F16A2" w14:textId="2E09440D" w:rsidR="00C76BF4" w:rsidRPr="00A85913" w:rsidRDefault="00CB0041" w:rsidP="00CB0041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{{lf_vta_check}}</w:t>
            </w:r>
          </w:p>
        </w:tc>
      </w:tr>
      <w:tr w:rsidR="00C76BF4" w:rsidRPr="00A85913" w14:paraId="4C47B5C4" w14:textId="77777777" w:rsidTr="007908F4">
        <w:trPr>
          <w:trHeight w:val="7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29F8E3CB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6EB42672" w14:textId="77777777" w:rsidTr="009B3C73">
        <w:tc>
          <w:tcPr>
            <w:tcW w:w="677" w:type="pct"/>
            <w:vMerge w:val="restart"/>
            <w:vAlign w:val="center"/>
          </w:tcPr>
          <w:p w14:paraId="761503EE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Nozzle</w:t>
            </w:r>
          </w:p>
          <w:p w14:paraId="1F44B899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2324" w:type="pct"/>
            <w:gridSpan w:val="10"/>
            <w:vAlign w:val="center"/>
          </w:tcPr>
          <w:p w14:paraId="2A6A983B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Straight</w:t>
            </w:r>
          </w:p>
        </w:tc>
        <w:tc>
          <w:tcPr>
            <w:tcW w:w="500" w:type="pct"/>
            <w:gridSpan w:val="2"/>
            <w:vAlign w:val="center"/>
          </w:tcPr>
          <w:p w14:paraId="565ED052" w14:textId="6A4E0D9E" w:rsidR="00110ECA" w:rsidRPr="00A85913" w:rsidRDefault="001121A2" w:rsidP="001121A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{{lf_nts_check}}</w:t>
            </w:r>
          </w:p>
        </w:tc>
        <w:tc>
          <w:tcPr>
            <w:tcW w:w="458" w:type="pct"/>
            <w:gridSpan w:val="2"/>
            <w:vAlign w:val="center"/>
          </w:tcPr>
          <w:p w14:paraId="0E6ABF2C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3034A53F" w14:textId="6CD06031" w:rsidR="00110ECA" w:rsidRPr="00A85913" w:rsidRDefault="00F63AB2" w:rsidP="00F63AB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{{lf_ntsq}}</w:t>
            </w:r>
          </w:p>
        </w:tc>
      </w:tr>
      <w:tr w:rsidR="006324D5" w:rsidRPr="00A85913" w14:paraId="2DD28049" w14:textId="77777777" w:rsidTr="009B3C73">
        <w:tc>
          <w:tcPr>
            <w:tcW w:w="677" w:type="pct"/>
            <w:vMerge/>
            <w:vAlign w:val="center"/>
          </w:tcPr>
          <w:p w14:paraId="1033C4F9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vAlign w:val="center"/>
          </w:tcPr>
          <w:p w14:paraId="2D184B1E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Straight with check valve</w:t>
            </w:r>
          </w:p>
        </w:tc>
        <w:tc>
          <w:tcPr>
            <w:tcW w:w="500" w:type="pct"/>
            <w:gridSpan w:val="2"/>
            <w:vAlign w:val="center"/>
          </w:tcPr>
          <w:p w14:paraId="18067C64" w14:textId="72EA5C4C" w:rsidR="00110ECA" w:rsidRPr="001121A2" w:rsidRDefault="001121A2" w:rsidP="001121A2">
            <w:pPr>
              <w:rPr>
                <w:rFonts w:ascii="Arial" w:hAnsi="Arial" w:cs="Arial"/>
                <w:bCs/>
                <w:sz w:val="24"/>
                <w:lang w:val="en-CA"/>
              </w:rPr>
            </w:pPr>
            <w:r w:rsidRPr="001121A2">
              <w:rPr>
                <w:rFonts w:ascii="Arial" w:hAnsi="Arial" w:cs="Arial"/>
                <w:bCs/>
                <w:lang w:val="en-CA"/>
              </w:rPr>
              <w:t>{{lf_ntsv_check}}</w:t>
            </w:r>
          </w:p>
        </w:tc>
        <w:tc>
          <w:tcPr>
            <w:tcW w:w="458" w:type="pct"/>
            <w:gridSpan w:val="2"/>
            <w:vAlign w:val="center"/>
          </w:tcPr>
          <w:p w14:paraId="4BDECE89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3DA63F2D" w14:textId="3A0F97B2" w:rsidR="00110ECA" w:rsidRPr="00A85913" w:rsidRDefault="00A94BF7" w:rsidP="00F63AB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{{lf_ntsvq}}</w:t>
            </w:r>
          </w:p>
        </w:tc>
      </w:tr>
      <w:tr w:rsidR="006324D5" w:rsidRPr="00A85913" w14:paraId="1E376AB7" w14:textId="77777777" w:rsidTr="009B3C73">
        <w:tc>
          <w:tcPr>
            <w:tcW w:w="677" w:type="pct"/>
            <w:vMerge/>
            <w:vAlign w:val="center"/>
          </w:tcPr>
          <w:p w14:paraId="7F902950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vAlign w:val="center"/>
          </w:tcPr>
          <w:p w14:paraId="588DD620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IBSO</w:t>
            </w:r>
          </w:p>
        </w:tc>
        <w:tc>
          <w:tcPr>
            <w:tcW w:w="500" w:type="pct"/>
            <w:gridSpan w:val="2"/>
            <w:vAlign w:val="center"/>
          </w:tcPr>
          <w:p w14:paraId="545C7166" w14:textId="6DC9B9C2" w:rsidR="00110ECA" w:rsidRPr="00A85913" w:rsidRDefault="001121A2" w:rsidP="001121A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{{lf_nti_check}}</w:t>
            </w:r>
          </w:p>
        </w:tc>
        <w:tc>
          <w:tcPr>
            <w:tcW w:w="458" w:type="pct"/>
            <w:gridSpan w:val="2"/>
            <w:vAlign w:val="center"/>
          </w:tcPr>
          <w:p w14:paraId="797745D8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6FBF6FF8" w14:textId="67D2E7A4" w:rsidR="00110ECA" w:rsidRPr="00A85913" w:rsidRDefault="00A94BF7" w:rsidP="00A94BF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{{lf_ntiq}}</w:t>
            </w:r>
          </w:p>
        </w:tc>
      </w:tr>
      <w:tr w:rsidR="006324D5" w:rsidRPr="00A85913" w14:paraId="69D42144" w14:textId="77777777" w:rsidTr="009B3C73">
        <w:tc>
          <w:tcPr>
            <w:tcW w:w="677" w:type="pct"/>
            <w:vMerge/>
            <w:vAlign w:val="center"/>
          </w:tcPr>
          <w:p w14:paraId="4F05BE6E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vAlign w:val="center"/>
          </w:tcPr>
          <w:p w14:paraId="2A675489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OBSO</w:t>
            </w:r>
          </w:p>
        </w:tc>
        <w:tc>
          <w:tcPr>
            <w:tcW w:w="500" w:type="pct"/>
            <w:gridSpan w:val="2"/>
            <w:vAlign w:val="center"/>
          </w:tcPr>
          <w:p w14:paraId="5922C5B0" w14:textId="52AC6B3E" w:rsidR="00110ECA" w:rsidRPr="00A85913" w:rsidRDefault="001121A2" w:rsidP="001121A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{{lf_nto_check}}</w:t>
            </w:r>
          </w:p>
        </w:tc>
        <w:tc>
          <w:tcPr>
            <w:tcW w:w="458" w:type="pct"/>
            <w:gridSpan w:val="2"/>
            <w:vAlign w:val="center"/>
          </w:tcPr>
          <w:p w14:paraId="2606DA70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6FF6CAEF" w14:textId="0D8E8B19" w:rsidR="00110ECA" w:rsidRPr="00A85913" w:rsidRDefault="00A94BF7" w:rsidP="00A94BF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{{lf_ntoq}}</w:t>
            </w:r>
          </w:p>
        </w:tc>
      </w:tr>
      <w:tr w:rsidR="006324D5" w:rsidRPr="00A85913" w14:paraId="203B5523" w14:textId="77777777" w:rsidTr="009B3C73">
        <w:tc>
          <w:tcPr>
            <w:tcW w:w="677" w:type="pct"/>
            <w:vMerge/>
            <w:vAlign w:val="center"/>
          </w:tcPr>
          <w:p w14:paraId="0A0D2405" w14:textId="77777777" w:rsidR="00110ECA" w:rsidRPr="00A85913" w:rsidRDefault="00110ECA" w:rsidP="00110EC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vAlign w:val="center"/>
          </w:tcPr>
          <w:p w14:paraId="352B8006" w14:textId="77777777" w:rsidR="00110ECA" w:rsidRPr="00A85913" w:rsidRDefault="00110ECA" w:rsidP="00110ECA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Double wall – Nitro &amp; Fill</w:t>
            </w:r>
          </w:p>
        </w:tc>
        <w:tc>
          <w:tcPr>
            <w:tcW w:w="500" w:type="pct"/>
            <w:gridSpan w:val="2"/>
            <w:vAlign w:val="center"/>
          </w:tcPr>
          <w:p w14:paraId="60DB4676" w14:textId="077D420C" w:rsidR="00110ECA" w:rsidRPr="00A85913" w:rsidRDefault="001121A2" w:rsidP="001121A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{{lf_ntd_check}}</w:t>
            </w:r>
          </w:p>
        </w:tc>
        <w:tc>
          <w:tcPr>
            <w:tcW w:w="458" w:type="pct"/>
            <w:gridSpan w:val="2"/>
            <w:vAlign w:val="center"/>
          </w:tcPr>
          <w:p w14:paraId="572B065D" w14:textId="77777777" w:rsidR="00110ECA" w:rsidRPr="00A85913" w:rsidRDefault="00110ECA" w:rsidP="00110EC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28A01466" w14:textId="682FC782" w:rsidR="00110ECA" w:rsidRPr="00A85913" w:rsidRDefault="00A94BF7" w:rsidP="00A94BF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{{lf_ntdq}}</w:t>
            </w:r>
          </w:p>
        </w:tc>
      </w:tr>
      <w:tr w:rsidR="00C76BF4" w:rsidRPr="00A85913" w14:paraId="261A5F97" w14:textId="77777777" w:rsidTr="007908F4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1F3DEF8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387F8ECB" w14:textId="77777777" w:rsidTr="009B3C73">
        <w:tc>
          <w:tcPr>
            <w:tcW w:w="677" w:type="pct"/>
            <w:vMerge w:val="restart"/>
            <w:vAlign w:val="center"/>
          </w:tcPr>
          <w:p w14:paraId="5CD1E604" w14:textId="6244C7F9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Nozzle Body Size</w:t>
            </w:r>
          </w:p>
        </w:tc>
        <w:tc>
          <w:tcPr>
            <w:tcW w:w="412" w:type="pct"/>
            <w:vAlign w:val="center"/>
          </w:tcPr>
          <w:p w14:paraId="7B721033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6 mm</w:t>
            </w:r>
          </w:p>
        </w:tc>
        <w:tc>
          <w:tcPr>
            <w:tcW w:w="460" w:type="pct"/>
            <w:gridSpan w:val="3"/>
            <w:vAlign w:val="center"/>
          </w:tcPr>
          <w:p w14:paraId="61E4722E" w14:textId="1FC20D64" w:rsidR="00C76BF4" w:rsidRPr="00A85913" w:rsidRDefault="000913F7" w:rsidP="000913F7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{{lf_nb6_check}}</w:t>
            </w:r>
          </w:p>
        </w:tc>
        <w:tc>
          <w:tcPr>
            <w:tcW w:w="367" w:type="pct"/>
            <w:vAlign w:val="center"/>
          </w:tcPr>
          <w:p w14:paraId="13FD4015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8mm</w:t>
            </w:r>
          </w:p>
        </w:tc>
        <w:tc>
          <w:tcPr>
            <w:tcW w:w="417" w:type="pct"/>
            <w:vAlign w:val="center"/>
          </w:tcPr>
          <w:p w14:paraId="75901249" w14:textId="5501CC95" w:rsidR="00C76BF4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{{lf_nb8_check}}</w:t>
            </w:r>
          </w:p>
        </w:tc>
        <w:tc>
          <w:tcPr>
            <w:tcW w:w="879" w:type="pct"/>
            <w:gridSpan w:val="5"/>
            <w:vAlign w:val="center"/>
          </w:tcPr>
          <w:p w14:paraId="331A5E40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10mm</w:t>
            </w:r>
          </w:p>
        </w:tc>
        <w:tc>
          <w:tcPr>
            <w:tcW w:w="747" w:type="pct"/>
            <w:gridSpan w:val="3"/>
            <w:vAlign w:val="center"/>
          </w:tcPr>
          <w:p w14:paraId="159E8E1A" w14:textId="4BDCD169" w:rsidR="00C76BF4" w:rsidRPr="00A85913" w:rsidRDefault="000913F7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{{lf_nb10_check}}</w:t>
            </w:r>
          </w:p>
        </w:tc>
        <w:tc>
          <w:tcPr>
            <w:tcW w:w="418" w:type="pct"/>
            <w:gridSpan w:val="2"/>
            <w:vAlign w:val="center"/>
          </w:tcPr>
          <w:p w14:paraId="7EBE2E8B" w14:textId="481C8318" w:rsidR="00C76BF4" w:rsidRPr="00A85913" w:rsidRDefault="00C76BF4" w:rsidP="0036200B">
            <w:pPr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12</w:t>
            </w:r>
            <w:r w:rsidR="0036200B">
              <w:rPr>
                <w:rFonts w:ascii="Arial" w:hAnsi="Arial" w:cs="Arial"/>
                <w:b/>
                <w:sz w:val="24"/>
                <w:lang w:val="en-CA"/>
              </w:rPr>
              <w:t>m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m</w:t>
            </w:r>
          </w:p>
        </w:tc>
        <w:tc>
          <w:tcPr>
            <w:tcW w:w="623" w:type="pct"/>
            <w:gridSpan w:val="3"/>
            <w:vAlign w:val="center"/>
          </w:tcPr>
          <w:p w14:paraId="610C860D" w14:textId="6A8868BB" w:rsidR="00C76BF4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{{lf_nb12_check}}</w:t>
            </w:r>
          </w:p>
        </w:tc>
      </w:tr>
      <w:tr w:rsidR="006324D5" w:rsidRPr="00A85913" w14:paraId="3EC788A5" w14:textId="77777777" w:rsidTr="009B3C73">
        <w:tc>
          <w:tcPr>
            <w:tcW w:w="677" w:type="pct"/>
            <w:vMerge/>
            <w:vAlign w:val="center"/>
          </w:tcPr>
          <w:p w14:paraId="1095D512" w14:textId="77777777" w:rsidR="00E62A19" w:rsidRPr="00A85913" w:rsidRDefault="00E62A19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14" w:name="_Hlk34033908"/>
          </w:p>
        </w:tc>
        <w:tc>
          <w:tcPr>
            <w:tcW w:w="412" w:type="pct"/>
            <w:vAlign w:val="center"/>
          </w:tcPr>
          <w:p w14:paraId="5F1BC66A" w14:textId="3AD1C325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  <w:sz w:val="22"/>
                <w:szCs w:val="22"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4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460" w:type="pct"/>
            <w:gridSpan w:val="3"/>
            <w:vAlign w:val="center"/>
          </w:tcPr>
          <w:p w14:paraId="4797B729" w14:textId="22522E21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{{lf_nb1/4_check}}</w:t>
            </w:r>
          </w:p>
        </w:tc>
        <w:tc>
          <w:tcPr>
            <w:tcW w:w="367" w:type="pct"/>
            <w:vAlign w:val="center"/>
          </w:tcPr>
          <w:p w14:paraId="225A73E4" w14:textId="0D8BD7F7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8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417" w:type="pct"/>
            <w:vAlign w:val="center"/>
          </w:tcPr>
          <w:p w14:paraId="031CBD0F" w14:textId="11527125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{{lf_nb3/8_check}}</w:t>
            </w:r>
          </w:p>
        </w:tc>
        <w:tc>
          <w:tcPr>
            <w:tcW w:w="253" w:type="pct"/>
            <w:vAlign w:val="center"/>
          </w:tcPr>
          <w:p w14:paraId="008DAA04" w14:textId="1C71ADF4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2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sz w:val="24"/>
                <w:lang w:val="en-CA"/>
              </w:rPr>
              <w:t>”</w:t>
            </w:r>
          </w:p>
        </w:tc>
        <w:tc>
          <w:tcPr>
            <w:tcW w:w="331" w:type="pct"/>
            <w:gridSpan w:val="2"/>
            <w:vAlign w:val="center"/>
          </w:tcPr>
          <w:p w14:paraId="55C00C75" w14:textId="004EF2F7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{{lf_nb1/2_check}}</w:t>
            </w:r>
          </w:p>
        </w:tc>
        <w:tc>
          <w:tcPr>
            <w:tcW w:w="295" w:type="pct"/>
            <w:gridSpan w:val="2"/>
            <w:vAlign w:val="center"/>
          </w:tcPr>
          <w:p w14:paraId="43AACD66" w14:textId="150E3DD3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5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8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335" w:type="pct"/>
            <w:gridSpan w:val="2"/>
            <w:vAlign w:val="center"/>
          </w:tcPr>
          <w:p w14:paraId="0A96942E" w14:textId="185444B0" w:rsidR="00E62A19" w:rsidRPr="00A85913" w:rsidRDefault="000913F7" w:rsidP="000913F7">
            <w:pPr>
              <w:rPr>
                <w:rFonts w:ascii="Arial" w:hAnsi="Arial" w:cs="Arial"/>
                <w:b/>
                <w:sz w:val="28"/>
                <w:szCs w:val="28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{{lf_nb5/8_check}}</w:t>
            </w:r>
          </w:p>
        </w:tc>
        <w:tc>
          <w:tcPr>
            <w:tcW w:w="412" w:type="pct"/>
            <w:vAlign w:val="center"/>
          </w:tcPr>
          <w:p w14:paraId="4DBF5F2F" w14:textId="247D6A14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</w:rPr>
                    <m:t>4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418" w:type="pct"/>
            <w:gridSpan w:val="2"/>
            <w:vAlign w:val="center"/>
          </w:tcPr>
          <w:p w14:paraId="3968B5A5" w14:textId="355BDF67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</w:t>
            </w:r>
            <w:r w:rsidR="006D1C4E">
              <w:rPr>
                <w:rFonts w:ascii="Arial" w:hAnsi="Arial" w:cs="Arial"/>
                <w:lang w:val="en-CA"/>
              </w:rPr>
              <w:t>f</w:t>
            </w:r>
            <w:r>
              <w:rPr>
                <w:rFonts w:ascii="Arial" w:hAnsi="Arial" w:cs="Arial"/>
                <w:lang w:val="en-CA"/>
              </w:rPr>
              <w:t>_</w:t>
            </w:r>
            <w:r w:rsidR="006324D5">
              <w:rPr>
                <w:rFonts w:ascii="Arial" w:hAnsi="Arial" w:cs="Arial"/>
                <w:lang w:val="en-CA"/>
              </w:rPr>
              <w:t>nb3/4_check}}</w:t>
            </w:r>
          </w:p>
        </w:tc>
        <w:tc>
          <w:tcPr>
            <w:tcW w:w="209" w:type="pct"/>
            <w:vAlign w:val="center"/>
          </w:tcPr>
          <w:p w14:paraId="41B369F0" w14:textId="6F59E632" w:rsidR="00E62A19" w:rsidRPr="00E62A19" w:rsidRDefault="00E62A19" w:rsidP="00C76BF4">
            <w:pPr>
              <w:jc w:val="center"/>
              <w:rPr>
                <w:rFonts w:ascii="Arial" w:hAnsi="Arial" w:cs="Arial"/>
                <w:b/>
                <w:lang w:val="en-CA"/>
              </w:rPr>
            </w:pPr>
            <w:r w:rsidRPr="00E62A19">
              <w:rPr>
                <w:rFonts w:ascii="Arial" w:hAnsi="Arial" w:cs="Arial"/>
                <w:b/>
                <w:lang w:val="en-CA"/>
              </w:rPr>
              <w:t>1</w:t>
            </w:r>
            <w:r w:rsidR="00801A7F">
              <w:rPr>
                <w:rFonts w:ascii="Arial" w:hAnsi="Arial" w:cs="Arial"/>
                <w:b/>
                <w:lang w:val="en-CA"/>
              </w:rPr>
              <w:t>”</w:t>
            </w:r>
          </w:p>
        </w:tc>
        <w:tc>
          <w:tcPr>
            <w:tcW w:w="414" w:type="pct"/>
            <w:gridSpan w:val="2"/>
            <w:vAlign w:val="center"/>
          </w:tcPr>
          <w:p w14:paraId="1A6C10A7" w14:textId="0EF9A5BD" w:rsidR="00E62A19" w:rsidRPr="00A85913" w:rsidRDefault="006324D5" w:rsidP="006324D5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{{lf_nb1_check}}</w:t>
            </w:r>
          </w:p>
        </w:tc>
      </w:tr>
      <w:bookmarkEnd w:id="14"/>
      <w:tr w:rsidR="00C76BF4" w:rsidRPr="00A85913" w14:paraId="1E980F1D" w14:textId="77777777" w:rsidTr="007908F4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7D201B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994097" w:rsidRPr="00A85913" w14:paraId="363C2AB9" w14:textId="77777777" w:rsidTr="00994097">
        <w:tc>
          <w:tcPr>
            <w:tcW w:w="1089" w:type="pct"/>
            <w:gridSpan w:val="2"/>
            <w:vAlign w:val="center"/>
          </w:tcPr>
          <w:p w14:paraId="4A889244" w14:textId="77777777" w:rsidR="00994097" w:rsidRPr="00A85913" w:rsidRDefault="00994097" w:rsidP="00C76BF4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Nozzle Bar / Stations</w:t>
            </w:r>
          </w:p>
        </w:tc>
        <w:tc>
          <w:tcPr>
            <w:tcW w:w="1658" w:type="pct"/>
            <w:gridSpan w:val="7"/>
            <w:vAlign w:val="center"/>
          </w:tcPr>
          <w:p w14:paraId="74602686" w14:textId="230D8AF3" w:rsidR="00994097" w:rsidRPr="00986577" w:rsidRDefault="00994097" w:rsidP="00870109">
            <w:pPr>
              <w:pStyle w:val="Default"/>
              <w:spacing w:after="24"/>
              <w:rPr>
                <w:sz w:val="20"/>
                <w:szCs w:val="20"/>
              </w:rPr>
            </w:pPr>
          </w:p>
        </w:tc>
        <w:tc>
          <w:tcPr>
            <w:tcW w:w="465" w:type="pct"/>
            <w:gridSpan w:val="3"/>
            <w:vAlign w:val="center"/>
          </w:tcPr>
          <w:p w14:paraId="27B2CB22" w14:textId="77777777" w:rsidR="00994097" w:rsidRPr="00A85913" w:rsidRDefault="00994097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Offset Nozzle bar</w:t>
            </w:r>
          </w:p>
        </w:tc>
        <w:tc>
          <w:tcPr>
            <w:tcW w:w="1788" w:type="pct"/>
            <w:gridSpan w:val="8"/>
            <w:vAlign w:val="center"/>
          </w:tcPr>
          <w:p w14:paraId="112792EC" w14:textId="005047AF" w:rsidR="00994097" w:rsidRPr="00A85913" w:rsidRDefault="00994097" w:rsidP="0087010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{{lf_nson_check}}</w:t>
            </w:r>
          </w:p>
        </w:tc>
      </w:tr>
    </w:tbl>
    <w:p w14:paraId="2E8F45FB" w14:textId="7866DE3F" w:rsidR="00870109" w:rsidRDefault="0087010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888"/>
        <w:gridCol w:w="47"/>
        <w:gridCol w:w="932"/>
        <w:gridCol w:w="97"/>
        <w:gridCol w:w="721"/>
        <w:gridCol w:w="900"/>
        <w:gridCol w:w="619"/>
        <w:gridCol w:w="274"/>
        <w:gridCol w:w="557"/>
        <w:gridCol w:w="26"/>
        <w:gridCol w:w="99"/>
        <w:gridCol w:w="218"/>
        <w:gridCol w:w="479"/>
        <w:gridCol w:w="136"/>
        <w:gridCol w:w="984"/>
        <w:gridCol w:w="78"/>
        <w:gridCol w:w="481"/>
        <w:gridCol w:w="252"/>
        <w:gridCol w:w="45"/>
        <w:gridCol w:w="67"/>
        <w:gridCol w:w="86"/>
        <w:gridCol w:w="54"/>
        <w:gridCol w:w="751"/>
        <w:gridCol w:w="537"/>
      </w:tblGrid>
      <w:tr w:rsidR="00C76BF4" w:rsidRPr="00A85913" w14:paraId="515667A4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3D3FBD85" w14:textId="6CB6740F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25E10F46" w14:textId="77777777" w:rsidTr="00343EA8">
        <w:tc>
          <w:tcPr>
            <w:tcW w:w="677" w:type="pct"/>
            <w:vMerge w:val="restart"/>
            <w:vAlign w:val="center"/>
          </w:tcPr>
          <w:p w14:paraId="7AD2CDA0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Centering Device</w:t>
            </w:r>
          </w:p>
        </w:tc>
        <w:tc>
          <w:tcPr>
            <w:tcW w:w="411" w:type="pct"/>
            <w:vAlign w:val="center"/>
          </w:tcPr>
          <w:p w14:paraId="0427652B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53" w:type="pct"/>
            <w:gridSpan w:val="2"/>
            <w:vAlign w:val="center"/>
          </w:tcPr>
          <w:p w14:paraId="7660E7C7" w14:textId="2C87B1A3" w:rsidR="00C76BF4" w:rsidRPr="00A85913" w:rsidRDefault="00870109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{{lf_cdnone_check}}</w:t>
            </w:r>
          </w:p>
        </w:tc>
        <w:tc>
          <w:tcPr>
            <w:tcW w:w="796" w:type="pct"/>
            <w:gridSpan w:val="3"/>
            <w:vAlign w:val="center"/>
          </w:tcPr>
          <w:p w14:paraId="7EA8B03B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Cone</w:t>
            </w:r>
          </w:p>
        </w:tc>
        <w:tc>
          <w:tcPr>
            <w:tcW w:w="684" w:type="pct"/>
            <w:gridSpan w:val="4"/>
            <w:vAlign w:val="center"/>
          </w:tcPr>
          <w:p w14:paraId="287DB9DA" w14:textId="797D8872" w:rsidR="00C76BF4" w:rsidRPr="00A85913" w:rsidRDefault="00870109" w:rsidP="0087010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{{lf_cdc_check}}</w:t>
            </w:r>
          </w:p>
        </w:tc>
        <w:tc>
          <w:tcPr>
            <w:tcW w:w="924" w:type="pct"/>
            <w:gridSpan w:val="6"/>
            <w:vAlign w:val="center"/>
          </w:tcPr>
          <w:p w14:paraId="7A4FA1C1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Neck</w:t>
            </w:r>
          </w:p>
        </w:tc>
        <w:tc>
          <w:tcPr>
            <w:tcW w:w="361" w:type="pct"/>
            <w:gridSpan w:val="3"/>
            <w:vAlign w:val="center"/>
          </w:tcPr>
          <w:p w14:paraId="5BFD66D7" w14:textId="7CB683EB" w:rsidR="00C76BF4" w:rsidRPr="00A85913" w:rsidRDefault="00870109" w:rsidP="0087010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{{lf_cdn_check}}</w:t>
            </w:r>
          </w:p>
        </w:tc>
        <w:tc>
          <w:tcPr>
            <w:tcW w:w="444" w:type="pct"/>
            <w:gridSpan w:val="4"/>
            <w:tcBorders>
              <w:right w:val="nil"/>
            </w:tcBorders>
            <w:vAlign w:val="center"/>
          </w:tcPr>
          <w:p w14:paraId="235F3E8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249" w:type="pct"/>
            <w:tcBorders>
              <w:left w:val="nil"/>
            </w:tcBorders>
            <w:vAlign w:val="center"/>
          </w:tcPr>
          <w:p w14:paraId="17EE23D3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0913F7" w:rsidRPr="00A85913" w14:paraId="03DE060D" w14:textId="77777777" w:rsidTr="00343EA8">
        <w:trPr>
          <w:trHeight w:val="152"/>
        </w:trPr>
        <w:tc>
          <w:tcPr>
            <w:tcW w:w="677" w:type="pct"/>
            <w:vMerge/>
            <w:vAlign w:val="center"/>
          </w:tcPr>
          <w:p w14:paraId="4613BE0E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65" w:type="pct"/>
            <w:gridSpan w:val="3"/>
            <w:shd w:val="clear" w:color="auto" w:fill="D9D9D9" w:themeFill="background1" w:themeFillShade="D9"/>
            <w:vAlign w:val="center"/>
          </w:tcPr>
          <w:p w14:paraId="7E6EFFD1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458" w:type="pct"/>
            <w:gridSpan w:val="21"/>
            <w:vAlign w:val="center"/>
          </w:tcPr>
          <w:p w14:paraId="0358E1E0" w14:textId="77777777" w:rsidR="00C76BF4" w:rsidRPr="00A85913" w:rsidRDefault="00C76BF4" w:rsidP="00C76BF4">
            <w:pPr>
              <w:pStyle w:val="Default"/>
              <w:spacing w:after="24"/>
              <w:ind w:left="324"/>
              <w:rPr>
                <w:szCs w:val="20"/>
              </w:rPr>
            </w:pPr>
          </w:p>
        </w:tc>
      </w:tr>
      <w:tr w:rsidR="00C76BF4" w:rsidRPr="00A85913" w14:paraId="098F1CEB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779AD29F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870109" w:rsidRPr="00A85913" w14:paraId="1E4042CC" w14:textId="77777777" w:rsidTr="00343EA8">
        <w:tc>
          <w:tcPr>
            <w:tcW w:w="677" w:type="pct"/>
            <w:vMerge w:val="restart"/>
            <w:vAlign w:val="center"/>
          </w:tcPr>
          <w:p w14:paraId="5255204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Tank</w:t>
            </w:r>
          </w:p>
          <w:p w14:paraId="26C48436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/</w:t>
            </w:r>
          </w:p>
          <w:p w14:paraId="5C10D07A" w14:textId="77777777" w:rsidR="00CA7DB8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lastRenderedPageBreak/>
              <w:t>Hopper</w:t>
            </w:r>
          </w:p>
          <w:p w14:paraId="0C1AAF64" w14:textId="77777777" w:rsidR="00CA7DB8" w:rsidRDefault="00EB5BAD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/</w:t>
            </w:r>
          </w:p>
          <w:p w14:paraId="76C74559" w14:textId="77777777" w:rsidR="00C76BF4" w:rsidRPr="00A85913" w:rsidRDefault="00EB5BAD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Infeed Hose</w:t>
            </w:r>
          </w:p>
        </w:tc>
        <w:tc>
          <w:tcPr>
            <w:tcW w:w="411" w:type="pct"/>
            <w:vAlign w:val="center"/>
          </w:tcPr>
          <w:p w14:paraId="55BC661C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lastRenderedPageBreak/>
              <w:t>None</w:t>
            </w:r>
          </w:p>
        </w:tc>
        <w:tc>
          <w:tcPr>
            <w:tcW w:w="499" w:type="pct"/>
            <w:gridSpan w:val="3"/>
            <w:vAlign w:val="center"/>
          </w:tcPr>
          <w:p w14:paraId="37A626E6" w14:textId="492CB364" w:rsidR="00C76BF4" w:rsidRPr="00FC1E1E" w:rsidRDefault="00FC1E1E" w:rsidP="00FC1E1E">
            <w:pPr>
              <w:rPr>
                <w:lang w:val="en-CA"/>
              </w:rPr>
            </w:pPr>
            <w:r w:rsidRPr="00FC1E1E">
              <w:rPr>
                <w:lang w:val="en-CA"/>
              </w:rPr>
              <w:t>{{lf</w:t>
            </w:r>
            <w:r>
              <w:rPr>
                <w:lang w:val="en-CA"/>
              </w:rPr>
              <w:t>_thnone_check}}</w:t>
            </w:r>
          </w:p>
        </w:tc>
        <w:tc>
          <w:tcPr>
            <w:tcW w:w="750" w:type="pct"/>
            <w:gridSpan w:val="2"/>
            <w:vAlign w:val="center"/>
          </w:tcPr>
          <w:p w14:paraId="7C2F2084" w14:textId="77777777" w:rsidR="00C76BF4" w:rsidRPr="00A85913" w:rsidRDefault="00C76BF4" w:rsidP="00C76BF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Tank</w:t>
            </w:r>
          </w:p>
        </w:tc>
        <w:tc>
          <w:tcPr>
            <w:tcW w:w="414" w:type="pct"/>
            <w:gridSpan w:val="2"/>
            <w:vAlign w:val="center"/>
          </w:tcPr>
          <w:p w14:paraId="36FF556D" w14:textId="08838FAC" w:rsidR="00C76BF4" w:rsidRPr="00A85913" w:rsidRDefault="00FC1E1E" w:rsidP="00FC1E1E">
            <w:pPr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lang w:val="en-CA"/>
              </w:rPr>
              <w:t>{{lf_tht_check}}</w:t>
            </w:r>
          </w:p>
        </w:tc>
        <w:tc>
          <w:tcPr>
            <w:tcW w:w="702" w:type="pct"/>
            <w:gridSpan w:val="6"/>
            <w:tcBorders>
              <w:bottom w:val="single" w:sz="4" w:space="0" w:color="auto"/>
            </w:tcBorders>
            <w:vAlign w:val="center"/>
          </w:tcPr>
          <w:p w14:paraId="7C7CF89B" w14:textId="77777777" w:rsidR="00C76BF4" w:rsidRPr="00A85913" w:rsidRDefault="00C76BF4" w:rsidP="00C76BF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Hopper</w:t>
            </w:r>
          </w:p>
        </w:tc>
        <w:tc>
          <w:tcPr>
            <w:tcW w:w="715" w:type="pct"/>
            <w:gridSpan w:val="3"/>
            <w:tcBorders>
              <w:bottom w:val="single" w:sz="4" w:space="0" w:color="auto"/>
            </w:tcBorders>
            <w:vAlign w:val="center"/>
          </w:tcPr>
          <w:p w14:paraId="615A537C" w14:textId="78FC2B7C" w:rsidR="00C76BF4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{{lf_thh_check}}</w:t>
            </w:r>
          </w:p>
        </w:tc>
        <w:tc>
          <w:tcPr>
            <w:tcW w:w="582" w:type="pct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419B94" w14:textId="77777777" w:rsidR="00C76BF4" w:rsidRPr="00D27A9A" w:rsidRDefault="00C76BF4" w:rsidP="00C76BF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314447">
              <w:rPr>
                <w:rFonts w:ascii="Arial" w:hAnsi="Arial" w:cs="Arial"/>
                <w:b/>
                <w:sz w:val="24"/>
                <w:lang w:val="en-CA"/>
              </w:rPr>
              <w:t>Jacketed</w:t>
            </w:r>
          </w:p>
        </w:tc>
        <w:tc>
          <w:tcPr>
            <w:tcW w:w="249" w:type="pct"/>
            <w:tcBorders>
              <w:left w:val="single" w:sz="4" w:space="0" w:color="auto"/>
            </w:tcBorders>
            <w:vAlign w:val="center"/>
          </w:tcPr>
          <w:p w14:paraId="2CFA6D4F" w14:textId="60F24F0F" w:rsidR="00C76BF4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{{lf_thj_ch</w:t>
            </w:r>
            <w:r>
              <w:rPr>
                <w:lang w:val="en-CA"/>
              </w:rPr>
              <w:lastRenderedPageBreak/>
              <w:t>eck}}</w:t>
            </w:r>
          </w:p>
        </w:tc>
      </w:tr>
      <w:tr w:rsidR="006324D5" w:rsidRPr="00A85913" w14:paraId="68D6AA68" w14:textId="77777777" w:rsidTr="00343EA8">
        <w:tc>
          <w:tcPr>
            <w:tcW w:w="677" w:type="pct"/>
            <w:vMerge/>
            <w:vAlign w:val="center"/>
          </w:tcPr>
          <w:p w14:paraId="224F5072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11" w:type="pct"/>
            <w:vAlign w:val="center"/>
          </w:tcPr>
          <w:p w14:paraId="57CDF211" w14:textId="77777777" w:rsidR="001A2F61" w:rsidRPr="00A85913" w:rsidRDefault="001A2F61" w:rsidP="001A2F61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D27A9A">
              <w:rPr>
                <w:rFonts w:ascii="Arial" w:hAnsi="Arial"/>
                <w:b/>
                <w:bCs/>
                <w:sz w:val="24"/>
                <w:lang w:val="en-CA"/>
              </w:rPr>
              <w:t>Agitator</w:t>
            </w:r>
          </w:p>
        </w:tc>
        <w:tc>
          <w:tcPr>
            <w:tcW w:w="499" w:type="pct"/>
            <w:gridSpan w:val="3"/>
            <w:vAlign w:val="center"/>
          </w:tcPr>
          <w:p w14:paraId="12CC490D" w14:textId="6D558029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{{lf_tha_check}}</w:t>
            </w:r>
          </w:p>
        </w:tc>
        <w:tc>
          <w:tcPr>
            <w:tcW w:w="1164" w:type="pct"/>
            <w:gridSpan w:val="4"/>
            <w:vAlign w:val="center"/>
          </w:tcPr>
          <w:p w14:paraId="421B2727" w14:textId="77777777" w:rsidR="001A2F61" w:rsidRPr="00A85913" w:rsidRDefault="001A2F61" w:rsidP="001A2F61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Spray Ball</w:t>
            </w:r>
          </w:p>
        </w:tc>
        <w:tc>
          <w:tcPr>
            <w:tcW w:w="316" w:type="pct"/>
            <w:gridSpan w:val="3"/>
            <w:vAlign w:val="center"/>
          </w:tcPr>
          <w:p w14:paraId="26B9DC2F" w14:textId="1FD41743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{{lf_thsb_check}}</w:t>
            </w:r>
          </w:p>
        </w:tc>
        <w:tc>
          <w:tcPr>
            <w:tcW w:w="1335" w:type="pct"/>
            <w:gridSpan w:val="11"/>
            <w:tcBorders>
              <w:right w:val="single" w:sz="4" w:space="0" w:color="auto"/>
            </w:tcBorders>
            <w:vAlign w:val="center"/>
          </w:tcPr>
          <w:p w14:paraId="4340C8D2" w14:textId="77777777" w:rsidR="001A2F61" w:rsidRPr="00A85913" w:rsidRDefault="001A2F61" w:rsidP="001A2F61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Electropolished</w:t>
            </w:r>
          </w:p>
        </w:tc>
        <w:tc>
          <w:tcPr>
            <w:tcW w:w="597" w:type="pct"/>
            <w:gridSpan w:val="2"/>
            <w:tcBorders>
              <w:left w:val="single" w:sz="4" w:space="0" w:color="auto"/>
            </w:tcBorders>
            <w:vAlign w:val="center"/>
          </w:tcPr>
          <w:p w14:paraId="276500A6" w14:textId="4F7871DE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{{lf_the_check}}</w:t>
            </w:r>
          </w:p>
        </w:tc>
      </w:tr>
      <w:tr w:rsidR="006324D5" w:rsidRPr="00A85913" w14:paraId="003FBFBA" w14:textId="77777777" w:rsidTr="00343EA8">
        <w:tc>
          <w:tcPr>
            <w:tcW w:w="677" w:type="pct"/>
            <w:vMerge/>
            <w:vAlign w:val="center"/>
          </w:tcPr>
          <w:p w14:paraId="0E544A46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11" w:type="pct"/>
            <w:vAlign w:val="center"/>
          </w:tcPr>
          <w:p w14:paraId="52B227E2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18L</w:t>
            </w:r>
          </w:p>
        </w:tc>
        <w:tc>
          <w:tcPr>
            <w:tcW w:w="499" w:type="pct"/>
            <w:gridSpan w:val="3"/>
            <w:vAlign w:val="center"/>
          </w:tcPr>
          <w:p w14:paraId="17B0FBBF" w14:textId="086752E9" w:rsidR="001A2F61" w:rsidRPr="00A85913" w:rsidRDefault="00FC1E1E" w:rsidP="00FC1E1E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lang w:val="en-CA"/>
              </w:rPr>
              <w:t>{{lf_th18_check}}</w:t>
            </w:r>
          </w:p>
        </w:tc>
        <w:tc>
          <w:tcPr>
            <w:tcW w:w="750" w:type="pct"/>
            <w:gridSpan w:val="2"/>
            <w:vAlign w:val="center"/>
          </w:tcPr>
          <w:p w14:paraId="7BB67E6A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60L</w:t>
            </w:r>
          </w:p>
        </w:tc>
        <w:tc>
          <w:tcPr>
            <w:tcW w:w="414" w:type="pct"/>
            <w:gridSpan w:val="2"/>
            <w:vAlign w:val="center"/>
          </w:tcPr>
          <w:p w14:paraId="231C92E8" w14:textId="1EED276B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{{lf_th60_check}}</w:t>
            </w:r>
          </w:p>
        </w:tc>
        <w:tc>
          <w:tcPr>
            <w:tcW w:w="639" w:type="pct"/>
            <w:gridSpan w:val="5"/>
            <w:tcBorders>
              <w:bottom w:val="single" w:sz="4" w:space="0" w:color="auto"/>
            </w:tcBorders>
            <w:vAlign w:val="center"/>
          </w:tcPr>
          <w:p w14:paraId="1A3CA56D" w14:textId="77777777" w:rsidR="001A2F61" w:rsidRPr="00A85913" w:rsidRDefault="001A2F61" w:rsidP="001A2F61">
            <w:pPr>
              <w:pStyle w:val="Default"/>
              <w:spacing w:after="24"/>
              <w:jc w:val="center"/>
              <w:rPr>
                <w:b/>
              </w:rPr>
            </w:pPr>
            <w:r w:rsidRPr="00A85913">
              <w:rPr>
                <w:b/>
              </w:rPr>
              <w:t>100L</w:t>
            </w:r>
          </w:p>
        </w:tc>
        <w:tc>
          <w:tcPr>
            <w:tcW w:w="519" w:type="pct"/>
            <w:gridSpan w:val="2"/>
            <w:tcBorders>
              <w:bottom w:val="single" w:sz="4" w:space="0" w:color="auto"/>
            </w:tcBorders>
            <w:vAlign w:val="center"/>
          </w:tcPr>
          <w:p w14:paraId="23A30397" w14:textId="3C3E1A94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{{lf_th100_check}}</w:t>
            </w:r>
          </w:p>
        </w:tc>
        <w:tc>
          <w:tcPr>
            <w:tcW w:w="428" w:type="pct"/>
            <w:gridSpan w:val="5"/>
            <w:tcBorders>
              <w:bottom w:val="single" w:sz="4" w:space="0" w:color="auto"/>
            </w:tcBorders>
            <w:vAlign w:val="center"/>
          </w:tcPr>
          <w:p w14:paraId="3FCD8C26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662" w:type="pct"/>
            <w:gridSpan w:val="4"/>
            <w:vAlign w:val="center"/>
          </w:tcPr>
          <w:p w14:paraId="4B8674E8" w14:textId="0FE763B2" w:rsidR="001A2F61" w:rsidRPr="00A85913" w:rsidRDefault="008C094F" w:rsidP="008C094F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{{lf_tho}}</w:t>
            </w:r>
          </w:p>
        </w:tc>
      </w:tr>
      <w:tr w:rsidR="006324D5" w:rsidRPr="00A85913" w14:paraId="24854F43" w14:textId="77777777" w:rsidTr="00343EA8">
        <w:tc>
          <w:tcPr>
            <w:tcW w:w="677" w:type="pct"/>
            <w:vMerge/>
            <w:vAlign w:val="center"/>
          </w:tcPr>
          <w:p w14:paraId="28AAF513" w14:textId="77777777" w:rsidR="00602AA6" w:rsidRPr="00A85913" w:rsidRDefault="00602AA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61" w:type="pct"/>
            <w:gridSpan w:val="6"/>
            <w:vAlign w:val="center"/>
          </w:tcPr>
          <w:p w14:paraId="41889DB7" w14:textId="77777777" w:rsidR="00602AA6" w:rsidRPr="00A85913" w:rsidRDefault="00602AA6" w:rsidP="00F8080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Incl. Transfer Pump</w:t>
            </w:r>
          </w:p>
        </w:tc>
        <w:tc>
          <w:tcPr>
            <w:tcW w:w="414" w:type="pct"/>
            <w:gridSpan w:val="2"/>
            <w:vAlign w:val="center"/>
          </w:tcPr>
          <w:p w14:paraId="3117461B" w14:textId="00C56CCB" w:rsidR="00602AA6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{{lf_thitp_check}}</w:t>
            </w:r>
          </w:p>
        </w:tc>
        <w:tc>
          <w:tcPr>
            <w:tcW w:w="1586" w:type="pct"/>
            <w:gridSpan w:val="12"/>
            <w:tcBorders>
              <w:bottom w:val="single" w:sz="4" w:space="0" w:color="auto"/>
            </w:tcBorders>
            <w:vAlign w:val="center"/>
          </w:tcPr>
          <w:p w14:paraId="64E93E5E" w14:textId="77777777" w:rsidR="00602AA6" w:rsidRPr="00A85913" w:rsidRDefault="00602AA6" w:rsidP="00F8080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Customer Hose Size</w:t>
            </w:r>
            <w:r w:rsidR="0041187E">
              <w:rPr>
                <w:rFonts w:ascii="Arial" w:hAnsi="Arial" w:cs="Arial"/>
                <w:b/>
                <w:sz w:val="24"/>
                <w:lang w:val="en-CA"/>
              </w:rPr>
              <w:t xml:space="preserve"> (ID)</w:t>
            </w:r>
            <w:r w:rsidR="004F2E6A">
              <w:rPr>
                <w:rFonts w:ascii="Arial" w:hAnsi="Arial" w:cs="Arial"/>
                <w:b/>
                <w:sz w:val="24"/>
                <w:lang w:val="en-CA"/>
              </w:rPr>
              <w:t xml:space="preserve"> or Tri-clamp</w:t>
            </w:r>
          </w:p>
        </w:tc>
        <w:tc>
          <w:tcPr>
            <w:tcW w:w="662" w:type="pct"/>
            <w:gridSpan w:val="4"/>
            <w:vAlign w:val="center"/>
          </w:tcPr>
          <w:p w14:paraId="630A7DB4" w14:textId="3F76F31E" w:rsidR="00602AA6" w:rsidRPr="00A85913" w:rsidRDefault="00FC1E1E" w:rsidP="00FC1E1E">
            <w:pPr>
              <w:pStyle w:val="Default"/>
              <w:spacing w:after="24"/>
              <w:rPr>
                <w:szCs w:val="20"/>
              </w:rPr>
            </w:pPr>
            <w:r>
              <w:t>{{lf_thchz}}</w:t>
            </w:r>
          </w:p>
        </w:tc>
      </w:tr>
      <w:tr w:rsidR="000913F7" w:rsidRPr="00A85913" w14:paraId="522E1441" w14:textId="77777777" w:rsidTr="000913F7">
        <w:trPr>
          <w:trHeight w:val="125"/>
        </w:trPr>
        <w:tc>
          <w:tcPr>
            <w:tcW w:w="677" w:type="pct"/>
            <w:vMerge/>
            <w:vAlign w:val="center"/>
          </w:tcPr>
          <w:p w14:paraId="293E9442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323" w:type="pct"/>
            <w:gridSpan w:val="24"/>
            <w:vAlign w:val="center"/>
          </w:tcPr>
          <w:p w14:paraId="60CA766D" w14:textId="77777777" w:rsidR="00F8080A" w:rsidRPr="00A85913" w:rsidRDefault="00F8080A" w:rsidP="00F8080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F8080A" w:rsidRPr="00A85913" w14:paraId="45806DDD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4CCBE797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0D1769C6" w14:textId="77777777" w:rsidTr="00343EA8">
        <w:tc>
          <w:tcPr>
            <w:tcW w:w="677" w:type="pct"/>
            <w:vAlign w:val="center"/>
          </w:tcPr>
          <w:p w14:paraId="6B03813D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Gutter System</w:t>
            </w:r>
          </w:p>
        </w:tc>
        <w:tc>
          <w:tcPr>
            <w:tcW w:w="433" w:type="pct"/>
            <w:gridSpan w:val="2"/>
            <w:vAlign w:val="center"/>
          </w:tcPr>
          <w:p w14:paraId="0081E5B8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32" w:type="pct"/>
            <w:vAlign w:val="center"/>
          </w:tcPr>
          <w:p w14:paraId="12566E55" w14:textId="2A741269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lang w:val="en-CA"/>
              </w:rPr>
              <w:t>{{lf_gsnone</w:t>
            </w:r>
            <w:r w:rsidR="002C2749">
              <w:rPr>
                <w:lang w:val="en-CA"/>
              </w:rPr>
              <w:t>_check</w:t>
            </w:r>
            <w:r>
              <w:rPr>
                <w:lang w:val="en-CA"/>
              </w:rPr>
              <w:t>}}</w:t>
            </w:r>
          </w:p>
        </w:tc>
        <w:tc>
          <w:tcPr>
            <w:tcW w:w="796" w:type="pct"/>
            <w:gridSpan w:val="3"/>
            <w:vAlign w:val="center"/>
          </w:tcPr>
          <w:p w14:paraId="18D365FC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Drip Style</w:t>
            </w:r>
          </w:p>
        </w:tc>
        <w:tc>
          <w:tcPr>
            <w:tcW w:w="831" w:type="pct"/>
            <w:gridSpan w:val="6"/>
            <w:vAlign w:val="center"/>
          </w:tcPr>
          <w:p w14:paraId="00FC2EE2" w14:textId="5B286055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{{lf_gsds_check}}</w:t>
            </w:r>
          </w:p>
        </w:tc>
        <w:tc>
          <w:tcPr>
            <w:tcW w:w="1209" w:type="pct"/>
            <w:gridSpan w:val="9"/>
            <w:vAlign w:val="center"/>
          </w:tcPr>
          <w:p w14:paraId="659F4404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Prime/Purge/Rinse</w:t>
            </w:r>
          </w:p>
        </w:tc>
        <w:tc>
          <w:tcPr>
            <w:tcW w:w="622" w:type="pct"/>
            <w:gridSpan w:val="3"/>
            <w:vAlign w:val="center"/>
          </w:tcPr>
          <w:p w14:paraId="2A014095" w14:textId="26A9C318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{{lf_gsp_check}}</w:t>
            </w:r>
          </w:p>
        </w:tc>
      </w:tr>
      <w:tr w:rsidR="00F8080A" w:rsidRPr="00A85913" w14:paraId="2E0AD2B8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56419C02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410C981E" w14:textId="77777777" w:rsidTr="00343EA8">
        <w:tc>
          <w:tcPr>
            <w:tcW w:w="677" w:type="pct"/>
            <w:vMerge w:val="restart"/>
            <w:vAlign w:val="center"/>
          </w:tcPr>
          <w:p w14:paraId="70429616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Cleaning</w:t>
            </w:r>
          </w:p>
        </w:tc>
        <w:tc>
          <w:tcPr>
            <w:tcW w:w="433" w:type="pct"/>
            <w:gridSpan w:val="2"/>
            <w:vAlign w:val="center"/>
          </w:tcPr>
          <w:p w14:paraId="4584C181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32" w:type="pct"/>
            <w:vAlign w:val="center"/>
          </w:tcPr>
          <w:p w14:paraId="110040EA" w14:textId="1803B9DB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lang w:val="en-CA"/>
              </w:rPr>
              <w:t>{{lf_cnone_check}}</w:t>
            </w:r>
          </w:p>
        </w:tc>
        <w:tc>
          <w:tcPr>
            <w:tcW w:w="796" w:type="pct"/>
            <w:gridSpan w:val="3"/>
            <w:vAlign w:val="center"/>
          </w:tcPr>
          <w:p w14:paraId="51C71CAF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Ionization Cleaning</w:t>
            </w:r>
          </w:p>
        </w:tc>
        <w:tc>
          <w:tcPr>
            <w:tcW w:w="831" w:type="pct"/>
            <w:gridSpan w:val="6"/>
            <w:tcBorders>
              <w:bottom w:val="single" w:sz="4" w:space="0" w:color="auto"/>
            </w:tcBorders>
            <w:vAlign w:val="center"/>
          </w:tcPr>
          <w:p w14:paraId="5EA450F2" w14:textId="7E22CB9C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{{lf_coc_check}}</w:t>
            </w:r>
          </w:p>
        </w:tc>
        <w:tc>
          <w:tcPr>
            <w:tcW w:w="1209" w:type="pct"/>
            <w:gridSpan w:val="9"/>
            <w:tcBorders>
              <w:bottom w:val="single" w:sz="4" w:space="0" w:color="auto"/>
            </w:tcBorders>
            <w:vAlign w:val="center"/>
          </w:tcPr>
          <w:p w14:paraId="60C238EA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Vacuum 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Air Cleaning</w:t>
            </w:r>
          </w:p>
        </w:tc>
        <w:tc>
          <w:tcPr>
            <w:tcW w:w="622" w:type="pct"/>
            <w:gridSpan w:val="3"/>
            <w:vAlign w:val="center"/>
          </w:tcPr>
          <w:p w14:paraId="160E6385" w14:textId="4924D2AE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{{lf_cvac_check}}</w:t>
            </w:r>
          </w:p>
        </w:tc>
      </w:tr>
      <w:tr w:rsidR="006324D5" w:rsidRPr="00A85913" w14:paraId="13EF22AF" w14:textId="77777777" w:rsidTr="00343EA8">
        <w:tc>
          <w:tcPr>
            <w:tcW w:w="677" w:type="pct"/>
            <w:vMerge/>
            <w:vAlign w:val="center"/>
          </w:tcPr>
          <w:p w14:paraId="1B349696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61" w:type="pct"/>
            <w:gridSpan w:val="6"/>
            <w:vAlign w:val="center"/>
          </w:tcPr>
          <w:p w14:paraId="4B81AA3F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Touch &amp; Go (C.I.P. Man. SYS)</w:t>
            </w:r>
          </w:p>
        </w:tc>
        <w:tc>
          <w:tcPr>
            <w:tcW w:w="831" w:type="pct"/>
            <w:gridSpan w:val="6"/>
            <w:vAlign w:val="center"/>
          </w:tcPr>
          <w:p w14:paraId="486CFDBD" w14:textId="29DD799B" w:rsidR="00F8080A" w:rsidRPr="00A85913" w:rsidRDefault="00CD7DC6" w:rsidP="00CD7DC6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{{lf_ctg_check}}</w:t>
            </w:r>
          </w:p>
        </w:tc>
        <w:tc>
          <w:tcPr>
            <w:tcW w:w="1209" w:type="pct"/>
            <w:gridSpan w:val="9"/>
            <w:tcBorders>
              <w:bottom w:val="single" w:sz="4" w:space="0" w:color="auto"/>
            </w:tcBorders>
            <w:vAlign w:val="center"/>
          </w:tcPr>
          <w:p w14:paraId="184F271C" w14:textId="77777777" w:rsidR="00F8080A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22" w:type="pct"/>
            <w:gridSpan w:val="3"/>
            <w:vAlign w:val="center"/>
          </w:tcPr>
          <w:p w14:paraId="2F9C22C8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D7DC6" w:rsidRPr="00A85913" w14:paraId="78C767C4" w14:textId="77777777" w:rsidTr="00343EA8">
        <w:tc>
          <w:tcPr>
            <w:tcW w:w="677" w:type="pct"/>
            <w:vMerge/>
            <w:vAlign w:val="center"/>
          </w:tcPr>
          <w:p w14:paraId="581246C0" w14:textId="77777777" w:rsidR="00CD7DC6" w:rsidRPr="00A85913" w:rsidRDefault="00CD7DC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44" w:type="pct"/>
            <w:gridSpan w:val="5"/>
            <w:vAlign w:val="center"/>
          </w:tcPr>
          <w:p w14:paraId="50310FE9" w14:textId="77777777" w:rsidR="00CD7DC6" w:rsidRPr="00A65128" w:rsidRDefault="00CD7DC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No. of Stations</w:t>
            </w:r>
          </w:p>
        </w:tc>
        <w:tc>
          <w:tcPr>
            <w:tcW w:w="1248" w:type="pct"/>
            <w:gridSpan w:val="7"/>
            <w:vAlign w:val="center"/>
          </w:tcPr>
          <w:p w14:paraId="7490860A" w14:textId="118EFA0C" w:rsidR="00CD7DC6" w:rsidRPr="00A85913" w:rsidRDefault="00CD7DC6" w:rsidP="00F8080A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{{lf_cns}}</w:t>
            </w:r>
          </w:p>
        </w:tc>
        <w:tc>
          <w:tcPr>
            <w:tcW w:w="1209" w:type="pct"/>
            <w:gridSpan w:val="9"/>
            <w:tcBorders>
              <w:left w:val="nil"/>
              <w:right w:val="nil"/>
            </w:tcBorders>
            <w:vAlign w:val="center"/>
          </w:tcPr>
          <w:p w14:paraId="67732DD5" w14:textId="77777777" w:rsidR="00CD7DC6" w:rsidRDefault="00CD7DC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22" w:type="pct"/>
            <w:gridSpan w:val="3"/>
            <w:tcBorders>
              <w:left w:val="nil"/>
            </w:tcBorders>
            <w:vAlign w:val="center"/>
          </w:tcPr>
          <w:p w14:paraId="48B23C7D" w14:textId="77777777" w:rsidR="00CD7DC6" w:rsidRPr="00A85913" w:rsidRDefault="00CD7DC6" w:rsidP="00F8080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8080A" w:rsidRPr="00A85913" w14:paraId="25DA24B0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14E4BAAC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343EA8" w:rsidRPr="00A85913" w14:paraId="6F63C63D" w14:textId="77777777" w:rsidTr="00343EA8">
        <w:tc>
          <w:tcPr>
            <w:tcW w:w="677" w:type="pct"/>
            <w:vMerge w:val="restart"/>
            <w:vAlign w:val="center"/>
          </w:tcPr>
          <w:p w14:paraId="3CBE435D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Options</w:t>
            </w:r>
          </w:p>
        </w:tc>
        <w:tc>
          <w:tcPr>
            <w:tcW w:w="1948" w:type="pct"/>
            <w:gridSpan w:val="7"/>
            <w:vAlign w:val="center"/>
          </w:tcPr>
          <w:p w14:paraId="6A2B0EF0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Check Weighing (Tare in/out)</w:t>
            </w:r>
          </w:p>
        </w:tc>
        <w:tc>
          <w:tcPr>
            <w:tcW w:w="385" w:type="pct"/>
            <w:gridSpan w:val="2"/>
            <w:vAlign w:val="center"/>
          </w:tcPr>
          <w:p w14:paraId="10E90A52" w14:textId="3A1A4F77" w:rsidR="00F8080A" w:rsidRPr="00A85913" w:rsidRDefault="00CD7DC6" w:rsidP="00CD7DC6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{{lf_ocw_check}}</w:t>
            </w:r>
          </w:p>
        </w:tc>
        <w:tc>
          <w:tcPr>
            <w:tcW w:w="1276" w:type="pct"/>
            <w:gridSpan w:val="9"/>
            <w:vAlign w:val="center"/>
          </w:tcPr>
          <w:p w14:paraId="573DAC4D" w14:textId="77777777" w:rsidR="00F8080A" w:rsidRPr="00891788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16FAB">
              <w:rPr>
                <w:rFonts w:ascii="Arial" w:hAnsi="Arial" w:cs="Arial"/>
                <w:b/>
                <w:bCs/>
                <w:sz w:val="24"/>
                <w:lang w:val="en-CA"/>
              </w:rPr>
              <w:t>No. of Cells</w:t>
            </w:r>
          </w:p>
        </w:tc>
        <w:tc>
          <w:tcPr>
            <w:tcW w:w="715" w:type="pct"/>
            <w:gridSpan w:val="6"/>
            <w:vAlign w:val="center"/>
          </w:tcPr>
          <w:p w14:paraId="7407EEDF" w14:textId="4408E57D" w:rsidR="00F8080A" w:rsidRPr="00A85913" w:rsidRDefault="00CD7DC6" w:rsidP="00CD7DC6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{{lf_onc}}</w:t>
            </w:r>
          </w:p>
        </w:tc>
      </w:tr>
      <w:tr w:rsidR="000913F7" w:rsidRPr="00A85913" w14:paraId="0A611A72" w14:textId="77777777" w:rsidTr="000913F7">
        <w:tc>
          <w:tcPr>
            <w:tcW w:w="677" w:type="pct"/>
            <w:vMerge/>
            <w:vAlign w:val="center"/>
          </w:tcPr>
          <w:p w14:paraId="61B8FB48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323" w:type="pct"/>
            <w:gridSpan w:val="24"/>
            <w:vAlign w:val="center"/>
          </w:tcPr>
          <w:p w14:paraId="108CF35E" w14:textId="77777777" w:rsidR="00F8080A" w:rsidRPr="00B640E0" w:rsidRDefault="00F8080A" w:rsidP="00F8080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F8080A" w:rsidRPr="00A85913" w14:paraId="1AB8EA2E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4A402ADB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913F7" w:rsidRPr="00A85913" w14:paraId="3A8215E0" w14:textId="77777777" w:rsidTr="000913F7">
        <w:tc>
          <w:tcPr>
            <w:tcW w:w="677" w:type="pct"/>
            <w:shd w:val="clear" w:color="auto" w:fill="D9D9D9" w:themeFill="background1" w:themeFillShade="D9"/>
            <w:vAlign w:val="center"/>
          </w:tcPr>
          <w:p w14:paraId="42FC994A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323" w:type="pct"/>
            <w:gridSpan w:val="24"/>
            <w:vAlign w:val="center"/>
          </w:tcPr>
          <w:p w14:paraId="6F9176A9" w14:textId="77777777" w:rsidR="00F8080A" w:rsidRPr="00A85913" w:rsidRDefault="00F8080A" w:rsidP="00F8080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</w:tbl>
    <w:p w14:paraId="2B8DFC2E" w14:textId="7F3F2F33" w:rsidR="00852C9A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Gas Puerge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1"/>
        <w:gridCol w:w="1179"/>
        <w:gridCol w:w="1662"/>
        <w:gridCol w:w="1618"/>
        <w:gridCol w:w="1718"/>
        <w:gridCol w:w="947"/>
        <w:gridCol w:w="2135"/>
      </w:tblGrid>
      <w:tr w:rsidR="001B0DF1" w:rsidRPr="00A85913" w14:paraId="16226B1A" w14:textId="77777777" w:rsidTr="00147AA4">
        <w:tc>
          <w:tcPr>
            <w:tcW w:w="3543" w:type="pct"/>
            <w:gridSpan w:val="5"/>
            <w:shd w:val="clear" w:color="auto" w:fill="E0E0E0"/>
            <w:vAlign w:val="center"/>
          </w:tcPr>
          <w:p w14:paraId="01104755" w14:textId="77777777" w:rsidR="001B0DF1" w:rsidRPr="00A85913" w:rsidRDefault="001B0DF1" w:rsidP="009C2BD2">
            <w:pPr>
              <w:pStyle w:val="Heading1"/>
            </w:pPr>
            <w:bookmarkStart w:id="15" w:name="_Hlk31101555"/>
            <w:r w:rsidRPr="00A85913">
              <w:t>Gas Purge</w:t>
            </w:r>
          </w:p>
        </w:tc>
        <w:tc>
          <w:tcPr>
            <w:tcW w:w="458" w:type="pct"/>
            <w:vAlign w:val="center"/>
          </w:tcPr>
          <w:p w14:paraId="688D3A74" w14:textId="77777777" w:rsidR="001B0DF1" w:rsidRPr="00A85913" w:rsidRDefault="001B0DF1" w:rsidP="001B0DF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999" w:type="pct"/>
            <w:vAlign w:val="center"/>
          </w:tcPr>
          <w:p w14:paraId="0D086549" w14:textId="11F4893C" w:rsidR="001B0DF1" w:rsidRPr="00A85913" w:rsidRDefault="0090052A" w:rsidP="0090052A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{{gp_none_check}}</w:t>
            </w:r>
          </w:p>
        </w:tc>
      </w:tr>
      <w:tr w:rsidR="00477AD9" w:rsidRPr="00A85913" w14:paraId="6BA0F2B6" w14:textId="77777777" w:rsidTr="00147AA4">
        <w:trPr>
          <w:trHeight w:val="161"/>
        </w:trPr>
        <w:tc>
          <w:tcPr>
            <w:tcW w:w="719" w:type="pct"/>
            <w:vAlign w:val="center"/>
          </w:tcPr>
          <w:p w14:paraId="41738628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Type</w:t>
            </w:r>
          </w:p>
        </w:tc>
        <w:tc>
          <w:tcPr>
            <w:tcW w:w="1326" w:type="pct"/>
            <w:gridSpan w:val="2"/>
            <w:vAlign w:val="center"/>
          </w:tcPr>
          <w:p w14:paraId="07EE91D7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Nitrogen</w:t>
            </w:r>
          </w:p>
        </w:tc>
        <w:tc>
          <w:tcPr>
            <w:tcW w:w="750" w:type="pct"/>
            <w:vAlign w:val="center"/>
          </w:tcPr>
          <w:p w14:paraId="665D8865" w14:textId="6120F557" w:rsidR="00394BE6" w:rsidRPr="00A85913" w:rsidRDefault="0090052A" w:rsidP="0090052A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{{gp_tn_check}}</w:t>
            </w:r>
          </w:p>
        </w:tc>
        <w:tc>
          <w:tcPr>
            <w:tcW w:w="1206" w:type="pct"/>
            <w:gridSpan w:val="2"/>
            <w:vAlign w:val="center"/>
          </w:tcPr>
          <w:p w14:paraId="2D4679B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Argon</w:t>
            </w:r>
          </w:p>
        </w:tc>
        <w:tc>
          <w:tcPr>
            <w:tcW w:w="999" w:type="pct"/>
            <w:vAlign w:val="center"/>
          </w:tcPr>
          <w:p w14:paraId="03B9027C" w14:textId="06353337" w:rsidR="00394BE6" w:rsidRPr="00A85913" w:rsidRDefault="0090052A" w:rsidP="0090052A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{{gp_ta_check}}</w:t>
            </w:r>
          </w:p>
        </w:tc>
      </w:tr>
      <w:tr w:rsidR="00477AD9" w:rsidRPr="00A85913" w14:paraId="686444B7" w14:textId="77777777" w:rsidTr="00147AA4">
        <w:trPr>
          <w:trHeight w:val="161"/>
        </w:trPr>
        <w:tc>
          <w:tcPr>
            <w:tcW w:w="719" w:type="pct"/>
            <w:vMerge w:val="restart"/>
            <w:vAlign w:val="center"/>
          </w:tcPr>
          <w:p w14:paraId="188C1BA4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6" w:name="_Hlk32930385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Location</w:t>
            </w:r>
          </w:p>
          <w:p w14:paraId="520D2F3B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/ Type</w:t>
            </w:r>
          </w:p>
        </w:tc>
        <w:tc>
          <w:tcPr>
            <w:tcW w:w="556" w:type="pct"/>
            <w:vAlign w:val="center"/>
          </w:tcPr>
          <w:p w14:paraId="5ED9BD4D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Before Fill</w:t>
            </w:r>
            <w:r w:rsidR="00EF3297"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ST</w:t>
            </w:r>
          </w:p>
        </w:tc>
        <w:tc>
          <w:tcPr>
            <w:tcW w:w="770" w:type="pct"/>
            <w:vAlign w:val="center"/>
          </w:tcPr>
          <w:p w14:paraId="62402F21" w14:textId="2ECB652C" w:rsidR="004718E2" w:rsidRPr="00A85913" w:rsidRDefault="00477AD9" w:rsidP="00477AD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{{gp_lbf_check}}</w:t>
            </w:r>
          </w:p>
        </w:tc>
        <w:tc>
          <w:tcPr>
            <w:tcW w:w="750" w:type="pct"/>
            <w:vAlign w:val="center"/>
          </w:tcPr>
          <w:p w14:paraId="535CDE01" w14:textId="77777777" w:rsidR="004718E2" w:rsidRPr="00A85913" w:rsidRDefault="00EF3297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AT </w:t>
            </w:r>
            <w:r w:rsidR="004718E2"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Fill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ST.</w:t>
            </w:r>
          </w:p>
        </w:tc>
        <w:tc>
          <w:tcPr>
            <w:tcW w:w="748" w:type="pct"/>
            <w:vAlign w:val="center"/>
          </w:tcPr>
          <w:p w14:paraId="2CBD9E1D" w14:textId="7C0AAD63" w:rsidR="004718E2" w:rsidRPr="00A85913" w:rsidRDefault="00477AD9" w:rsidP="00477AD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{{gp_latf_check}}</w:t>
            </w:r>
          </w:p>
        </w:tc>
        <w:tc>
          <w:tcPr>
            <w:tcW w:w="458" w:type="pct"/>
            <w:vAlign w:val="center"/>
          </w:tcPr>
          <w:p w14:paraId="01677889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After Fill</w:t>
            </w:r>
          </w:p>
        </w:tc>
        <w:tc>
          <w:tcPr>
            <w:tcW w:w="999" w:type="pct"/>
            <w:vAlign w:val="center"/>
          </w:tcPr>
          <w:p w14:paraId="7987C382" w14:textId="6FB024F1" w:rsidR="004718E2" w:rsidRPr="00A85913" w:rsidRDefault="00477AD9" w:rsidP="00477AD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{{gp_laf_check}}</w:t>
            </w:r>
          </w:p>
        </w:tc>
      </w:tr>
      <w:bookmarkEnd w:id="16"/>
      <w:tr w:rsidR="00477AD9" w:rsidRPr="00A85913" w14:paraId="6D6D5850" w14:textId="77777777" w:rsidTr="00147AA4">
        <w:trPr>
          <w:trHeight w:val="161"/>
        </w:trPr>
        <w:tc>
          <w:tcPr>
            <w:tcW w:w="719" w:type="pct"/>
            <w:vMerge/>
            <w:vAlign w:val="center"/>
          </w:tcPr>
          <w:p w14:paraId="69AD1AD6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326" w:type="pct"/>
            <w:gridSpan w:val="2"/>
            <w:vAlign w:val="center"/>
          </w:tcPr>
          <w:p w14:paraId="30EB7556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Tunnel</w:t>
            </w:r>
          </w:p>
        </w:tc>
        <w:tc>
          <w:tcPr>
            <w:tcW w:w="750" w:type="pct"/>
            <w:vAlign w:val="center"/>
          </w:tcPr>
          <w:p w14:paraId="540125CE" w14:textId="7927371F" w:rsidR="004718E2" w:rsidRPr="00A85913" w:rsidRDefault="00477AD9" w:rsidP="00477AD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{{gp_lt_check}}</w:t>
            </w:r>
          </w:p>
        </w:tc>
        <w:tc>
          <w:tcPr>
            <w:tcW w:w="1206" w:type="pct"/>
            <w:gridSpan w:val="2"/>
            <w:vAlign w:val="center"/>
          </w:tcPr>
          <w:p w14:paraId="4B142734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QTY</w:t>
            </w:r>
          </w:p>
        </w:tc>
        <w:tc>
          <w:tcPr>
            <w:tcW w:w="999" w:type="pct"/>
            <w:vAlign w:val="center"/>
          </w:tcPr>
          <w:p w14:paraId="5F30C7C9" w14:textId="442868B9" w:rsidR="004718E2" w:rsidRPr="00477AD9" w:rsidRDefault="00477AD9" w:rsidP="00477AD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{{gp_lqty}}</w:t>
            </w:r>
          </w:p>
        </w:tc>
      </w:tr>
      <w:tr w:rsidR="004718E2" w:rsidRPr="00A85913" w14:paraId="190BD620" w14:textId="77777777" w:rsidTr="00147AA4">
        <w:trPr>
          <w:trHeight w:val="288"/>
        </w:trPr>
        <w:tc>
          <w:tcPr>
            <w:tcW w:w="719" w:type="pct"/>
            <w:shd w:val="clear" w:color="auto" w:fill="D9D9D9" w:themeFill="background1" w:themeFillShade="D9"/>
            <w:vAlign w:val="center"/>
          </w:tcPr>
          <w:p w14:paraId="16E1DD4A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81" w:type="pct"/>
            <w:gridSpan w:val="6"/>
            <w:vAlign w:val="center"/>
          </w:tcPr>
          <w:p w14:paraId="71F32CD5" w14:textId="77777777" w:rsidR="004718E2" w:rsidRPr="00A85913" w:rsidRDefault="004718E2" w:rsidP="004718E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15"/>
    <w:p w14:paraId="76224F15" w14:textId="32800A10" w:rsidR="003166C1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Desiccant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0"/>
        <w:gridCol w:w="1083"/>
        <w:gridCol w:w="1607"/>
        <w:gridCol w:w="1573"/>
        <w:gridCol w:w="199"/>
        <w:gridCol w:w="1829"/>
        <w:gridCol w:w="1164"/>
        <w:gridCol w:w="1785"/>
      </w:tblGrid>
      <w:tr w:rsidR="00CF57F5" w:rsidRPr="00A85913" w14:paraId="0C746345" w14:textId="77777777" w:rsidTr="004C5041">
        <w:tc>
          <w:tcPr>
            <w:tcW w:w="3780" w:type="pct"/>
            <w:gridSpan w:val="6"/>
            <w:shd w:val="clear" w:color="auto" w:fill="E0E0E0"/>
            <w:vAlign w:val="center"/>
          </w:tcPr>
          <w:p w14:paraId="1D40C115" w14:textId="77777777" w:rsidR="00CF57F5" w:rsidRPr="00A85913" w:rsidRDefault="00CF57F5" w:rsidP="009C2BD2">
            <w:pPr>
              <w:pStyle w:val="Heading1"/>
            </w:pPr>
            <w:r w:rsidRPr="00A85913">
              <w:t>Desiccant</w:t>
            </w:r>
          </w:p>
        </w:tc>
        <w:tc>
          <w:tcPr>
            <w:tcW w:w="567" w:type="pct"/>
            <w:vAlign w:val="center"/>
          </w:tcPr>
          <w:p w14:paraId="583BFE32" w14:textId="77777777" w:rsidR="00CF57F5" w:rsidRPr="00A85913" w:rsidRDefault="00CF57F5" w:rsidP="00CF57F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653" w:type="pct"/>
            <w:vAlign w:val="center"/>
          </w:tcPr>
          <w:p w14:paraId="1093AD84" w14:textId="5DC2357E" w:rsidR="00CF57F5" w:rsidRPr="00A85913" w:rsidRDefault="007716F2" w:rsidP="007716F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{{d_none_check}}</w:t>
            </w:r>
          </w:p>
        </w:tc>
      </w:tr>
      <w:tr w:rsidR="00126AA8" w:rsidRPr="00A85913" w14:paraId="7B881959" w14:textId="77777777" w:rsidTr="004C5041">
        <w:trPr>
          <w:trHeight w:val="54"/>
        </w:trPr>
        <w:tc>
          <w:tcPr>
            <w:tcW w:w="1035" w:type="pct"/>
            <w:vAlign w:val="center"/>
          </w:tcPr>
          <w:p w14:paraId="6810F806" w14:textId="77777777" w:rsidR="00AB4986" w:rsidRPr="00A85913" w:rsidRDefault="00AB4986" w:rsidP="004D4F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Type</w:t>
            </w:r>
          </w:p>
        </w:tc>
        <w:tc>
          <w:tcPr>
            <w:tcW w:w="1046" w:type="pct"/>
            <w:gridSpan w:val="2"/>
            <w:vAlign w:val="center"/>
          </w:tcPr>
          <w:p w14:paraId="6E07F397" w14:textId="77777777" w:rsidR="00AB4986" w:rsidRPr="00A85913" w:rsidRDefault="00AB4986" w:rsidP="004D4F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Roll / Pouch</w:t>
            </w:r>
          </w:p>
        </w:tc>
        <w:tc>
          <w:tcPr>
            <w:tcW w:w="654" w:type="pct"/>
            <w:vAlign w:val="center"/>
          </w:tcPr>
          <w:p w14:paraId="4218D9E6" w14:textId="470E8652" w:rsidR="00AB4986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{{d_trp_check}}</w:t>
            </w:r>
          </w:p>
        </w:tc>
        <w:tc>
          <w:tcPr>
            <w:tcW w:w="1612" w:type="pct"/>
            <w:gridSpan w:val="3"/>
            <w:vAlign w:val="center"/>
          </w:tcPr>
          <w:p w14:paraId="4E6C11B7" w14:textId="77777777" w:rsidR="00AB4986" w:rsidRPr="00A85913" w:rsidRDefault="00AB4986" w:rsidP="004D4F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Cannister</w:t>
            </w:r>
          </w:p>
        </w:tc>
        <w:tc>
          <w:tcPr>
            <w:tcW w:w="653" w:type="pct"/>
            <w:vAlign w:val="center"/>
          </w:tcPr>
          <w:p w14:paraId="22F0660F" w14:textId="36AC2446" w:rsidR="00AB4986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{{d_tc_check}}</w:t>
            </w:r>
          </w:p>
        </w:tc>
      </w:tr>
      <w:tr w:rsidR="005E726E" w:rsidRPr="00A85913" w14:paraId="54DB7616" w14:textId="77777777" w:rsidTr="004C5041">
        <w:trPr>
          <w:trHeight w:val="98"/>
        </w:trPr>
        <w:tc>
          <w:tcPr>
            <w:tcW w:w="1035" w:type="pct"/>
            <w:vMerge w:val="restart"/>
            <w:vAlign w:val="center"/>
          </w:tcPr>
          <w:p w14:paraId="2F416B9C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Bulk feeder</w:t>
            </w:r>
          </w:p>
        </w:tc>
        <w:tc>
          <w:tcPr>
            <w:tcW w:w="566" w:type="pct"/>
            <w:vAlign w:val="center"/>
          </w:tcPr>
          <w:p w14:paraId="7BCA184F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Internal</w:t>
            </w:r>
          </w:p>
        </w:tc>
        <w:tc>
          <w:tcPr>
            <w:tcW w:w="480" w:type="pct"/>
            <w:vAlign w:val="center"/>
          </w:tcPr>
          <w:p w14:paraId="13138A55" w14:textId="5D17BE54" w:rsidR="0074444B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{{d_bfi_check}}</w:t>
            </w:r>
          </w:p>
        </w:tc>
        <w:tc>
          <w:tcPr>
            <w:tcW w:w="1220" w:type="pct"/>
            <w:gridSpan w:val="2"/>
            <w:tcBorders>
              <w:bottom w:val="single" w:sz="4" w:space="0" w:color="auto"/>
            </w:tcBorders>
            <w:vAlign w:val="center"/>
          </w:tcPr>
          <w:p w14:paraId="6FAEADA0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Pedestal Vibratory</w:t>
            </w:r>
          </w:p>
        </w:tc>
        <w:tc>
          <w:tcPr>
            <w:tcW w:w="479" w:type="pct"/>
            <w:tcBorders>
              <w:bottom w:val="single" w:sz="4" w:space="0" w:color="auto"/>
            </w:tcBorders>
            <w:vAlign w:val="center"/>
          </w:tcPr>
          <w:p w14:paraId="1B47CFA9" w14:textId="2CDA1DEE" w:rsidR="0074444B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</w:t>
            </w:r>
            <w:r w:rsidR="00126AA8">
              <w:rPr>
                <w:rFonts w:ascii="Arial" w:hAnsi="Arial" w:cs="Arial"/>
                <w:lang w:val="en-CA"/>
              </w:rPr>
              <w:t>bf_pv_check}}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vAlign w:val="center"/>
          </w:tcPr>
          <w:p w14:paraId="2CF635AD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653" w:type="pct"/>
            <w:vAlign w:val="center"/>
          </w:tcPr>
          <w:p w14:paraId="7C75F8EC" w14:textId="56580DD3" w:rsidR="0074444B" w:rsidRPr="00A85913" w:rsidRDefault="00126AA8" w:rsidP="00126AA8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{{d_bfe_check}}</w:t>
            </w:r>
          </w:p>
        </w:tc>
      </w:tr>
      <w:tr w:rsidR="008D5F30" w:rsidRPr="00A85913" w14:paraId="249D762B" w14:textId="77777777" w:rsidTr="008D5F30">
        <w:trPr>
          <w:trHeight w:val="98"/>
        </w:trPr>
        <w:tc>
          <w:tcPr>
            <w:tcW w:w="1035" w:type="pct"/>
            <w:vMerge/>
            <w:vAlign w:val="center"/>
          </w:tcPr>
          <w:p w14:paraId="024E09AE" w14:textId="77777777" w:rsidR="008D5F30" w:rsidRPr="00A85913" w:rsidRDefault="008D5F30" w:rsidP="007444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66" w:type="pct"/>
            <w:vAlign w:val="center"/>
          </w:tcPr>
          <w:p w14:paraId="06D609F8" w14:textId="77777777" w:rsidR="008D5F30" w:rsidRDefault="008D5F30" w:rsidP="007444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Cover</w:t>
            </w:r>
          </w:p>
        </w:tc>
        <w:tc>
          <w:tcPr>
            <w:tcW w:w="480" w:type="pct"/>
            <w:vAlign w:val="center"/>
          </w:tcPr>
          <w:p w14:paraId="5C491396" w14:textId="1748F01D" w:rsidR="008D5F30" w:rsidRPr="00A85913" w:rsidRDefault="00126AA8" w:rsidP="00126AA8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{{d_bfc_check}}</w:t>
            </w:r>
          </w:p>
        </w:tc>
        <w:tc>
          <w:tcPr>
            <w:tcW w:w="2919" w:type="pct"/>
            <w:gridSpan w:val="5"/>
            <w:vAlign w:val="center"/>
          </w:tcPr>
          <w:p w14:paraId="7D4A409B" w14:textId="77777777" w:rsidR="008D5F30" w:rsidRPr="00A85913" w:rsidRDefault="008D5F30" w:rsidP="0074444B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74444B" w:rsidRPr="00A85913" w14:paraId="61EC364A" w14:textId="77777777" w:rsidTr="004C5041">
        <w:trPr>
          <w:trHeight w:val="288"/>
        </w:trPr>
        <w:tc>
          <w:tcPr>
            <w:tcW w:w="1035" w:type="pct"/>
            <w:shd w:val="clear" w:color="auto" w:fill="D9D9D9" w:themeFill="background1" w:themeFillShade="D9"/>
            <w:vAlign w:val="center"/>
          </w:tcPr>
          <w:p w14:paraId="47CB0CD6" w14:textId="77777777" w:rsidR="0074444B" w:rsidRPr="00A85913" w:rsidRDefault="0074444B" w:rsidP="007444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7" w:name="_Hlk48825648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7"/>
            <w:vAlign w:val="center"/>
          </w:tcPr>
          <w:p w14:paraId="53B856F1" w14:textId="77777777" w:rsidR="0074444B" w:rsidRPr="00A85913" w:rsidRDefault="0074444B" w:rsidP="0074444B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17"/>
    <w:p w14:paraId="3DEB8D73" w14:textId="05CBF0B6" w:rsidR="00AB4986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lastRenderedPageBreak/>
        <w:t>Cottoner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0"/>
        <w:gridCol w:w="1599"/>
        <w:gridCol w:w="1884"/>
        <w:gridCol w:w="2111"/>
        <w:gridCol w:w="520"/>
        <w:gridCol w:w="762"/>
        <w:gridCol w:w="1774"/>
      </w:tblGrid>
      <w:tr w:rsidR="00CF57F5" w:rsidRPr="00A85913" w14:paraId="0F01F577" w14:textId="77777777" w:rsidTr="00BA2780">
        <w:tc>
          <w:tcPr>
            <w:tcW w:w="3584" w:type="pct"/>
            <w:gridSpan w:val="4"/>
            <w:shd w:val="clear" w:color="auto" w:fill="E0E0E0"/>
            <w:vAlign w:val="center"/>
          </w:tcPr>
          <w:p w14:paraId="109E4315" w14:textId="77777777" w:rsidR="00CF57F5" w:rsidRPr="00A85913" w:rsidRDefault="00CF57F5" w:rsidP="009C2BD2">
            <w:pPr>
              <w:pStyle w:val="Heading1"/>
            </w:pPr>
            <w:bookmarkStart w:id="18" w:name="_Hlk31092205"/>
            <w:r w:rsidRPr="00A85913">
              <w:t>Cottoner</w:t>
            </w:r>
          </w:p>
        </w:tc>
        <w:tc>
          <w:tcPr>
            <w:tcW w:w="594" w:type="pct"/>
            <w:gridSpan w:val="2"/>
            <w:vAlign w:val="center"/>
          </w:tcPr>
          <w:p w14:paraId="228028FD" w14:textId="77777777" w:rsidR="00CF57F5" w:rsidRPr="00A85913" w:rsidRDefault="00CF57F5" w:rsidP="00CF57F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822" w:type="pct"/>
            <w:vAlign w:val="center"/>
          </w:tcPr>
          <w:p w14:paraId="29B139C5" w14:textId="68D59C6F" w:rsidR="00CF57F5" w:rsidRPr="00A85913" w:rsidRDefault="007114C4" w:rsidP="007114C4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{{c_none_check}}</w:t>
            </w:r>
          </w:p>
        </w:tc>
      </w:tr>
      <w:tr w:rsidR="00394BE6" w:rsidRPr="00A85913" w14:paraId="3EE2C2C3" w14:textId="77777777" w:rsidTr="00BA2780">
        <w:trPr>
          <w:trHeight w:val="161"/>
        </w:trPr>
        <w:tc>
          <w:tcPr>
            <w:tcW w:w="992" w:type="pct"/>
            <w:vAlign w:val="center"/>
          </w:tcPr>
          <w:p w14:paraId="593280D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Sensing</w:t>
            </w:r>
          </w:p>
        </w:tc>
        <w:tc>
          <w:tcPr>
            <w:tcW w:w="741" w:type="pct"/>
            <w:vAlign w:val="center"/>
          </w:tcPr>
          <w:p w14:paraId="018685B1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Presence</w:t>
            </w:r>
          </w:p>
        </w:tc>
        <w:tc>
          <w:tcPr>
            <w:tcW w:w="873" w:type="pct"/>
            <w:vAlign w:val="center"/>
          </w:tcPr>
          <w:p w14:paraId="20C37DE4" w14:textId="6B10E8D4" w:rsidR="00394BE6" w:rsidRPr="00A85913" w:rsidRDefault="007114C4" w:rsidP="007114C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{{c_sp_check}}</w:t>
            </w:r>
          </w:p>
        </w:tc>
        <w:tc>
          <w:tcPr>
            <w:tcW w:w="1219" w:type="pct"/>
            <w:gridSpan w:val="2"/>
            <w:vAlign w:val="center"/>
          </w:tcPr>
          <w:p w14:paraId="06C15C37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High</w:t>
            </w:r>
          </w:p>
        </w:tc>
        <w:tc>
          <w:tcPr>
            <w:tcW w:w="1176" w:type="pct"/>
            <w:gridSpan w:val="2"/>
            <w:vAlign w:val="center"/>
          </w:tcPr>
          <w:p w14:paraId="42FB546D" w14:textId="379D2FC5" w:rsidR="00394BE6" w:rsidRPr="00334278" w:rsidRDefault="007114C4" w:rsidP="007114C4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{{c_s</w:t>
            </w:r>
            <w:r w:rsidR="00334278">
              <w:rPr>
                <w:rFonts w:ascii="Arial" w:hAnsi="Arial" w:cs="Arial"/>
                <w:lang w:val="en-CA"/>
              </w:rPr>
              <w:t>h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</w:tr>
      <w:tr w:rsidR="00C92B1F" w:rsidRPr="00A85913" w14:paraId="28D4CC30" w14:textId="77777777" w:rsidTr="00BA2780">
        <w:trPr>
          <w:trHeight w:val="161"/>
        </w:trPr>
        <w:tc>
          <w:tcPr>
            <w:tcW w:w="992" w:type="pct"/>
            <w:vAlign w:val="center"/>
          </w:tcPr>
          <w:p w14:paraId="1C5676E1" w14:textId="77777777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9" w:name="_Hlk31119064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Cotton Bin</w:t>
            </w:r>
          </w:p>
        </w:tc>
        <w:tc>
          <w:tcPr>
            <w:tcW w:w="741" w:type="pct"/>
            <w:vAlign w:val="center"/>
          </w:tcPr>
          <w:p w14:paraId="3C1B4684" w14:textId="77777777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873" w:type="pct"/>
            <w:vAlign w:val="center"/>
          </w:tcPr>
          <w:p w14:paraId="7D6D194E" w14:textId="65CE576E" w:rsidR="00C92B1F" w:rsidRPr="00A85913" w:rsidRDefault="007114C4" w:rsidP="007114C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{{c_cy_check}}</w:t>
            </w:r>
          </w:p>
        </w:tc>
        <w:tc>
          <w:tcPr>
            <w:tcW w:w="1219" w:type="pct"/>
            <w:gridSpan w:val="2"/>
            <w:vAlign w:val="center"/>
          </w:tcPr>
          <w:p w14:paraId="5D70BFFE" w14:textId="68265B0D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1176" w:type="pct"/>
            <w:gridSpan w:val="2"/>
            <w:vAlign w:val="center"/>
          </w:tcPr>
          <w:p w14:paraId="49825A73" w14:textId="4BA1B321" w:rsidR="00C92B1F" w:rsidRPr="00A85913" w:rsidRDefault="007114C4" w:rsidP="007114C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{{c_cn_check}}</w:t>
            </w:r>
          </w:p>
        </w:tc>
      </w:tr>
      <w:bookmarkEnd w:id="19"/>
      <w:tr w:rsidR="00C92B1F" w:rsidRPr="00A85913" w14:paraId="16B1AE0F" w14:textId="77777777" w:rsidTr="00BA2780">
        <w:trPr>
          <w:trHeight w:val="288"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06AA222F" w14:textId="77777777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008" w:type="pct"/>
            <w:gridSpan w:val="6"/>
            <w:vAlign w:val="center"/>
          </w:tcPr>
          <w:p w14:paraId="47EE2942" w14:textId="77777777" w:rsidR="00C92B1F" w:rsidRPr="00A85913" w:rsidRDefault="00C92B1F" w:rsidP="00C92B1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18"/>
    <w:p w14:paraId="396F2A33" w14:textId="025D456B" w:rsidR="008204DF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Plugging System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6"/>
        <w:gridCol w:w="447"/>
        <w:gridCol w:w="775"/>
        <w:gridCol w:w="1592"/>
        <w:gridCol w:w="927"/>
        <w:gridCol w:w="479"/>
        <w:gridCol w:w="1163"/>
        <w:gridCol w:w="234"/>
        <w:gridCol w:w="1211"/>
        <w:gridCol w:w="268"/>
        <w:gridCol w:w="1160"/>
        <w:gridCol w:w="1438"/>
      </w:tblGrid>
      <w:tr w:rsidR="009200AC" w:rsidRPr="00A85913" w14:paraId="7BD2B018" w14:textId="77777777" w:rsidTr="00147AA4">
        <w:tc>
          <w:tcPr>
            <w:tcW w:w="3676" w:type="pct"/>
            <w:gridSpan w:val="9"/>
            <w:shd w:val="clear" w:color="auto" w:fill="E0E0E0"/>
            <w:vAlign w:val="center"/>
          </w:tcPr>
          <w:p w14:paraId="6A8718C8" w14:textId="77777777" w:rsidR="009200AC" w:rsidRPr="00A85913" w:rsidRDefault="009200AC" w:rsidP="009C2BD2">
            <w:pPr>
              <w:pStyle w:val="Heading1"/>
            </w:pPr>
            <w:r w:rsidRPr="00A85913">
              <w:t>Plugging System Specifications</w:t>
            </w:r>
          </w:p>
        </w:tc>
        <w:tc>
          <w:tcPr>
            <w:tcW w:w="625" w:type="pct"/>
            <w:gridSpan w:val="2"/>
            <w:vAlign w:val="center"/>
          </w:tcPr>
          <w:p w14:paraId="5BCEA2EC" w14:textId="72705025" w:rsidR="009200AC" w:rsidRPr="009200AC" w:rsidRDefault="009200AC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9200AC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699" w:type="pct"/>
            <w:vAlign w:val="center"/>
          </w:tcPr>
          <w:p w14:paraId="78B2BB91" w14:textId="4575EDA9" w:rsidR="009200AC" w:rsidRPr="009200AC" w:rsidRDefault="009200AC" w:rsidP="009200AC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{{ps_none_check}}</w:t>
            </w:r>
          </w:p>
        </w:tc>
      </w:tr>
      <w:tr w:rsidR="00653FB1" w:rsidRPr="00A85913" w14:paraId="5FAABCE3" w14:textId="77777777" w:rsidTr="00147AA4">
        <w:tc>
          <w:tcPr>
            <w:tcW w:w="512" w:type="pct"/>
            <w:vMerge w:val="restart"/>
            <w:vAlign w:val="center"/>
          </w:tcPr>
          <w:p w14:paraId="5CBA83D3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Plug Placement</w:t>
            </w:r>
          </w:p>
        </w:tc>
        <w:tc>
          <w:tcPr>
            <w:tcW w:w="1312" w:type="pct"/>
            <w:gridSpan w:val="3"/>
            <w:vAlign w:val="center"/>
          </w:tcPr>
          <w:p w14:paraId="7A602046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Push Through</w:t>
            </w:r>
          </w:p>
        </w:tc>
        <w:tc>
          <w:tcPr>
            <w:tcW w:w="655" w:type="pct"/>
            <w:gridSpan w:val="2"/>
            <w:vAlign w:val="center"/>
          </w:tcPr>
          <w:p w14:paraId="54C3097A" w14:textId="5C680672" w:rsidR="008204DF" w:rsidRPr="00A85913" w:rsidRDefault="00F06CE5" w:rsidP="00F06CE5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{{ps_plpt_check}}</w:t>
            </w:r>
          </w:p>
        </w:tc>
        <w:tc>
          <w:tcPr>
            <w:tcW w:w="543" w:type="pct"/>
            <w:vAlign w:val="center"/>
          </w:tcPr>
          <w:p w14:paraId="594F6476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Pick &amp; Place</w:t>
            </w:r>
          </w:p>
        </w:tc>
        <w:tc>
          <w:tcPr>
            <w:tcW w:w="755" w:type="pct"/>
            <w:gridSpan w:val="3"/>
            <w:vAlign w:val="center"/>
          </w:tcPr>
          <w:p w14:paraId="55CDE639" w14:textId="3C939BFB" w:rsidR="008204DF" w:rsidRPr="00A85913" w:rsidRDefault="00F06CE5" w:rsidP="00F06CE5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{{ps_plpp_check}}</w:t>
            </w:r>
          </w:p>
        </w:tc>
        <w:tc>
          <w:tcPr>
            <w:tcW w:w="525" w:type="pct"/>
            <w:vAlign w:val="center"/>
          </w:tcPr>
          <w:p w14:paraId="5705ED00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699" w:type="pct"/>
            <w:vAlign w:val="center"/>
          </w:tcPr>
          <w:p w14:paraId="1962001B" w14:textId="60435172" w:rsidR="008204DF" w:rsidRPr="00A85913" w:rsidRDefault="00F06CE5" w:rsidP="00F06CE5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{{ps_plr_check}}</w:t>
            </w:r>
          </w:p>
        </w:tc>
      </w:tr>
      <w:tr w:rsidR="00653FB1" w:rsidRPr="00A85913" w14:paraId="5223C396" w14:textId="77777777" w:rsidTr="00147AA4">
        <w:tc>
          <w:tcPr>
            <w:tcW w:w="512" w:type="pct"/>
            <w:vMerge/>
            <w:vAlign w:val="center"/>
          </w:tcPr>
          <w:p w14:paraId="341D2955" w14:textId="77777777" w:rsidR="00575324" w:rsidRPr="00A85913" w:rsidRDefault="00575324" w:rsidP="0057532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vAlign w:val="center"/>
          </w:tcPr>
          <w:p w14:paraId="5DC765B0" w14:textId="77777777" w:rsidR="00575324" w:rsidRPr="00A85913" w:rsidRDefault="00575324" w:rsidP="0057532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Vacuum</w:t>
            </w:r>
          </w:p>
        </w:tc>
        <w:tc>
          <w:tcPr>
            <w:tcW w:w="655" w:type="pct"/>
            <w:gridSpan w:val="2"/>
            <w:vAlign w:val="center"/>
          </w:tcPr>
          <w:p w14:paraId="4594F98A" w14:textId="3A520152" w:rsidR="00575324" w:rsidRPr="00A85913" w:rsidRDefault="00F06CE5" w:rsidP="00F06CE5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{{ps_plv_check}}</w:t>
            </w:r>
          </w:p>
        </w:tc>
        <w:tc>
          <w:tcPr>
            <w:tcW w:w="543" w:type="pct"/>
            <w:vAlign w:val="center"/>
          </w:tcPr>
          <w:p w14:paraId="7F35EC7C" w14:textId="77777777" w:rsidR="00575324" w:rsidRPr="00A85913" w:rsidRDefault="00575324" w:rsidP="0057532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Mechanical</w:t>
            </w:r>
          </w:p>
        </w:tc>
        <w:tc>
          <w:tcPr>
            <w:tcW w:w="755" w:type="pct"/>
            <w:gridSpan w:val="3"/>
            <w:vAlign w:val="center"/>
          </w:tcPr>
          <w:p w14:paraId="52BE4A94" w14:textId="6F8AFAA3" w:rsidR="00575324" w:rsidRPr="00A85913" w:rsidRDefault="00F06CE5" w:rsidP="00F06CE5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{{ps_plm_check}}</w:t>
            </w:r>
          </w:p>
        </w:tc>
        <w:tc>
          <w:tcPr>
            <w:tcW w:w="525" w:type="pct"/>
            <w:vAlign w:val="center"/>
          </w:tcPr>
          <w:p w14:paraId="69400194" w14:textId="77777777" w:rsidR="00575324" w:rsidRPr="00A85913" w:rsidRDefault="00E669AF" w:rsidP="0057532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699" w:type="pct"/>
            <w:vAlign w:val="center"/>
          </w:tcPr>
          <w:p w14:paraId="57898798" w14:textId="393C7C80" w:rsidR="00575324" w:rsidRPr="00A85913" w:rsidRDefault="00F06CE5" w:rsidP="00F06CE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{{ps_plqty}}</w:t>
            </w:r>
          </w:p>
        </w:tc>
      </w:tr>
      <w:tr w:rsidR="00653FB1" w:rsidRPr="00A85913" w14:paraId="1C55F9D0" w14:textId="77777777" w:rsidTr="00147AA4">
        <w:tc>
          <w:tcPr>
            <w:tcW w:w="512" w:type="pct"/>
            <w:vMerge/>
            <w:vAlign w:val="center"/>
          </w:tcPr>
          <w:p w14:paraId="41132483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shd w:val="clear" w:color="auto" w:fill="D9D9D9" w:themeFill="background1" w:themeFillShade="D9"/>
            <w:vAlign w:val="center"/>
          </w:tcPr>
          <w:p w14:paraId="166C9952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177" w:type="pct"/>
            <w:gridSpan w:val="8"/>
            <w:vAlign w:val="center"/>
          </w:tcPr>
          <w:p w14:paraId="5F42AF8F" w14:textId="77777777" w:rsidR="008204DF" w:rsidRPr="00A85913" w:rsidRDefault="008204DF" w:rsidP="00936C41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653FB1" w:rsidRPr="00A85913" w14:paraId="04614BF2" w14:textId="77777777" w:rsidTr="00147AA4">
        <w:tc>
          <w:tcPr>
            <w:tcW w:w="512" w:type="pct"/>
            <w:vMerge w:val="restart"/>
            <w:vAlign w:val="center"/>
          </w:tcPr>
          <w:p w14:paraId="295D5384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Plug</w:t>
            </w:r>
          </w:p>
          <w:p w14:paraId="7C59B635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Sorting</w:t>
            </w:r>
          </w:p>
        </w:tc>
        <w:tc>
          <w:tcPr>
            <w:tcW w:w="569" w:type="pct"/>
            <w:gridSpan w:val="2"/>
            <w:vAlign w:val="center"/>
          </w:tcPr>
          <w:p w14:paraId="18B0057E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743" w:type="pct"/>
            <w:vAlign w:val="center"/>
          </w:tcPr>
          <w:p w14:paraId="33CF7E87" w14:textId="2F454D6B" w:rsidR="008204DF" w:rsidRPr="00A85913" w:rsidRDefault="00653FB1" w:rsidP="00653FB1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{{ps_psnone_check}}</w:t>
            </w:r>
          </w:p>
        </w:tc>
        <w:tc>
          <w:tcPr>
            <w:tcW w:w="1298" w:type="pct"/>
            <w:gridSpan w:val="4"/>
            <w:vAlign w:val="center"/>
          </w:tcPr>
          <w:p w14:paraId="3A35CD05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Docking Station</w:t>
            </w:r>
          </w:p>
        </w:tc>
        <w:tc>
          <w:tcPr>
            <w:tcW w:w="655" w:type="pct"/>
            <w:gridSpan w:val="2"/>
            <w:vAlign w:val="center"/>
          </w:tcPr>
          <w:p w14:paraId="3D0719B3" w14:textId="1E25E723" w:rsidR="008204DF" w:rsidRPr="00653FB1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{{ps_psds_check}}</w:t>
            </w:r>
          </w:p>
        </w:tc>
        <w:tc>
          <w:tcPr>
            <w:tcW w:w="525" w:type="pct"/>
            <w:vAlign w:val="center"/>
          </w:tcPr>
          <w:p w14:paraId="5471BC8C" w14:textId="77777777" w:rsidR="008204DF" w:rsidRPr="00A85913" w:rsidRDefault="008204DF" w:rsidP="00936C41">
            <w:pPr>
              <w:pStyle w:val="ListParagraph"/>
              <w:ind w:left="342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699" w:type="pct"/>
            <w:vAlign w:val="center"/>
          </w:tcPr>
          <w:p w14:paraId="2A5B1C81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653FB1" w:rsidRPr="00A85913" w14:paraId="6F84B0D2" w14:textId="77777777" w:rsidTr="00147AA4">
        <w:tc>
          <w:tcPr>
            <w:tcW w:w="512" w:type="pct"/>
            <w:vMerge/>
            <w:vAlign w:val="center"/>
          </w:tcPr>
          <w:p w14:paraId="23AB368B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7A582BBD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Centrifugal</w:t>
            </w:r>
          </w:p>
        </w:tc>
        <w:tc>
          <w:tcPr>
            <w:tcW w:w="743" w:type="pct"/>
            <w:vAlign w:val="center"/>
          </w:tcPr>
          <w:p w14:paraId="2392E92C" w14:textId="582B35DE" w:rsidR="008204DF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{{ps_psc_check}}</w:t>
            </w:r>
          </w:p>
        </w:tc>
        <w:tc>
          <w:tcPr>
            <w:tcW w:w="1298" w:type="pct"/>
            <w:gridSpan w:val="4"/>
            <w:vAlign w:val="center"/>
          </w:tcPr>
          <w:p w14:paraId="56080C08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Vibratory Bowl</w:t>
            </w:r>
            <w:r w:rsidR="00A23520"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(?mm)</w:t>
            </w:r>
          </w:p>
        </w:tc>
        <w:tc>
          <w:tcPr>
            <w:tcW w:w="655" w:type="pct"/>
            <w:gridSpan w:val="2"/>
            <w:vAlign w:val="center"/>
          </w:tcPr>
          <w:p w14:paraId="0DC280F3" w14:textId="2B64D0D5" w:rsidR="008204DF" w:rsidRPr="00653FB1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{{ps_psvb_check}}</w:t>
            </w:r>
          </w:p>
        </w:tc>
        <w:tc>
          <w:tcPr>
            <w:tcW w:w="525" w:type="pct"/>
            <w:vAlign w:val="center"/>
          </w:tcPr>
          <w:p w14:paraId="79D9AF48" w14:textId="77777777" w:rsidR="008204DF" w:rsidRPr="00A85913" w:rsidRDefault="008204DF" w:rsidP="00936C41">
            <w:pPr>
              <w:pStyle w:val="ListParagraph"/>
              <w:ind w:left="342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699" w:type="pct"/>
            <w:vAlign w:val="center"/>
          </w:tcPr>
          <w:p w14:paraId="2F266886" w14:textId="08B49357" w:rsidR="008204DF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{{ps_pse_check}}</w:t>
            </w:r>
          </w:p>
        </w:tc>
      </w:tr>
      <w:tr w:rsidR="00653FB1" w:rsidRPr="00A85913" w14:paraId="561199B2" w14:textId="77777777" w:rsidTr="00147AA4">
        <w:tc>
          <w:tcPr>
            <w:tcW w:w="512" w:type="pct"/>
            <w:vMerge/>
            <w:vAlign w:val="center"/>
          </w:tcPr>
          <w:p w14:paraId="508067D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691B9CC2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Mechanical</w:t>
            </w:r>
          </w:p>
        </w:tc>
        <w:tc>
          <w:tcPr>
            <w:tcW w:w="743" w:type="pct"/>
            <w:vAlign w:val="center"/>
          </w:tcPr>
          <w:p w14:paraId="6359A487" w14:textId="4FF2A090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{{ps_psm_check}}</w:t>
            </w:r>
          </w:p>
        </w:tc>
        <w:tc>
          <w:tcPr>
            <w:tcW w:w="1298" w:type="pct"/>
            <w:gridSpan w:val="4"/>
            <w:vAlign w:val="center"/>
          </w:tcPr>
          <w:p w14:paraId="0109B806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Acoustic Cover</w:t>
            </w:r>
          </w:p>
        </w:tc>
        <w:tc>
          <w:tcPr>
            <w:tcW w:w="655" w:type="pct"/>
            <w:gridSpan w:val="2"/>
            <w:vAlign w:val="center"/>
          </w:tcPr>
          <w:p w14:paraId="6CE55DA6" w14:textId="06F327B3" w:rsidR="00053DDA" w:rsidRPr="00653FB1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{{ps_psac_check}}</w:t>
            </w:r>
          </w:p>
        </w:tc>
        <w:tc>
          <w:tcPr>
            <w:tcW w:w="525" w:type="pct"/>
            <w:vAlign w:val="center"/>
          </w:tcPr>
          <w:p w14:paraId="36468E3C" w14:textId="77777777" w:rsidR="00053DDA" w:rsidRPr="00A85913" w:rsidRDefault="00053DDA" w:rsidP="00053DDA">
            <w:pPr>
              <w:pStyle w:val="ListParagraph"/>
              <w:ind w:left="342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699" w:type="pct"/>
            <w:vAlign w:val="center"/>
          </w:tcPr>
          <w:p w14:paraId="4BCB6C96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53FB1" w:rsidRPr="00A85913" w14:paraId="5F6C3FF5" w14:textId="77777777" w:rsidTr="00147AA4">
        <w:tc>
          <w:tcPr>
            <w:tcW w:w="512" w:type="pct"/>
            <w:vMerge/>
            <w:vAlign w:val="center"/>
          </w:tcPr>
          <w:p w14:paraId="7C422E62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shd w:val="clear" w:color="auto" w:fill="D9D9D9" w:themeFill="background1" w:themeFillShade="D9"/>
            <w:vAlign w:val="center"/>
          </w:tcPr>
          <w:p w14:paraId="11FA54F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177" w:type="pct"/>
            <w:gridSpan w:val="8"/>
            <w:vAlign w:val="center"/>
          </w:tcPr>
          <w:p w14:paraId="4B999EC1" w14:textId="77777777" w:rsidR="00053DDA" w:rsidRPr="00A85913" w:rsidRDefault="00053DDA" w:rsidP="00053DD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653FB1" w:rsidRPr="00A85913" w14:paraId="66B96EE3" w14:textId="77777777" w:rsidTr="00147AA4">
        <w:tc>
          <w:tcPr>
            <w:tcW w:w="512" w:type="pct"/>
            <w:vMerge w:val="restart"/>
            <w:vAlign w:val="center"/>
          </w:tcPr>
          <w:p w14:paraId="56DE7EC8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Bulk</w:t>
            </w:r>
          </w:p>
          <w:p w14:paraId="30B2A44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Feeder</w:t>
            </w:r>
          </w:p>
        </w:tc>
        <w:tc>
          <w:tcPr>
            <w:tcW w:w="1312" w:type="pct"/>
            <w:gridSpan w:val="3"/>
            <w:vAlign w:val="center"/>
          </w:tcPr>
          <w:p w14:paraId="50545D8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198" w:type="pct"/>
            <w:gridSpan w:val="3"/>
            <w:vAlign w:val="center"/>
          </w:tcPr>
          <w:p w14:paraId="4F93FC6C" w14:textId="2C4D3637" w:rsidR="00053DDA" w:rsidRPr="00A85913" w:rsidRDefault="00653FB1" w:rsidP="00653FB1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{{ps_bfnone_check}}</w:t>
            </w:r>
          </w:p>
        </w:tc>
        <w:tc>
          <w:tcPr>
            <w:tcW w:w="1280" w:type="pct"/>
            <w:gridSpan w:val="4"/>
            <w:vAlign w:val="center"/>
          </w:tcPr>
          <w:p w14:paraId="7B479DE9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Capacity (ft</w:t>
            </w:r>
            <w:r w:rsidRPr="00A85913">
              <w:rPr>
                <w:rFonts w:ascii="Arial" w:hAnsi="Arial" w:cs="Arial"/>
                <w:b/>
                <w:sz w:val="24"/>
                <w:szCs w:val="24"/>
                <w:vertAlign w:val="superscript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)</w:t>
            </w:r>
          </w:p>
        </w:tc>
        <w:tc>
          <w:tcPr>
            <w:tcW w:w="699" w:type="pct"/>
            <w:vAlign w:val="center"/>
          </w:tcPr>
          <w:p w14:paraId="0581FC51" w14:textId="2E884386" w:rsidR="00053DDA" w:rsidRPr="00A85913" w:rsidRDefault="00653FB1" w:rsidP="00053DDA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{{ps_bfc}}</w:t>
            </w:r>
          </w:p>
        </w:tc>
      </w:tr>
      <w:tr w:rsidR="00653FB1" w:rsidRPr="00A85913" w14:paraId="3A90C9B9" w14:textId="77777777" w:rsidTr="00147AA4">
        <w:tc>
          <w:tcPr>
            <w:tcW w:w="512" w:type="pct"/>
            <w:vMerge/>
            <w:vAlign w:val="center"/>
          </w:tcPr>
          <w:p w14:paraId="72DFF4E5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753" w:type="pct"/>
            <w:gridSpan w:val="4"/>
            <w:vAlign w:val="center"/>
          </w:tcPr>
          <w:p w14:paraId="14C2EDC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Pedestal Vibratory</w:t>
            </w:r>
          </w:p>
        </w:tc>
        <w:tc>
          <w:tcPr>
            <w:tcW w:w="757" w:type="pct"/>
            <w:gridSpan w:val="2"/>
            <w:vAlign w:val="center"/>
          </w:tcPr>
          <w:p w14:paraId="1527C2A2" w14:textId="4B3BEB72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{{ps_bfpv_check}}</w:t>
            </w:r>
          </w:p>
        </w:tc>
        <w:tc>
          <w:tcPr>
            <w:tcW w:w="1280" w:type="pct"/>
            <w:gridSpan w:val="4"/>
            <w:vAlign w:val="center"/>
          </w:tcPr>
          <w:p w14:paraId="3162793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 (Giraffe)</w:t>
            </w:r>
          </w:p>
        </w:tc>
        <w:tc>
          <w:tcPr>
            <w:tcW w:w="699" w:type="pct"/>
            <w:vAlign w:val="center"/>
          </w:tcPr>
          <w:p w14:paraId="29D063C8" w14:textId="21C87F96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{{ps_bfeg_check}}</w:t>
            </w:r>
          </w:p>
        </w:tc>
      </w:tr>
      <w:tr w:rsidR="00653FB1" w:rsidRPr="00A85913" w14:paraId="5BE7261C" w14:textId="77777777" w:rsidTr="00147AA4">
        <w:tc>
          <w:tcPr>
            <w:tcW w:w="512" w:type="pct"/>
            <w:vMerge/>
            <w:vAlign w:val="center"/>
          </w:tcPr>
          <w:p w14:paraId="5F977E6B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753" w:type="pct"/>
            <w:gridSpan w:val="4"/>
            <w:vAlign w:val="center"/>
          </w:tcPr>
          <w:p w14:paraId="51D9C24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Pneumatic</w:t>
            </w:r>
          </w:p>
        </w:tc>
        <w:tc>
          <w:tcPr>
            <w:tcW w:w="757" w:type="pct"/>
            <w:gridSpan w:val="2"/>
            <w:vAlign w:val="center"/>
          </w:tcPr>
          <w:p w14:paraId="29FE53B1" w14:textId="122F399C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{{ps_bfp_check}}</w:t>
            </w:r>
          </w:p>
        </w:tc>
        <w:tc>
          <w:tcPr>
            <w:tcW w:w="1280" w:type="pct"/>
            <w:gridSpan w:val="4"/>
            <w:vAlign w:val="center"/>
          </w:tcPr>
          <w:p w14:paraId="1CDD6E7E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Electric</w:t>
            </w:r>
          </w:p>
        </w:tc>
        <w:tc>
          <w:tcPr>
            <w:tcW w:w="699" w:type="pct"/>
            <w:vAlign w:val="center"/>
          </w:tcPr>
          <w:p w14:paraId="75E48C4C" w14:textId="41F86624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{{ps_bfe_check}}</w:t>
            </w:r>
          </w:p>
        </w:tc>
      </w:tr>
      <w:tr w:rsidR="00653FB1" w:rsidRPr="00A85913" w14:paraId="334B87F2" w14:textId="77777777" w:rsidTr="00147AA4">
        <w:tc>
          <w:tcPr>
            <w:tcW w:w="512" w:type="pct"/>
            <w:vMerge/>
            <w:vAlign w:val="center"/>
          </w:tcPr>
          <w:p w14:paraId="4DADEC98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shd w:val="clear" w:color="auto" w:fill="D9D9D9" w:themeFill="background1" w:themeFillShade="D9"/>
            <w:vAlign w:val="center"/>
          </w:tcPr>
          <w:p w14:paraId="245A56B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177" w:type="pct"/>
            <w:gridSpan w:val="8"/>
            <w:vAlign w:val="center"/>
          </w:tcPr>
          <w:p w14:paraId="38BC851D" w14:textId="77777777" w:rsidR="00053DDA" w:rsidRPr="00A85913" w:rsidRDefault="00053DDA" w:rsidP="00053DD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653FB1" w:rsidRPr="00A85913" w14:paraId="6698E8FE" w14:textId="77777777" w:rsidTr="00147AA4">
        <w:trPr>
          <w:trHeight w:val="288"/>
        </w:trPr>
        <w:tc>
          <w:tcPr>
            <w:tcW w:w="712" w:type="pct"/>
            <w:gridSpan w:val="2"/>
            <w:shd w:val="clear" w:color="auto" w:fill="D9D9D9" w:themeFill="background1" w:themeFillShade="D9"/>
            <w:vAlign w:val="center"/>
          </w:tcPr>
          <w:p w14:paraId="73AB23A8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88" w:type="pct"/>
            <w:gridSpan w:val="10"/>
            <w:vAlign w:val="center"/>
          </w:tcPr>
          <w:p w14:paraId="0783CE95" w14:textId="77777777" w:rsidR="00053DDA" w:rsidRPr="00A85913" w:rsidRDefault="00053DDA" w:rsidP="00053DD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132F4153" w14:textId="1299DD22" w:rsidR="008204DF" w:rsidRPr="0080097A" w:rsidRDefault="00C07A62" w:rsidP="00C07A62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 xml:space="preserve">Capping </w:t>
      </w:r>
      <w:r w:rsidR="001A48C0" w:rsidRPr="0080097A">
        <w:rPr>
          <w:sz w:val="22"/>
          <w:szCs w:val="22"/>
          <w:lang w:val="en-CA"/>
        </w:rPr>
        <w:t>S</w:t>
      </w:r>
      <w:r w:rsidRPr="0080097A">
        <w:rPr>
          <w:sz w:val="22"/>
          <w:szCs w:val="22"/>
          <w:lang w:val="en-CA"/>
        </w:rPr>
        <w:t xml:space="preserve">ystem </w:t>
      </w:r>
      <w:r w:rsidR="001A48C0" w:rsidRPr="0080097A">
        <w:rPr>
          <w:sz w:val="22"/>
          <w:szCs w:val="22"/>
          <w:lang w:val="en-CA"/>
        </w:rPr>
        <w:t>S</w:t>
      </w:r>
      <w:r w:rsidRPr="0080097A">
        <w:rPr>
          <w:sz w:val="22"/>
          <w:szCs w:val="22"/>
          <w:lang w:val="en-CA"/>
        </w:rPr>
        <w:t>pecifications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7"/>
        <w:gridCol w:w="989"/>
        <w:gridCol w:w="546"/>
        <w:gridCol w:w="304"/>
        <w:gridCol w:w="233"/>
        <w:gridCol w:w="542"/>
        <w:gridCol w:w="276"/>
        <w:gridCol w:w="715"/>
        <w:gridCol w:w="987"/>
        <w:gridCol w:w="550"/>
        <w:gridCol w:w="345"/>
        <w:gridCol w:w="477"/>
        <w:gridCol w:w="67"/>
        <w:gridCol w:w="361"/>
        <w:gridCol w:w="803"/>
        <w:gridCol w:w="140"/>
        <w:gridCol w:w="408"/>
        <w:gridCol w:w="812"/>
        <w:gridCol w:w="712"/>
      </w:tblGrid>
      <w:tr w:rsidR="00DC67F7" w:rsidRPr="00A85913" w14:paraId="245B4673" w14:textId="77777777" w:rsidTr="00780916">
        <w:tc>
          <w:tcPr>
            <w:tcW w:w="3668" w:type="pct"/>
            <w:gridSpan w:val="14"/>
            <w:shd w:val="clear" w:color="auto" w:fill="E0E0E0"/>
            <w:vAlign w:val="center"/>
          </w:tcPr>
          <w:p w14:paraId="1B73718B" w14:textId="77777777" w:rsidR="00DC67F7" w:rsidRPr="00A85913" w:rsidRDefault="00DC67F7" w:rsidP="009C2BD2">
            <w:pPr>
              <w:pStyle w:val="Heading1"/>
            </w:pPr>
            <w:bookmarkStart w:id="20" w:name="_Hlk32390064"/>
            <w:r w:rsidRPr="00A85913">
              <w:t>Capping System Specifications</w:t>
            </w:r>
          </w:p>
        </w:tc>
        <w:tc>
          <w:tcPr>
            <w:tcW w:w="623" w:type="pct"/>
            <w:gridSpan w:val="3"/>
            <w:vAlign w:val="center"/>
          </w:tcPr>
          <w:p w14:paraId="36D7908D" w14:textId="1A45C060" w:rsidR="00DC67F7" w:rsidRPr="00DC67F7" w:rsidRDefault="00DC67F7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DC67F7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708" w:type="pct"/>
            <w:gridSpan w:val="2"/>
            <w:vAlign w:val="center"/>
          </w:tcPr>
          <w:p w14:paraId="16E9D9F5" w14:textId="45A42D42" w:rsidR="00DC67F7" w:rsidRPr="00DC67F7" w:rsidRDefault="00DC67F7" w:rsidP="00DC67F7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C67F7">
              <w:rPr>
                <w:b w:val="0"/>
                <w:bCs w:val="0"/>
                <w:color w:val="auto"/>
                <w:sz w:val="20"/>
                <w:szCs w:val="20"/>
              </w:rPr>
              <w:t>{{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>cs_none_check}}</w:t>
            </w:r>
          </w:p>
        </w:tc>
      </w:tr>
      <w:tr w:rsidR="006B4B52" w:rsidRPr="00A85913" w14:paraId="3F016ADB" w14:textId="77777777" w:rsidTr="00780916">
        <w:tc>
          <w:tcPr>
            <w:tcW w:w="707" w:type="pct"/>
            <w:vMerge w:val="restart"/>
            <w:vAlign w:val="center"/>
          </w:tcPr>
          <w:p w14:paraId="5CAA7754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Placement</w:t>
            </w:r>
          </w:p>
        </w:tc>
        <w:tc>
          <w:tcPr>
            <w:tcW w:w="960" w:type="pct"/>
            <w:gridSpan w:val="4"/>
            <w:vAlign w:val="center"/>
          </w:tcPr>
          <w:p w14:paraId="12B0AB48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Push Through</w:t>
            </w:r>
          </w:p>
        </w:tc>
        <w:tc>
          <w:tcPr>
            <w:tcW w:w="251" w:type="pct"/>
            <w:vAlign w:val="center"/>
          </w:tcPr>
          <w:p w14:paraId="1EA7B3DD" w14:textId="0F284EE9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{{cs_cppt_check}}</w:t>
            </w:r>
          </w:p>
        </w:tc>
        <w:tc>
          <w:tcPr>
            <w:tcW w:w="459" w:type="pct"/>
            <w:gridSpan w:val="2"/>
            <w:vAlign w:val="center"/>
          </w:tcPr>
          <w:p w14:paraId="22ABDC6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Pick &amp; Place</w:t>
            </w:r>
          </w:p>
        </w:tc>
        <w:tc>
          <w:tcPr>
            <w:tcW w:w="1124" w:type="pct"/>
            <w:gridSpan w:val="5"/>
            <w:vAlign w:val="center"/>
          </w:tcPr>
          <w:p w14:paraId="11C0F9A0" w14:textId="3B709A62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{{cs_cppp_check}}</w:t>
            </w:r>
          </w:p>
        </w:tc>
        <w:tc>
          <w:tcPr>
            <w:tcW w:w="604" w:type="pct"/>
            <w:gridSpan w:val="3"/>
            <w:tcBorders>
              <w:bottom w:val="single" w:sz="4" w:space="0" w:color="auto"/>
            </w:tcBorders>
            <w:vAlign w:val="center"/>
          </w:tcPr>
          <w:p w14:paraId="03DB5C79" w14:textId="6EE03B59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895" w:type="pct"/>
            <w:gridSpan w:val="3"/>
            <w:tcBorders>
              <w:bottom w:val="single" w:sz="4" w:space="0" w:color="auto"/>
            </w:tcBorders>
            <w:vAlign w:val="center"/>
          </w:tcPr>
          <w:p w14:paraId="5CBFA3F2" w14:textId="0643DD61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{{cs_cpr_check}}</w:t>
            </w:r>
          </w:p>
        </w:tc>
      </w:tr>
      <w:tr w:rsidR="006B4B52" w:rsidRPr="00A85913" w14:paraId="3C6AEF29" w14:textId="77777777" w:rsidTr="00780916">
        <w:tc>
          <w:tcPr>
            <w:tcW w:w="707" w:type="pct"/>
            <w:vMerge/>
            <w:vAlign w:val="center"/>
          </w:tcPr>
          <w:p w14:paraId="346D3BA3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5D959B2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Rotation</w:t>
            </w:r>
          </w:p>
        </w:tc>
        <w:tc>
          <w:tcPr>
            <w:tcW w:w="710" w:type="pct"/>
            <w:gridSpan w:val="3"/>
            <w:vAlign w:val="center"/>
          </w:tcPr>
          <w:p w14:paraId="4F6E172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Air</w:t>
            </w:r>
          </w:p>
        </w:tc>
        <w:tc>
          <w:tcPr>
            <w:tcW w:w="1124" w:type="pct"/>
            <w:gridSpan w:val="5"/>
            <w:vAlign w:val="center"/>
          </w:tcPr>
          <w:p w14:paraId="35DA4115" w14:textId="6415A596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{{cs_cpra_check}}</w:t>
            </w:r>
          </w:p>
        </w:tc>
        <w:tc>
          <w:tcPr>
            <w:tcW w:w="604" w:type="pct"/>
            <w:gridSpan w:val="3"/>
            <w:tcBorders>
              <w:bottom w:val="nil"/>
            </w:tcBorders>
            <w:vAlign w:val="center"/>
          </w:tcPr>
          <w:p w14:paraId="6A917917" w14:textId="7D753AA3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Servo</w:t>
            </w:r>
          </w:p>
        </w:tc>
        <w:tc>
          <w:tcPr>
            <w:tcW w:w="895" w:type="pct"/>
            <w:gridSpan w:val="3"/>
            <w:tcBorders>
              <w:bottom w:val="nil"/>
            </w:tcBorders>
            <w:vAlign w:val="center"/>
          </w:tcPr>
          <w:p w14:paraId="1689B82A" w14:textId="6E6F88BE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{{cs_cprs_check}}</w:t>
            </w:r>
          </w:p>
        </w:tc>
      </w:tr>
      <w:tr w:rsidR="006B4B52" w:rsidRPr="00A85913" w14:paraId="5A1E43D2" w14:textId="77777777" w:rsidTr="00780916">
        <w:tc>
          <w:tcPr>
            <w:tcW w:w="707" w:type="pct"/>
            <w:vMerge/>
            <w:vAlign w:val="center"/>
          </w:tcPr>
          <w:p w14:paraId="6D65D1C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762ECAD6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Servo Index</w:t>
            </w:r>
          </w:p>
        </w:tc>
        <w:tc>
          <w:tcPr>
            <w:tcW w:w="251" w:type="pct"/>
            <w:vAlign w:val="center"/>
          </w:tcPr>
          <w:p w14:paraId="7C286F72" w14:textId="0C4BCA74" w:rsidR="00C07A62" w:rsidRPr="00A85913" w:rsidRDefault="00C07A62" w:rsidP="00C07A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{{cs_cpsi_check}}</w:t>
            </w:r>
          </w:p>
        </w:tc>
        <w:tc>
          <w:tcPr>
            <w:tcW w:w="1583" w:type="pct"/>
            <w:gridSpan w:val="7"/>
            <w:vAlign w:val="center"/>
          </w:tcPr>
          <w:p w14:paraId="5E0FDA22" w14:textId="4BD37C26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Servo Up Down</w:t>
            </w:r>
          </w:p>
        </w:tc>
        <w:tc>
          <w:tcPr>
            <w:tcW w:w="604" w:type="pct"/>
            <w:gridSpan w:val="3"/>
            <w:vAlign w:val="center"/>
          </w:tcPr>
          <w:p w14:paraId="3732484F" w14:textId="4A4DC6BC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{{cs_cpsd_check}}</w:t>
            </w:r>
          </w:p>
        </w:tc>
        <w:tc>
          <w:tcPr>
            <w:tcW w:w="895" w:type="pct"/>
            <w:gridSpan w:val="3"/>
            <w:vAlign w:val="center"/>
          </w:tcPr>
          <w:p w14:paraId="34E1EBC2" w14:textId="15B761DE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6B4B52" w:rsidRPr="00A85913" w14:paraId="2EF423DC" w14:textId="77777777" w:rsidTr="00780916">
        <w:tc>
          <w:tcPr>
            <w:tcW w:w="707" w:type="pct"/>
            <w:vMerge/>
            <w:vAlign w:val="center"/>
          </w:tcPr>
          <w:p w14:paraId="561CC10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28261F68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710" w:type="pct"/>
            <w:gridSpan w:val="3"/>
            <w:vAlign w:val="center"/>
          </w:tcPr>
          <w:p w14:paraId="598FA7E7" w14:textId="5C778C57" w:rsidR="00C07A62" w:rsidRPr="00A85913" w:rsidRDefault="00C07A62" w:rsidP="00C07A62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{{cs_cpqty}}</w:t>
            </w:r>
          </w:p>
        </w:tc>
        <w:tc>
          <w:tcPr>
            <w:tcW w:w="1914" w:type="pct"/>
            <w:gridSpan w:val="9"/>
            <w:vAlign w:val="center"/>
          </w:tcPr>
          <w:p w14:paraId="772941E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On the Fly</w:t>
            </w:r>
          </w:p>
        </w:tc>
        <w:tc>
          <w:tcPr>
            <w:tcW w:w="708" w:type="pct"/>
            <w:gridSpan w:val="2"/>
            <w:vAlign w:val="center"/>
          </w:tcPr>
          <w:p w14:paraId="04D3085A" w14:textId="7B9AC3E5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{{cs_cpof_check}}</w:t>
            </w:r>
          </w:p>
        </w:tc>
      </w:tr>
      <w:tr w:rsidR="006B4B52" w:rsidRPr="00A85913" w14:paraId="70D8FC2E" w14:textId="77777777" w:rsidTr="006B4B52">
        <w:tc>
          <w:tcPr>
            <w:tcW w:w="707" w:type="pct"/>
            <w:vMerge/>
            <w:vAlign w:val="center"/>
          </w:tcPr>
          <w:p w14:paraId="67108D7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1108A5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7298F417" w14:textId="77777777" w:rsidR="00C07A62" w:rsidRPr="00A85913" w:rsidRDefault="00C07A62" w:rsidP="00C07A62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368BC8AB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4F4F76C2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0BDC033D" w14:textId="77777777" w:rsidTr="006B4B52">
        <w:tc>
          <w:tcPr>
            <w:tcW w:w="707" w:type="pct"/>
            <w:vMerge w:val="restart"/>
            <w:vAlign w:val="center"/>
          </w:tcPr>
          <w:p w14:paraId="2B9E19F2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Torque</w:t>
            </w:r>
          </w:p>
        </w:tc>
        <w:tc>
          <w:tcPr>
            <w:tcW w:w="458" w:type="pct"/>
            <w:vAlign w:val="center"/>
          </w:tcPr>
          <w:p w14:paraId="6B5619E0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Air motor</w:t>
            </w:r>
          </w:p>
        </w:tc>
        <w:tc>
          <w:tcPr>
            <w:tcW w:w="502" w:type="pct"/>
            <w:gridSpan w:val="3"/>
            <w:vAlign w:val="center"/>
          </w:tcPr>
          <w:p w14:paraId="612B92B8" w14:textId="1A4DD181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{{cs_tam_check}}</w:t>
            </w:r>
          </w:p>
        </w:tc>
        <w:tc>
          <w:tcPr>
            <w:tcW w:w="710" w:type="pct"/>
            <w:gridSpan w:val="3"/>
            <w:vAlign w:val="center"/>
          </w:tcPr>
          <w:p w14:paraId="5FA88FD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Magnet clutch</w:t>
            </w:r>
          </w:p>
        </w:tc>
        <w:tc>
          <w:tcPr>
            <w:tcW w:w="712" w:type="pct"/>
            <w:gridSpan w:val="2"/>
            <w:tcBorders>
              <w:bottom w:val="single" w:sz="4" w:space="0" w:color="auto"/>
            </w:tcBorders>
            <w:vAlign w:val="center"/>
          </w:tcPr>
          <w:p w14:paraId="60A3BDCA" w14:textId="3BB89894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{{cs_tmc_check}}</w:t>
            </w:r>
          </w:p>
        </w:tc>
        <w:tc>
          <w:tcPr>
            <w:tcW w:w="412" w:type="pct"/>
            <w:gridSpan w:val="3"/>
            <w:tcBorders>
              <w:bottom w:val="single" w:sz="4" w:space="0" w:color="auto"/>
            </w:tcBorders>
            <w:vAlign w:val="center"/>
          </w:tcPr>
          <w:p w14:paraId="04B4EA8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Servo</w:t>
            </w:r>
          </w:p>
        </w:tc>
        <w:tc>
          <w:tcPr>
            <w:tcW w:w="1499" w:type="pct"/>
            <w:gridSpan w:val="6"/>
            <w:tcBorders>
              <w:bottom w:val="single" w:sz="4" w:space="0" w:color="auto"/>
            </w:tcBorders>
            <w:vAlign w:val="center"/>
          </w:tcPr>
          <w:p w14:paraId="43A42995" w14:textId="6F8DF06A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{{cs_ts_check}}</w:t>
            </w:r>
          </w:p>
        </w:tc>
      </w:tr>
      <w:tr w:rsidR="006B4B52" w:rsidRPr="00A85913" w14:paraId="278CC208" w14:textId="77777777" w:rsidTr="00780916">
        <w:tc>
          <w:tcPr>
            <w:tcW w:w="707" w:type="pct"/>
            <w:vMerge/>
            <w:vAlign w:val="center"/>
          </w:tcPr>
          <w:p w14:paraId="1274E0E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Align w:val="center"/>
          </w:tcPr>
          <w:p w14:paraId="28E5AC8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Torque Range (in-lbs)</w:t>
            </w:r>
          </w:p>
        </w:tc>
        <w:tc>
          <w:tcPr>
            <w:tcW w:w="457" w:type="pct"/>
            <w:tcBorders>
              <w:right w:val="nil"/>
            </w:tcBorders>
            <w:vAlign w:val="center"/>
          </w:tcPr>
          <w:p w14:paraId="0E198FDE" w14:textId="10DFBB4E" w:rsidR="00C07A62" w:rsidRPr="003C1B67" w:rsidRDefault="00C07A62" w:rsidP="00C07A62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{{cs_ttr}}</w:t>
            </w:r>
          </w:p>
        </w:tc>
        <w:tc>
          <w:tcPr>
            <w:tcW w:w="1457" w:type="pct"/>
            <w:gridSpan w:val="8"/>
            <w:vAlign w:val="center"/>
          </w:tcPr>
          <w:p w14:paraId="05B0E7AE" w14:textId="77777777" w:rsidR="00C07A62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Feedback</w:t>
            </w:r>
          </w:p>
        </w:tc>
        <w:tc>
          <w:tcPr>
            <w:tcW w:w="708" w:type="pct"/>
            <w:gridSpan w:val="2"/>
            <w:vAlign w:val="center"/>
          </w:tcPr>
          <w:p w14:paraId="6EB4C23E" w14:textId="3E9B820B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{{cs_tf_check}}</w:t>
            </w:r>
          </w:p>
        </w:tc>
      </w:tr>
      <w:tr w:rsidR="00C07A62" w:rsidRPr="00A85913" w14:paraId="4E869BC1" w14:textId="77777777" w:rsidTr="00780916">
        <w:tc>
          <w:tcPr>
            <w:tcW w:w="707" w:type="pct"/>
            <w:vMerge/>
            <w:vAlign w:val="center"/>
          </w:tcPr>
          <w:p w14:paraId="5DFC69F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Align w:val="center"/>
          </w:tcPr>
          <w:p w14:paraId="377A50B8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667D69">
              <w:rPr>
                <w:rFonts w:ascii="Arial" w:hAnsi="Arial" w:cs="Arial"/>
                <w:b/>
                <w:sz w:val="24"/>
                <w:lang w:val="en-CA"/>
              </w:rPr>
              <w:t>Servo Calibration Sys.</w:t>
            </w:r>
          </w:p>
        </w:tc>
        <w:tc>
          <w:tcPr>
            <w:tcW w:w="457" w:type="pct"/>
            <w:vAlign w:val="center"/>
          </w:tcPr>
          <w:p w14:paraId="6A7785D2" w14:textId="2DFA705A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{{cs_tsc_check}}</w:t>
            </w:r>
          </w:p>
        </w:tc>
        <w:tc>
          <w:tcPr>
            <w:tcW w:w="1457" w:type="pct"/>
            <w:gridSpan w:val="8"/>
            <w:vAlign w:val="center"/>
          </w:tcPr>
          <w:p w14:paraId="0655C77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708" w:type="pct"/>
            <w:gridSpan w:val="2"/>
            <w:vAlign w:val="center"/>
          </w:tcPr>
          <w:p w14:paraId="23D21BF0" w14:textId="0A34DD41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{{cs_tqty}}</w:t>
            </w:r>
          </w:p>
        </w:tc>
      </w:tr>
      <w:tr w:rsidR="00C07A62" w:rsidRPr="00A85913" w14:paraId="09029021" w14:textId="77777777" w:rsidTr="00780916">
        <w:tc>
          <w:tcPr>
            <w:tcW w:w="707" w:type="pct"/>
            <w:vMerge/>
            <w:vAlign w:val="center"/>
          </w:tcPr>
          <w:p w14:paraId="1D12259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Merge w:val="restart"/>
            <w:vAlign w:val="center"/>
          </w:tcPr>
          <w:p w14:paraId="5C38C99A" w14:textId="77777777" w:rsidR="00C07A62" w:rsidRPr="00667D69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7082C">
              <w:rPr>
                <w:rFonts w:ascii="Arial" w:hAnsi="Arial" w:cs="Arial"/>
                <w:b/>
                <w:sz w:val="24"/>
                <w:lang w:val="en-CA"/>
              </w:rPr>
              <w:t>Appl.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Pr="0087082C">
              <w:rPr>
                <w:rFonts w:ascii="Arial" w:hAnsi="Arial" w:cs="Arial"/>
                <w:b/>
                <w:sz w:val="24"/>
                <w:lang w:val="en-CA"/>
              </w:rPr>
              <w:t>Torque System Tool (30 or 44)</w:t>
            </w:r>
          </w:p>
        </w:tc>
        <w:tc>
          <w:tcPr>
            <w:tcW w:w="457" w:type="pct"/>
            <w:vMerge w:val="restart"/>
            <w:vAlign w:val="center"/>
          </w:tcPr>
          <w:p w14:paraId="099AF82F" w14:textId="61BA5598" w:rsidR="00C07A62" w:rsidRPr="00667D69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{{cs_tat_check}}</w:t>
            </w:r>
          </w:p>
        </w:tc>
        <w:tc>
          <w:tcPr>
            <w:tcW w:w="1457" w:type="pct"/>
            <w:gridSpan w:val="8"/>
            <w:vAlign w:val="center"/>
          </w:tcPr>
          <w:p w14:paraId="192FD162" w14:textId="77777777" w:rsidR="00C07A62" w:rsidRPr="008A2577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</w:t>
            </w:r>
            <w:r w:rsidRPr="008A2577">
              <w:rPr>
                <w:rFonts w:ascii="Arial" w:hAnsi="Arial" w:cs="Arial"/>
                <w:b/>
                <w:sz w:val="24"/>
                <w:lang w:val="en-CA"/>
              </w:rPr>
              <w:t>opy of Bottle</w:t>
            </w:r>
          </w:p>
        </w:tc>
        <w:tc>
          <w:tcPr>
            <w:tcW w:w="708" w:type="pct"/>
            <w:gridSpan w:val="2"/>
            <w:vAlign w:val="center"/>
          </w:tcPr>
          <w:p w14:paraId="5A8059D1" w14:textId="1F3059B5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{{cs_tcb}}</w:t>
            </w:r>
          </w:p>
        </w:tc>
      </w:tr>
      <w:tr w:rsidR="00C07A62" w:rsidRPr="00A85913" w14:paraId="296C04D0" w14:textId="77777777" w:rsidTr="00780916">
        <w:tc>
          <w:tcPr>
            <w:tcW w:w="707" w:type="pct"/>
            <w:vMerge/>
            <w:vAlign w:val="center"/>
          </w:tcPr>
          <w:p w14:paraId="425FF65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Merge/>
            <w:vAlign w:val="center"/>
          </w:tcPr>
          <w:p w14:paraId="767B265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457" w:type="pct"/>
            <w:vMerge/>
            <w:vAlign w:val="center"/>
          </w:tcPr>
          <w:p w14:paraId="6D7B18F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457" w:type="pct"/>
            <w:gridSpan w:val="8"/>
            <w:vAlign w:val="center"/>
          </w:tcPr>
          <w:p w14:paraId="267AC16F" w14:textId="77777777" w:rsidR="00C07A62" w:rsidRPr="008A2577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A2577">
              <w:rPr>
                <w:rFonts w:ascii="Arial" w:hAnsi="Arial" w:cs="Arial"/>
                <w:b/>
                <w:sz w:val="24"/>
                <w:lang w:val="en-CA"/>
              </w:rPr>
              <w:t>Copy of Neck</w:t>
            </w:r>
          </w:p>
        </w:tc>
        <w:tc>
          <w:tcPr>
            <w:tcW w:w="708" w:type="pct"/>
            <w:gridSpan w:val="2"/>
            <w:vAlign w:val="center"/>
          </w:tcPr>
          <w:p w14:paraId="4E5B8E39" w14:textId="12EFA9D7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{{cs_tcn}}</w:t>
            </w:r>
          </w:p>
        </w:tc>
      </w:tr>
      <w:tr w:rsidR="006B4B52" w:rsidRPr="00A85913" w14:paraId="26DD708D" w14:textId="77777777" w:rsidTr="006B4B52">
        <w:tc>
          <w:tcPr>
            <w:tcW w:w="707" w:type="pct"/>
            <w:vMerge/>
            <w:vAlign w:val="center"/>
          </w:tcPr>
          <w:p w14:paraId="30016CD1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41B84BD1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56416C1D" w14:textId="77777777" w:rsidR="00C07A62" w:rsidRPr="00A85913" w:rsidRDefault="00C07A62" w:rsidP="00C07A62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0BC71515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183386C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70BC578" w14:textId="77777777" w:rsidTr="006B4B52">
        <w:tc>
          <w:tcPr>
            <w:tcW w:w="707" w:type="pct"/>
            <w:vMerge w:val="restart"/>
            <w:vAlign w:val="center"/>
          </w:tcPr>
          <w:p w14:paraId="6F80795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Sorting</w:t>
            </w:r>
          </w:p>
        </w:tc>
        <w:tc>
          <w:tcPr>
            <w:tcW w:w="711" w:type="pct"/>
            <w:gridSpan w:val="2"/>
            <w:vAlign w:val="center"/>
          </w:tcPr>
          <w:p w14:paraId="2EBC70C6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Centrifugal</w:t>
            </w:r>
          </w:p>
        </w:tc>
        <w:tc>
          <w:tcPr>
            <w:tcW w:w="249" w:type="pct"/>
            <w:gridSpan w:val="2"/>
            <w:vAlign w:val="center"/>
          </w:tcPr>
          <w:p w14:paraId="0E3F382B" w14:textId="11568FDC" w:rsidR="00C07A62" w:rsidRPr="00A85913" w:rsidRDefault="00C07A62" w:rsidP="00C07A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{{cs_csc_check}}</w:t>
            </w:r>
          </w:p>
        </w:tc>
        <w:tc>
          <w:tcPr>
            <w:tcW w:w="710" w:type="pct"/>
            <w:gridSpan w:val="3"/>
            <w:tcBorders>
              <w:bottom w:val="single" w:sz="4" w:space="0" w:color="auto"/>
            </w:tcBorders>
            <w:vAlign w:val="center"/>
          </w:tcPr>
          <w:p w14:paraId="2A5A941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Vibratory Bowl (xmm)</w:t>
            </w:r>
          </w:p>
        </w:tc>
        <w:tc>
          <w:tcPr>
            <w:tcW w:w="872" w:type="pct"/>
            <w:gridSpan w:val="3"/>
            <w:tcBorders>
              <w:bottom w:val="single" w:sz="4" w:space="0" w:color="auto"/>
            </w:tcBorders>
            <w:vAlign w:val="center"/>
          </w:tcPr>
          <w:p w14:paraId="6FF0720C" w14:textId="43D08E46" w:rsidR="00C07A62" w:rsidRPr="00494586" w:rsidRDefault="00C07A62" w:rsidP="00C07A6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{{cs_csvb_check}}</w:t>
            </w:r>
          </w:p>
        </w:tc>
        <w:tc>
          <w:tcPr>
            <w:tcW w:w="791" w:type="pct"/>
            <w:gridSpan w:val="4"/>
            <w:vAlign w:val="center"/>
          </w:tcPr>
          <w:p w14:paraId="765436EF" w14:textId="77777777" w:rsidR="00C07A62" w:rsidRPr="00A85913" w:rsidRDefault="00C07A62" w:rsidP="00C07A62">
            <w:pPr>
              <w:pStyle w:val="ListParagraph"/>
              <w:ind w:left="342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960" w:type="pct"/>
            <w:gridSpan w:val="4"/>
            <w:vAlign w:val="center"/>
          </w:tcPr>
          <w:p w14:paraId="17CC6357" w14:textId="376005DB" w:rsidR="00C07A62" w:rsidRPr="00A85913" w:rsidRDefault="00C07A62" w:rsidP="00C07A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{{cs_cse_check}}</w:t>
            </w:r>
          </w:p>
        </w:tc>
      </w:tr>
      <w:tr w:rsidR="006B4B52" w:rsidRPr="00A85913" w14:paraId="06D5FEBB" w14:textId="77777777" w:rsidTr="006B4B52">
        <w:tc>
          <w:tcPr>
            <w:tcW w:w="707" w:type="pct"/>
            <w:vMerge/>
            <w:vAlign w:val="center"/>
          </w:tcPr>
          <w:p w14:paraId="39A33D4C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711" w:type="pct"/>
            <w:gridSpan w:val="2"/>
            <w:vAlign w:val="center"/>
          </w:tcPr>
          <w:p w14:paraId="467368F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Mechanical</w:t>
            </w:r>
          </w:p>
        </w:tc>
        <w:tc>
          <w:tcPr>
            <w:tcW w:w="249" w:type="pct"/>
            <w:gridSpan w:val="2"/>
            <w:vAlign w:val="center"/>
          </w:tcPr>
          <w:p w14:paraId="548FD70D" w14:textId="11EFC02A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{{cs_csm_check}}</w:t>
            </w:r>
          </w:p>
        </w:tc>
        <w:tc>
          <w:tcPr>
            <w:tcW w:w="3333" w:type="pct"/>
            <w:gridSpan w:val="14"/>
            <w:vAlign w:val="center"/>
          </w:tcPr>
          <w:p w14:paraId="482D244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07A62" w:rsidRPr="00A85913" w14:paraId="2430C1F5" w14:textId="77777777" w:rsidTr="00780916">
        <w:tc>
          <w:tcPr>
            <w:tcW w:w="707" w:type="pct"/>
            <w:vMerge/>
            <w:vAlign w:val="center"/>
          </w:tcPr>
          <w:p w14:paraId="5A9A093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2" w:type="pct"/>
            <w:gridSpan w:val="3"/>
            <w:vAlign w:val="center"/>
          </w:tcPr>
          <w:p w14:paraId="6260BFD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Docking Station</w:t>
            </w:r>
          </w:p>
        </w:tc>
        <w:tc>
          <w:tcPr>
            <w:tcW w:w="818" w:type="pct"/>
            <w:gridSpan w:val="4"/>
            <w:vAlign w:val="center"/>
          </w:tcPr>
          <w:p w14:paraId="34ADCAFE" w14:textId="07A44B1A" w:rsidR="00C07A62" w:rsidRPr="00A85913" w:rsidRDefault="00C07A62" w:rsidP="00C07A62">
            <w:pPr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{{cs_csds_check}}</w:t>
            </w:r>
          </w:p>
        </w:tc>
        <w:tc>
          <w:tcPr>
            <w:tcW w:w="1914" w:type="pct"/>
            <w:gridSpan w:val="9"/>
            <w:vAlign w:val="center"/>
          </w:tcPr>
          <w:p w14:paraId="0A514B38" w14:textId="77777777" w:rsidR="00C07A62" w:rsidRPr="00A85913" w:rsidRDefault="00C07A62" w:rsidP="00C07A62">
            <w:pPr>
              <w:pStyle w:val="ListParagraph"/>
              <w:ind w:left="342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Acoustic Cover</w:t>
            </w:r>
          </w:p>
        </w:tc>
        <w:tc>
          <w:tcPr>
            <w:tcW w:w="708" w:type="pct"/>
            <w:gridSpan w:val="2"/>
            <w:vAlign w:val="center"/>
          </w:tcPr>
          <w:p w14:paraId="6BBF47C2" w14:textId="5C05D5AB" w:rsidR="00C07A62" w:rsidRPr="00A85913" w:rsidRDefault="00C07A62" w:rsidP="00C07A62">
            <w:pPr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{{cs_csac_check}}</w:t>
            </w:r>
          </w:p>
        </w:tc>
      </w:tr>
      <w:tr w:rsidR="00C07A62" w:rsidRPr="00A85913" w14:paraId="3CEBE4D1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7D8D9DC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CF701AD" w14:textId="77777777" w:rsidTr="006B4B52">
        <w:tc>
          <w:tcPr>
            <w:tcW w:w="707" w:type="pct"/>
            <w:vMerge w:val="restart"/>
            <w:vAlign w:val="center"/>
          </w:tcPr>
          <w:p w14:paraId="40B5FED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1" w:name="_Hlk35350679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Centering Device</w:t>
            </w:r>
          </w:p>
        </w:tc>
        <w:tc>
          <w:tcPr>
            <w:tcW w:w="711" w:type="pct"/>
            <w:gridSpan w:val="2"/>
            <w:vAlign w:val="center"/>
          </w:tcPr>
          <w:p w14:paraId="20FF556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49" w:type="pct"/>
            <w:gridSpan w:val="2"/>
            <w:vAlign w:val="center"/>
          </w:tcPr>
          <w:p w14:paraId="7E7D1B13" w14:textId="464E2231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{{cs_cdnone_check}}</w:t>
            </w:r>
          </w:p>
        </w:tc>
        <w:tc>
          <w:tcPr>
            <w:tcW w:w="379" w:type="pct"/>
            <w:gridSpan w:val="2"/>
            <w:vAlign w:val="center"/>
          </w:tcPr>
          <w:p w14:paraId="208497F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Cone</w:t>
            </w:r>
          </w:p>
        </w:tc>
        <w:tc>
          <w:tcPr>
            <w:tcW w:w="331" w:type="pct"/>
            <w:vAlign w:val="center"/>
          </w:tcPr>
          <w:p w14:paraId="19C7E14A" w14:textId="32D98C58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{{cs_cdc_check}}</w:t>
            </w:r>
          </w:p>
        </w:tc>
        <w:tc>
          <w:tcPr>
            <w:tcW w:w="1093" w:type="pct"/>
            <w:gridSpan w:val="4"/>
            <w:vAlign w:val="center"/>
          </w:tcPr>
          <w:p w14:paraId="241A8A95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Tube</w:t>
            </w:r>
          </w:p>
        </w:tc>
        <w:tc>
          <w:tcPr>
            <w:tcW w:w="824" w:type="pct"/>
            <w:gridSpan w:val="5"/>
            <w:vAlign w:val="center"/>
          </w:tcPr>
          <w:p w14:paraId="29434089" w14:textId="43BE2123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{{cs_cdt_check}}</w:t>
            </w:r>
          </w:p>
        </w:tc>
        <w:tc>
          <w:tcPr>
            <w:tcW w:w="376" w:type="pct"/>
            <w:vAlign w:val="center"/>
          </w:tcPr>
          <w:p w14:paraId="140F896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Neck</w:t>
            </w:r>
          </w:p>
        </w:tc>
        <w:tc>
          <w:tcPr>
            <w:tcW w:w="330" w:type="pct"/>
            <w:vAlign w:val="center"/>
          </w:tcPr>
          <w:p w14:paraId="3317391E" w14:textId="3AA15C50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{{cs_cdn_check}}</w:t>
            </w:r>
          </w:p>
        </w:tc>
      </w:tr>
      <w:tr w:rsidR="006B4B52" w:rsidRPr="00A85913" w14:paraId="4F861E97" w14:textId="77777777" w:rsidTr="006B4B52">
        <w:trPr>
          <w:trHeight w:val="152"/>
        </w:trPr>
        <w:tc>
          <w:tcPr>
            <w:tcW w:w="707" w:type="pct"/>
            <w:vMerge/>
            <w:vAlign w:val="center"/>
          </w:tcPr>
          <w:p w14:paraId="4B08122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FAD46E0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0584B7A6" w14:textId="77777777" w:rsidR="00C07A62" w:rsidRPr="00A85913" w:rsidRDefault="00C07A62" w:rsidP="00C07A62">
            <w:pPr>
              <w:pStyle w:val="Default"/>
              <w:spacing w:after="24"/>
              <w:ind w:left="324"/>
              <w:rPr>
                <w:szCs w:val="20"/>
              </w:rPr>
            </w:pPr>
          </w:p>
        </w:tc>
      </w:tr>
      <w:bookmarkEnd w:id="21"/>
      <w:tr w:rsidR="00C07A62" w:rsidRPr="00A85913" w14:paraId="124116D7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6750650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08622879" w14:textId="77777777" w:rsidTr="006B4B52">
        <w:tc>
          <w:tcPr>
            <w:tcW w:w="707" w:type="pct"/>
            <w:vMerge w:val="restart"/>
            <w:vAlign w:val="center"/>
          </w:tcPr>
          <w:p w14:paraId="6615E04A" w14:textId="77777777" w:rsidR="006B4B52" w:rsidRDefault="006B4B5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Tube</w:t>
            </w:r>
          </w:p>
          <w:p w14:paraId="704A5AD6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Aligner</w:t>
            </w:r>
          </w:p>
        </w:tc>
        <w:tc>
          <w:tcPr>
            <w:tcW w:w="711" w:type="pct"/>
            <w:gridSpan w:val="2"/>
            <w:vAlign w:val="center"/>
          </w:tcPr>
          <w:p w14:paraId="6F8BA96B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49" w:type="pct"/>
            <w:gridSpan w:val="2"/>
            <w:vAlign w:val="center"/>
          </w:tcPr>
          <w:p w14:paraId="5BEF5A71" w14:textId="4131499C" w:rsidR="006B4B52" w:rsidRPr="00A85913" w:rsidRDefault="006B4B5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{{cs_tanone_ch</w:t>
            </w:r>
            <w:r>
              <w:rPr>
                <w:rFonts w:ascii="Arial" w:hAnsi="Arial" w:cs="Arial"/>
                <w:lang w:val="en-CA"/>
              </w:rPr>
              <w:lastRenderedPageBreak/>
              <w:t>eck}}</w:t>
            </w:r>
          </w:p>
        </w:tc>
        <w:tc>
          <w:tcPr>
            <w:tcW w:w="379" w:type="pct"/>
            <w:gridSpan w:val="2"/>
            <w:vAlign w:val="center"/>
          </w:tcPr>
          <w:p w14:paraId="086D8289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lastRenderedPageBreak/>
              <w:t>Cone</w:t>
            </w:r>
          </w:p>
        </w:tc>
        <w:tc>
          <w:tcPr>
            <w:tcW w:w="331" w:type="pct"/>
            <w:vAlign w:val="center"/>
          </w:tcPr>
          <w:p w14:paraId="6C35814E" w14:textId="7BAE8701" w:rsidR="006B4B52" w:rsidRPr="00A85913" w:rsidRDefault="006B4B5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{{cs_tac_check}}</w:t>
            </w:r>
          </w:p>
        </w:tc>
        <w:tc>
          <w:tcPr>
            <w:tcW w:w="1093" w:type="pct"/>
            <w:gridSpan w:val="4"/>
            <w:vAlign w:val="center"/>
          </w:tcPr>
          <w:p w14:paraId="5BAE8EBC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Grip &amp; Dive</w:t>
            </w:r>
          </w:p>
        </w:tc>
        <w:tc>
          <w:tcPr>
            <w:tcW w:w="824" w:type="pct"/>
            <w:gridSpan w:val="5"/>
            <w:tcBorders>
              <w:right w:val="nil"/>
            </w:tcBorders>
            <w:vAlign w:val="center"/>
          </w:tcPr>
          <w:p w14:paraId="52A6B6CF" w14:textId="40F3515D" w:rsidR="006B4B52" w:rsidRPr="00A85913" w:rsidRDefault="006B4B5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{{cs_tagd_check}}</w:t>
            </w:r>
          </w:p>
        </w:tc>
        <w:tc>
          <w:tcPr>
            <w:tcW w:w="706" w:type="pct"/>
            <w:gridSpan w:val="2"/>
            <w:tcBorders>
              <w:left w:val="nil"/>
            </w:tcBorders>
            <w:vAlign w:val="center"/>
          </w:tcPr>
          <w:p w14:paraId="42F33C6E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B4B52" w:rsidRPr="00A85913" w14:paraId="1A1641FB" w14:textId="77777777" w:rsidTr="006B4B52">
        <w:trPr>
          <w:trHeight w:val="152"/>
        </w:trPr>
        <w:tc>
          <w:tcPr>
            <w:tcW w:w="707" w:type="pct"/>
            <w:vMerge/>
            <w:vAlign w:val="center"/>
          </w:tcPr>
          <w:p w14:paraId="38B75BA3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6D43401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47FEEEA6" w14:textId="77777777" w:rsidR="00C07A62" w:rsidRPr="00A85913" w:rsidRDefault="00C07A62" w:rsidP="00C07A62">
            <w:pPr>
              <w:pStyle w:val="Default"/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5CDD1CE7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62EDEE55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4F75136" w14:textId="77777777" w:rsidTr="00780916">
        <w:tc>
          <w:tcPr>
            <w:tcW w:w="707" w:type="pct"/>
            <w:vMerge w:val="restart"/>
            <w:vAlign w:val="center"/>
          </w:tcPr>
          <w:p w14:paraId="29AAA495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Bulk</w:t>
            </w:r>
          </w:p>
          <w:p w14:paraId="1278B9B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feeder</w:t>
            </w:r>
          </w:p>
        </w:tc>
        <w:tc>
          <w:tcPr>
            <w:tcW w:w="711" w:type="pct"/>
            <w:gridSpan w:val="2"/>
            <w:vAlign w:val="center"/>
          </w:tcPr>
          <w:p w14:paraId="3C79E6F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49" w:type="pct"/>
            <w:gridSpan w:val="2"/>
            <w:vAlign w:val="center"/>
          </w:tcPr>
          <w:p w14:paraId="2B9F709F" w14:textId="67802109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{{cs_bfnone_check}}</w:t>
            </w:r>
          </w:p>
        </w:tc>
        <w:tc>
          <w:tcPr>
            <w:tcW w:w="1422" w:type="pct"/>
            <w:gridSpan w:val="5"/>
            <w:vAlign w:val="center"/>
          </w:tcPr>
          <w:p w14:paraId="1EB04F24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Pedestal Vibratory</w:t>
            </w:r>
          </w:p>
        </w:tc>
        <w:tc>
          <w:tcPr>
            <w:tcW w:w="412" w:type="pct"/>
            <w:gridSpan w:val="3"/>
            <w:vAlign w:val="center"/>
          </w:tcPr>
          <w:p w14:paraId="6CD8E793" w14:textId="5170518E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{{cs_bfpv_check}}</w:t>
            </w:r>
          </w:p>
        </w:tc>
        <w:tc>
          <w:tcPr>
            <w:tcW w:w="791" w:type="pct"/>
            <w:gridSpan w:val="4"/>
            <w:vAlign w:val="center"/>
          </w:tcPr>
          <w:p w14:paraId="5838E7E4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 (Giraffe)</w:t>
            </w:r>
          </w:p>
        </w:tc>
        <w:tc>
          <w:tcPr>
            <w:tcW w:w="708" w:type="pct"/>
            <w:gridSpan w:val="2"/>
            <w:vAlign w:val="center"/>
          </w:tcPr>
          <w:p w14:paraId="1A24E87A" w14:textId="38F25598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{{cs_bfeg_check}}</w:t>
            </w:r>
          </w:p>
        </w:tc>
      </w:tr>
      <w:tr w:rsidR="006B4B52" w:rsidRPr="00A85913" w14:paraId="778CC2D0" w14:textId="77777777" w:rsidTr="00780916">
        <w:tc>
          <w:tcPr>
            <w:tcW w:w="707" w:type="pct"/>
            <w:vMerge/>
            <w:vAlign w:val="center"/>
          </w:tcPr>
          <w:p w14:paraId="6EF343A1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05766E7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Capacity (ft</w:t>
            </w:r>
            <w:r w:rsidRPr="00A85913">
              <w:rPr>
                <w:rFonts w:ascii="Arial" w:hAnsi="Arial" w:cs="Arial"/>
                <w:b/>
                <w:sz w:val="24"/>
                <w:szCs w:val="24"/>
                <w:vertAlign w:val="superscript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)</w:t>
            </w:r>
          </w:p>
        </w:tc>
        <w:tc>
          <w:tcPr>
            <w:tcW w:w="710" w:type="pct"/>
            <w:gridSpan w:val="3"/>
            <w:vAlign w:val="center"/>
          </w:tcPr>
          <w:p w14:paraId="2B7902E2" w14:textId="3336444A" w:rsidR="00C07A62" w:rsidRPr="00A85913" w:rsidRDefault="00C07A62" w:rsidP="00C07A62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{{cs_bfc}}</w:t>
            </w:r>
          </w:p>
        </w:tc>
        <w:tc>
          <w:tcPr>
            <w:tcW w:w="1914" w:type="pct"/>
            <w:gridSpan w:val="9"/>
            <w:vAlign w:val="center"/>
          </w:tcPr>
          <w:p w14:paraId="5C70534B" w14:textId="77777777" w:rsidR="00C07A62" w:rsidRPr="0074444B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4444B">
              <w:rPr>
                <w:rFonts w:ascii="Arial" w:hAnsi="Arial" w:cs="Arial"/>
                <w:b/>
                <w:sz w:val="24"/>
                <w:lang w:val="en-CA"/>
              </w:rPr>
              <w:t>Cover</w:t>
            </w:r>
          </w:p>
        </w:tc>
        <w:tc>
          <w:tcPr>
            <w:tcW w:w="708" w:type="pct"/>
            <w:gridSpan w:val="2"/>
            <w:vAlign w:val="center"/>
          </w:tcPr>
          <w:p w14:paraId="5C38511E" w14:textId="0FD0F997" w:rsidR="00C07A62" w:rsidRPr="0074444B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{{cs_bfc_check}}</w:t>
            </w:r>
          </w:p>
        </w:tc>
      </w:tr>
      <w:tr w:rsidR="006B4B52" w:rsidRPr="00A85913" w14:paraId="17B9435F" w14:textId="77777777" w:rsidTr="006B4B52">
        <w:trPr>
          <w:trHeight w:val="288"/>
        </w:trPr>
        <w:tc>
          <w:tcPr>
            <w:tcW w:w="707" w:type="pct"/>
            <w:vMerge/>
            <w:shd w:val="clear" w:color="auto" w:fill="D9D9D9" w:themeFill="background1" w:themeFillShade="D9"/>
            <w:vAlign w:val="center"/>
          </w:tcPr>
          <w:p w14:paraId="6E1A9A60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DA1359C" w14:textId="77777777" w:rsidR="00C07A62" w:rsidRPr="00A85913" w:rsidRDefault="00C07A62" w:rsidP="00C07A62">
            <w:pPr>
              <w:pStyle w:val="Default"/>
              <w:spacing w:after="24"/>
              <w:ind w:left="324"/>
              <w:rPr>
                <w:szCs w:val="20"/>
              </w:rPr>
            </w:pPr>
            <w:r w:rsidRPr="00A85913">
              <w:rPr>
                <w:b/>
                <w:bCs/>
                <w:szCs w:val="20"/>
              </w:rPr>
              <w:t>Comments</w:t>
            </w:r>
          </w:p>
        </w:tc>
        <w:tc>
          <w:tcPr>
            <w:tcW w:w="3333" w:type="pct"/>
            <w:gridSpan w:val="14"/>
            <w:vAlign w:val="center"/>
          </w:tcPr>
          <w:p w14:paraId="7C926853" w14:textId="77777777" w:rsidR="00C07A62" w:rsidRPr="00A85913" w:rsidRDefault="00C07A62" w:rsidP="00C07A62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79324EF6" w14:textId="77777777" w:rsidTr="006B4B52">
        <w:trPr>
          <w:trHeight w:val="288"/>
        </w:trPr>
        <w:tc>
          <w:tcPr>
            <w:tcW w:w="707" w:type="pct"/>
            <w:shd w:val="clear" w:color="auto" w:fill="D9D9D9" w:themeFill="background1" w:themeFillShade="D9"/>
            <w:vAlign w:val="center"/>
          </w:tcPr>
          <w:p w14:paraId="395A59D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93" w:type="pct"/>
            <w:gridSpan w:val="18"/>
            <w:vAlign w:val="center"/>
          </w:tcPr>
          <w:p w14:paraId="5A3688FE" w14:textId="77777777" w:rsidR="00C07A62" w:rsidRPr="00A85913" w:rsidRDefault="00C07A62" w:rsidP="00C07A6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20"/>
    <w:p w14:paraId="1A0C39A4" w14:textId="63553E55" w:rsidR="006134BA" w:rsidRPr="0080097A" w:rsidRDefault="00623ED3" w:rsidP="00623ED3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Belt</w:t>
      </w:r>
      <w:r w:rsidR="001A48C0" w:rsidRPr="0080097A">
        <w:rPr>
          <w:sz w:val="22"/>
          <w:szCs w:val="22"/>
          <w:lang w:val="en-CA"/>
        </w:rPr>
        <w:t>S</w:t>
      </w:r>
      <w:r w:rsidRPr="0080097A">
        <w:rPr>
          <w:sz w:val="22"/>
          <w:szCs w:val="22"/>
          <w:lang w:val="en-CA"/>
        </w:rPr>
        <w:t>tar</w:t>
      </w:r>
      <w:r w:rsidR="005F7FB2" w:rsidRPr="0080097A">
        <w:rPr>
          <w:sz w:val="22"/>
          <w:szCs w:val="22"/>
          <w:lang w:val="en-CA"/>
        </w:rPr>
        <w:t xml:space="preserve"> </w:t>
      </w:r>
      <w:r w:rsidR="005F7FB2" w:rsidRPr="0080097A">
        <w:rPr>
          <w:sz w:val="22"/>
          <w:szCs w:val="22"/>
        </w:rPr>
        <w:t>System Specifications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2"/>
        <w:gridCol w:w="887"/>
        <w:gridCol w:w="106"/>
        <w:gridCol w:w="270"/>
        <w:gridCol w:w="805"/>
        <w:gridCol w:w="542"/>
        <w:gridCol w:w="712"/>
        <w:gridCol w:w="164"/>
        <w:gridCol w:w="419"/>
        <w:gridCol w:w="840"/>
        <w:gridCol w:w="626"/>
        <w:gridCol w:w="704"/>
        <w:gridCol w:w="499"/>
        <w:gridCol w:w="630"/>
        <w:gridCol w:w="101"/>
        <w:gridCol w:w="80"/>
        <w:gridCol w:w="538"/>
        <w:gridCol w:w="140"/>
        <w:gridCol w:w="1209"/>
      </w:tblGrid>
      <w:tr w:rsidR="00655505" w:rsidRPr="00A85913" w14:paraId="03B155A8" w14:textId="77777777" w:rsidTr="00655505">
        <w:trPr>
          <w:cantSplit/>
        </w:trPr>
        <w:tc>
          <w:tcPr>
            <w:tcW w:w="3750" w:type="pct"/>
            <w:gridSpan w:val="13"/>
            <w:shd w:val="clear" w:color="auto" w:fill="E0E0E0"/>
          </w:tcPr>
          <w:p w14:paraId="1A97B189" w14:textId="77777777" w:rsidR="00655505" w:rsidRPr="00A85913" w:rsidRDefault="00655505" w:rsidP="009C2BD2">
            <w:pPr>
              <w:pStyle w:val="Heading1"/>
            </w:pPr>
            <w:r w:rsidRPr="004817C3">
              <w:t>BeltStar System Specifications</w:t>
            </w:r>
            <w:r>
              <w:t xml:space="preserve"> – Cap or Torque</w:t>
            </w:r>
          </w:p>
        </w:tc>
        <w:tc>
          <w:tcPr>
            <w:tcW w:w="625" w:type="pct"/>
            <w:gridSpan w:val="4"/>
          </w:tcPr>
          <w:p w14:paraId="67742723" w14:textId="10111DDB" w:rsidR="00655505" w:rsidRPr="00655505" w:rsidRDefault="00655505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655505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625" w:type="pct"/>
            <w:gridSpan w:val="2"/>
          </w:tcPr>
          <w:p w14:paraId="620C0F3C" w14:textId="35040AFB" w:rsidR="00655505" w:rsidRPr="00655505" w:rsidRDefault="00655505" w:rsidP="00655505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{{bs_none_check}}</w:t>
            </w:r>
          </w:p>
        </w:tc>
      </w:tr>
      <w:tr w:rsidR="006B4B52" w:rsidRPr="00A85913" w14:paraId="018AAC4D" w14:textId="77777777" w:rsidTr="00BA2780">
        <w:tc>
          <w:tcPr>
            <w:tcW w:w="705" w:type="pct"/>
            <w:vMerge w:val="restart"/>
            <w:vAlign w:val="center"/>
          </w:tcPr>
          <w:p w14:paraId="452FADE0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Placement</w:t>
            </w:r>
          </w:p>
        </w:tc>
        <w:tc>
          <w:tcPr>
            <w:tcW w:w="958" w:type="pct"/>
            <w:gridSpan w:val="4"/>
            <w:tcBorders>
              <w:bottom w:val="single" w:sz="4" w:space="0" w:color="auto"/>
            </w:tcBorders>
            <w:vAlign w:val="center"/>
          </w:tcPr>
          <w:p w14:paraId="512E4BC8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581" w:type="pct"/>
            <w:gridSpan w:val="2"/>
            <w:vAlign w:val="center"/>
          </w:tcPr>
          <w:p w14:paraId="781E1696" w14:textId="35656292" w:rsidR="005A1E85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{{bs_cpnone_check}}</w:t>
            </w:r>
          </w:p>
        </w:tc>
        <w:tc>
          <w:tcPr>
            <w:tcW w:w="659" w:type="pct"/>
            <w:gridSpan w:val="3"/>
            <w:tcBorders>
              <w:bottom w:val="single" w:sz="4" w:space="0" w:color="auto"/>
            </w:tcBorders>
            <w:vAlign w:val="center"/>
          </w:tcPr>
          <w:p w14:paraId="35557E04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Belts – on the fly</w:t>
            </w:r>
          </w:p>
        </w:tc>
        <w:tc>
          <w:tcPr>
            <w:tcW w:w="616" w:type="pct"/>
            <w:gridSpan w:val="2"/>
            <w:vAlign w:val="center"/>
          </w:tcPr>
          <w:p w14:paraId="2BD02D4E" w14:textId="6D151040" w:rsidR="005A1E85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{{bs_cpbo_check}}</w:t>
            </w:r>
          </w:p>
        </w:tc>
        <w:tc>
          <w:tcPr>
            <w:tcW w:w="52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D89C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AC</w:t>
            </w:r>
          </w:p>
        </w:tc>
        <w:tc>
          <w:tcPr>
            <w:tcW w:w="958" w:type="pct"/>
            <w:gridSpan w:val="5"/>
            <w:tcBorders>
              <w:left w:val="single" w:sz="4" w:space="0" w:color="auto"/>
            </w:tcBorders>
            <w:vAlign w:val="center"/>
          </w:tcPr>
          <w:p w14:paraId="5EBC86C2" w14:textId="2ABBD069" w:rsidR="005A1E85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{{bs_cpac_check}}</w:t>
            </w:r>
          </w:p>
        </w:tc>
      </w:tr>
      <w:tr w:rsidR="006B4B52" w:rsidRPr="00A85913" w14:paraId="69B496AC" w14:textId="77777777" w:rsidTr="00655505">
        <w:tc>
          <w:tcPr>
            <w:tcW w:w="705" w:type="pct"/>
            <w:vMerge/>
          </w:tcPr>
          <w:p w14:paraId="4000C80F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58" w:type="pct"/>
            <w:gridSpan w:val="4"/>
            <w:shd w:val="clear" w:color="auto" w:fill="D9D9D9" w:themeFill="background1" w:themeFillShade="D9"/>
            <w:vAlign w:val="center"/>
          </w:tcPr>
          <w:p w14:paraId="7907C93B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7" w:type="pct"/>
            <w:gridSpan w:val="14"/>
          </w:tcPr>
          <w:p w14:paraId="3ABFC350" w14:textId="77777777" w:rsidR="00986814" w:rsidRPr="00A85913" w:rsidRDefault="00986814" w:rsidP="00065A7E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D6843" w:rsidRPr="00A85913" w14:paraId="72296823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</w:tcPr>
          <w:p w14:paraId="500530AE" w14:textId="77777777" w:rsidR="00CD6843" w:rsidRPr="00A85913" w:rsidRDefault="00CD6843" w:rsidP="00065A7E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4E388CFB" w14:textId="77777777" w:rsidTr="00655505">
        <w:tc>
          <w:tcPr>
            <w:tcW w:w="705" w:type="pct"/>
            <w:vMerge w:val="restart"/>
            <w:vAlign w:val="center"/>
          </w:tcPr>
          <w:p w14:paraId="398CFA41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Torque</w:t>
            </w:r>
          </w:p>
        </w:tc>
        <w:tc>
          <w:tcPr>
            <w:tcW w:w="460" w:type="pct"/>
            <w:gridSpan w:val="2"/>
            <w:vAlign w:val="center"/>
          </w:tcPr>
          <w:p w14:paraId="70696D0C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Air motor</w:t>
            </w:r>
          </w:p>
        </w:tc>
        <w:tc>
          <w:tcPr>
            <w:tcW w:w="498" w:type="pct"/>
            <w:gridSpan w:val="2"/>
            <w:vAlign w:val="center"/>
          </w:tcPr>
          <w:p w14:paraId="1789529C" w14:textId="1A1C1F0E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{{bs_tam_check}}</w:t>
            </w:r>
          </w:p>
        </w:tc>
        <w:tc>
          <w:tcPr>
            <w:tcW w:w="657" w:type="pct"/>
            <w:gridSpan w:val="3"/>
            <w:vAlign w:val="center"/>
          </w:tcPr>
          <w:p w14:paraId="0A32D7DB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Magnet clutch</w:t>
            </w:r>
          </w:p>
        </w:tc>
        <w:tc>
          <w:tcPr>
            <w:tcW w:w="583" w:type="pct"/>
            <w:gridSpan w:val="2"/>
            <w:tcBorders>
              <w:bottom w:val="single" w:sz="4" w:space="0" w:color="auto"/>
            </w:tcBorders>
            <w:vAlign w:val="center"/>
          </w:tcPr>
          <w:p w14:paraId="5B8FB457" w14:textId="1C3C3A54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{{bs_tmc_check}}</w:t>
            </w:r>
          </w:p>
        </w:tc>
        <w:tc>
          <w:tcPr>
            <w:tcW w:w="616" w:type="pct"/>
            <w:gridSpan w:val="2"/>
            <w:tcBorders>
              <w:bottom w:val="single" w:sz="4" w:space="0" w:color="auto"/>
            </w:tcBorders>
            <w:vAlign w:val="center"/>
          </w:tcPr>
          <w:p w14:paraId="330647E5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Servo</w:t>
            </w:r>
          </w:p>
        </w:tc>
        <w:tc>
          <w:tcPr>
            <w:tcW w:w="523" w:type="pct"/>
            <w:gridSpan w:val="2"/>
            <w:tcBorders>
              <w:bottom w:val="single" w:sz="4" w:space="0" w:color="auto"/>
            </w:tcBorders>
            <w:vAlign w:val="center"/>
          </w:tcPr>
          <w:p w14:paraId="1300F150" w14:textId="0FC07F21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{{bs_ts_check}}</w:t>
            </w:r>
          </w:p>
        </w:tc>
        <w:tc>
          <w:tcPr>
            <w:tcW w:w="398" w:type="pct"/>
            <w:gridSpan w:val="4"/>
            <w:tcBorders>
              <w:bottom w:val="single" w:sz="4" w:space="0" w:color="auto"/>
            </w:tcBorders>
            <w:vAlign w:val="center"/>
          </w:tcPr>
          <w:p w14:paraId="26364ABA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Belts</w:t>
            </w:r>
          </w:p>
        </w:tc>
        <w:tc>
          <w:tcPr>
            <w:tcW w:w="560" w:type="pct"/>
            <w:vAlign w:val="center"/>
          </w:tcPr>
          <w:p w14:paraId="0BDD920C" w14:textId="7A3C5115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{{bs_tb_check}}</w:t>
            </w:r>
          </w:p>
        </w:tc>
      </w:tr>
      <w:tr w:rsidR="006B4B52" w:rsidRPr="00A85913" w14:paraId="14EBE4A2" w14:textId="77777777" w:rsidTr="00655505">
        <w:tc>
          <w:tcPr>
            <w:tcW w:w="705" w:type="pct"/>
            <w:vMerge/>
            <w:vAlign w:val="center"/>
          </w:tcPr>
          <w:p w14:paraId="6A8562FB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15" w:type="pct"/>
            <w:gridSpan w:val="7"/>
            <w:vAlign w:val="center"/>
          </w:tcPr>
          <w:p w14:paraId="1A33234F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Torque Range (in-lbs)</w:t>
            </w:r>
          </w:p>
        </w:tc>
        <w:tc>
          <w:tcPr>
            <w:tcW w:w="1199" w:type="pct"/>
            <w:gridSpan w:val="4"/>
            <w:tcBorders>
              <w:right w:val="nil"/>
            </w:tcBorders>
            <w:vAlign w:val="center"/>
          </w:tcPr>
          <w:p w14:paraId="36DE454C" w14:textId="771059AF" w:rsidR="00986814" w:rsidRPr="003C1B67" w:rsidRDefault="004C4DB9" w:rsidP="004C4DB9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{{bs_ttr}}</w:t>
            </w:r>
          </w:p>
        </w:tc>
        <w:tc>
          <w:tcPr>
            <w:tcW w:w="921" w:type="pct"/>
            <w:gridSpan w:val="6"/>
            <w:tcBorders>
              <w:left w:val="nil"/>
              <w:right w:val="single" w:sz="4" w:space="0" w:color="auto"/>
            </w:tcBorders>
            <w:vAlign w:val="center"/>
          </w:tcPr>
          <w:p w14:paraId="081545E9" w14:textId="77777777" w:rsidR="00986814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AC motor DC Brake</w:t>
            </w:r>
          </w:p>
        </w:tc>
        <w:tc>
          <w:tcPr>
            <w:tcW w:w="560" w:type="pct"/>
            <w:tcBorders>
              <w:left w:val="single" w:sz="4" w:space="0" w:color="auto"/>
            </w:tcBorders>
            <w:vAlign w:val="center"/>
          </w:tcPr>
          <w:p w14:paraId="3327B232" w14:textId="108CD529" w:rsidR="00986814" w:rsidRPr="00A85913" w:rsidRDefault="004C4DB9" w:rsidP="004C4DB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{{bs_tadb_check}}</w:t>
            </w:r>
          </w:p>
        </w:tc>
      </w:tr>
      <w:tr w:rsidR="006B4B52" w:rsidRPr="00A85913" w14:paraId="1F69DCA2" w14:textId="77777777" w:rsidTr="00655505">
        <w:tc>
          <w:tcPr>
            <w:tcW w:w="705" w:type="pct"/>
            <w:vMerge/>
            <w:vAlign w:val="center"/>
          </w:tcPr>
          <w:p w14:paraId="38AEE4BB" w14:textId="77777777" w:rsidR="008D5F30" w:rsidRPr="00A85913" w:rsidRDefault="008D5F30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58" w:type="pct"/>
            <w:gridSpan w:val="4"/>
            <w:vAlign w:val="center"/>
          </w:tcPr>
          <w:p w14:paraId="2889B785" w14:textId="77777777" w:rsidR="008D5F30" w:rsidRPr="00A85913" w:rsidRDefault="008D5F30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Feedback</w:t>
            </w:r>
          </w:p>
        </w:tc>
        <w:tc>
          <w:tcPr>
            <w:tcW w:w="657" w:type="pct"/>
            <w:gridSpan w:val="3"/>
            <w:vAlign w:val="center"/>
          </w:tcPr>
          <w:p w14:paraId="46523E23" w14:textId="16F9BCD9" w:rsidR="008D5F30" w:rsidRPr="00A85913" w:rsidRDefault="004C4DB9" w:rsidP="004C4DB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{{bs_tf_check}}</w:t>
            </w:r>
          </w:p>
        </w:tc>
        <w:tc>
          <w:tcPr>
            <w:tcW w:w="2120" w:type="pct"/>
            <w:gridSpan w:val="10"/>
            <w:tcBorders>
              <w:right w:val="single" w:sz="4" w:space="0" w:color="auto"/>
            </w:tcBorders>
            <w:vAlign w:val="center"/>
          </w:tcPr>
          <w:p w14:paraId="4E6A189B" w14:textId="77777777" w:rsidR="008D5F30" w:rsidRPr="00A85913" w:rsidRDefault="008D5F30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HMI Adj. Torque </w:t>
            </w:r>
          </w:p>
        </w:tc>
        <w:tc>
          <w:tcPr>
            <w:tcW w:w="560" w:type="pct"/>
            <w:tcBorders>
              <w:left w:val="single" w:sz="4" w:space="0" w:color="auto"/>
            </w:tcBorders>
            <w:vAlign w:val="center"/>
          </w:tcPr>
          <w:p w14:paraId="573ECDCC" w14:textId="0170B160" w:rsidR="008D5F30" w:rsidRPr="00A85913" w:rsidRDefault="004C4DB9" w:rsidP="004C4DB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{{bs_tht_check}}</w:t>
            </w:r>
          </w:p>
        </w:tc>
      </w:tr>
      <w:tr w:rsidR="006B4B52" w:rsidRPr="00A85913" w14:paraId="6DB5ECB8" w14:textId="77777777" w:rsidTr="00655505">
        <w:tc>
          <w:tcPr>
            <w:tcW w:w="705" w:type="pct"/>
            <w:vMerge/>
            <w:vAlign w:val="center"/>
          </w:tcPr>
          <w:p w14:paraId="3B41FE4E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15" w:type="pct"/>
            <w:gridSpan w:val="7"/>
            <w:vMerge w:val="restart"/>
            <w:vAlign w:val="center"/>
          </w:tcPr>
          <w:p w14:paraId="6DC5CCCD" w14:textId="77777777" w:rsidR="00986814" w:rsidRPr="00667D69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7082C">
              <w:rPr>
                <w:rFonts w:ascii="Arial" w:hAnsi="Arial" w:cs="Arial"/>
                <w:b/>
                <w:sz w:val="24"/>
                <w:lang w:val="en-CA"/>
              </w:rPr>
              <w:t>Appl.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Pr="0087082C">
              <w:rPr>
                <w:rFonts w:ascii="Arial" w:hAnsi="Arial" w:cs="Arial"/>
                <w:b/>
                <w:sz w:val="24"/>
                <w:lang w:val="en-CA"/>
              </w:rPr>
              <w:t>Torque System Tool (</w:t>
            </w:r>
            <w:r>
              <w:rPr>
                <w:rFonts w:ascii="Arial" w:hAnsi="Arial" w:cs="Arial"/>
                <w:b/>
                <w:sz w:val="24"/>
                <w:lang w:val="en-CA"/>
              </w:rPr>
              <w:t>30 or 44</w:t>
            </w:r>
            <w:r w:rsidRPr="0087082C">
              <w:rPr>
                <w:rFonts w:ascii="Arial" w:hAnsi="Arial" w:cs="Arial"/>
                <w:b/>
                <w:sz w:val="24"/>
                <w:lang w:val="en-CA"/>
              </w:rPr>
              <w:t>)</w:t>
            </w:r>
          </w:p>
        </w:tc>
        <w:tc>
          <w:tcPr>
            <w:tcW w:w="873" w:type="pct"/>
            <w:gridSpan w:val="3"/>
            <w:vMerge w:val="restart"/>
            <w:vAlign w:val="center"/>
          </w:tcPr>
          <w:p w14:paraId="584EC5D7" w14:textId="77777777" w:rsidR="00986814" w:rsidRPr="00667D69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7" w:type="pct"/>
            <w:gridSpan w:val="7"/>
            <w:vAlign w:val="center"/>
          </w:tcPr>
          <w:p w14:paraId="61089C33" w14:textId="77777777" w:rsidR="00986814" w:rsidRPr="008A2577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</w:t>
            </w:r>
            <w:r w:rsidRPr="008A2577">
              <w:rPr>
                <w:rFonts w:ascii="Arial" w:hAnsi="Arial" w:cs="Arial"/>
                <w:b/>
                <w:sz w:val="24"/>
                <w:lang w:val="en-CA"/>
              </w:rPr>
              <w:t>opy of Bottle</w:t>
            </w:r>
          </w:p>
        </w:tc>
        <w:tc>
          <w:tcPr>
            <w:tcW w:w="560" w:type="pct"/>
            <w:vAlign w:val="center"/>
          </w:tcPr>
          <w:p w14:paraId="225D3B3A" w14:textId="33718FBF" w:rsidR="00986814" w:rsidRPr="00A85913" w:rsidRDefault="004C4DB9" w:rsidP="004C4DB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{{bs_tcb}}</w:t>
            </w:r>
          </w:p>
        </w:tc>
      </w:tr>
      <w:tr w:rsidR="006B4B52" w:rsidRPr="00A85913" w14:paraId="31FCA3C2" w14:textId="77777777" w:rsidTr="00655505">
        <w:tc>
          <w:tcPr>
            <w:tcW w:w="705" w:type="pct"/>
            <w:vMerge/>
            <w:vAlign w:val="center"/>
          </w:tcPr>
          <w:p w14:paraId="77474813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15" w:type="pct"/>
            <w:gridSpan w:val="7"/>
            <w:vMerge/>
            <w:vAlign w:val="center"/>
          </w:tcPr>
          <w:p w14:paraId="04A4FD36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873" w:type="pct"/>
            <w:gridSpan w:val="3"/>
            <w:vMerge/>
            <w:vAlign w:val="center"/>
          </w:tcPr>
          <w:p w14:paraId="4892C148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247" w:type="pct"/>
            <w:gridSpan w:val="7"/>
            <w:vAlign w:val="center"/>
          </w:tcPr>
          <w:p w14:paraId="410DB7A1" w14:textId="77777777" w:rsidR="00986814" w:rsidRPr="008A2577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A2577">
              <w:rPr>
                <w:rFonts w:ascii="Arial" w:hAnsi="Arial" w:cs="Arial"/>
                <w:b/>
                <w:sz w:val="24"/>
                <w:lang w:val="en-CA"/>
              </w:rPr>
              <w:t>Copy of Neck</w:t>
            </w:r>
          </w:p>
        </w:tc>
        <w:tc>
          <w:tcPr>
            <w:tcW w:w="560" w:type="pct"/>
            <w:vAlign w:val="center"/>
          </w:tcPr>
          <w:p w14:paraId="464A7879" w14:textId="691B2FD9" w:rsidR="00986814" w:rsidRPr="00A85913" w:rsidRDefault="004C4DB9" w:rsidP="004C4DB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{{bs_tcn}}</w:t>
            </w:r>
          </w:p>
        </w:tc>
      </w:tr>
      <w:tr w:rsidR="006B4B52" w:rsidRPr="00A85913" w14:paraId="12533DD8" w14:textId="77777777" w:rsidTr="00655505">
        <w:tc>
          <w:tcPr>
            <w:tcW w:w="705" w:type="pct"/>
            <w:vMerge/>
          </w:tcPr>
          <w:p w14:paraId="44230F3C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58" w:type="pct"/>
            <w:gridSpan w:val="4"/>
            <w:shd w:val="clear" w:color="auto" w:fill="D9D9D9" w:themeFill="background1" w:themeFillShade="D9"/>
            <w:vAlign w:val="center"/>
          </w:tcPr>
          <w:p w14:paraId="100C4EC3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7" w:type="pct"/>
            <w:gridSpan w:val="14"/>
          </w:tcPr>
          <w:p w14:paraId="433639C6" w14:textId="77777777" w:rsidR="00986814" w:rsidRPr="00A85913" w:rsidRDefault="00986814" w:rsidP="00065A7E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D6843" w:rsidRPr="00A85913" w14:paraId="06D31812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</w:tcPr>
          <w:p w14:paraId="1E7843F0" w14:textId="77777777" w:rsidR="00CD6843" w:rsidRPr="00A85913" w:rsidRDefault="00CD6843" w:rsidP="00065A7E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F348232" w14:textId="77777777" w:rsidTr="006B4B52">
        <w:tc>
          <w:tcPr>
            <w:tcW w:w="705" w:type="pct"/>
            <w:vAlign w:val="center"/>
          </w:tcPr>
          <w:p w14:paraId="6B4F21C2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Sorting</w:t>
            </w:r>
          </w:p>
        </w:tc>
        <w:tc>
          <w:tcPr>
            <w:tcW w:w="585" w:type="pct"/>
            <w:gridSpan w:val="3"/>
            <w:vAlign w:val="center"/>
          </w:tcPr>
          <w:p w14:paraId="55CF0AA8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624" w:type="pct"/>
            <w:gridSpan w:val="2"/>
            <w:vAlign w:val="center"/>
          </w:tcPr>
          <w:p w14:paraId="02D8C08D" w14:textId="60DA76BA" w:rsidR="005A1E85" w:rsidRPr="00A85913" w:rsidRDefault="004C4DB9" w:rsidP="004C4DB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{{bs_cse_check}}</w:t>
            </w:r>
          </w:p>
        </w:tc>
        <w:tc>
          <w:tcPr>
            <w:tcW w:w="1605" w:type="pct"/>
            <w:gridSpan w:val="6"/>
            <w:vAlign w:val="center"/>
          </w:tcPr>
          <w:p w14:paraId="505F9BD1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Docking Station</w:t>
            </w:r>
          </w:p>
        </w:tc>
        <w:tc>
          <w:tcPr>
            <w:tcW w:w="570" w:type="pct"/>
            <w:gridSpan w:val="3"/>
            <w:vAlign w:val="center"/>
          </w:tcPr>
          <w:p w14:paraId="7EE97C69" w14:textId="42684D24" w:rsidR="005A1E85" w:rsidRPr="005A1E85" w:rsidRDefault="004C4DB9" w:rsidP="004C4DB9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{{bs_csds_check}}</w:t>
            </w:r>
          </w:p>
        </w:tc>
        <w:tc>
          <w:tcPr>
            <w:tcW w:w="911" w:type="pct"/>
            <w:gridSpan w:val="4"/>
            <w:vAlign w:val="center"/>
          </w:tcPr>
          <w:p w14:paraId="448436BB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053A63" w:rsidRPr="00A85913" w14:paraId="35DAE2E3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</w:tcPr>
          <w:p w14:paraId="3C737EF9" w14:textId="77777777" w:rsidR="00053A63" w:rsidRPr="00A85913" w:rsidRDefault="00053A63" w:rsidP="00053A63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7B24DEA" w14:textId="77777777" w:rsidTr="006B4B52">
        <w:trPr>
          <w:trHeight w:val="288"/>
        </w:trPr>
        <w:tc>
          <w:tcPr>
            <w:tcW w:w="705" w:type="pct"/>
          </w:tcPr>
          <w:p w14:paraId="293EDC6F" w14:textId="77777777" w:rsidR="00053A63" w:rsidRPr="00A85913" w:rsidRDefault="00053A63" w:rsidP="00053A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Motorized Adj.</w:t>
            </w:r>
          </w:p>
        </w:tc>
        <w:tc>
          <w:tcPr>
            <w:tcW w:w="411" w:type="pct"/>
          </w:tcPr>
          <w:p w14:paraId="6B9B4A1D" w14:textId="77777777" w:rsidR="00053A63" w:rsidRPr="0047795F" w:rsidRDefault="00053A63" w:rsidP="00053A6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47795F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1398" w:type="pct"/>
            <w:gridSpan w:val="7"/>
            <w:vAlign w:val="center"/>
          </w:tcPr>
          <w:p w14:paraId="3F7738CA" w14:textId="30766904" w:rsidR="00053A63" w:rsidRPr="0047795F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{{bs_manone_check}}</w:t>
            </w:r>
          </w:p>
        </w:tc>
        <w:tc>
          <w:tcPr>
            <w:tcW w:w="1612" w:type="pct"/>
            <w:gridSpan w:val="7"/>
          </w:tcPr>
          <w:p w14:paraId="5BCA79C5" w14:textId="77777777" w:rsidR="00053A63" w:rsidRPr="0047795F" w:rsidRDefault="00053A63" w:rsidP="00053A6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47795F">
              <w:rPr>
                <w:rFonts w:ascii="Arial" w:hAnsi="Arial" w:cs="Arial"/>
                <w:b/>
                <w:sz w:val="24"/>
                <w:lang w:val="en-CA"/>
              </w:rPr>
              <w:t>Yes</w:t>
            </w:r>
          </w:p>
        </w:tc>
        <w:tc>
          <w:tcPr>
            <w:tcW w:w="874" w:type="pct"/>
            <w:gridSpan w:val="3"/>
            <w:vAlign w:val="center"/>
          </w:tcPr>
          <w:p w14:paraId="01AE52FC" w14:textId="125A5228" w:rsidR="00053A63" w:rsidRPr="004C4DB9" w:rsidRDefault="004C4DB9" w:rsidP="004C4DB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{{bs_may_check}}</w:t>
            </w:r>
          </w:p>
        </w:tc>
      </w:tr>
      <w:tr w:rsidR="006B4B52" w:rsidRPr="00A85913" w14:paraId="2A1F8BE4" w14:textId="77777777" w:rsidTr="006B4B52">
        <w:trPr>
          <w:trHeight w:val="288"/>
        </w:trPr>
        <w:tc>
          <w:tcPr>
            <w:tcW w:w="705" w:type="pct"/>
            <w:shd w:val="clear" w:color="auto" w:fill="D9D9D9" w:themeFill="background1" w:themeFillShade="D9"/>
          </w:tcPr>
          <w:p w14:paraId="2E63BE9C" w14:textId="77777777" w:rsidR="00053A63" w:rsidRPr="00A85913" w:rsidRDefault="00053A63" w:rsidP="00053A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95" w:type="pct"/>
            <w:gridSpan w:val="18"/>
          </w:tcPr>
          <w:p w14:paraId="439444C8" w14:textId="77777777" w:rsidR="00053A63" w:rsidRPr="00A85913" w:rsidRDefault="00053A63" w:rsidP="00053A6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72229C66" w14:textId="1714AE19" w:rsidR="005F7FB2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Labeling System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900"/>
        <w:gridCol w:w="358"/>
        <w:gridCol w:w="757"/>
        <w:gridCol w:w="24"/>
        <w:gridCol w:w="196"/>
        <w:gridCol w:w="173"/>
        <w:gridCol w:w="123"/>
        <w:gridCol w:w="570"/>
        <w:gridCol w:w="630"/>
        <w:gridCol w:w="498"/>
        <w:gridCol w:w="73"/>
        <w:gridCol w:w="274"/>
        <w:gridCol w:w="255"/>
        <w:gridCol w:w="28"/>
        <w:gridCol w:w="710"/>
        <w:gridCol w:w="259"/>
        <w:gridCol w:w="445"/>
        <w:gridCol w:w="479"/>
        <w:gridCol w:w="276"/>
        <w:gridCol w:w="958"/>
        <w:gridCol w:w="22"/>
        <w:gridCol w:w="164"/>
        <w:gridCol w:w="1092"/>
      </w:tblGrid>
      <w:tr w:rsidR="00655505" w:rsidRPr="00A85913" w14:paraId="0601A2AF" w14:textId="77777777" w:rsidTr="00C32DC3">
        <w:tc>
          <w:tcPr>
            <w:tcW w:w="3836" w:type="pct"/>
            <w:gridSpan w:val="19"/>
            <w:shd w:val="clear" w:color="auto" w:fill="E0E0E0"/>
            <w:vAlign w:val="center"/>
          </w:tcPr>
          <w:p w14:paraId="4012D1CB" w14:textId="77777777" w:rsidR="00655505" w:rsidRPr="00A85913" w:rsidRDefault="00655505" w:rsidP="009C2BD2">
            <w:pPr>
              <w:pStyle w:val="Heading1"/>
            </w:pPr>
            <w:r w:rsidRPr="00A85913">
              <w:t>Labeling System Specifications</w:t>
            </w:r>
          </w:p>
        </w:tc>
        <w:tc>
          <w:tcPr>
            <w:tcW w:w="582" w:type="pct"/>
            <w:gridSpan w:val="3"/>
            <w:vAlign w:val="center"/>
          </w:tcPr>
          <w:p w14:paraId="700A63AC" w14:textId="7E0E7007" w:rsidR="00655505" w:rsidRPr="00655505" w:rsidRDefault="00655505" w:rsidP="009C2BD2">
            <w:pPr>
              <w:pStyle w:val="Heading1"/>
              <w:rPr>
                <w:color w:val="auto"/>
              </w:rPr>
            </w:pPr>
            <w:r>
              <w:rPr>
                <w:color w:val="auto"/>
              </w:rPr>
              <w:t>None</w:t>
            </w:r>
          </w:p>
        </w:tc>
        <w:tc>
          <w:tcPr>
            <w:tcW w:w="582" w:type="pct"/>
            <w:gridSpan w:val="2"/>
            <w:vAlign w:val="center"/>
          </w:tcPr>
          <w:p w14:paraId="066FB1B8" w14:textId="2B904DB2" w:rsidR="00655505" w:rsidRPr="00655505" w:rsidRDefault="00655505" w:rsidP="009C2BD2">
            <w:pPr>
              <w:pStyle w:val="Heading1"/>
              <w:rPr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{{ls_none_check}}</w:t>
            </w:r>
          </w:p>
        </w:tc>
      </w:tr>
      <w:tr w:rsidR="0002412C" w:rsidRPr="00A85913" w14:paraId="7AE4EAEA" w14:textId="77777777" w:rsidTr="00D55C6F">
        <w:tc>
          <w:tcPr>
            <w:tcW w:w="707" w:type="pct"/>
            <w:vAlign w:val="center"/>
          </w:tcPr>
          <w:p w14:paraId="07CAC7F4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Label HD model</w:t>
            </w:r>
          </w:p>
        </w:tc>
        <w:tc>
          <w:tcPr>
            <w:tcW w:w="583" w:type="pct"/>
            <w:gridSpan w:val="2"/>
            <w:vAlign w:val="center"/>
          </w:tcPr>
          <w:p w14:paraId="09658DD9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LS100</w:t>
            </w:r>
          </w:p>
        </w:tc>
        <w:tc>
          <w:tcPr>
            <w:tcW w:w="1656" w:type="pct"/>
            <w:gridSpan w:val="11"/>
            <w:vAlign w:val="center"/>
          </w:tcPr>
          <w:p w14:paraId="17FF65C6" w14:textId="2FD427A7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{{ls_lhl100_check}}</w:t>
            </w:r>
          </w:p>
        </w:tc>
        <w:tc>
          <w:tcPr>
            <w:tcW w:w="1018" w:type="pct"/>
            <w:gridSpan w:val="6"/>
            <w:vAlign w:val="center"/>
          </w:tcPr>
          <w:p w14:paraId="3BF0094A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LS200</w:t>
            </w:r>
          </w:p>
        </w:tc>
        <w:tc>
          <w:tcPr>
            <w:tcW w:w="1036" w:type="pct"/>
            <w:gridSpan w:val="4"/>
            <w:vAlign w:val="center"/>
          </w:tcPr>
          <w:p w14:paraId="02A123BE" w14:textId="718DB029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{{ls_lhl200_check}}</w:t>
            </w:r>
          </w:p>
        </w:tc>
      </w:tr>
      <w:tr w:rsidR="00180665" w:rsidRPr="00A85913" w14:paraId="313BB68E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3B150A5F" w14:textId="77777777" w:rsidR="00180665" w:rsidRPr="00A85913" w:rsidRDefault="00180665" w:rsidP="00394BE6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75412553" w14:textId="77777777" w:rsidTr="00D55C6F">
        <w:tc>
          <w:tcPr>
            <w:tcW w:w="707" w:type="pct"/>
            <w:vAlign w:val="center"/>
          </w:tcPr>
          <w:p w14:paraId="5AD72978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lastRenderedPageBreak/>
              <w:t>Support reel DIA.</w:t>
            </w:r>
          </w:p>
        </w:tc>
        <w:tc>
          <w:tcPr>
            <w:tcW w:w="583" w:type="pct"/>
            <w:gridSpan w:val="2"/>
            <w:vAlign w:val="center"/>
          </w:tcPr>
          <w:p w14:paraId="0B5ED02A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300 mm</w:t>
            </w:r>
          </w:p>
        </w:tc>
        <w:tc>
          <w:tcPr>
            <w:tcW w:w="1656" w:type="pct"/>
            <w:gridSpan w:val="11"/>
            <w:vAlign w:val="center"/>
          </w:tcPr>
          <w:p w14:paraId="4F64A07E" w14:textId="360CDBF4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{{ls_sd300_check}}</w:t>
            </w:r>
          </w:p>
        </w:tc>
        <w:tc>
          <w:tcPr>
            <w:tcW w:w="1018" w:type="pct"/>
            <w:gridSpan w:val="6"/>
            <w:vAlign w:val="center"/>
          </w:tcPr>
          <w:p w14:paraId="626DD551" w14:textId="77777777" w:rsidR="00394BE6" w:rsidRPr="00A85913" w:rsidRDefault="00271E30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380</w:t>
            </w:r>
            <w:r w:rsidR="00394BE6"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mm</w:t>
            </w:r>
          </w:p>
        </w:tc>
        <w:tc>
          <w:tcPr>
            <w:tcW w:w="1036" w:type="pct"/>
            <w:gridSpan w:val="4"/>
            <w:vAlign w:val="center"/>
          </w:tcPr>
          <w:p w14:paraId="2A9D7292" w14:textId="0A5F0DB4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{{ls_sd380_check}}</w:t>
            </w:r>
          </w:p>
        </w:tc>
      </w:tr>
      <w:tr w:rsidR="00180665" w:rsidRPr="00A85913" w14:paraId="7CBA19E0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5F41DCA2" w14:textId="77777777" w:rsidR="00180665" w:rsidRPr="00A85913" w:rsidRDefault="00180665" w:rsidP="00394BE6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53C8DF74" w14:textId="77777777" w:rsidTr="00D55C6F">
        <w:tc>
          <w:tcPr>
            <w:tcW w:w="707" w:type="pct"/>
            <w:vAlign w:val="center"/>
          </w:tcPr>
          <w:p w14:paraId="0A7F9D37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Arm type</w:t>
            </w:r>
          </w:p>
        </w:tc>
        <w:tc>
          <w:tcPr>
            <w:tcW w:w="583" w:type="pct"/>
            <w:gridSpan w:val="2"/>
            <w:vAlign w:val="center"/>
          </w:tcPr>
          <w:p w14:paraId="5CBEFDC0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Standard</w:t>
            </w:r>
          </w:p>
        </w:tc>
        <w:tc>
          <w:tcPr>
            <w:tcW w:w="1656" w:type="pct"/>
            <w:gridSpan w:val="11"/>
            <w:vAlign w:val="center"/>
          </w:tcPr>
          <w:p w14:paraId="2619A67D" w14:textId="5EB8DCE6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{{ls_ats_check}}</w:t>
            </w:r>
          </w:p>
        </w:tc>
        <w:tc>
          <w:tcPr>
            <w:tcW w:w="1018" w:type="pct"/>
            <w:gridSpan w:val="6"/>
            <w:vAlign w:val="center"/>
          </w:tcPr>
          <w:p w14:paraId="4114C6E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“L” shaped</w:t>
            </w:r>
          </w:p>
        </w:tc>
        <w:tc>
          <w:tcPr>
            <w:tcW w:w="1036" w:type="pct"/>
            <w:gridSpan w:val="4"/>
            <w:vAlign w:val="center"/>
          </w:tcPr>
          <w:p w14:paraId="552050CE" w14:textId="24BF649E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{{ls_atl_check}}</w:t>
            </w:r>
          </w:p>
        </w:tc>
      </w:tr>
      <w:tr w:rsidR="00180665" w:rsidRPr="00A85913" w14:paraId="68529477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5C313F34" w14:textId="77777777" w:rsidR="00180665" w:rsidRPr="00A85913" w:rsidRDefault="00180665" w:rsidP="00394BE6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56B93C24" w14:textId="77777777" w:rsidTr="00D55C6F">
        <w:tc>
          <w:tcPr>
            <w:tcW w:w="707" w:type="pct"/>
            <w:vMerge w:val="restart"/>
            <w:vAlign w:val="center"/>
          </w:tcPr>
          <w:p w14:paraId="43168C9F" w14:textId="77777777" w:rsidR="007648E2" w:rsidRPr="00A85913" w:rsidRDefault="007648E2" w:rsidP="003B0A7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Application SYS</w:t>
            </w:r>
          </w:p>
        </w:tc>
        <w:tc>
          <w:tcPr>
            <w:tcW w:w="583" w:type="pct"/>
            <w:gridSpan w:val="2"/>
            <w:tcBorders>
              <w:bottom w:val="single" w:sz="4" w:space="0" w:color="auto"/>
            </w:tcBorders>
            <w:vAlign w:val="center"/>
          </w:tcPr>
          <w:p w14:paraId="531D7F1C" w14:textId="77777777" w:rsidR="007648E2" w:rsidRPr="00A85913" w:rsidRDefault="007648E2" w:rsidP="003B0A7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Wrap around</w:t>
            </w:r>
          </w:p>
        </w:tc>
        <w:tc>
          <w:tcPr>
            <w:tcW w:w="453" w:type="pct"/>
            <w:gridSpan w:val="3"/>
            <w:tcBorders>
              <w:bottom w:val="single" w:sz="4" w:space="0" w:color="auto"/>
            </w:tcBorders>
            <w:vAlign w:val="center"/>
          </w:tcPr>
          <w:p w14:paraId="2DA23CB9" w14:textId="66474050" w:rsidR="007648E2" w:rsidRPr="00A85913" w:rsidRDefault="008C04E8" w:rsidP="008C04E8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{{ls_awa_check</w:t>
            </w:r>
            <w:r w:rsidR="000857FC">
              <w:rPr>
                <w:rFonts w:ascii="Arial" w:hAnsi="Arial" w:cs="Arial"/>
                <w:lang w:val="en-CA"/>
              </w:rPr>
              <w:t>}</w:t>
            </w:r>
            <w:r>
              <w:rPr>
                <w:rFonts w:ascii="Arial" w:hAnsi="Arial" w:cs="Arial"/>
                <w:lang w:val="en-CA"/>
              </w:rPr>
              <w:t>}</w:t>
            </w:r>
          </w:p>
        </w:tc>
        <w:tc>
          <w:tcPr>
            <w:tcW w:w="693" w:type="pct"/>
            <w:gridSpan w:val="4"/>
            <w:tcBorders>
              <w:bottom w:val="single" w:sz="4" w:space="0" w:color="auto"/>
            </w:tcBorders>
            <w:vAlign w:val="center"/>
          </w:tcPr>
          <w:p w14:paraId="44006018" w14:textId="77777777" w:rsidR="007648E2" w:rsidRPr="00A85913" w:rsidRDefault="007648E2" w:rsidP="003B0A7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3-</w:t>
            </w:r>
          </w:p>
          <w:p w14:paraId="5D735F38" w14:textId="77777777" w:rsidR="007648E2" w:rsidRPr="00A85913" w:rsidRDefault="007648E2" w:rsidP="003B0A77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Panel</w:t>
            </w:r>
          </w:p>
        </w:tc>
        <w:tc>
          <w:tcPr>
            <w:tcW w:w="523" w:type="pct"/>
            <w:gridSpan w:val="5"/>
            <w:tcBorders>
              <w:bottom w:val="single" w:sz="4" w:space="0" w:color="auto"/>
            </w:tcBorders>
            <w:vAlign w:val="center"/>
          </w:tcPr>
          <w:p w14:paraId="2E18D3C4" w14:textId="2620A55F" w:rsidR="007648E2" w:rsidRPr="00A85913" w:rsidRDefault="008C04E8" w:rsidP="008C04E8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{{ls_a3p_check}}</w:t>
            </w:r>
          </w:p>
        </w:tc>
        <w:tc>
          <w:tcPr>
            <w:tcW w:w="449" w:type="pct"/>
            <w:gridSpan w:val="2"/>
            <w:tcBorders>
              <w:bottom w:val="single" w:sz="4" w:space="0" w:color="auto"/>
            </w:tcBorders>
            <w:vAlign w:val="center"/>
          </w:tcPr>
          <w:p w14:paraId="0980D9AD" w14:textId="77777777" w:rsidR="007648E2" w:rsidRPr="00A85913" w:rsidRDefault="007648E2" w:rsidP="00ED778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4-</w:t>
            </w:r>
          </w:p>
          <w:p w14:paraId="2F2B82A9" w14:textId="77777777" w:rsidR="007648E2" w:rsidRPr="00A85913" w:rsidRDefault="007648E2" w:rsidP="00ED7780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Panel</w:t>
            </w:r>
          </w:p>
        </w:tc>
        <w:tc>
          <w:tcPr>
            <w:tcW w:w="556" w:type="pct"/>
            <w:gridSpan w:val="3"/>
            <w:tcBorders>
              <w:bottom w:val="single" w:sz="4" w:space="0" w:color="auto"/>
            </w:tcBorders>
            <w:vAlign w:val="center"/>
          </w:tcPr>
          <w:p w14:paraId="33406BCE" w14:textId="2ABC3180" w:rsidR="007648E2" w:rsidRPr="00A85913" w:rsidRDefault="008C04E8" w:rsidP="008C04E8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{{ls_a4p_check}}</w:t>
            </w:r>
          </w:p>
        </w:tc>
        <w:tc>
          <w:tcPr>
            <w:tcW w:w="444" w:type="pct"/>
            <w:tcBorders>
              <w:bottom w:val="single" w:sz="4" w:space="0" w:color="auto"/>
            </w:tcBorders>
            <w:vAlign w:val="center"/>
          </w:tcPr>
          <w:p w14:paraId="49749294" w14:textId="77777777" w:rsidR="007648E2" w:rsidRPr="00A85913" w:rsidRDefault="007648E2" w:rsidP="00F10132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5-Panel</w:t>
            </w:r>
          </w:p>
        </w:tc>
        <w:tc>
          <w:tcPr>
            <w:tcW w:w="592" w:type="pct"/>
            <w:gridSpan w:val="3"/>
            <w:tcBorders>
              <w:bottom w:val="single" w:sz="4" w:space="0" w:color="auto"/>
            </w:tcBorders>
            <w:vAlign w:val="center"/>
          </w:tcPr>
          <w:p w14:paraId="18282251" w14:textId="3768100B" w:rsidR="007648E2" w:rsidRPr="00A85913" w:rsidRDefault="008C04E8" w:rsidP="008C04E8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{{ls_a5p_check}}</w:t>
            </w:r>
          </w:p>
        </w:tc>
      </w:tr>
      <w:tr w:rsidR="0002412C" w:rsidRPr="00A85913" w14:paraId="7985F33E" w14:textId="77777777" w:rsidTr="00D55C6F">
        <w:tc>
          <w:tcPr>
            <w:tcW w:w="707" w:type="pct"/>
            <w:vMerge/>
            <w:vAlign w:val="center"/>
          </w:tcPr>
          <w:p w14:paraId="1B450C32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83" w:type="pct"/>
            <w:gridSpan w:val="2"/>
            <w:tcBorders>
              <w:bottom w:val="single" w:sz="4" w:space="0" w:color="auto"/>
            </w:tcBorders>
            <w:vAlign w:val="center"/>
          </w:tcPr>
          <w:p w14:paraId="42F188D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Case label</w:t>
            </w:r>
          </w:p>
        </w:tc>
        <w:tc>
          <w:tcPr>
            <w:tcW w:w="453" w:type="pct"/>
            <w:gridSpan w:val="3"/>
            <w:tcBorders>
              <w:bottom w:val="single" w:sz="4" w:space="0" w:color="auto"/>
            </w:tcBorders>
            <w:vAlign w:val="center"/>
          </w:tcPr>
          <w:p w14:paraId="471BA687" w14:textId="2800AFBF" w:rsidR="007648E2" w:rsidRPr="00A85913" w:rsidRDefault="008C04E8" w:rsidP="008C04E8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</w:t>
            </w:r>
            <w:r w:rsidR="000069B9">
              <w:rPr>
                <w:rFonts w:ascii="Arial" w:hAnsi="Arial" w:cs="Arial"/>
                <w:lang w:val="en-CA"/>
              </w:rPr>
              <w:t>acl_check}}</w:t>
            </w:r>
          </w:p>
        </w:tc>
        <w:tc>
          <w:tcPr>
            <w:tcW w:w="1665" w:type="pct"/>
            <w:gridSpan w:val="11"/>
            <w:tcBorders>
              <w:right w:val="single" w:sz="4" w:space="0" w:color="auto"/>
            </w:tcBorders>
            <w:vAlign w:val="center"/>
          </w:tcPr>
          <w:p w14:paraId="0AD05DA4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Wipe Front &amp; Back</w:t>
            </w:r>
          </w:p>
        </w:tc>
        <w:tc>
          <w:tcPr>
            <w:tcW w:w="5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A512D3" w14:textId="25A37C6B" w:rsidR="007648E2" w:rsidRPr="0002412C" w:rsidRDefault="000069B9" w:rsidP="000069B9">
            <w:pPr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ascii="Arial" w:hAnsi="Arial" w:cs="Arial"/>
                <w:lang w:val="en-CA"/>
              </w:rPr>
              <w:t>{{ls_awb_</w:t>
            </w:r>
            <w:r w:rsidR="0002412C">
              <w:rPr>
                <w:rFonts w:ascii="Arial" w:hAnsi="Arial" w:cs="Arial"/>
                <w:lang w:val="pt-BR"/>
              </w:rPr>
              <w:t>check}}</w:t>
            </w: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015F9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Prism</w:t>
            </w:r>
          </w:p>
        </w:tc>
        <w:tc>
          <w:tcPr>
            <w:tcW w:w="592" w:type="pct"/>
            <w:gridSpan w:val="3"/>
            <w:tcBorders>
              <w:left w:val="single" w:sz="4" w:space="0" w:color="auto"/>
            </w:tcBorders>
            <w:vAlign w:val="center"/>
          </w:tcPr>
          <w:p w14:paraId="0AE7CBE6" w14:textId="3C149644" w:rsidR="007648E2" w:rsidRPr="0002412C" w:rsidRDefault="0002412C" w:rsidP="000241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{{ls_ap_check}}</w:t>
            </w:r>
          </w:p>
        </w:tc>
      </w:tr>
      <w:tr w:rsidR="0002412C" w:rsidRPr="00A85913" w14:paraId="77CE8D64" w14:textId="77777777" w:rsidTr="00BA2780">
        <w:tc>
          <w:tcPr>
            <w:tcW w:w="707" w:type="pct"/>
            <w:vMerge/>
            <w:vAlign w:val="center"/>
          </w:tcPr>
          <w:p w14:paraId="22D196A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173" w:type="pct"/>
            <w:gridSpan w:val="7"/>
            <w:tcBorders>
              <w:bottom w:val="single" w:sz="4" w:space="0" w:color="auto"/>
            </w:tcBorders>
            <w:vAlign w:val="center"/>
          </w:tcPr>
          <w:p w14:paraId="5D8E15C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Wrap around in Puck</w:t>
            </w:r>
          </w:p>
        </w:tc>
        <w:tc>
          <w:tcPr>
            <w:tcW w:w="556" w:type="pct"/>
            <w:gridSpan w:val="2"/>
            <w:tcBorders>
              <w:bottom w:val="single" w:sz="4" w:space="0" w:color="auto"/>
            </w:tcBorders>
            <w:vAlign w:val="center"/>
          </w:tcPr>
          <w:p w14:paraId="2EE67692" w14:textId="2A5730F9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{{ls_awp_check}}</w:t>
            </w:r>
          </w:p>
        </w:tc>
        <w:tc>
          <w:tcPr>
            <w:tcW w:w="1178" w:type="pct"/>
            <w:gridSpan w:val="8"/>
            <w:vAlign w:val="center"/>
          </w:tcPr>
          <w:p w14:paraId="5A5F7B81" w14:textId="77777777" w:rsidR="007648E2" w:rsidRPr="00E361B7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361B7">
              <w:rPr>
                <w:rFonts w:ascii="Arial" w:hAnsi="Arial" w:cs="Arial"/>
                <w:b/>
                <w:sz w:val="24"/>
                <w:lang w:val="en-CA"/>
              </w:rPr>
              <w:t>Belts QTY</w:t>
            </w:r>
          </w:p>
        </w:tc>
        <w:tc>
          <w:tcPr>
            <w:tcW w:w="1386" w:type="pct"/>
            <w:gridSpan w:val="6"/>
            <w:vAlign w:val="center"/>
          </w:tcPr>
          <w:p w14:paraId="1C11F41C" w14:textId="1EA05AF4" w:rsidR="007648E2" w:rsidRPr="00E361B7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{{ls_abqty}}</w:t>
            </w:r>
          </w:p>
        </w:tc>
      </w:tr>
      <w:tr w:rsidR="007648E2" w:rsidRPr="00A85913" w14:paraId="5D38DCBE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4A133083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32DC3" w:rsidRPr="00A85913" w14:paraId="7C6B782D" w14:textId="77777777" w:rsidTr="00C32DC3">
        <w:tc>
          <w:tcPr>
            <w:tcW w:w="1641" w:type="pct"/>
            <w:gridSpan w:val="4"/>
            <w:vAlign w:val="center"/>
          </w:tcPr>
          <w:p w14:paraId="6EEEC6A4" w14:textId="733221D6" w:rsidR="00C32DC3" w:rsidRPr="00A85913" w:rsidRDefault="00C32DC3" w:rsidP="00764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22" w:name="_Hlk31101167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Low Label Sens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or</w:t>
            </w:r>
          </w:p>
        </w:tc>
        <w:tc>
          <w:tcPr>
            <w:tcW w:w="1026" w:type="pct"/>
            <w:gridSpan w:val="7"/>
            <w:tcBorders>
              <w:bottom w:val="single" w:sz="4" w:space="0" w:color="auto"/>
            </w:tcBorders>
            <w:vAlign w:val="center"/>
          </w:tcPr>
          <w:p w14:paraId="4839F275" w14:textId="738DF9D1" w:rsidR="00C32DC3" w:rsidRPr="00A85913" w:rsidRDefault="00C32DC3" w:rsidP="00764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{{ls_ll_check}}</w:t>
            </w:r>
          </w:p>
        </w:tc>
        <w:tc>
          <w:tcPr>
            <w:tcW w:w="1297" w:type="pct"/>
            <w:gridSpan w:val="9"/>
            <w:vAlign w:val="center"/>
          </w:tcPr>
          <w:p w14:paraId="4D745D02" w14:textId="34228905" w:rsidR="00C32DC3" w:rsidRPr="00A85913" w:rsidRDefault="00C32DC3" w:rsidP="00764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Eagle Eye 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Plus 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Sensor (CLR label)</w:t>
            </w:r>
          </w:p>
        </w:tc>
        <w:tc>
          <w:tcPr>
            <w:tcW w:w="1036" w:type="pct"/>
            <w:gridSpan w:val="4"/>
            <w:tcBorders>
              <w:bottom w:val="single" w:sz="4" w:space="0" w:color="auto"/>
            </w:tcBorders>
            <w:vAlign w:val="center"/>
          </w:tcPr>
          <w:p w14:paraId="0420E12F" w14:textId="3911A43E" w:rsidR="00C32DC3" w:rsidRPr="00A85913" w:rsidRDefault="00C32DC3" w:rsidP="0002412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{{ls_ee_check}}</w:t>
            </w:r>
          </w:p>
        </w:tc>
      </w:tr>
      <w:tr w:rsidR="007648E2" w:rsidRPr="00A85913" w14:paraId="6D420A93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41EE47B7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bookmarkEnd w:id="22"/>
      <w:tr w:rsidR="0002412C" w:rsidRPr="00A85913" w14:paraId="17A7CB5B" w14:textId="77777777" w:rsidTr="00D55C6F">
        <w:tc>
          <w:tcPr>
            <w:tcW w:w="707" w:type="pct"/>
            <w:vAlign w:val="center"/>
          </w:tcPr>
          <w:p w14:paraId="199C941A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1116" w:type="pct"/>
            <w:gridSpan w:val="6"/>
            <w:vAlign w:val="center"/>
          </w:tcPr>
          <w:p w14:paraId="26EA7619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Linear (Inline)</w:t>
            </w:r>
          </w:p>
        </w:tc>
        <w:tc>
          <w:tcPr>
            <w:tcW w:w="1123" w:type="pct"/>
            <w:gridSpan w:val="7"/>
            <w:vAlign w:val="center"/>
          </w:tcPr>
          <w:p w14:paraId="0BC16FF5" w14:textId="6EF32ED0" w:rsidR="007648E2" w:rsidRPr="00A85913" w:rsidRDefault="0002412C" w:rsidP="000241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{{ls_tl_check}}</w:t>
            </w:r>
          </w:p>
        </w:tc>
        <w:tc>
          <w:tcPr>
            <w:tcW w:w="1018" w:type="pct"/>
            <w:gridSpan w:val="6"/>
            <w:vAlign w:val="center"/>
          </w:tcPr>
          <w:p w14:paraId="16F0B970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1036" w:type="pct"/>
            <w:gridSpan w:val="4"/>
            <w:vAlign w:val="center"/>
          </w:tcPr>
          <w:p w14:paraId="2C06B057" w14:textId="407C9B55" w:rsidR="007648E2" w:rsidRPr="00A85913" w:rsidRDefault="0002412C" w:rsidP="0002412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{{ls_tr_check}}</w:t>
            </w:r>
          </w:p>
        </w:tc>
      </w:tr>
      <w:tr w:rsidR="007648E2" w:rsidRPr="00A85913" w14:paraId="460E0F31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1B311C0E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75E27540" w14:textId="77777777" w:rsidTr="00D55C6F">
        <w:trPr>
          <w:trHeight w:val="136"/>
        </w:trPr>
        <w:tc>
          <w:tcPr>
            <w:tcW w:w="707" w:type="pct"/>
            <w:vMerge w:val="restart"/>
            <w:vAlign w:val="center"/>
          </w:tcPr>
          <w:p w14:paraId="246996EE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Label Head orientation</w:t>
            </w:r>
          </w:p>
        </w:tc>
        <w:tc>
          <w:tcPr>
            <w:tcW w:w="583" w:type="pct"/>
            <w:gridSpan w:val="2"/>
            <w:vAlign w:val="center"/>
          </w:tcPr>
          <w:p w14:paraId="01CFF0E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DX</w:t>
            </w:r>
          </w:p>
        </w:tc>
        <w:tc>
          <w:tcPr>
            <w:tcW w:w="1656" w:type="pct"/>
            <w:gridSpan w:val="11"/>
            <w:vAlign w:val="center"/>
          </w:tcPr>
          <w:p w14:paraId="215A33A6" w14:textId="10245411" w:rsidR="007648E2" w:rsidRPr="00A85913" w:rsidRDefault="0002412C" w:rsidP="000241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{{ls_lhdx_check}}</w:t>
            </w:r>
          </w:p>
        </w:tc>
        <w:tc>
          <w:tcPr>
            <w:tcW w:w="1018" w:type="pct"/>
            <w:gridSpan w:val="6"/>
            <w:vAlign w:val="center"/>
          </w:tcPr>
          <w:p w14:paraId="1C7C3DB4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SX</w:t>
            </w:r>
          </w:p>
        </w:tc>
        <w:tc>
          <w:tcPr>
            <w:tcW w:w="1036" w:type="pct"/>
            <w:gridSpan w:val="4"/>
            <w:vAlign w:val="center"/>
          </w:tcPr>
          <w:p w14:paraId="6557D710" w14:textId="38999AAD" w:rsidR="007648E2" w:rsidRPr="00A85913" w:rsidRDefault="0002412C" w:rsidP="0002412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{{ls_lhsx_check}}</w:t>
            </w:r>
          </w:p>
        </w:tc>
      </w:tr>
      <w:tr w:rsidR="008C04E8" w:rsidRPr="00A85913" w14:paraId="18E690B8" w14:textId="77777777" w:rsidTr="00BA2780">
        <w:trPr>
          <w:trHeight w:val="953"/>
        </w:trPr>
        <w:tc>
          <w:tcPr>
            <w:tcW w:w="707" w:type="pct"/>
            <w:vMerge/>
            <w:vAlign w:val="center"/>
          </w:tcPr>
          <w:p w14:paraId="0BB8FC6F" w14:textId="77777777" w:rsidR="007648E2" w:rsidRPr="00A85913" w:rsidRDefault="007648E2" w:rsidP="007648E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3" w:name="_Hlk31104955"/>
          </w:p>
        </w:tc>
        <w:tc>
          <w:tcPr>
            <w:tcW w:w="4293" w:type="pct"/>
            <w:gridSpan w:val="23"/>
            <w:vAlign w:val="center"/>
          </w:tcPr>
          <w:p w14:paraId="52B8DC41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lang w:val="en-CA"/>
              </w:rPr>
            </w:pPr>
            <w:r w:rsidRPr="00A85913">
              <w:rPr>
                <w:rFonts w:ascii="Arial" w:hAnsi="Arial" w:cs="Arial"/>
                <w:noProof/>
                <w:lang w:val="en-CA" w:eastAsia="fr-FR"/>
              </w:rPr>
              <w:drawing>
                <wp:inline distT="0" distB="0" distL="0" distR="0" wp14:anchorId="69939E87" wp14:editId="5F358E10">
                  <wp:extent cx="2135505" cy="1685925"/>
                  <wp:effectExtent l="0" t="0" r="0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550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8E2" w:rsidRPr="00A85913" w14:paraId="28199D9A" w14:textId="77777777" w:rsidTr="00BA2780">
        <w:trPr>
          <w:trHeight w:val="54"/>
        </w:trPr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604A93E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3502F658" w14:textId="77777777" w:rsidTr="00C32DC3">
        <w:trPr>
          <w:trHeight w:val="188"/>
        </w:trPr>
        <w:tc>
          <w:tcPr>
            <w:tcW w:w="707" w:type="pct"/>
            <w:vMerge w:val="restart"/>
            <w:vAlign w:val="center"/>
          </w:tcPr>
          <w:p w14:paraId="79BFE0C1" w14:textId="77777777" w:rsidR="007648E2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4" w:name="_Hlk34316528"/>
            <w:bookmarkEnd w:id="23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Separator</w:t>
            </w:r>
          </w:p>
          <w:p w14:paraId="511E34B6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W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heel</w:t>
            </w:r>
          </w:p>
        </w:tc>
        <w:tc>
          <w:tcPr>
            <w:tcW w:w="417" w:type="pct"/>
            <w:vAlign w:val="center"/>
          </w:tcPr>
          <w:p w14:paraId="0ED919D7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528" w:type="pct"/>
            <w:gridSpan w:val="3"/>
            <w:vAlign w:val="center"/>
          </w:tcPr>
          <w:p w14:paraId="39C0F9EA" w14:textId="3611A492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{{ls_swnone_check}}</w:t>
            </w:r>
          </w:p>
        </w:tc>
        <w:tc>
          <w:tcPr>
            <w:tcW w:w="492" w:type="pct"/>
            <w:gridSpan w:val="4"/>
            <w:vAlign w:val="center"/>
          </w:tcPr>
          <w:p w14:paraId="3B405150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Belt</w:t>
            </w:r>
          </w:p>
        </w:tc>
        <w:tc>
          <w:tcPr>
            <w:tcW w:w="557" w:type="pct"/>
            <w:gridSpan w:val="3"/>
            <w:vAlign w:val="center"/>
          </w:tcPr>
          <w:p w14:paraId="2D7C3298" w14:textId="13FB95C0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{{ls_swb_check}}</w:t>
            </w:r>
          </w:p>
        </w:tc>
        <w:tc>
          <w:tcPr>
            <w:tcW w:w="587" w:type="pct"/>
            <w:gridSpan w:val="4"/>
            <w:vAlign w:val="center"/>
          </w:tcPr>
          <w:p w14:paraId="10ADC47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Wheel</w:t>
            </w:r>
          </w:p>
        </w:tc>
        <w:tc>
          <w:tcPr>
            <w:tcW w:w="548" w:type="pct"/>
            <w:gridSpan w:val="3"/>
            <w:vAlign w:val="center"/>
          </w:tcPr>
          <w:p w14:paraId="7556DB80" w14:textId="31CE8973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{{ls_sww_check}}</w:t>
            </w:r>
          </w:p>
        </w:tc>
        <w:tc>
          <w:tcPr>
            <w:tcW w:w="658" w:type="pct"/>
            <w:gridSpan w:val="4"/>
            <w:vAlign w:val="center"/>
          </w:tcPr>
          <w:p w14:paraId="202FA846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Starwheel</w:t>
            </w:r>
          </w:p>
        </w:tc>
        <w:tc>
          <w:tcPr>
            <w:tcW w:w="506" w:type="pct"/>
            <w:vAlign w:val="center"/>
          </w:tcPr>
          <w:p w14:paraId="5F57591F" w14:textId="167E9C25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{{ls_sws_check}}</w:t>
            </w:r>
          </w:p>
        </w:tc>
      </w:tr>
      <w:tr w:rsidR="0002412C" w:rsidRPr="00A85913" w14:paraId="46FBF0D6" w14:textId="77777777" w:rsidTr="00D55C6F">
        <w:trPr>
          <w:trHeight w:val="188"/>
        </w:trPr>
        <w:tc>
          <w:tcPr>
            <w:tcW w:w="707" w:type="pct"/>
            <w:vMerge/>
            <w:vAlign w:val="center"/>
          </w:tcPr>
          <w:p w14:paraId="4DB16004" w14:textId="77777777" w:rsidR="008D5F30" w:rsidRPr="00A85913" w:rsidRDefault="008D5F30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437" w:type="pct"/>
            <w:gridSpan w:val="8"/>
            <w:vAlign w:val="center"/>
          </w:tcPr>
          <w:p w14:paraId="605A658E" w14:textId="77777777" w:rsidR="008D5F30" w:rsidRPr="00A85913" w:rsidRDefault="008D5F30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2856" w:type="pct"/>
            <w:gridSpan w:val="15"/>
            <w:vAlign w:val="center"/>
          </w:tcPr>
          <w:p w14:paraId="06F6D953" w14:textId="77777777" w:rsidR="008D5F30" w:rsidRPr="00A85913" w:rsidRDefault="008D5F30" w:rsidP="007648E2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7648E2" w:rsidRPr="00A85913" w14:paraId="70BD9BA7" w14:textId="77777777" w:rsidTr="00BA2780">
        <w:trPr>
          <w:trHeight w:val="54"/>
        </w:trPr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4A53179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25" w:name="_Hlk52371073"/>
          </w:p>
        </w:tc>
      </w:tr>
      <w:bookmarkEnd w:id="24"/>
      <w:bookmarkEnd w:id="25"/>
      <w:tr w:rsidR="0002412C" w:rsidRPr="00A85913" w14:paraId="622641D8" w14:textId="77777777" w:rsidTr="00C32DC3">
        <w:trPr>
          <w:trHeight w:val="188"/>
        </w:trPr>
        <w:tc>
          <w:tcPr>
            <w:tcW w:w="707" w:type="pct"/>
            <w:vAlign w:val="center"/>
          </w:tcPr>
          <w:p w14:paraId="350949A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Top Hold Down</w:t>
            </w:r>
          </w:p>
        </w:tc>
        <w:tc>
          <w:tcPr>
            <w:tcW w:w="417" w:type="pct"/>
            <w:vAlign w:val="center"/>
          </w:tcPr>
          <w:p w14:paraId="405B92C4" w14:textId="3DE431AD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{{ls_thd_check}}</w:t>
            </w:r>
          </w:p>
        </w:tc>
        <w:tc>
          <w:tcPr>
            <w:tcW w:w="1020" w:type="pct"/>
            <w:gridSpan w:val="7"/>
            <w:tcBorders>
              <w:right w:val="single" w:sz="4" w:space="0" w:color="auto"/>
            </w:tcBorders>
            <w:vAlign w:val="center"/>
          </w:tcPr>
          <w:p w14:paraId="141A2FCA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Bottle Aligner</w:t>
            </w:r>
          </w:p>
        </w:tc>
        <w:tc>
          <w:tcPr>
            <w:tcW w:w="684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80FE7" w14:textId="78A5FCD3" w:rsidR="007648E2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{{ls_thdba_check}}</w:t>
            </w:r>
          </w:p>
        </w:tc>
        <w:tc>
          <w:tcPr>
            <w:tcW w:w="1008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7019D" w14:textId="77777777" w:rsidR="007648E2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Twin Feedscrew</w:t>
            </w:r>
          </w:p>
        </w:tc>
        <w:tc>
          <w:tcPr>
            <w:tcW w:w="1164" w:type="pct"/>
            <w:gridSpan w:val="5"/>
            <w:tcBorders>
              <w:left w:val="single" w:sz="4" w:space="0" w:color="auto"/>
            </w:tcBorders>
            <w:vAlign w:val="center"/>
          </w:tcPr>
          <w:p w14:paraId="35859EB4" w14:textId="3EBB152B" w:rsidR="007648E2" w:rsidRPr="00A85913" w:rsidRDefault="0002412C" w:rsidP="000241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{{ls_thdtf_check}}</w:t>
            </w:r>
          </w:p>
        </w:tc>
      </w:tr>
      <w:tr w:rsidR="008C04E8" w:rsidRPr="00A85913" w14:paraId="088B7913" w14:textId="77777777" w:rsidTr="00BA2780">
        <w:tc>
          <w:tcPr>
            <w:tcW w:w="707" w:type="pct"/>
            <w:shd w:val="clear" w:color="auto" w:fill="D9D9D9" w:themeFill="background1" w:themeFillShade="D9"/>
            <w:vAlign w:val="center"/>
          </w:tcPr>
          <w:p w14:paraId="70B8EF3B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293" w:type="pct"/>
            <w:gridSpan w:val="23"/>
            <w:vAlign w:val="center"/>
          </w:tcPr>
          <w:p w14:paraId="01BE9CA1" w14:textId="77777777" w:rsidR="007648E2" w:rsidRPr="00A85913" w:rsidRDefault="007648E2" w:rsidP="007648E2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  <w:r w:rsidRPr="00A85913">
              <w:t>x</w:t>
            </w:r>
          </w:p>
        </w:tc>
      </w:tr>
    </w:tbl>
    <w:p w14:paraId="69B0844D" w14:textId="123808D3" w:rsidR="00CB0E4A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Coding and Inspection System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874"/>
        <w:gridCol w:w="26"/>
        <w:gridCol w:w="617"/>
        <w:gridCol w:w="555"/>
        <w:gridCol w:w="1044"/>
        <w:gridCol w:w="216"/>
        <w:gridCol w:w="250"/>
        <w:gridCol w:w="434"/>
        <w:gridCol w:w="388"/>
        <w:gridCol w:w="302"/>
        <w:gridCol w:w="302"/>
        <w:gridCol w:w="572"/>
        <w:gridCol w:w="91"/>
        <w:gridCol w:w="233"/>
        <w:gridCol w:w="757"/>
        <w:gridCol w:w="65"/>
        <w:gridCol w:w="250"/>
        <w:gridCol w:w="134"/>
        <w:gridCol w:w="363"/>
        <w:gridCol w:w="214"/>
        <w:gridCol w:w="216"/>
        <w:gridCol w:w="218"/>
        <w:gridCol w:w="343"/>
        <w:gridCol w:w="86"/>
        <w:gridCol w:w="1075"/>
      </w:tblGrid>
      <w:tr w:rsidR="001F6994" w:rsidRPr="00A85913" w14:paraId="5D79FD0E" w14:textId="77777777" w:rsidTr="006B4B52">
        <w:tc>
          <w:tcPr>
            <w:tcW w:w="5000" w:type="pct"/>
            <w:gridSpan w:val="26"/>
            <w:shd w:val="clear" w:color="auto" w:fill="E0E0E0"/>
            <w:vAlign w:val="center"/>
          </w:tcPr>
          <w:p w14:paraId="33D069DC" w14:textId="77777777" w:rsidR="001F6994" w:rsidRPr="00A85913" w:rsidRDefault="001F6994" w:rsidP="009C2BD2">
            <w:pPr>
              <w:pStyle w:val="Heading1"/>
            </w:pPr>
            <w:r w:rsidRPr="00A85913">
              <w:t xml:space="preserve">Coding and </w:t>
            </w:r>
            <w:r w:rsidR="00B54FDC" w:rsidRPr="00A85913">
              <w:t>Inspection</w:t>
            </w:r>
            <w:r w:rsidRPr="00A85913">
              <w:t xml:space="preserve"> System Specifications</w:t>
            </w:r>
          </w:p>
        </w:tc>
      </w:tr>
      <w:tr w:rsidR="006B4B52" w:rsidRPr="00A85913" w14:paraId="5F589E43" w14:textId="77777777" w:rsidTr="006B4B52">
        <w:tc>
          <w:tcPr>
            <w:tcW w:w="540" w:type="pct"/>
            <w:vMerge w:val="restart"/>
            <w:vAlign w:val="center"/>
          </w:tcPr>
          <w:p w14:paraId="2BEDDDA6" w14:textId="77777777" w:rsidR="006B4B52" w:rsidRPr="00A85913" w:rsidRDefault="006B4B52" w:rsidP="001F699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Coder</w:t>
            </w:r>
          </w:p>
        </w:tc>
        <w:tc>
          <w:tcPr>
            <w:tcW w:w="960" w:type="pct"/>
            <w:gridSpan w:val="4"/>
            <w:vAlign w:val="center"/>
          </w:tcPr>
          <w:p w14:paraId="5F5D01CB" w14:textId="77777777" w:rsidR="006B4B52" w:rsidRPr="00A85913" w:rsidRDefault="006B4B52" w:rsidP="001F699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500" w:type="pct"/>
            <w:gridSpan w:val="21"/>
            <w:vAlign w:val="center"/>
          </w:tcPr>
          <w:p w14:paraId="75948FAC" w14:textId="3641504E" w:rsidR="006B4B52" w:rsidRPr="00A85913" w:rsidRDefault="006B4B52" w:rsidP="001F699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{{ci_cnone_check}}</w:t>
            </w:r>
          </w:p>
        </w:tc>
      </w:tr>
      <w:tr w:rsidR="006B4B52" w:rsidRPr="00A85913" w14:paraId="15F32F08" w14:textId="77777777" w:rsidTr="00BA2780">
        <w:tc>
          <w:tcPr>
            <w:tcW w:w="540" w:type="pct"/>
            <w:vMerge/>
            <w:vAlign w:val="center"/>
          </w:tcPr>
          <w:p w14:paraId="65BC5604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Merge w:val="restart"/>
            <w:vAlign w:val="center"/>
          </w:tcPr>
          <w:p w14:paraId="053CC3F4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Hot stamp</w:t>
            </w:r>
          </w:p>
        </w:tc>
        <w:tc>
          <w:tcPr>
            <w:tcW w:w="484" w:type="pct"/>
            <w:vMerge w:val="restart"/>
            <w:vAlign w:val="center"/>
          </w:tcPr>
          <w:p w14:paraId="07361BB8" w14:textId="675D9314" w:rsidR="005A1E85" w:rsidRPr="00A85913" w:rsidRDefault="00424662" w:rsidP="004246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{{ci_chs_check}}</w:t>
            </w:r>
          </w:p>
        </w:tc>
        <w:tc>
          <w:tcPr>
            <w:tcW w:w="1184" w:type="pct"/>
            <w:gridSpan w:val="8"/>
            <w:vAlign w:val="center"/>
          </w:tcPr>
          <w:p w14:paraId="41D21E89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Make &amp; Model</w:t>
            </w:r>
          </w:p>
        </w:tc>
        <w:tc>
          <w:tcPr>
            <w:tcW w:w="459" w:type="pct"/>
            <w:gridSpan w:val="2"/>
            <w:vAlign w:val="center"/>
          </w:tcPr>
          <w:p w14:paraId="337C0679" w14:textId="77777777" w:rsidR="005A1E85" w:rsidRPr="004F1C37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35" w:type="pct"/>
            <w:gridSpan w:val="8"/>
            <w:vAlign w:val="center"/>
          </w:tcPr>
          <w:p w14:paraId="09937E70" w14:textId="64900F39" w:rsidR="005A1E85" w:rsidRPr="00A85913" w:rsidRDefault="005A1E85" w:rsidP="003D0C7B">
            <w:pPr>
              <w:jc w:val="center"/>
              <w:rPr>
                <w:rFonts w:ascii="Arial" w:hAnsi="Arial" w:cs="Arial"/>
                <w:lang w:val="en-CA"/>
              </w:rPr>
            </w:pPr>
            <w:r w:rsidRPr="004F1C37">
              <w:rPr>
                <w:rFonts w:ascii="Arial" w:hAnsi="Arial" w:cs="Arial"/>
                <w:b/>
                <w:sz w:val="24"/>
                <w:lang w:val="en-CA"/>
              </w:rPr>
              <w:t>Startup Kit</w:t>
            </w:r>
          </w:p>
        </w:tc>
        <w:tc>
          <w:tcPr>
            <w:tcW w:w="538" w:type="pct"/>
            <w:gridSpan w:val="2"/>
            <w:vAlign w:val="center"/>
          </w:tcPr>
          <w:p w14:paraId="40303F24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B4B52" w:rsidRPr="00A85913" w14:paraId="4E63D7FC" w14:textId="77777777" w:rsidTr="00BA2780">
        <w:tc>
          <w:tcPr>
            <w:tcW w:w="540" w:type="pct"/>
            <w:vMerge/>
            <w:vAlign w:val="center"/>
          </w:tcPr>
          <w:p w14:paraId="2D600F6A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Merge/>
            <w:vAlign w:val="center"/>
          </w:tcPr>
          <w:p w14:paraId="593C1040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484" w:type="pct"/>
            <w:vMerge/>
            <w:vAlign w:val="center"/>
          </w:tcPr>
          <w:p w14:paraId="704850AC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789" w:type="pct"/>
            <w:gridSpan w:val="12"/>
            <w:vAlign w:val="center"/>
          </w:tcPr>
          <w:p w14:paraId="214BC621" w14:textId="77777777" w:rsidR="005A1E85" w:rsidRPr="003E189A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189A">
              <w:rPr>
                <w:rFonts w:ascii="Arial" w:hAnsi="Arial" w:cs="Arial"/>
                <w:b/>
                <w:sz w:val="24"/>
                <w:lang w:val="en-CA"/>
              </w:rPr>
              <w:t xml:space="preserve">Extra Foil Cassette Holder </w:t>
            </w:r>
          </w:p>
        </w:tc>
        <w:tc>
          <w:tcPr>
            <w:tcW w:w="329" w:type="pct"/>
            <w:gridSpan w:val="3"/>
            <w:vAlign w:val="center"/>
          </w:tcPr>
          <w:p w14:paraId="72FCAC56" w14:textId="77777777" w:rsidR="005A1E85" w:rsidRPr="004F1C37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98" w:type="pct"/>
            <w:gridSpan w:val="5"/>
            <w:vAlign w:val="center"/>
          </w:tcPr>
          <w:p w14:paraId="731D8428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B4B52" w:rsidRPr="00A85913" w14:paraId="41EA5A92" w14:textId="77777777" w:rsidTr="00BA2780">
        <w:tc>
          <w:tcPr>
            <w:tcW w:w="540" w:type="pct"/>
            <w:vMerge/>
            <w:vAlign w:val="center"/>
          </w:tcPr>
          <w:p w14:paraId="6761B649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Merge/>
            <w:vAlign w:val="center"/>
          </w:tcPr>
          <w:p w14:paraId="2A9B0342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484" w:type="pct"/>
            <w:vMerge/>
            <w:vAlign w:val="center"/>
          </w:tcPr>
          <w:p w14:paraId="17D8D4AB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789" w:type="pct"/>
            <w:gridSpan w:val="12"/>
            <w:vAlign w:val="center"/>
          </w:tcPr>
          <w:p w14:paraId="746367DA" w14:textId="77777777" w:rsidR="005A1E85" w:rsidRPr="003E189A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189A">
              <w:rPr>
                <w:rFonts w:ascii="Arial" w:hAnsi="Arial" w:cs="Arial"/>
                <w:b/>
                <w:sz w:val="24"/>
                <w:lang w:val="en-CA"/>
              </w:rPr>
              <w:t>Extra Character Holders</w:t>
            </w:r>
          </w:p>
        </w:tc>
        <w:tc>
          <w:tcPr>
            <w:tcW w:w="329" w:type="pct"/>
            <w:gridSpan w:val="3"/>
            <w:vAlign w:val="center"/>
          </w:tcPr>
          <w:p w14:paraId="24941E31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98" w:type="pct"/>
            <w:gridSpan w:val="5"/>
            <w:vAlign w:val="center"/>
          </w:tcPr>
          <w:p w14:paraId="635B5575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B4B52" w:rsidRPr="00A85913" w14:paraId="1A43CBB9" w14:textId="77777777" w:rsidTr="0000795F">
        <w:tc>
          <w:tcPr>
            <w:tcW w:w="540" w:type="pct"/>
            <w:vMerge/>
            <w:vAlign w:val="center"/>
          </w:tcPr>
          <w:p w14:paraId="56A1708C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0A679F14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Thermal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Transfer</w:t>
            </w:r>
          </w:p>
        </w:tc>
        <w:tc>
          <w:tcPr>
            <w:tcW w:w="1626" w:type="pct"/>
            <w:gridSpan w:val="8"/>
            <w:vAlign w:val="center"/>
          </w:tcPr>
          <w:p w14:paraId="444E6B2D" w14:textId="5A126ED5" w:rsidR="003E189A" w:rsidRPr="00A85913" w:rsidRDefault="00424662" w:rsidP="004246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{{ci_ctt_check}}</w:t>
            </w:r>
          </w:p>
        </w:tc>
        <w:tc>
          <w:tcPr>
            <w:tcW w:w="1336" w:type="pct"/>
            <w:gridSpan w:val="11"/>
            <w:vAlign w:val="center"/>
          </w:tcPr>
          <w:p w14:paraId="0F727DEF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Thermal 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Ink jet</w:t>
            </w:r>
          </w:p>
        </w:tc>
        <w:tc>
          <w:tcPr>
            <w:tcW w:w="538" w:type="pct"/>
            <w:gridSpan w:val="2"/>
            <w:vAlign w:val="center"/>
          </w:tcPr>
          <w:p w14:paraId="3655F279" w14:textId="74A93F17" w:rsidR="003E189A" w:rsidRPr="00A85913" w:rsidRDefault="00424662" w:rsidP="004246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{{ci_ctj_check}}</w:t>
            </w:r>
          </w:p>
        </w:tc>
      </w:tr>
      <w:tr w:rsidR="006B4B52" w:rsidRPr="00A85913" w14:paraId="09F1036C" w14:textId="77777777" w:rsidTr="0000795F">
        <w:tc>
          <w:tcPr>
            <w:tcW w:w="540" w:type="pct"/>
            <w:vMerge/>
            <w:vAlign w:val="center"/>
          </w:tcPr>
          <w:p w14:paraId="35EB41CA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1D47A419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Laser</w:t>
            </w:r>
          </w:p>
        </w:tc>
        <w:tc>
          <w:tcPr>
            <w:tcW w:w="1626" w:type="pct"/>
            <w:gridSpan w:val="8"/>
            <w:vAlign w:val="center"/>
          </w:tcPr>
          <w:p w14:paraId="606F1205" w14:textId="7D482F87" w:rsidR="005A1E85" w:rsidRPr="00A85913" w:rsidRDefault="00424662" w:rsidP="004246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{{ci_cl_check}}</w:t>
            </w:r>
          </w:p>
        </w:tc>
        <w:tc>
          <w:tcPr>
            <w:tcW w:w="1874" w:type="pct"/>
            <w:gridSpan w:val="13"/>
            <w:vAlign w:val="center"/>
          </w:tcPr>
          <w:p w14:paraId="1C9E8F6D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</w:tr>
      <w:tr w:rsidR="006B4B52" w:rsidRPr="00A85913" w14:paraId="2C47F571" w14:textId="77777777" w:rsidTr="00BA2780">
        <w:tc>
          <w:tcPr>
            <w:tcW w:w="540" w:type="pct"/>
            <w:vMerge/>
            <w:vAlign w:val="center"/>
          </w:tcPr>
          <w:p w14:paraId="7E1CE9E6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36460814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Additional Ink</w:t>
            </w:r>
          </w:p>
        </w:tc>
        <w:tc>
          <w:tcPr>
            <w:tcW w:w="1081" w:type="pct"/>
            <w:gridSpan w:val="5"/>
            <w:vAlign w:val="center"/>
          </w:tcPr>
          <w:p w14:paraId="37B0B3EB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621" w:type="pct"/>
            <w:gridSpan w:val="12"/>
            <w:vAlign w:val="center"/>
          </w:tcPr>
          <w:p w14:paraId="10F3113F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Ink Jet Clean. Sol.</w:t>
            </w:r>
          </w:p>
        </w:tc>
        <w:tc>
          <w:tcPr>
            <w:tcW w:w="798" w:type="pct"/>
            <w:gridSpan w:val="4"/>
            <w:vAlign w:val="center"/>
          </w:tcPr>
          <w:p w14:paraId="57E94D51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B4B52" w:rsidRPr="00A85913" w14:paraId="3CC07728" w14:textId="77777777" w:rsidTr="006B4B52">
        <w:tc>
          <w:tcPr>
            <w:tcW w:w="540" w:type="pct"/>
            <w:vMerge/>
            <w:vAlign w:val="center"/>
          </w:tcPr>
          <w:p w14:paraId="5F9FC1CC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EDA8F78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500" w:type="pct"/>
            <w:gridSpan w:val="21"/>
            <w:vAlign w:val="center"/>
          </w:tcPr>
          <w:p w14:paraId="71BEB8B2" w14:textId="77777777" w:rsidR="003E189A" w:rsidRPr="00A85913" w:rsidRDefault="003E189A" w:rsidP="003E189A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3E189A" w:rsidRPr="00A85913" w14:paraId="4E611330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3EA801FD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3BFF5F1D" w14:textId="77777777" w:rsidTr="00CB54B7">
        <w:tc>
          <w:tcPr>
            <w:tcW w:w="540" w:type="pct"/>
            <w:vMerge w:val="restart"/>
            <w:vAlign w:val="center"/>
          </w:tcPr>
          <w:p w14:paraId="7D29EED4" w14:textId="77777777" w:rsidR="009D6861" w:rsidRPr="00A85913" w:rsidRDefault="009D6861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Videojet</w:t>
            </w:r>
          </w:p>
        </w:tc>
        <w:tc>
          <w:tcPr>
            <w:tcW w:w="1660" w:type="pct"/>
            <w:gridSpan w:val="7"/>
            <w:vAlign w:val="center"/>
          </w:tcPr>
          <w:p w14:paraId="4CBC256A" w14:textId="77777777" w:rsidR="009D6861" w:rsidRPr="00A85913" w:rsidRDefault="009D6861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Dataflex 6</w:t>
            </w:r>
            <w:r>
              <w:rPr>
                <w:rFonts w:ascii="Arial" w:hAnsi="Arial" w:cs="Arial"/>
                <w:b/>
                <w:sz w:val="24"/>
                <w:lang w:val="en-CA"/>
              </w:rPr>
              <w:t>5</w:t>
            </w:r>
            <w:r w:rsidR="000813F6">
              <w:rPr>
                <w:rFonts w:ascii="Arial" w:hAnsi="Arial" w:cs="Arial"/>
                <w:b/>
                <w:sz w:val="24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0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(53Wx75L)</w:t>
            </w:r>
          </w:p>
        </w:tc>
        <w:tc>
          <w:tcPr>
            <w:tcW w:w="661" w:type="pct"/>
            <w:gridSpan w:val="4"/>
            <w:vAlign w:val="center"/>
          </w:tcPr>
          <w:p w14:paraId="68F42AA6" w14:textId="01CA4DA4" w:rsidR="009D6861" w:rsidRPr="00A85913" w:rsidRDefault="00424662" w:rsidP="004246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{{ci_vd65_check}}</w:t>
            </w:r>
          </w:p>
        </w:tc>
        <w:tc>
          <w:tcPr>
            <w:tcW w:w="1641" w:type="pct"/>
            <w:gridSpan w:val="13"/>
            <w:vAlign w:val="center"/>
          </w:tcPr>
          <w:p w14:paraId="7A1505A8" w14:textId="77777777" w:rsidR="009D6861" w:rsidRPr="00A85913" w:rsidRDefault="009D6861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Dataflex 6</w:t>
            </w:r>
            <w:r>
              <w:rPr>
                <w:rFonts w:ascii="Arial" w:hAnsi="Arial" w:cs="Arial"/>
                <w:b/>
                <w:sz w:val="24"/>
                <w:lang w:val="en-CA"/>
              </w:rPr>
              <w:t>5</w:t>
            </w:r>
            <w:r w:rsidR="000813F6">
              <w:rPr>
                <w:rFonts w:ascii="Arial" w:hAnsi="Arial" w:cs="Arial"/>
                <w:b/>
                <w:sz w:val="24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0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(107Wx75L)</w:t>
            </w:r>
          </w:p>
        </w:tc>
        <w:tc>
          <w:tcPr>
            <w:tcW w:w="498" w:type="pct"/>
            <w:vAlign w:val="center"/>
          </w:tcPr>
          <w:p w14:paraId="1386F8B1" w14:textId="012B2B27" w:rsidR="009D6861" w:rsidRPr="00A85913" w:rsidRDefault="00424662" w:rsidP="004246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{{ci_vd651_check}}</w:t>
            </w:r>
          </w:p>
        </w:tc>
      </w:tr>
      <w:tr w:rsidR="00585933" w:rsidRPr="00A85913" w14:paraId="1F045E90" w14:textId="77777777" w:rsidTr="00585933">
        <w:tc>
          <w:tcPr>
            <w:tcW w:w="540" w:type="pct"/>
            <w:vMerge/>
            <w:vAlign w:val="center"/>
          </w:tcPr>
          <w:p w14:paraId="4EF0B9F2" w14:textId="77777777" w:rsidR="00585933" w:rsidRPr="00A85913" w:rsidRDefault="00585933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60" w:type="pct"/>
            <w:gridSpan w:val="7"/>
            <w:vAlign w:val="center"/>
          </w:tcPr>
          <w:p w14:paraId="041A4DA9" w14:textId="468562C0" w:rsidR="00585933" w:rsidRPr="007F35D6" w:rsidRDefault="00585933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F35D6">
              <w:rPr>
                <w:rFonts w:ascii="Arial" w:hAnsi="Arial" w:cs="Arial"/>
                <w:b/>
                <w:sz w:val="24"/>
                <w:lang w:val="en-CA"/>
              </w:rPr>
              <w:t>For DX (RH) for SX (LH)</w:t>
            </w:r>
          </w:p>
        </w:tc>
        <w:tc>
          <w:tcPr>
            <w:tcW w:w="661" w:type="pct"/>
            <w:gridSpan w:val="4"/>
            <w:vAlign w:val="center"/>
          </w:tcPr>
          <w:p w14:paraId="00221095" w14:textId="062A2EBA" w:rsidR="00585933" w:rsidRPr="00A85913" w:rsidRDefault="00585933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{{ci_vdxsx}}</w:t>
            </w:r>
          </w:p>
        </w:tc>
        <w:tc>
          <w:tcPr>
            <w:tcW w:w="2139" w:type="pct"/>
            <w:gridSpan w:val="14"/>
            <w:vAlign w:val="center"/>
          </w:tcPr>
          <w:p w14:paraId="5C255395" w14:textId="551ED63E" w:rsidR="00585933" w:rsidRPr="00A85913" w:rsidRDefault="00585933" w:rsidP="0000795F">
            <w:pPr>
              <w:rPr>
                <w:rFonts w:ascii="Arial" w:hAnsi="Arial" w:cs="Arial"/>
                <w:lang w:val="en-CA"/>
              </w:rPr>
            </w:pPr>
          </w:p>
        </w:tc>
      </w:tr>
      <w:tr w:rsidR="0000795F" w:rsidRPr="00A85913" w14:paraId="58205A84" w14:textId="77777777" w:rsidTr="00CB54B7">
        <w:tc>
          <w:tcPr>
            <w:tcW w:w="540" w:type="pct"/>
            <w:vMerge/>
            <w:vAlign w:val="center"/>
          </w:tcPr>
          <w:p w14:paraId="05AC6F3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05" w:type="pct"/>
            <w:vAlign w:val="center"/>
          </w:tcPr>
          <w:p w14:paraId="43334D99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85</w:t>
            </w:r>
            <w:r>
              <w:rPr>
                <w:rFonts w:ascii="Arial" w:hAnsi="Arial" w:cs="Arial"/>
                <w:b/>
                <w:sz w:val="24"/>
                <w:lang w:val="en-CA"/>
              </w:rPr>
              <w:t>2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0</w:t>
            </w:r>
          </w:p>
        </w:tc>
        <w:tc>
          <w:tcPr>
            <w:tcW w:w="555" w:type="pct"/>
            <w:gridSpan w:val="3"/>
            <w:vAlign w:val="center"/>
          </w:tcPr>
          <w:p w14:paraId="2234BE66" w14:textId="0A879847" w:rsidR="0000795F" w:rsidRPr="00A85913" w:rsidRDefault="0000795F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{{ci_v85_check}}</w:t>
            </w:r>
          </w:p>
        </w:tc>
        <w:tc>
          <w:tcPr>
            <w:tcW w:w="1776" w:type="pct"/>
            <w:gridSpan w:val="10"/>
            <w:vAlign w:val="center"/>
          </w:tcPr>
          <w:p w14:paraId="5C79246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Ink jet VJ 1520</w:t>
            </w:r>
          </w:p>
        </w:tc>
        <w:tc>
          <w:tcPr>
            <w:tcW w:w="727" w:type="pct"/>
            <w:gridSpan w:val="5"/>
            <w:vAlign w:val="center"/>
          </w:tcPr>
          <w:p w14:paraId="2E7632A0" w14:textId="19987599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{{ci_ci15_check}}</w:t>
            </w:r>
          </w:p>
        </w:tc>
        <w:tc>
          <w:tcPr>
            <w:tcW w:w="499" w:type="pct"/>
            <w:gridSpan w:val="5"/>
            <w:vAlign w:val="center"/>
          </w:tcPr>
          <w:p w14:paraId="0780E83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Laser 3330</w:t>
            </w:r>
          </w:p>
        </w:tc>
        <w:tc>
          <w:tcPr>
            <w:tcW w:w="498" w:type="pct"/>
            <w:vAlign w:val="center"/>
          </w:tcPr>
          <w:p w14:paraId="775A23E7" w14:textId="4B6CA32A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{{ci_v33_check}}</w:t>
            </w:r>
          </w:p>
        </w:tc>
      </w:tr>
      <w:tr w:rsidR="0000795F" w:rsidRPr="00A85913" w14:paraId="10E7E885" w14:textId="77777777" w:rsidTr="006B4B52">
        <w:tc>
          <w:tcPr>
            <w:tcW w:w="540" w:type="pct"/>
            <w:vMerge/>
            <w:vAlign w:val="center"/>
          </w:tcPr>
          <w:p w14:paraId="6C3D4EB2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700ED3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500" w:type="pct"/>
            <w:gridSpan w:val="21"/>
            <w:vAlign w:val="center"/>
          </w:tcPr>
          <w:p w14:paraId="499915D8" w14:textId="77777777" w:rsidR="0000795F" w:rsidRPr="00A85913" w:rsidRDefault="0000795F" w:rsidP="0000795F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00795F" w:rsidRPr="00A85913" w14:paraId="661476B4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2BD0031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0795F" w:rsidRPr="00A85913" w14:paraId="1E565012" w14:textId="77777777" w:rsidTr="0000795F">
        <w:tc>
          <w:tcPr>
            <w:tcW w:w="540" w:type="pct"/>
            <w:vMerge w:val="restart"/>
            <w:vAlign w:val="center"/>
          </w:tcPr>
          <w:p w14:paraId="3A1ACB4E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Laser</w:t>
            </w: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vAlign w:val="center"/>
          </w:tcPr>
          <w:p w14:paraId="30F6491A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Videojet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vAlign w:val="center"/>
          </w:tcPr>
          <w:p w14:paraId="735F3525" w14:textId="2E4C03FB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{{ci_lv_check}}</w:t>
            </w:r>
          </w:p>
        </w:tc>
        <w:tc>
          <w:tcPr>
            <w:tcW w:w="1042" w:type="pct"/>
            <w:gridSpan w:val="6"/>
            <w:vAlign w:val="center"/>
          </w:tcPr>
          <w:p w14:paraId="2686D05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Model</w:t>
            </w:r>
          </w:p>
        </w:tc>
        <w:tc>
          <w:tcPr>
            <w:tcW w:w="1874" w:type="pct"/>
            <w:gridSpan w:val="13"/>
            <w:vAlign w:val="center"/>
          </w:tcPr>
          <w:p w14:paraId="1CF28147" w14:textId="2D5C8DF8" w:rsidR="0000795F" w:rsidRPr="00317777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{{ci_lvm}}</w:t>
            </w:r>
          </w:p>
        </w:tc>
      </w:tr>
      <w:tr w:rsidR="0000795F" w:rsidRPr="00A85913" w14:paraId="1DE8162E" w14:textId="77777777" w:rsidTr="0000795F">
        <w:tc>
          <w:tcPr>
            <w:tcW w:w="540" w:type="pct"/>
            <w:vMerge/>
            <w:vAlign w:val="center"/>
          </w:tcPr>
          <w:p w14:paraId="704A7CC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vAlign w:val="center"/>
          </w:tcPr>
          <w:p w14:paraId="74A0FD7C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vAlign w:val="center"/>
          </w:tcPr>
          <w:p w14:paraId="5F29642C" w14:textId="1FC74931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{{ci_lo_check}}</w:t>
            </w:r>
          </w:p>
        </w:tc>
        <w:tc>
          <w:tcPr>
            <w:tcW w:w="1042" w:type="pct"/>
            <w:gridSpan w:val="6"/>
            <w:vAlign w:val="center"/>
          </w:tcPr>
          <w:p w14:paraId="51F4DC00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Customer suppl’d</w:t>
            </w:r>
          </w:p>
        </w:tc>
        <w:tc>
          <w:tcPr>
            <w:tcW w:w="1874" w:type="pct"/>
            <w:gridSpan w:val="13"/>
            <w:vAlign w:val="center"/>
          </w:tcPr>
          <w:p w14:paraId="39A8DB0B" w14:textId="77777777" w:rsidR="0000795F" w:rsidRPr="00317777" w:rsidRDefault="0000795F" w:rsidP="0000795F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00795F" w:rsidRPr="00A85913" w14:paraId="01F63A7D" w14:textId="77777777" w:rsidTr="0000795F">
        <w:tc>
          <w:tcPr>
            <w:tcW w:w="540" w:type="pct"/>
            <w:vMerge/>
            <w:vAlign w:val="center"/>
          </w:tcPr>
          <w:p w14:paraId="6BA7ACB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544" w:type="pct"/>
            <w:gridSpan w:val="6"/>
            <w:tcBorders>
              <w:bottom w:val="single" w:sz="4" w:space="0" w:color="auto"/>
            </w:tcBorders>
            <w:vAlign w:val="center"/>
          </w:tcPr>
          <w:p w14:paraId="1A9ABA2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Fume Extraction</w:t>
            </w:r>
          </w:p>
        </w:tc>
        <w:tc>
          <w:tcPr>
            <w:tcW w:w="497" w:type="pct"/>
            <w:gridSpan w:val="3"/>
            <w:vAlign w:val="center"/>
          </w:tcPr>
          <w:p w14:paraId="3CE569BA" w14:textId="5BC93C65" w:rsidR="0000795F" w:rsidRDefault="0000795F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{{ci_lfe_check}}</w:t>
            </w:r>
          </w:p>
        </w:tc>
        <w:tc>
          <w:tcPr>
            <w:tcW w:w="545" w:type="pct"/>
            <w:gridSpan w:val="3"/>
            <w:vAlign w:val="center"/>
          </w:tcPr>
          <w:p w14:paraId="4815D77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Model</w:t>
            </w:r>
          </w:p>
        </w:tc>
        <w:tc>
          <w:tcPr>
            <w:tcW w:w="1874" w:type="pct"/>
            <w:gridSpan w:val="13"/>
            <w:vAlign w:val="center"/>
          </w:tcPr>
          <w:p w14:paraId="08F6DFD9" w14:textId="222BD7D9" w:rsidR="0000795F" w:rsidRPr="00317777" w:rsidRDefault="0000795F" w:rsidP="0000795F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{{ci_lfm}}</w:t>
            </w:r>
          </w:p>
        </w:tc>
      </w:tr>
      <w:tr w:rsidR="0000795F" w:rsidRPr="00A85913" w14:paraId="0020BA70" w14:textId="77777777" w:rsidTr="006B4B52">
        <w:tc>
          <w:tcPr>
            <w:tcW w:w="540" w:type="pct"/>
            <w:vMerge/>
            <w:shd w:val="clear" w:color="auto" w:fill="D9D9D9" w:themeFill="background1" w:themeFillShade="D9"/>
            <w:vAlign w:val="center"/>
          </w:tcPr>
          <w:p w14:paraId="5E2E78CB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37DCE41B" w14:textId="77777777" w:rsidR="0000795F" w:rsidRPr="00A85913" w:rsidRDefault="0000795F" w:rsidP="0000795F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00" w:type="pct"/>
            <w:gridSpan w:val="21"/>
            <w:vAlign w:val="center"/>
          </w:tcPr>
          <w:p w14:paraId="3027C0EB" w14:textId="77777777" w:rsidR="0000795F" w:rsidRPr="00A85913" w:rsidRDefault="0000795F" w:rsidP="0000795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00795F" w:rsidRPr="00A85913" w14:paraId="5BB9EF83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029CFD9C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0795F" w:rsidRPr="00A85913" w14:paraId="711961EA" w14:textId="77777777" w:rsidTr="00CB54B7">
        <w:tc>
          <w:tcPr>
            <w:tcW w:w="540" w:type="pct"/>
            <w:vMerge w:val="restart"/>
            <w:vAlign w:val="center"/>
          </w:tcPr>
          <w:p w14:paraId="07265264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Vision</w:t>
            </w:r>
          </w:p>
        </w:tc>
        <w:tc>
          <w:tcPr>
            <w:tcW w:w="417" w:type="pct"/>
            <w:gridSpan w:val="2"/>
            <w:tcBorders>
              <w:bottom w:val="single" w:sz="4" w:space="0" w:color="auto"/>
            </w:tcBorders>
            <w:vAlign w:val="center"/>
          </w:tcPr>
          <w:p w14:paraId="643389C3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286" w:type="pct"/>
            <w:tcBorders>
              <w:bottom w:val="single" w:sz="4" w:space="0" w:color="auto"/>
            </w:tcBorders>
            <w:vAlign w:val="center"/>
          </w:tcPr>
          <w:p w14:paraId="2838E9F7" w14:textId="25262D4B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{{ci_vnone_check}}</w:t>
            </w:r>
          </w:p>
        </w:tc>
        <w:tc>
          <w:tcPr>
            <w:tcW w:w="841" w:type="pct"/>
            <w:gridSpan w:val="3"/>
            <w:vAlign w:val="center"/>
          </w:tcPr>
          <w:p w14:paraId="2A746054" w14:textId="77777777" w:rsidR="0000795F" w:rsidRPr="00A85913" w:rsidRDefault="0000795F" w:rsidP="0000795F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Cognex</w:t>
            </w:r>
          </w:p>
        </w:tc>
        <w:tc>
          <w:tcPr>
            <w:tcW w:w="637" w:type="pct"/>
            <w:gridSpan w:val="4"/>
            <w:vAlign w:val="center"/>
          </w:tcPr>
          <w:p w14:paraId="4DA047D0" w14:textId="0581934F" w:rsidR="0000795F" w:rsidRPr="00A85913" w:rsidRDefault="0000795F" w:rsidP="0000795F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{{ci_vc_check}}</w:t>
            </w:r>
          </w:p>
        </w:tc>
        <w:tc>
          <w:tcPr>
            <w:tcW w:w="405" w:type="pct"/>
            <w:gridSpan w:val="2"/>
            <w:vAlign w:val="center"/>
          </w:tcPr>
          <w:p w14:paraId="22ACEA6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709" w:type="pct"/>
            <w:gridSpan w:val="6"/>
            <w:vAlign w:val="center"/>
          </w:tcPr>
          <w:p w14:paraId="18EFD37A" w14:textId="7961D108" w:rsidR="0000795F" w:rsidRPr="00A85913" w:rsidRDefault="0000795F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{{ci_vo_check}}</w:t>
            </w:r>
          </w:p>
        </w:tc>
        <w:tc>
          <w:tcPr>
            <w:tcW w:w="468" w:type="pct"/>
            <w:gridSpan w:val="4"/>
            <w:vAlign w:val="center"/>
          </w:tcPr>
          <w:p w14:paraId="4390ABCA" w14:textId="055F1CB0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697" w:type="pct"/>
            <w:gridSpan w:val="3"/>
            <w:vAlign w:val="center"/>
          </w:tcPr>
          <w:p w14:paraId="4DCA9DED" w14:textId="4262DD7A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{{ci_vqty}}</w:t>
            </w:r>
          </w:p>
        </w:tc>
      </w:tr>
      <w:tr w:rsidR="0000795F" w:rsidRPr="00A85913" w14:paraId="3A79DFF8" w14:textId="77777777" w:rsidTr="00CB54B7">
        <w:tc>
          <w:tcPr>
            <w:tcW w:w="540" w:type="pct"/>
            <w:vMerge/>
            <w:vAlign w:val="center"/>
          </w:tcPr>
          <w:p w14:paraId="75CE3F85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vAlign w:val="center"/>
          </w:tcPr>
          <w:p w14:paraId="0467D8B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OCR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vAlign w:val="center"/>
          </w:tcPr>
          <w:p w14:paraId="1EF1A0A6" w14:textId="2C4C6918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{{ci_vocr_check}}</w:t>
            </w:r>
          </w:p>
        </w:tc>
        <w:tc>
          <w:tcPr>
            <w:tcW w:w="1042" w:type="pct"/>
            <w:gridSpan w:val="6"/>
            <w:vAlign w:val="center"/>
          </w:tcPr>
          <w:p w14:paraId="36ACD4AD" w14:textId="77777777" w:rsidR="0000795F" w:rsidRPr="00A85913" w:rsidRDefault="0000795F" w:rsidP="0000795F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OCV</w:t>
            </w:r>
          </w:p>
        </w:tc>
        <w:tc>
          <w:tcPr>
            <w:tcW w:w="709" w:type="pct"/>
            <w:gridSpan w:val="6"/>
            <w:vAlign w:val="center"/>
          </w:tcPr>
          <w:p w14:paraId="1F67B88E" w14:textId="451CF64B" w:rsidR="0000795F" w:rsidRPr="00A85913" w:rsidRDefault="0000795F" w:rsidP="0000795F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{{ci_vocv_check}}</w:t>
            </w:r>
          </w:p>
        </w:tc>
        <w:tc>
          <w:tcPr>
            <w:tcW w:w="667" w:type="pct"/>
            <w:gridSpan w:val="6"/>
            <w:vAlign w:val="center"/>
          </w:tcPr>
          <w:p w14:paraId="691FF2E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Barcode</w:t>
            </w:r>
          </w:p>
        </w:tc>
        <w:tc>
          <w:tcPr>
            <w:tcW w:w="498" w:type="pct"/>
            <w:vAlign w:val="center"/>
          </w:tcPr>
          <w:p w14:paraId="09B68786" w14:textId="07AE9222" w:rsidR="0000795F" w:rsidRPr="00A85913" w:rsidRDefault="0000795F" w:rsidP="0000795F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{{ci_vb_check}}</w:t>
            </w:r>
          </w:p>
        </w:tc>
      </w:tr>
      <w:tr w:rsidR="0000795F" w:rsidRPr="00A85913" w14:paraId="05C7DB84" w14:textId="77777777" w:rsidTr="00CB54B7">
        <w:tc>
          <w:tcPr>
            <w:tcW w:w="540" w:type="pct"/>
            <w:vMerge/>
            <w:vAlign w:val="center"/>
          </w:tcPr>
          <w:p w14:paraId="7092011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tcBorders>
              <w:bottom w:val="single" w:sz="4" w:space="0" w:color="auto"/>
            </w:tcBorders>
            <w:vAlign w:val="center"/>
          </w:tcPr>
          <w:p w14:paraId="2C409A96" w14:textId="01176E64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Orientation/</w:t>
            </w:r>
            <w:r w:rsidR="00CD5A2A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Skew</w:t>
            </w:r>
          </w:p>
        </w:tc>
        <w:tc>
          <w:tcPr>
            <w:tcW w:w="901" w:type="pct"/>
            <w:gridSpan w:val="4"/>
            <w:tcBorders>
              <w:bottom w:val="single" w:sz="4" w:space="0" w:color="auto"/>
            </w:tcBorders>
            <w:vAlign w:val="center"/>
          </w:tcPr>
          <w:p w14:paraId="45772E0E" w14:textId="6DA28889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{{ci_vos_check}}</w:t>
            </w:r>
          </w:p>
        </w:tc>
        <w:tc>
          <w:tcPr>
            <w:tcW w:w="725" w:type="pct"/>
            <w:gridSpan w:val="4"/>
            <w:tcBorders>
              <w:bottom w:val="single" w:sz="4" w:space="0" w:color="auto"/>
            </w:tcBorders>
            <w:vAlign w:val="center"/>
          </w:tcPr>
          <w:p w14:paraId="082EA675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Presence</w:t>
            </w:r>
          </w:p>
        </w:tc>
        <w:tc>
          <w:tcPr>
            <w:tcW w:w="709" w:type="pct"/>
            <w:gridSpan w:val="6"/>
            <w:tcBorders>
              <w:bottom w:val="single" w:sz="4" w:space="0" w:color="auto"/>
            </w:tcBorders>
            <w:vAlign w:val="center"/>
          </w:tcPr>
          <w:p w14:paraId="00B4820B" w14:textId="3CD40331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{{ci_vp_check}}</w:t>
            </w:r>
          </w:p>
        </w:tc>
        <w:tc>
          <w:tcPr>
            <w:tcW w:w="667" w:type="pct"/>
            <w:gridSpan w:val="6"/>
            <w:tcBorders>
              <w:bottom w:val="single" w:sz="4" w:space="0" w:color="auto"/>
            </w:tcBorders>
            <w:vAlign w:val="center"/>
          </w:tcPr>
          <w:p w14:paraId="27ED8191" w14:textId="59703E02" w:rsidR="0000795F" w:rsidRPr="00CB54B7" w:rsidRDefault="0000795F" w:rsidP="000079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>Position</w:t>
            </w:r>
            <w:r w:rsidR="00CB54B7" w:rsidRP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>/</w:t>
            </w:r>
            <w:r w:rsid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</w:t>
            </w:r>
            <w:r w:rsidR="00CB54B7" w:rsidRP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>Placement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vAlign w:val="center"/>
          </w:tcPr>
          <w:p w14:paraId="5D90598A" w14:textId="3A594554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{{ci_vpo_check}}</w:t>
            </w:r>
          </w:p>
        </w:tc>
      </w:tr>
      <w:tr w:rsidR="0000795F" w:rsidRPr="00A85913" w14:paraId="6C247D80" w14:textId="77777777" w:rsidTr="00CB54B7">
        <w:tc>
          <w:tcPr>
            <w:tcW w:w="540" w:type="pct"/>
            <w:vMerge/>
            <w:vAlign w:val="center"/>
          </w:tcPr>
          <w:p w14:paraId="5F3D009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tcBorders>
              <w:bottom w:val="single" w:sz="4" w:space="0" w:color="auto"/>
            </w:tcBorders>
            <w:vAlign w:val="center"/>
          </w:tcPr>
          <w:p w14:paraId="424D6093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On Web</w:t>
            </w:r>
          </w:p>
        </w:tc>
        <w:tc>
          <w:tcPr>
            <w:tcW w:w="901" w:type="pct"/>
            <w:gridSpan w:val="4"/>
            <w:tcBorders>
              <w:bottom w:val="single" w:sz="4" w:space="0" w:color="auto"/>
            </w:tcBorders>
            <w:vAlign w:val="center"/>
          </w:tcPr>
          <w:p w14:paraId="2D7EC391" w14:textId="4688B2FD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{{ci_vow_check}}</w:t>
            </w:r>
          </w:p>
        </w:tc>
        <w:tc>
          <w:tcPr>
            <w:tcW w:w="725" w:type="pct"/>
            <w:gridSpan w:val="4"/>
            <w:tcBorders>
              <w:bottom w:val="single" w:sz="4" w:space="0" w:color="auto"/>
            </w:tcBorders>
            <w:vAlign w:val="center"/>
          </w:tcPr>
          <w:p w14:paraId="7321552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On Bottle</w:t>
            </w:r>
          </w:p>
        </w:tc>
        <w:tc>
          <w:tcPr>
            <w:tcW w:w="709" w:type="pct"/>
            <w:gridSpan w:val="6"/>
            <w:tcBorders>
              <w:bottom w:val="single" w:sz="4" w:space="0" w:color="auto"/>
            </w:tcBorders>
            <w:vAlign w:val="center"/>
          </w:tcPr>
          <w:p w14:paraId="60CDDF2A" w14:textId="51F97E0E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{{ci_vob_check}}</w:t>
            </w:r>
          </w:p>
        </w:tc>
        <w:tc>
          <w:tcPr>
            <w:tcW w:w="667" w:type="pct"/>
            <w:gridSpan w:val="6"/>
            <w:tcBorders>
              <w:bottom w:val="single" w:sz="4" w:space="0" w:color="auto"/>
            </w:tcBorders>
            <w:vAlign w:val="center"/>
          </w:tcPr>
          <w:p w14:paraId="1E248722" w14:textId="2D97DE28" w:rsidR="0000795F" w:rsidRPr="002D1ACE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2D1ACE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Torque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vAlign w:val="center"/>
          </w:tcPr>
          <w:p w14:paraId="28CA18C1" w14:textId="7AAD5D01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{{ci_vtq_check}}</w:t>
            </w:r>
          </w:p>
        </w:tc>
      </w:tr>
      <w:tr w:rsidR="0000795F" w:rsidRPr="00A85913" w14:paraId="098742B1" w14:textId="77777777" w:rsidTr="006B4B52">
        <w:tc>
          <w:tcPr>
            <w:tcW w:w="540" w:type="pct"/>
            <w:vMerge/>
            <w:vAlign w:val="center"/>
          </w:tcPr>
          <w:p w14:paraId="4EEF8C1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56DE1A1B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500" w:type="pct"/>
            <w:gridSpan w:val="21"/>
            <w:vAlign w:val="center"/>
          </w:tcPr>
          <w:p w14:paraId="219C7027" w14:textId="7D8AA5C4" w:rsidR="0000795F" w:rsidRPr="00A85913" w:rsidRDefault="00D7299C" w:rsidP="0000795F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  <w:r>
              <w:t>{{ci_vcom}}</w:t>
            </w:r>
          </w:p>
        </w:tc>
      </w:tr>
      <w:tr w:rsidR="0000795F" w:rsidRPr="00A85913" w14:paraId="5F011425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25162E75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0795F" w:rsidRPr="00A85913" w14:paraId="02326615" w14:textId="77777777" w:rsidTr="00BA2780">
        <w:tc>
          <w:tcPr>
            <w:tcW w:w="540" w:type="pct"/>
            <w:vMerge w:val="restart"/>
            <w:vAlign w:val="center"/>
          </w:tcPr>
          <w:p w14:paraId="642909F7" w14:textId="78EFAE1F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Print</w:t>
            </w: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vAlign w:val="center"/>
          </w:tcPr>
          <w:p w14:paraId="157030E2" w14:textId="52E775A8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vAlign w:val="center"/>
          </w:tcPr>
          <w:p w14:paraId="0C101403" w14:textId="691606C1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{{ci_pnone_check}}</w:t>
            </w:r>
          </w:p>
        </w:tc>
        <w:tc>
          <w:tcPr>
            <w:tcW w:w="2916" w:type="pct"/>
            <w:gridSpan w:val="19"/>
            <w:vAlign w:val="center"/>
          </w:tcPr>
          <w:p w14:paraId="2517194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00795F" w:rsidRPr="00A85913" w14:paraId="648B0F16" w14:textId="77777777" w:rsidTr="00CB54B7">
        <w:tc>
          <w:tcPr>
            <w:tcW w:w="540" w:type="pct"/>
            <w:vMerge/>
            <w:vAlign w:val="center"/>
          </w:tcPr>
          <w:p w14:paraId="476EC0E2" w14:textId="2B3A5C32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6" w:name="_Hlk80707692"/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vAlign w:val="center"/>
          </w:tcPr>
          <w:p w14:paraId="7EEA781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Lot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vAlign w:val="center"/>
          </w:tcPr>
          <w:p w14:paraId="040DE9F8" w14:textId="7C699260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{{ci_pl_check}}</w:t>
            </w:r>
          </w:p>
        </w:tc>
        <w:tc>
          <w:tcPr>
            <w:tcW w:w="1042" w:type="pct"/>
            <w:gridSpan w:val="6"/>
            <w:vAlign w:val="center"/>
          </w:tcPr>
          <w:p w14:paraId="24D579E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Exp. Date</w:t>
            </w:r>
          </w:p>
        </w:tc>
        <w:tc>
          <w:tcPr>
            <w:tcW w:w="531" w:type="pct"/>
            <w:gridSpan w:val="4"/>
            <w:vAlign w:val="center"/>
          </w:tcPr>
          <w:p w14:paraId="2CB17BB7" w14:textId="769FD417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{{ci_pep_check}}</w:t>
            </w:r>
          </w:p>
        </w:tc>
        <w:tc>
          <w:tcPr>
            <w:tcW w:w="845" w:type="pct"/>
            <w:gridSpan w:val="8"/>
            <w:vAlign w:val="center"/>
          </w:tcPr>
          <w:p w14:paraId="2FE3E03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Package On</w:t>
            </w:r>
          </w:p>
        </w:tc>
        <w:tc>
          <w:tcPr>
            <w:tcW w:w="498" w:type="pct"/>
            <w:vAlign w:val="center"/>
          </w:tcPr>
          <w:p w14:paraId="541C80EE" w14:textId="17E0889F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{{ci_ppo_check}}</w:t>
            </w:r>
          </w:p>
        </w:tc>
      </w:tr>
      <w:tr w:rsidR="0000795F" w:rsidRPr="00A85913" w14:paraId="7B1FB3BC" w14:textId="77777777" w:rsidTr="00CB54B7">
        <w:tc>
          <w:tcPr>
            <w:tcW w:w="540" w:type="pct"/>
            <w:vMerge/>
            <w:vAlign w:val="center"/>
          </w:tcPr>
          <w:p w14:paraId="45CEBD0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vAlign w:val="center"/>
          </w:tcPr>
          <w:p w14:paraId="2736569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Bar Code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vAlign w:val="center"/>
          </w:tcPr>
          <w:p w14:paraId="6AA4964D" w14:textId="7C6DDA3E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{{ci_pbc_check}}</w:t>
            </w:r>
          </w:p>
        </w:tc>
        <w:tc>
          <w:tcPr>
            <w:tcW w:w="1042" w:type="pct"/>
            <w:gridSpan w:val="6"/>
            <w:vAlign w:val="center"/>
          </w:tcPr>
          <w:p w14:paraId="4726F1B2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2D</w:t>
            </w:r>
          </w:p>
        </w:tc>
        <w:tc>
          <w:tcPr>
            <w:tcW w:w="531" w:type="pct"/>
            <w:gridSpan w:val="4"/>
            <w:vAlign w:val="center"/>
          </w:tcPr>
          <w:p w14:paraId="3C131ED1" w14:textId="0B97FDFE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{{ci_p2d_check}}</w:t>
            </w:r>
          </w:p>
        </w:tc>
        <w:tc>
          <w:tcPr>
            <w:tcW w:w="845" w:type="pct"/>
            <w:gridSpan w:val="8"/>
            <w:vAlign w:val="center"/>
          </w:tcPr>
          <w:p w14:paraId="44921A02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Other</w:t>
            </w:r>
          </w:p>
        </w:tc>
        <w:tc>
          <w:tcPr>
            <w:tcW w:w="498" w:type="pct"/>
            <w:vAlign w:val="center"/>
          </w:tcPr>
          <w:p w14:paraId="33FC8FA6" w14:textId="07A7E51E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{{ci_po_check}}</w:t>
            </w:r>
          </w:p>
        </w:tc>
      </w:tr>
      <w:tr w:rsidR="0000795F" w:rsidRPr="00A85913" w14:paraId="36D16929" w14:textId="77777777" w:rsidTr="006B4B52">
        <w:tc>
          <w:tcPr>
            <w:tcW w:w="540" w:type="pct"/>
            <w:vMerge/>
            <w:shd w:val="clear" w:color="auto" w:fill="D9D9D9" w:themeFill="background1" w:themeFillShade="D9"/>
            <w:vAlign w:val="center"/>
          </w:tcPr>
          <w:p w14:paraId="0A3F2ABC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34573674" w14:textId="77777777" w:rsidR="0000795F" w:rsidRPr="00A85913" w:rsidRDefault="0000795F" w:rsidP="0000795F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00" w:type="pct"/>
            <w:gridSpan w:val="21"/>
            <w:vAlign w:val="center"/>
          </w:tcPr>
          <w:p w14:paraId="10D0D6E9" w14:textId="77777777" w:rsidR="0000795F" w:rsidRPr="00A85913" w:rsidRDefault="0000795F" w:rsidP="0000795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bookmarkEnd w:id="26"/>
      <w:tr w:rsidR="0000795F" w:rsidRPr="00A85913" w14:paraId="17A7C37D" w14:textId="77777777" w:rsidTr="006B4B52">
        <w:trPr>
          <w:trHeight w:val="288"/>
        </w:trPr>
        <w:tc>
          <w:tcPr>
            <w:tcW w:w="540" w:type="pct"/>
            <w:shd w:val="clear" w:color="auto" w:fill="D9D9D9" w:themeFill="background1" w:themeFillShade="D9"/>
            <w:vAlign w:val="center"/>
          </w:tcPr>
          <w:p w14:paraId="1ABC0C6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460" w:type="pct"/>
            <w:gridSpan w:val="25"/>
            <w:vAlign w:val="center"/>
          </w:tcPr>
          <w:p w14:paraId="3B35BD31" w14:textId="77777777" w:rsidR="0000795F" w:rsidRPr="00A85913" w:rsidRDefault="0000795F" w:rsidP="0000795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26DE4993" w14:textId="3CFE3885" w:rsidR="00742399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lastRenderedPageBreak/>
        <w:t>Induction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5"/>
        <w:gridCol w:w="1672"/>
        <w:gridCol w:w="695"/>
        <w:gridCol w:w="1177"/>
        <w:gridCol w:w="518"/>
        <w:gridCol w:w="399"/>
        <w:gridCol w:w="45"/>
        <w:gridCol w:w="216"/>
        <w:gridCol w:w="246"/>
        <w:gridCol w:w="1366"/>
        <w:gridCol w:w="1301"/>
      </w:tblGrid>
      <w:tr w:rsidR="00655505" w:rsidRPr="00A85913" w14:paraId="3807D310" w14:textId="77777777" w:rsidTr="00655505">
        <w:tc>
          <w:tcPr>
            <w:tcW w:w="3650" w:type="pct"/>
            <w:gridSpan w:val="8"/>
            <w:shd w:val="clear" w:color="auto" w:fill="E0E0E0"/>
            <w:vAlign w:val="center"/>
          </w:tcPr>
          <w:p w14:paraId="358D7932" w14:textId="77777777" w:rsidR="00655505" w:rsidRPr="00A85913" w:rsidRDefault="00655505" w:rsidP="009C2BD2">
            <w:pPr>
              <w:pStyle w:val="Heading1"/>
            </w:pPr>
            <w:r w:rsidRPr="00A85913">
              <w:t>Induction Specifications</w:t>
            </w:r>
          </w:p>
        </w:tc>
        <w:tc>
          <w:tcPr>
            <w:tcW w:w="747" w:type="pct"/>
            <w:gridSpan w:val="2"/>
            <w:vAlign w:val="center"/>
          </w:tcPr>
          <w:p w14:paraId="2BC25737" w14:textId="4B759DDE" w:rsidR="00655505" w:rsidRPr="00655505" w:rsidRDefault="00655505" w:rsidP="009C2BD2">
            <w:pPr>
              <w:pStyle w:val="Heading1"/>
              <w:rPr>
                <w:color w:val="auto"/>
              </w:rPr>
            </w:pPr>
            <w:r>
              <w:rPr>
                <w:color w:val="auto"/>
              </w:rPr>
              <w:t>None</w:t>
            </w:r>
          </w:p>
        </w:tc>
        <w:tc>
          <w:tcPr>
            <w:tcW w:w="603" w:type="pct"/>
            <w:vAlign w:val="center"/>
          </w:tcPr>
          <w:p w14:paraId="38B94E91" w14:textId="6BD064FC" w:rsidR="00655505" w:rsidRPr="00655505" w:rsidRDefault="00655505" w:rsidP="009C2BD2">
            <w:pPr>
              <w:pStyle w:val="Heading1"/>
              <w:rPr>
                <w:color w:val="auto"/>
                <w:sz w:val="22"/>
                <w:szCs w:val="22"/>
              </w:rPr>
            </w:pPr>
            <w:r w:rsidRPr="00655505">
              <w:rPr>
                <w:color w:val="auto"/>
                <w:sz w:val="22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505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Pr="00655505">
              <w:rPr>
                <w:color w:val="auto"/>
                <w:sz w:val="22"/>
                <w:szCs w:val="22"/>
              </w:rPr>
            </w:r>
            <w:r w:rsidRPr="00655505">
              <w:rPr>
                <w:color w:val="auto"/>
                <w:sz w:val="22"/>
                <w:szCs w:val="22"/>
              </w:rPr>
              <w:fldChar w:fldCharType="separate"/>
            </w:r>
            <w:r w:rsidRPr="00655505">
              <w:rPr>
                <w:color w:val="auto"/>
                <w:sz w:val="22"/>
                <w:szCs w:val="22"/>
              </w:rPr>
              <w:fldChar w:fldCharType="end"/>
            </w:r>
          </w:p>
        </w:tc>
      </w:tr>
      <w:tr w:rsidR="005A1E85" w:rsidRPr="00A85913" w14:paraId="1333AAB9" w14:textId="77777777" w:rsidTr="00655505">
        <w:tc>
          <w:tcPr>
            <w:tcW w:w="1462" w:type="pct"/>
            <w:vAlign w:val="center"/>
          </w:tcPr>
          <w:p w14:paraId="1F38E41B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Enercon 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Model</w:t>
            </w:r>
          </w:p>
        </w:tc>
        <w:tc>
          <w:tcPr>
            <w:tcW w:w="775" w:type="pct"/>
            <w:vAlign w:val="center"/>
          </w:tcPr>
          <w:p w14:paraId="6493AABC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500</w:t>
            </w:r>
          </w:p>
        </w:tc>
        <w:tc>
          <w:tcPr>
            <w:tcW w:w="322" w:type="pct"/>
            <w:vAlign w:val="center"/>
          </w:tcPr>
          <w:p w14:paraId="1009E0B7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85" w:type="pct"/>
            <w:gridSpan w:val="2"/>
            <w:vAlign w:val="center"/>
          </w:tcPr>
          <w:p w14:paraId="65FE8DF7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700</w:t>
            </w:r>
          </w:p>
        </w:tc>
        <w:tc>
          <w:tcPr>
            <w:tcW w:w="420" w:type="pct"/>
            <w:gridSpan w:val="4"/>
            <w:vAlign w:val="center"/>
          </w:tcPr>
          <w:p w14:paraId="7199337D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36" w:type="pct"/>
            <w:gridSpan w:val="2"/>
            <w:vAlign w:val="center"/>
          </w:tcPr>
          <w:p w14:paraId="03CAB94E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167221" w:rsidRPr="00A85913" w14:paraId="0815F40F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40293653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5A1E85" w:rsidRPr="00A85913" w14:paraId="1977E8EC" w14:textId="77777777" w:rsidTr="00655505">
        <w:tc>
          <w:tcPr>
            <w:tcW w:w="1462" w:type="pct"/>
            <w:vAlign w:val="center"/>
          </w:tcPr>
          <w:p w14:paraId="4D409820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Voltage</w:t>
            </w:r>
          </w:p>
        </w:tc>
        <w:tc>
          <w:tcPr>
            <w:tcW w:w="775" w:type="pct"/>
            <w:vAlign w:val="center"/>
          </w:tcPr>
          <w:p w14:paraId="4218D1B3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200 to 240</w:t>
            </w:r>
          </w:p>
        </w:tc>
        <w:tc>
          <w:tcPr>
            <w:tcW w:w="322" w:type="pct"/>
            <w:vAlign w:val="center"/>
          </w:tcPr>
          <w:p w14:paraId="4D31A435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441" w:type="pct"/>
            <w:gridSpan w:val="8"/>
            <w:vAlign w:val="center"/>
          </w:tcPr>
          <w:p w14:paraId="24F65718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</w:tr>
      <w:tr w:rsidR="00167221" w:rsidRPr="00A85913" w14:paraId="3B4A809E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282F57DD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2A866A1D" w14:textId="77777777" w:rsidTr="00655505">
        <w:tc>
          <w:tcPr>
            <w:tcW w:w="1462" w:type="pct"/>
            <w:vAlign w:val="center"/>
          </w:tcPr>
          <w:p w14:paraId="3435043E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HZ</w:t>
            </w:r>
          </w:p>
        </w:tc>
        <w:tc>
          <w:tcPr>
            <w:tcW w:w="775" w:type="pct"/>
            <w:vAlign w:val="center"/>
          </w:tcPr>
          <w:p w14:paraId="70F08601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50</w:t>
            </w:r>
          </w:p>
        </w:tc>
        <w:tc>
          <w:tcPr>
            <w:tcW w:w="322" w:type="pct"/>
            <w:vAlign w:val="center"/>
          </w:tcPr>
          <w:p w14:paraId="5651B924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vAlign w:val="center"/>
          </w:tcPr>
          <w:p w14:paraId="18387FC2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60</w:t>
            </w:r>
          </w:p>
        </w:tc>
        <w:tc>
          <w:tcPr>
            <w:tcW w:w="603" w:type="pct"/>
            <w:vAlign w:val="center"/>
          </w:tcPr>
          <w:p w14:paraId="4A89FB9C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67221" w:rsidRPr="00A85913" w14:paraId="2F336ADB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01A1973B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1F232170" w14:textId="77777777" w:rsidTr="00655505">
        <w:tc>
          <w:tcPr>
            <w:tcW w:w="1462" w:type="pct"/>
            <w:vAlign w:val="center"/>
          </w:tcPr>
          <w:p w14:paraId="629724C8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Sealing HD c/w IO Cable</w:t>
            </w:r>
          </w:p>
        </w:tc>
        <w:tc>
          <w:tcPr>
            <w:tcW w:w="775" w:type="pct"/>
            <w:vAlign w:val="center"/>
          </w:tcPr>
          <w:p w14:paraId="5B6AEE1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Tunnel</w:t>
            </w:r>
          </w:p>
        </w:tc>
        <w:tc>
          <w:tcPr>
            <w:tcW w:w="322" w:type="pct"/>
            <w:vAlign w:val="center"/>
          </w:tcPr>
          <w:p w14:paraId="303D2AB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vAlign w:val="center"/>
          </w:tcPr>
          <w:p w14:paraId="359CB56D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Flat (LM)</w:t>
            </w:r>
          </w:p>
        </w:tc>
        <w:tc>
          <w:tcPr>
            <w:tcW w:w="603" w:type="pct"/>
            <w:vAlign w:val="center"/>
          </w:tcPr>
          <w:p w14:paraId="57E8F59B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67221" w:rsidRPr="00A85913" w14:paraId="59730BC7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21C68F45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2CAC582B" w14:textId="77777777" w:rsidTr="00655505">
        <w:tc>
          <w:tcPr>
            <w:tcW w:w="1462" w:type="pct"/>
            <w:vAlign w:val="center"/>
          </w:tcPr>
          <w:p w14:paraId="2D97B69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Stand (Enercon)</w:t>
            </w:r>
          </w:p>
        </w:tc>
        <w:tc>
          <w:tcPr>
            <w:tcW w:w="775" w:type="pct"/>
            <w:vAlign w:val="center"/>
          </w:tcPr>
          <w:p w14:paraId="3044D53D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Fixed</w:t>
            </w:r>
          </w:p>
        </w:tc>
        <w:tc>
          <w:tcPr>
            <w:tcW w:w="322" w:type="pct"/>
            <w:vAlign w:val="center"/>
          </w:tcPr>
          <w:p w14:paraId="5BB54DD7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vAlign w:val="center"/>
          </w:tcPr>
          <w:p w14:paraId="5578124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Mobile</w:t>
            </w:r>
          </w:p>
        </w:tc>
        <w:tc>
          <w:tcPr>
            <w:tcW w:w="603" w:type="pct"/>
            <w:vAlign w:val="center"/>
          </w:tcPr>
          <w:p w14:paraId="7A626AE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67221" w:rsidRPr="00A85913" w14:paraId="4491EE4D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6ABF3645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27AB3D9F" w14:textId="77777777" w:rsidTr="00655505">
        <w:tc>
          <w:tcPr>
            <w:tcW w:w="1462" w:type="pct"/>
            <w:vAlign w:val="center"/>
          </w:tcPr>
          <w:p w14:paraId="2D6FD5C4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Status Light</w:t>
            </w:r>
          </w:p>
        </w:tc>
        <w:tc>
          <w:tcPr>
            <w:tcW w:w="775" w:type="pct"/>
            <w:vAlign w:val="center"/>
          </w:tcPr>
          <w:p w14:paraId="36689938" w14:textId="77777777" w:rsidR="00435ABB" w:rsidRPr="00A85913" w:rsidRDefault="000913F4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Enercon</w:t>
            </w:r>
          </w:p>
        </w:tc>
        <w:tc>
          <w:tcPr>
            <w:tcW w:w="322" w:type="pct"/>
            <w:tcBorders>
              <w:right w:val="nil"/>
            </w:tcBorders>
            <w:vAlign w:val="center"/>
          </w:tcPr>
          <w:p w14:paraId="65CACB17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E11B7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603" w:type="pct"/>
            <w:tcBorders>
              <w:left w:val="nil"/>
            </w:tcBorders>
            <w:vAlign w:val="center"/>
          </w:tcPr>
          <w:p w14:paraId="755A639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CA5EA7" w:rsidRPr="00A85913" w14:paraId="7B05C19E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6F67C537" w14:textId="77777777" w:rsidR="00CA5EA7" w:rsidRPr="00A85913" w:rsidRDefault="00CA5EA7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07542D66" w14:textId="77777777" w:rsidTr="00655505">
        <w:tc>
          <w:tcPr>
            <w:tcW w:w="1462" w:type="pct"/>
            <w:vAlign w:val="center"/>
          </w:tcPr>
          <w:p w14:paraId="26E1C74E" w14:textId="77777777" w:rsidR="00435ABB" w:rsidRPr="00A85913" w:rsidRDefault="006C1555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Sep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arator </w:t>
            </w:r>
            <w:r w:rsidR="00435ABB"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Wheel</w:t>
            </w:r>
          </w:p>
        </w:tc>
        <w:tc>
          <w:tcPr>
            <w:tcW w:w="775" w:type="pct"/>
            <w:vAlign w:val="center"/>
          </w:tcPr>
          <w:p w14:paraId="3EA7CD62" w14:textId="77777777" w:rsidR="00435ABB" w:rsidRPr="00A85913" w:rsidRDefault="00D25695" w:rsidP="00435ABB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322" w:type="pct"/>
            <w:vAlign w:val="center"/>
          </w:tcPr>
          <w:p w14:paraId="467EFE78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vAlign w:val="center"/>
          </w:tcPr>
          <w:p w14:paraId="10F5219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Capmatic Reject Bin (Only)</w:t>
            </w:r>
          </w:p>
          <w:p w14:paraId="2715F86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Enercon Reject Peg</w:t>
            </w:r>
          </w:p>
        </w:tc>
        <w:tc>
          <w:tcPr>
            <w:tcW w:w="603" w:type="pct"/>
            <w:vAlign w:val="center"/>
          </w:tcPr>
          <w:p w14:paraId="10E6F510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A5EA7" w:rsidRPr="00A85913" w14:paraId="159F4D19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435E5994" w14:textId="77777777" w:rsidR="00CA5EA7" w:rsidRPr="00A85913" w:rsidRDefault="00CA5EA7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25695" w:rsidRPr="00A85913" w14:paraId="177F80DC" w14:textId="77777777" w:rsidTr="00655505">
        <w:tc>
          <w:tcPr>
            <w:tcW w:w="1462" w:type="pct"/>
            <w:vAlign w:val="center"/>
          </w:tcPr>
          <w:p w14:paraId="1B5D72C1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 Inspection</w:t>
            </w:r>
          </w:p>
          <w:p w14:paraId="6B081234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From Enercon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2FAF48A8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vAlign w:val="center"/>
          </w:tcPr>
          <w:p w14:paraId="728320EE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5" w:type="pct"/>
            <w:vAlign w:val="center"/>
          </w:tcPr>
          <w:p w14:paraId="2B934ABD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Stalled Bottle</w:t>
            </w:r>
          </w:p>
        </w:tc>
        <w:tc>
          <w:tcPr>
            <w:tcW w:w="446" w:type="pct"/>
            <w:gridSpan w:val="3"/>
            <w:tcBorders>
              <w:bottom w:val="single" w:sz="4" w:space="0" w:color="auto"/>
            </w:tcBorders>
            <w:vAlign w:val="center"/>
          </w:tcPr>
          <w:p w14:paraId="4CA70D4D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47" w:type="pct"/>
            <w:gridSpan w:val="3"/>
            <w:vAlign w:val="center"/>
          </w:tcPr>
          <w:p w14:paraId="3FB6183E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Crooked Cap</w:t>
            </w:r>
          </w:p>
        </w:tc>
        <w:tc>
          <w:tcPr>
            <w:tcW w:w="603" w:type="pct"/>
            <w:vAlign w:val="center"/>
          </w:tcPr>
          <w:p w14:paraId="47CCD120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25695" w:rsidRPr="00A85913" w14:paraId="57463300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117F2F4C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25695" w:rsidRPr="00A85913" w14:paraId="23829E34" w14:textId="77777777" w:rsidTr="00655505">
        <w:tc>
          <w:tcPr>
            <w:tcW w:w="1462" w:type="pct"/>
            <w:vAlign w:val="center"/>
          </w:tcPr>
          <w:p w14:paraId="3B1F7046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 Foil</w:t>
            </w:r>
          </w:p>
        </w:tc>
        <w:tc>
          <w:tcPr>
            <w:tcW w:w="775" w:type="pct"/>
            <w:vAlign w:val="center"/>
          </w:tcPr>
          <w:p w14:paraId="40230F23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22" w:type="pct"/>
            <w:vAlign w:val="center"/>
          </w:tcPr>
          <w:p w14:paraId="1C088629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5" w:type="pct"/>
            <w:vAlign w:val="center"/>
          </w:tcPr>
          <w:p w14:paraId="0E0FA193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Enercon</w:t>
            </w:r>
          </w:p>
        </w:tc>
        <w:tc>
          <w:tcPr>
            <w:tcW w:w="425" w:type="pct"/>
            <w:gridSpan w:val="2"/>
            <w:vAlign w:val="center"/>
          </w:tcPr>
          <w:p w14:paraId="08B62D3E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68" w:type="pct"/>
            <w:gridSpan w:val="4"/>
            <w:vAlign w:val="center"/>
          </w:tcPr>
          <w:p w14:paraId="4FF256C6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  <w:r w:rsidR="000913F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 m/c</w:t>
            </w:r>
          </w:p>
        </w:tc>
        <w:tc>
          <w:tcPr>
            <w:tcW w:w="603" w:type="pct"/>
            <w:vAlign w:val="center"/>
          </w:tcPr>
          <w:p w14:paraId="1EF7CD10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25695" w:rsidRPr="00A85913" w14:paraId="324BCF98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64FBFDFD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25695" w:rsidRPr="00A85913" w14:paraId="507B49A3" w14:textId="77777777" w:rsidTr="00655505">
        <w:tc>
          <w:tcPr>
            <w:tcW w:w="1462" w:type="pct"/>
            <w:shd w:val="clear" w:color="auto" w:fill="D9D9D9" w:themeFill="background1" w:themeFillShade="D9"/>
            <w:vAlign w:val="center"/>
          </w:tcPr>
          <w:p w14:paraId="2167B74A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7" w:name="_Hlk52353207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38" w:type="pct"/>
            <w:gridSpan w:val="10"/>
            <w:vAlign w:val="center"/>
          </w:tcPr>
          <w:p w14:paraId="22EF46C9" w14:textId="77777777" w:rsidR="00D25695" w:rsidRPr="00A85913" w:rsidRDefault="00D25695" w:rsidP="00D2569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C000E8" w:rsidRPr="00C000E8" w14:paraId="6203EED1" w14:textId="77777777" w:rsidTr="00655505">
        <w:tc>
          <w:tcPr>
            <w:tcW w:w="1462" w:type="pct"/>
            <w:vAlign w:val="center"/>
          </w:tcPr>
          <w:p w14:paraId="24C4CA08" w14:textId="77777777" w:rsidR="00C000E8" w:rsidRPr="00C000E8" w:rsidRDefault="00C000E8" w:rsidP="00D2569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3538" w:type="pct"/>
            <w:gridSpan w:val="10"/>
            <w:vAlign w:val="center"/>
          </w:tcPr>
          <w:p w14:paraId="2C876A40" w14:textId="77777777" w:rsidR="00C000E8" w:rsidRPr="00C000E8" w:rsidRDefault="00C000E8" w:rsidP="00C000E8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1879DD" w:rsidRPr="00A85913" w14:paraId="0A22177F" w14:textId="77777777" w:rsidTr="00655505">
        <w:tc>
          <w:tcPr>
            <w:tcW w:w="1462" w:type="pct"/>
            <w:shd w:val="clear" w:color="auto" w:fill="D9D9D9" w:themeFill="background1" w:themeFillShade="D9"/>
            <w:vAlign w:val="center"/>
          </w:tcPr>
          <w:p w14:paraId="4BEDB266" w14:textId="77777777" w:rsidR="001879DD" w:rsidRPr="00A85913" w:rsidRDefault="001879DD" w:rsidP="001879DD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Compact Head</w:t>
            </w:r>
            <w:r w:rsidR="00D703BD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(Rotary)</w:t>
            </w:r>
          </w:p>
        </w:tc>
        <w:tc>
          <w:tcPr>
            <w:tcW w:w="3538" w:type="pct"/>
            <w:gridSpan w:val="10"/>
            <w:vAlign w:val="center"/>
          </w:tcPr>
          <w:p w14:paraId="78E1D129" w14:textId="77777777" w:rsidR="001879DD" w:rsidRPr="00A85913" w:rsidRDefault="001879DD" w:rsidP="001879DD">
            <w:pPr>
              <w:pStyle w:val="ListParagraph"/>
              <w:ind w:left="324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</w:tbl>
    <w:bookmarkEnd w:id="27"/>
    <w:p w14:paraId="58EC1184" w14:textId="248F89F2" w:rsidR="00CE31BE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Retorquer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7"/>
        <w:gridCol w:w="1690"/>
        <w:gridCol w:w="2698"/>
        <w:gridCol w:w="1616"/>
        <w:gridCol w:w="1619"/>
      </w:tblGrid>
      <w:tr w:rsidR="00655505" w:rsidRPr="00A85913" w14:paraId="19531695" w14:textId="77777777" w:rsidTr="00655505">
        <w:tc>
          <w:tcPr>
            <w:tcW w:w="3501" w:type="pct"/>
            <w:gridSpan w:val="3"/>
            <w:shd w:val="clear" w:color="auto" w:fill="E0E0E0"/>
            <w:vAlign w:val="center"/>
          </w:tcPr>
          <w:p w14:paraId="28490B9A" w14:textId="77777777" w:rsidR="00655505" w:rsidRPr="00A85913" w:rsidRDefault="00655505" w:rsidP="009C2BD2">
            <w:pPr>
              <w:pStyle w:val="Heading1"/>
            </w:pPr>
            <w:r>
              <w:t>Retorquer</w:t>
            </w:r>
          </w:p>
        </w:tc>
        <w:tc>
          <w:tcPr>
            <w:tcW w:w="749" w:type="pct"/>
            <w:vAlign w:val="center"/>
          </w:tcPr>
          <w:p w14:paraId="05CAA13C" w14:textId="7EBD68E2" w:rsidR="00655505" w:rsidRPr="00655505" w:rsidRDefault="00655505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655505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750" w:type="pct"/>
            <w:vAlign w:val="center"/>
          </w:tcPr>
          <w:p w14:paraId="7368DF80" w14:textId="4AB5D4F5" w:rsidR="00655505" w:rsidRPr="00655505" w:rsidRDefault="00655505" w:rsidP="009C2BD2">
            <w:pPr>
              <w:pStyle w:val="Heading1"/>
              <w:rPr>
                <w:color w:val="auto"/>
                <w:sz w:val="22"/>
                <w:szCs w:val="22"/>
              </w:rPr>
            </w:pPr>
            <w:r w:rsidRPr="00655505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505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Pr="00655505">
              <w:rPr>
                <w:color w:val="auto"/>
                <w:sz w:val="22"/>
                <w:szCs w:val="22"/>
              </w:rPr>
            </w:r>
            <w:r w:rsidRPr="00655505">
              <w:rPr>
                <w:color w:val="auto"/>
                <w:sz w:val="22"/>
                <w:szCs w:val="22"/>
              </w:rPr>
              <w:fldChar w:fldCharType="separate"/>
            </w:r>
            <w:r w:rsidRPr="00655505">
              <w:rPr>
                <w:color w:val="auto"/>
                <w:sz w:val="22"/>
                <w:szCs w:val="22"/>
              </w:rPr>
              <w:fldChar w:fldCharType="end"/>
            </w:r>
          </w:p>
        </w:tc>
      </w:tr>
      <w:tr w:rsidR="005A1E85" w:rsidRPr="00A85913" w14:paraId="7F2C4123" w14:textId="77777777" w:rsidTr="005A1E85">
        <w:tc>
          <w:tcPr>
            <w:tcW w:w="1468" w:type="pct"/>
            <w:vAlign w:val="center"/>
          </w:tcPr>
          <w:p w14:paraId="239606F5" w14:textId="77777777" w:rsidR="005A1E85" w:rsidRPr="00A85913" w:rsidRDefault="005A1E85" w:rsidP="00075E6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Beltsar Model</w:t>
            </w:r>
          </w:p>
        </w:tc>
        <w:tc>
          <w:tcPr>
            <w:tcW w:w="783" w:type="pct"/>
            <w:tcBorders>
              <w:right w:val="nil"/>
            </w:tcBorders>
            <w:vAlign w:val="center"/>
          </w:tcPr>
          <w:p w14:paraId="4D959AA7" w14:textId="77777777" w:rsidR="005A1E85" w:rsidRPr="00A85913" w:rsidRDefault="005A1E85" w:rsidP="00075E6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749" w:type="pct"/>
            <w:gridSpan w:val="3"/>
            <w:tcBorders>
              <w:left w:val="nil"/>
            </w:tcBorders>
            <w:vAlign w:val="center"/>
          </w:tcPr>
          <w:p w14:paraId="7B90DAF1" w14:textId="77777777" w:rsidR="005A1E85" w:rsidRPr="00A85913" w:rsidRDefault="005A1E85" w:rsidP="00075E6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075E6A" w:rsidRPr="00A85913" w14:paraId="2CDCFFCE" w14:textId="77777777" w:rsidTr="005A1E85"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5FCBEA01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75E6A" w:rsidRPr="00A85913" w14:paraId="47C9CA22" w14:textId="77777777" w:rsidTr="005A1E85">
        <w:tc>
          <w:tcPr>
            <w:tcW w:w="1468" w:type="pct"/>
            <w:vAlign w:val="center"/>
          </w:tcPr>
          <w:p w14:paraId="354E5AB4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Features</w:t>
            </w:r>
          </w:p>
        </w:tc>
        <w:tc>
          <w:tcPr>
            <w:tcW w:w="3532" w:type="pct"/>
            <w:gridSpan w:val="4"/>
            <w:vAlign w:val="center"/>
          </w:tcPr>
          <w:p w14:paraId="519E7A61" w14:textId="1DD9E59E" w:rsidR="00A91AFD" w:rsidRPr="00A91AFD" w:rsidRDefault="00A91AFD" w:rsidP="00A91AFD">
            <w:pPr>
              <w:pStyle w:val="ListParagraph"/>
              <w:numPr>
                <w:ilvl w:val="0"/>
                <w:numId w:val="17"/>
              </w:numPr>
              <w:ind w:left="317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075E6A" w:rsidRPr="00A85913" w14:paraId="2719B8DB" w14:textId="77777777" w:rsidTr="005A1E85"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35C4D99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75E6A" w:rsidRPr="00A85913" w14:paraId="13EAB93C" w14:textId="77777777" w:rsidTr="005A1E85">
        <w:tc>
          <w:tcPr>
            <w:tcW w:w="1468" w:type="pct"/>
            <w:shd w:val="clear" w:color="auto" w:fill="D9D9D9" w:themeFill="background1" w:themeFillShade="D9"/>
            <w:vAlign w:val="center"/>
          </w:tcPr>
          <w:p w14:paraId="20D56DF8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32" w:type="pct"/>
            <w:gridSpan w:val="4"/>
            <w:vAlign w:val="center"/>
          </w:tcPr>
          <w:p w14:paraId="36E896B7" w14:textId="77777777" w:rsidR="00075E6A" w:rsidRPr="00A85913" w:rsidRDefault="00075E6A" w:rsidP="00075E6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2ED0E29A" w14:textId="002683AA" w:rsidR="00075E6A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Shrink Sleeve Specifications</w:t>
      </w:r>
    </w:p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9"/>
        <w:gridCol w:w="80"/>
        <w:gridCol w:w="1519"/>
        <w:gridCol w:w="157"/>
        <w:gridCol w:w="879"/>
        <w:gridCol w:w="565"/>
        <w:gridCol w:w="1198"/>
        <w:gridCol w:w="358"/>
        <w:gridCol w:w="340"/>
        <w:gridCol w:w="297"/>
        <w:gridCol w:w="412"/>
        <w:gridCol w:w="209"/>
        <w:gridCol w:w="758"/>
        <w:gridCol w:w="642"/>
        <w:gridCol w:w="127"/>
        <w:gridCol w:w="608"/>
        <w:gridCol w:w="254"/>
        <w:gridCol w:w="621"/>
      </w:tblGrid>
      <w:tr w:rsidR="00655505" w:rsidRPr="004926CE" w14:paraId="629AC331" w14:textId="77777777" w:rsidTr="00655505">
        <w:tc>
          <w:tcPr>
            <w:tcW w:w="3506" w:type="pct"/>
            <w:gridSpan w:val="11"/>
            <w:shd w:val="clear" w:color="auto" w:fill="E0E0E0"/>
            <w:vAlign w:val="center"/>
          </w:tcPr>
          <w:p w14:paraId="5AD18DA6" w14:textId="77777777" w:rsidR="00655505" w:rsidRPr="00A27389" w:rsidRDefault="00655505" w:rsidP="00655505">
            <w:pPr>
              <w:pStyle w:val="Heading1"/>
            </w:pPr>
            <w:r>
              <w:br w:type="page"/>
            </w:r>
            <w:r w:rsidRPr="00A27389">
              <w:t>Shrink Sleeve Specifications</w:t>
            </w:r>
          </w:p>
        </w:tc>
        <w:tc>
          <w:tcPr>
            <w:tcW w:w="747" w:type="pct"/>
            <w:gridSpan w:val="3"/>
            <w:vAlign w:val="center"/>
          </w:tcPr>
          <w:p w14:paraId="239DC253" w14:textId="0518DB3C" w:rsidR="00655505" w:rsidRPr="00655505" w:rsidRDefault="00655505" w:rsidP="00655505">
            <w:pPr>
              <w:pStyle w:val="Heading1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747" w:type="pct"/>
            <w:gridSpan w:val="4"/>
            <w:vAlign w:val="center"/>
          </w:tcPr>
          <w:p w14:paraId="1E920371" w14:textId="0C6E3304" w:rsidR="00655505" w:rsidRPr="00655505" w:rsidRDefault="00655505" w:rsidP="00655505">
            <w:pPr>
              <w:pStyle w:val="Heading1"/>
              <w:rPr>
                <w:color w:val="auto"/>
                <w:sz w:val="22"/>
                <w:szCs w:val="22"/>
              </w:rPr>
            </w:pPr>
            <w:r w:rsidRPr="00655505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505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Pr="00655505">
              <w:rPr>
                <w:color w:val="auto"/>
                <w:sz w:val="22"/>
                <w:szCs w:val="22"/>
              </w:rPr>
            </w:r>
            <w:r w:rsidRPr="00655505">
              <w:rPr>
                <w:color w:val="auto"/>
                <w:sz w:val="22"/>
                <w:szCs w:val="22"/>
              </w:rPr>
              <w:fldChar w:fldCharType="separate"/>
            </w:r>
            <w:r w:rsidRPr="00655505">
              <w:rPr>
                <w:color w:val="auto"/>
                <w:sz w:val="22"/>
                <w:szCs w:val="22"/>
              </w:rPr>
              <w:fldChar w:fldCharType="end"/>
            </w:r>
          </w:p>
        </w:tc>
      </w:tr>
      <w:tr w:rsidR="00655505" w:rsidRPr="004926CE" w14:paraId="1DA22640" w14:textId="77777777" w:rsidTr="005A1E85">
        <w:tc>
          <w:tcPr>
            <w:tcW w:w="812" w:type="pct"/>
            <w:vMerge w:val="restart"/>
            <w:vAlign w:val="center"/>
          </w:tcPr>
          <w:p w14:paraId="663F1108" w14:textId="77777777" w:rsidR="00655505" w:rsidRPr="00A15EF8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Sleever</w:t>
            </w:r>
          </w:p>
        </w:tc>
        <w:tc>
          <w:tcPr>
            <w:tcW w:w="815" w:type="pct"/>
            <w:gridSpan w:val="3"/>
            <w:tcBorders>
              <w:bottom w:val="single" w:sz="4" w:space="0" w:color="auto"/>
            </w:tcBorders>
            <w:vAlign w:val="center"/>
          </w:tcPr>
          <w:p w14:paraId="1C7D3EC5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F562E5">
              <w:rPr>
                <w:rFonts w:ascii="Arial" w:hAnsi="Arial" w:cs="Arial"/>
                <w:b/>
                <w:sz w:val="24"/>
                <w:lang w:val="en-CA"/>
              </w:rPr>
              <w:t>Neck Appl</w:t>
            </w:r>
            <w:r>
              <w:rPr>
                <w:rFonts w:ascii="Arial" w:hAnsi="Arial" w:cs="Arial"/>
                <w:b/>
                <w:sz w:val="24"/>
                <w:lang w:val="en-CA"/>
              </w:rPr>
              <w:t>’</w:t>
            </w:r>
            <w:r w:rsidRPr="00F562E5">
              <w:rPr>
                <w:rFonts w:ascii="Arial" w:hAnsi="Arial" w:cs="Arial"/>
                <w:b/>
                <w:sz w:val="24"/>
                <w:lang w:val="en-CA"/>
              </w:rPr>
              <w:t>n</w:t>
            </w:r>
          </w:p>
        </w:tc>
        <w:tc>
          <w:tcPr>
            <w:tcW w:w="408" w:type="pct"/>
            <w:vAlign w:val="center"/>
          </w:tcPr>
          <w:p w14:paraId="0BDDBD66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84" w:type="pct"/>
            <w:gridSpan w:val="3"/>
            <w:vAlign w:val="center"/>
          </w:tcPr>
          <w:p w14:paraId="54B79D83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F562E5">
              <w:rPr>
                <w:rFonts w:ascii="Arial" w:hAnsi="Arial" w:cs="Arial"/>
                <w:b/>
                <w:sz w:val="24"/>
                <w:lang w:val="en-CA"/>
              </w:rPr>
              <w:t>Body Appl</w:t>
            </w:r>
            <w:r>
              <w:rPr>
                <w:rFonts w:ascii="Arial" w:hAnsi="Arial" w:cs="Arial"/>
                <w:b/>
                <w:sz w:val="24"/>
                <w:lang w:val="en-CA"/>
              </w:rPr>
              <w:t>’</w:t>
            </w:r>
            <w:r w:rsidRPr="00F562E5">
              <w:rPr>
                <w:rFonts w:ascii="Arial" w:hAnsi="Arial" w:cs="Arial"/>
                <w:b/>
                <w:sz w:val="24"/>
                <w:lang w:val="en-CA"/>
              </w:rPr>
              <w:t>n</w:t>
            </w:r>
          </w:p>
        </w:tc>
        <w:tc>
          <w:tcPr>
            <w:tcW w:w="584" w:type="pct"/>
            <w:gridSpan w:val="4"/>
            <w:vAlign w:val="center"/>
          </w:tcPr>
          <w:p w14:paraId="232291EB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91" w:type="pct"/>
            <w:gridSpan w:val="4"/>
            <w:vAlign w:val="center"/>
          </w:tcPr>
          <w:p w14:paraId="0044AA5C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F562E5">
              <w:rPr>
                <w:rFonts w:ascii="Arial" w:hAnsi="Arial" w:cs="Arial"/>
                <w:b/>
                <w:sz w:val="24"/>
                <w:lang w:val="en-CA"/>
              </w:rPr>
              <w:t>Full Body Appl</w:t>
            </w:r>
            <w:r>
              <w:rPr>
                <w:rFonts w:ascii="Arial" w:hAnsi="Arial" w:cs="Arial"/>
                <w:b/>
                <w:sz w:val="24"/>
                <w:lang w:val="en-CA"/>
              </w:rPr>
              <w:t>’</w:t>
            </w:r>
            <w:r w:rsidRPr="00F562E5">
              <w:rPr>
                <w:rFonts w:ascii="Arial" w:hAnsi="Arial" w:cs="Arial"/>
                <w:b/>
                <w:sz w:val="24"/>
                <w:lang w:val="en-CA"/>
              </w:rPr>
              <w:t>n</w:t>
            </w:r>
          </w:p>
        </w:tc>
        <w:tc>
          <w:tcPr>
            <w:tcW w:w="406" w:type="pct"/>
            <w:gridSpan w:val="2"/>
            <w:vAlign w:val="center"/>
          </w:tcPr>
          <w:p w14:paraId="6548318F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5FAAE27A" w14:textId="77777777" w:rsidTr="005A1E85">
        <w:tc>
          <w:tcPr>
            <w:tcW w:w="812" w:type="pct"/>
            <w:vMerge/>
            <w:vAlign w:val="center"/>
          </w:tcPr>
          <w:p w14:paraId="70A22B4E" w14:textId="77777777" w:rsidR="00655505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15" w:type="pct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1864492C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highlight w:val="yellow"/>
                <w:lang w:val="en-CA"/>
              </w:rPr>
            </w:pPr>
            <w:r w:rsidRPr="00641F34">
              <w:rPr>
                <w:rFonts w:ascii="Arial" w:hAnsi="Arial" w:cs="Arial"/>
                <w:b/>
                <w:sz w:val="24"/>
                <w:lang w:val="en-CA"/>
              </w:rPr>
              <w:t>Band Tacker</w:t>
            </w:r>
          </w:p>
        </w:tc>
        <w:tc>
          <w:tcPr>
            <w:tcW w:w="1226" w:type="pct"/>
            <w:gridSpan w:val="3"/>
            <w:tcBorders>
              <w:bottom w:val="single" w:sz="4" w:space="0" w:color="auto"/>
            </w:tcBorders>
            <w:vAlign w:val="center"/>
          </w:tcPr>
          <w:p w14:paraId="5A57DDF2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741" w:type="pct"/>
            <w:gridSpan w:val="9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A7942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highlight w:val="yellow"/>
                <w:lang w:val="en-CA"/>
              </w:rPr>
            </w:pPr>
            <w:r w:rsidRPr="00641F34">
              <w:rPr>
                <w:rFonts w:ascii="Arial" w:hAnsi="Arial" w:cs="Arial"/>
                <w:b/>
                <w:sz w:val="24"/>
                <w:lang w:val="en-CA"/>
              </w:rPr>
              <w:t>Photo Registration</w:t>
            </w:r>
          </w:p>
        </w:tc>
        <w:tc>
          <w:tcPr>
            <w:tcW w:w="406" w:type="pct"/>
            <w:gridSpan w:val="2"/>
            <w:tcBorders>
              <w:left w:val="single" w:sz="4" w:space="0" w:color="auto"/>
            </w:tcBorders>
            <w:vAlign w:val="center"/>
          </w:tcPr>
          <w:p w14:paraId="793ACBD7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0A281ACB" w14:textId="77777777" w:rsidTr="005A1E85">
        <w:tc>
          <w:tcPr>
            <w:tcW w:w="812" w:type="pct"/>
            <w:vMerge/>
            <w:vAlign w:val="center"/>
          </w:tcPr>
          <w:p w14:paraId="39BF4766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223" w:type="pct"/>
            <w:gridSpan w:val="4"/>
            <w:tcBorders>
              <w:right w:val="single" w:sz="4" w:space="0" w:color="auto"/>
            </w:tcBorders>
            <w:vAlign w:val="center"/>
          </w:tcPr>
          <w:p w14:paraId="7A22EF2A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Sleeve Pres. Sensor:</w:t>
            </w:r>
          </w:p>
        </w:tc>
        <w:tc>
          <w:tcPr>
            <w:tcW w:w="81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E19AB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46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B6EE4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4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9FC65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0574D">
              <w:rPr>
                <w:rFonts w:ascii="Arial" w:hAnsi="Arial" w:cs="Arial"/>
                <w:b/>
                <w:sz w:val="24"/>
                <w:lang w:val="en-CA"/>
              </w:rPr>
              <w:t>Non-UV</w:t>
            </w:r>
          </w:p>
        </w:tc>
        <w:tc>
          <w:tcPr>
            <w:tcW w:w="35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460D1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31F9F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0574D">
              <w:rPr>
                <w:rFonts w:ascii="Arial" w:hAnsi="Arial" w:cs="Arial"/>
                <w:b/>
                <w:sz w:val="24"/>
                <w:lang w:val="en-CA"/>
              </w:rPr>
              <w:t>UV</w:t>
            </w:r>
          </w:p>
        </w:tc>
        <w:tc>
          <w:tcPr>
            <w:tcW w:w="406" w:type="pct"/>
            <w:gridSpan w:val="2"/>
            <w:tcBorders>
              <w:left w:val="single" w:sz="4" w:space="0" w:color="auto"/>
            </w:tcBorders>
            <w:vAlign w:val="center"/>
          </w:tcPr>
          <w:p w14:paraId="4180ED9B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40506B1D" w14:textId="77777777" w:rsidTr="005A1E85">
        <w:tc>
          <w:tcPr>
            <w:tcW w:w="812" w:type="pct"/>
            <w:vMerge/>
            <w:vAlign w:val="center"/>
          </w:tcPr>
          <w:p w14:paraId="3F989C29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815" w:type="pct"/>
            <w:gridSpan w:val="3"/>
            <w:vAlign w:val="center"/>
          </w:tcPr>
          <w:p w14:paraId="5CABB67F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37960">
              <w:rPr>
                <w:rFonts w:ascii="Arial" w:hAnsi="Arial" w:cs="Arial"/>
                <w:b/>
                <w:sz w:val="24"/>
                <w:lang w:val="en-CA"/>
              </w:rPr>
              <w:t>Vertical Perf</w:t>
            </w:r>
            <w:r>
              <w:rPr>
                <w:rFonts w:ascii="Arial" w:hAnsi="Arial" w:cs="Arial"/>
                <w:b/>
                <w:sz w:val="24"/>
                <w:lang w:val="en-CA"/>
              </w:rPr>
              <w:t>.</w:t>
            </w:r>
          </w:p>
        </w:tc>
        <w:tc>
          <w:tcPr>
            <w:tcW w:w="1226" w:type="pct"/>
            <w:gridSpan w:val="3"/>
            <w:vAlign w:val="center"/>
          </w:tcPr>
          <w:p w14:paraId="42850BAA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59" w:type="pct"/>
            <w:gridSpan w:val="8"/>
            <w:tcBorders>
              <w:bottom w:val="single" w:sz="4" w:space="0" w:color="auto"/>
            </w:tcBorders>
            <w:vAlign w:val="center"/>
          </w:tcPr>
          <w:p w14:paraId="051D5752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37960">
              <w:rPr>
                <w:rFonts w:ascii="Arial" w:hAnsi="Arial" w:cs="Arial"/>
                <w:b/>
                <w:sz w:val="24"/>
                <w:lang w:val="en-CA"/>
              </w:rPr>
              <w:t>Horizontal Perf.</w:t>
            </w:r>
          </w:p>
        </w:tc>
        <w:tc>
          <w:tcPr>
            <w:tcW w:w="688" w:type="pct"/>
            <w:gridSpan w:val="3"/>
            <w:vAlign w:val="center"/>
          </w:tcPr>
          <w:p w14:paraId="51ABA11B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203A5BEA" w14:textId="77777777" w:rsidTr="005A1E85">
        <w:tc>
          <w:tcPr>
            <w:tcW w:w="812" w:type="pct"/>
            <w:vMerge/>
            <w:vAlign w:val="center"/>
          </w:tcPr>
          <w:p w14:paraId="682A1D5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vAlign w:val="center"/>
          </w:tcPr>
          <w:p w14:paraId="32B54CDB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Spare Knife qty</w:t>
            </w:r>
          </w:p>
        </w:tc>
        <w:tc>
          <w:tcPr>
            <w:tcW w:w="556" w:type="pct"/>
            <w:tcBorders>
              <w:right w:val="nil"/>
            </w:tcBorders>
            <w:vAlign w:val="center"/>
          </w:tcPr>
          <w:p w14:paraId="70523FC1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459" w:type="pct"/>
            <w:gridSpan w:val="8"/>
            <w:tcBorders>
              <w:left w:val="nil"/>
              <w:right w:val="nil"/>
            </w:tcBorders>
            <w:vAlign w:val="center"/>
          </w:tcPr>
          <w:p w14:paraId="1E64B2EC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688" w:type="pct"/>
            <w:gridSpan w:val="3"/>
            <w:tcBorders>
              <w:left w:val="nil"/>
            </w:tcBorders>
            <w:vAlign w:val="center"/>
          </w:tcPr>
          <w:p w14:paraId="1830B91D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55505" w:rsidRPr="004926CE" w14:paraId="6AFE48FD" w14:textId="77777777" w:rsidTr="005A1E85">
        <w:tc>
          <w:tcPr>
            <w:tcW w:w="812" w:type="pct"/>
            <w:vMerge/>
            <w:vAlign w:val="center"/>
          </w:tcPr>
          <w:p w14:paraId="79E4D355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vAlign w:val="center"/>
          </w:tcPr>
          <w:p w14:paraId="5A8C4DFA" w14:textId="77777777" w:rsidR="0065550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Pneumatic Set-down</w:t>
            </w:r>
          </w:p>
        </w:tc>
        <w:tc>
          <w:tcPr>
            <w:tcW w:w="556" w:type="pct"/>
            <w:vAlign w:val="center"/>
          </w:tcPr>
          <w:p w14:paraId="53985173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59" w:type="pct"/>
            <w:gridSpan w:val="8"/>
            <w:vAlign w:val="center"/>
          </w:tcPr>
          <w:p w14:paraId="15799C9F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Rotary Brush Set-down</w:t>
            </w:r>
          </w:p>
        </w:tc>
        <w:tc>
          <w:tcPr>
            <w:tcW w:w="688" w:type="pct"/>
            <w:gridSpan w:val="3"/>
            <w:vAlign w:val="center"/>
          </w:tcPr>
          <w:p w14:paraId="757A2C31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064E0951" w14:textId="77777777" w:rsidTr="005A1E85">
        <w:tc>
          <w:tcPr>
            <w:tcW w:w="812" w:type="pct"/>
            <w:vMerge/>
            <w:vAlign w:val="center"/>
          </w:tcPr>
          <w:p w14:paraId="3842EF0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815" w:type="pct"/>
            <w:gridSpan w:val="3"/>
            <w:shd w:val="clear" w:color="auto" w:fill="D9D9D9" w:themeFill="background1" w:themeFillShade="D9"/>
            <w:vAlign w:val="center"/>
          </w:tcPr>
          <w:p w14:paraId="7AD970CE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73" w:type="pct"/>
            <w:gridSpan w:val="14"/>
            <w:vAlign w:val="center"/>
          </w:tcPr>
          <w:p w14:paraId="02C979B0" w14:textId="77777777" w:rsidR="00655505" w:rsidRPr="00322463" w:rsidRDefault="00655505" w:rsidP="00655505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655505" w:rsidRPr="004926CE" w14:paraId="69B277C8" w14:textId="77777777" w:rsidTr="005A1E85">
        <w:tc>
          <w:tcPr>
            <w:tcW w:w="5000" w:type="pct"/>
            <w:gridSpan w:val="18"/>
            <w:shd w:val="clear" w:color="auto" w:fill="D9D9D9" w:themeFill="background1" w:themeFillShade="D9"/>
            <w:vAlign w:val="center"/>
          </w:tcPr>
          <w:p w14:paraId="7AC81AA0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sz w:val="8"/>
                <w:szCs w:val="8"/>
                <w:highlight w:val="yellow"/>
                <w:lang w:val="en-CA"/>
              </w:rPr>
            </w:pPr>
          </w:p>
        </w:tc>
      </w:tr>
      <w:tr w:rsidR="00655505" w:rsidRPr="004926CE" w14:paraId="039248DD" w14:textId="77777777" w:rsidTr="005A1E85">
        <w:tc>
          <w:tcPr>
            <w:tcW w:w="812" w:type="pct"/>
            <w:vMerge w:val="restart"/>
            <w:vAlign w:val="center"/>
          </w:tcPr>
          <w:p w14:paraId="7EAA1489" w14:textId="77777777" w:rsidR="00655505" w:rsidRPr="00A15EF8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15EF8">
              <w:rPr>
                <w:rFonts w:ascii="Arial" w:hAnsi="Arial" w:cs="Arial"/>
                <w:b/>
                <w:bCs/>
                <w:sz w:val="24"/>
                <w:lang w:val="en-CA"/>
              </w:rPr>
              <w:t>Shrink Tunnel</w:t>
            </w:r>
          </w:p>
        </w:tc>
        <w:tc>
          <w:tcPr>
            <w:tcW w:w="1485" w:type="pct"/>
            <w:gridSpan w:val="5"/>
            <w:vAlign w:val="center"/>
          </w:tcPr>
          <w:p w14:paraId="5DE2C6A7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From 3</w:t>
            </w:r>
            <w:r w:rsidRPr="000D1AA1">
              <w:rPr>
                <w:rFonts w:ascii="Arial" w:hAnsi="Arial" w:cs="Arial"/>
                <w:b/>
                <w:sz w:val="24"/>
                <w:vertAlign w:val="superscript"/>
                <w:lang w:val="en-CA"/>
              </w:rPr>
              <w:t>rd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Party</w:t>
            </w:r>
          </w:p>
        </w:tc>
        <w:tc>
          <w:tcPr>
            <w:tcW w:w="880" w:type="pct"/>
            <w:gridSpan w:val="3"/>
            <w:vAlign w:val="center"/>
          </w:tcPr>
          <w:p w14:paraId="5FEBCA4F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23" w:type="pct"/>
            <w:gridSpan w:val="9"/>
            <w:vAlign w:val="center"/>
          </w:tcPr>
          <w:p w14:paraId="3B068111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</w:tr>
      <w:tr w:rsidR="00655505" w:rsidRPr="004926CE" w14:paraId="5CF55FAF" w14:textId="77777777" w:rsidTr="005A1E85">
        <w:tc>
          <w:tcPr>
            <w:tcW w:w="812" w:type="pct"/>
            <w:vMerge/>
            <w:vAlign w:val="center"/>
          </w:tcPr>
          <w:p w14:paraId="1E01F80A" w14:textId="77777777" w:rsidR="00655505" w:rsidRPr="00A15EF8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485" w:type="pct"/>
            <w:gridSpan w:val="5"/>
            <w:vAlign w:val="center"/>
          </w:tcPr>
          <w:p w14:paraId="4C95627C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SS Tunnel</w:t>
            </w:r>
          </w:p>
        </w:tc>
        <w:tc>
          <w:tcPr>
            <w:tcW w:w="880" w:type="pct"/>
            <w:gridSpan w:val="3"/>
            <w:vAlign w:val="center"/>
          </w:tcPr>
          <w:p w14:paraId="19F01A7F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35" w:type="pct"/>
            <w:gridSpan w:val="8"/>
            <w:vAlign w:val="center"/>
          </w:tcPr>
          <w:p w14:paraId="2B353FBF" w14:textId="77777777" w:rsidR="0065550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Auto lift Device</w:t>
            </w:r>
          </w:p>
        </w:tc>
        <w:tc>
          <w:tcPr>
            <w:tcW w:w="288" w:type="pct"/>
            <w:vAlign w:val="center"/>
          </w:tcPr>
          <w:p w14:paraId="34DB5269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6E812AB7" w14:textId="77777777" w:rsidTr="005A1E85">
        <w:tc>
          <w:tcPr>
            <w:tcW w:w="812" w:type="pct"/>
            <w:vMerge/>
            <w:vAlign w:val="center"/>
          </w:tcPr>
          <w:p w14:paraId="4C6498B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sz w:val="24"/>
                <w:highlight w:val="yellow"/>
                <w:lang w:val="en-CA"/>
              </w:rPr>
            </w:pPr>
          </w:p>
        </w:tc>
        <w:tc>
          <w:tcPr>
            <w:tcW w:w="742" w:type="pct"/>
            <w:gridSpan w:val="2"/>
            <w:vAlign w:val="center"/>
          </w:tcPr>
          <w:p w14:paraId="4A444E2C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24in Long</w:t>
            </w:r>
          </w:p>
        </w:tc>
        <w:tc>
          <w:tcPr>
            <w:tcW w:w="743" w:type="pct"/>
            <w:gridSpan w:val="3"/>
            <w:vAlign w:val="center"/>
          </w:tcPr>
          <w:p w14:paraId="3977BAB6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80" w:type="pct"/>
            <w:gridSpan w:val="3"/>
            <w:vAlign w:val="center"/>
          </w:tcPr>
          <w:p w14:paraId="4142B1F5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2</w:t>
            </w:r>
            <w:r>
              <w:rPr>
                <w:rFonts w:ascii="Arial" w:hAnsi="Arial" w:cs="Arial"/>
                <w:b/>
                <w:sz w:val="24"/>
                <w:lang w:val="en-CA"/>
              </w:rPr>
              <w:t>8</w:t>
            </w:r>
            <w:r w:rsidRPr="00322463">
              <w:rPr>
                <w:rFonts w:ascii="Arial" w:hAnsi="Arial" w:cs="Arial"/>
                <w:b/>
                <w:sz w:val="24"/>
                <w:lang w:val="en-CA"/>
              </w:rPr>
              <w:t>in Long</w:t>
            </w:r>
          </w:p>
        </w:tc>
        <w:tc>
          <w:tcPr>
            <w:tcW w:w="778" w:type="pct"/>
            <w:gridSpan w:val="4"/>
            <w:vAlign w:val="center"/>
          </w:tcPr>
          <w:p w14:paraId="36B1D5AD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5" w:type="pct"/>
            <w:gridSpan w:val="5"/>
            <w:vAlign w:val="center"/>
          </w:tcPr>
          <w:p w14:paraId="60711D62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55505" w:rsidRPr="004926CE" w14:paraId="3B364BA9" w14:textId="77777777" w:rsidTr="005A1E85">
        <w:tc>
          <w:tcPr>
            <w:tcW w:w="812" w:type="pct"/>
            <w:vMerge/>
            <w:vAlign w:val="center"/>
          </w:tcPr>
          <w:p w14:paraId="6C50A0D2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vAlign w:val="center"/>
          </w:tcPr>
          <w:p w14:paraId="6C367952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 xml:space="preserve">Single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Gun (3.5KW)</w:t>
            </w:r>
          </w:p>
        </w:tc>
        <w:tc>
          <w:tcPr>
            <w:tcW w:w="880" w:type="pct"/>
            <w:gridSpan w:val="3"/>
            <w:vAlign w:val="center"/>
          </w:tcPr>
          <w:p w14:paraId="00D92153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35" w:type="pct"/>
            <w:gridSpan w:val="8"/>
            <w:tcBorders>
              <w:bottom w:val="single" w:sz="4" w:space="0" w:color="auto"/>
            </w:tcBorders>
            <w:vAlign w:val="center"/>
          </w:tcPr>
          <w:p w14:paraId="24E01B3C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 xml:space="preserve">Double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Gun (3.5KW)</w:t>
            </w:r>
          </w:p>
        </w:tc>
        <w:tc>
          <w:tcPr>
            <w:tcW w:w="288" w:type="pct"/>
            <w:vAlign w:val="center"/>
          </w:tcPr>
          <w:p w14:paraId="44819B79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246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322463">
              <w:rPr>
                <w:rFonts w:ascii="Arial" w:hAnsi="Arial" w:cs="Arial"/>
                <w:lang w:val="en-CA"/>
              </w:rPr>
            </w:r>
            <w:r w:rsidRPr="00322463">
              <w:rPr>
                <w:rFonts w:ascii="Arial" w:hAnsi="Arial" w:cs="Arial"/>
                <w:lang w:val="en-CA"/>
              </w:rPr>
              <w:fldChar w:fldCharType="separate"/>
            </w:r>
            <w:r w:rsidRPr="0032246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2883D966" w14:textId="77777777" w:rsidTr="005A1E85">
        <w:tc>
          <w:tcPr>
            <w:tcW w:w="812" w:type="pct"/>
            <w:vMerge/>
            <w:vAlign w:val="center"/>
          </w:tcPr>
          <w:p w14:paraId="2D015455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vAlign w:val="center"/>
          </w:tcPr>
          <w:p w14:paraId="270D14BA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Angle adjustment system</w:t>
            </w:r>
          </w:p>
        </w:tc>
        <w:tc>
          <w:tcPr>
            <w:tcW w:w="880" w:type="pct"/>
            <w:gridSpan w:val="3"/>
            <w:vAlign w:val="center"/>
          </w:tcPr>
          <w:p w14:paraId="3BE0E0DD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35" w:type="pct"/>
            <w:gridSpan w:val="8"/>
            <w:tcBorders>
              <w:right w:val="single" w:sz="4" w:space="0" w:color="auto"/>
            </w:tcBorders>
            <w:vAlign w:val="center"/>
          </w:tcPr>
          <w:p w14:paraId="3D1F4817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HMI temp Monitor</w:t>
            </w:r>
          </w:p>
        </w:tc>
        <w:tc>
          <w:tcPr>
            <w:tcW w:w="288" w:type="pct"/>
            <w:tcBorders>
              <w:left w:val="single" w:sz="4" w:space="0" w:color="auto"/>
            </w:tcBorders>
            <w:vAlign w:val="center"/>
          </w:tcPr>
          <w:p w14:paraId="741D70F8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04105286" w14:textId="77777777" w:rsidTr="005A1E85">
        <w:tc>
          <w:tcPr>
            <w:tcW w:w="812" w:type="pct"/>
            <w:vMerge/>
            <w:vAlign w:val="center"/>
          </w:tcPr>
          <w:p w14:paraId="6537E8E8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815" w:type="pct"/>
            <w:gridSpan w:val="3"/>
            <w:shd w:val="clear" w:color="auto" w:fill="D9D9D9" w:themeFill="background1" w:themeFillShade="D9"/>
            <w:vAlign w:val="center"/>
          </w:tcPr>
          <w:p w14:paraId="2CEEF7BB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73" w:type="pct"/>
            <w:gridSpan w:val="14"/>
            <w:vAlign w:val="center"/>
          </w:tcPr>
          <w:p w14:paraId="66A2868A" w14:textId="77777777" w:rsidR="00655505" w:rsidRPr="00322463" w:rsidRDefault="00655505" w:rsidP="00655505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655505" w:rsidRPr="004926CE" w14:paraId="3EFA5AB9" w14:textId="77777777" w:rsidTr="005A1E85">
        <w:tc>
          <w:tcPr>
            <w:tcW w:w="5000" w:type="pct"/>
            <w:gridSpan w:val="18"/>
            <w:shd w:val="clear" w:color="auto" w:fill="D9D9D9" w:themeFill="background1" w:themeFillShade="D9"/>
            <w:vAlign w:val="center"/>
          </w:tcPr>
          <w:p w14:paraId="013A91D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sz w:val="8"/>
                <w:szCs w:val="8"/>
                <w:highlight w:val="yellow"/>
                <w:lang w:val="en-CA"/>
              </w:rPr>
            </w:pPr>
            <w:bookmarkStart w:id="28" w:name="_Hlk52357697"/>
          </w:p>
        </w:tc>
      </w:tr>
      <w:bookmarkEnd w:id="28"/>
      <w:tr w:rsidR="00655505" w:rsidRPr="00A85913" w14:paraId="32282818" w14:textId="77777777" w:rsidTr="005A1E85">
        <w:trPr>
          <w:trHeight w:val="288"/>
        </w:trPr>
        <w:tc>
          <w:tcPr>
            <w:tcW w:w="849" w:type="pct"/>
            <w:gridSpan w:val="2"/>
            <w:shd w:val="clear" w:color="auto" w:fill="D9D9D9" w:themeFill="background1" w:themeFillShade="D9"/>
            <w:vAlign w:val="center"/>
          </w:tcPr>
          <w:p w14:paraId="25772EB8" w14:textId="77777777" w:rsidR="00655505" w:rsidRPr="00A85913" w:rsidRDefault="00655505" w:rsidP="00655505">
            <w:pPr>
              <w:tabs>
                <w:tab w:val="right" w:pos="1944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151" w:type="pct"/>
            <w:gridSpan w:val="16"/>
            <w:vAlign w:val="center"/>
          </w:tcPr>
          <w:p w14:paraId="68482108" w14:textId="77777777" w:rsidR="00655505" w:rsidRPr="00A85913" w:rsidRDefault="00655505" w:rsidP="0065550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3708569B" w14:textId="5BA51BCC" w:rsidR="00AA4708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Conveyor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4"/>
        <w:gridCol w:w="991"/>
        <w:gridCol w:w="170"/>
        <w:gridCol w:w="1090"/>
        <w:gridCol w:w="28"/>
        <w:gridCol w:w="142"/>
        <w:gridCol w:w="719"/>
        <w:gridCol w:w="328"/>
        <w:gridCol w:w="15"/>
        <w:gridCol w:w="199"/>
        <w:gridCol w:w="1290"/>
        <w:gridCol w:w="511"/>
        <w:gridCol w:w="540"/>
        <w:gridCol w:w="125"/>
        <w:gridCol w:w="244"/>
        <w:gridCol w:w="1062"/>
        <w:gridCol w:w="6"/>
        <w:gridCol w:w="39"/>
        <w:gridCol w:w="140"/>
        <w:gridCol w:w="287"/>
        <w:gridCol w:w="980"/>
      </w:tblGrid>
      <w:tr w:rsidR="007D3EDA" w:rsidRPr="00A85913" w14:paraId="4CBA8673" w14:textId="77777777" w:rsidTr="005A1E85">
        <w:tc>
          <w:tcPr>
            <w:tcW w:w="5000" w:type="pct"/>
            <w:gridSpan w:val="21"/>
            <w:shd w:val="clear" w:color="auto" w:fill="E0E0E0"/>
            <w:vAlign w:val="center"/>
          </w:tcPr>
          <w:p w14:paraId="3C5CBC8F" w14:textId="77777777" w:rsidR="001C5BD9" w:rsidRPr="00A85913" w:rsidRDefault="001C5BD9" w:rsidP="009C2BD2">
            <w:pPr>
              <w:pStyle w:val="Heading1"/>
            </w:pPr>
            <w:r w:rsidRPr="00A85913">
              <w:t>Conveyor Specifications</w:t>
            </w:r>
          </w:p>
        </w:tc>
      </w:tr>
      <w:tr w:rsidR="00435ABB" w:rsidRPr="00A85913" w14:paraId="02B65E9B" w14:textId="77777777" w:rsidTr="005A1E85">
        <w:tc>
          <w:tcPr>
            <w:tcW w:w="873" w:type="pct"/>
            <w:vMerge w:val="restart"/>
            <w:vAlign w:val="center"/>
          </w:tcPr>
          <w:p w14:paraId="2AC4D514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29" w:name="_Hlk30765887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Width</w:t>
            </w:r>
          </w:p>
        </w:tc>
        <w:tc>
          <w:tcPr>
            <w:tcW w:w="538" w:type="pct"/>
            <w:gridSpan w:val="2"/>
            <w:vAlign w:val="center"/>
          </w:tcPr>
          <w:p w14:paraId="5C2F17F0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3¼”</w:t>
            </w:r>
          </w:p>
        </w:tc>
        <w:tc>
          <w:tcPr>
            <w:tcW w:w="518" w:type="pct"/>
            <w:gridSpan w:val="2"/>
            <w:vAlign w:val="center"/>
          </w:tcPr>
          <w:p w14:paraId="15B62A7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  <w:vAlign w:val="center"/>
          </w:tcPr>
          <w:p w14:paraId="08877CEF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4½”</w:t>
            </w:r>
          </w:p>
        </w:tc>
        <w:tc>
          <w:tcPr>
            <w:tcW w:w="697" w:type="pct"/>
            <w:gridSpan w:val="3"/>
            <w:vAlign w:val="center"/>
          </w:tcPr>
          <w:p w14:paraId="50D099AA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71" w:type="pct"/>
            <w:gridSpan w:val="7"/>
            <w:vAlign w:val="center"/>
          </w:tcPr>
          <w:p w14:paraId="6DA3FB7A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7½”</w:t>
            </w:r>
          </w:p>
        </w:tc>
        <w:tc>
          <w:tcPr>
            <w:tcW w:w="652" w:type="pct"/>
            <w:gridSpan w:val="3"/>
            <w:vAlign w:val="center"/>
          </w:tcPr>
          <w:p w14:paraId="46F366AA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bookmarkEnd w:id="29"/>
      <w:tr w:rsidR="001C5BD9" w:rsidRPr="00A85913" w14:paraId="0A6F5D26" w14:textId="77777777" w:rsidTr="005A1E85">
        <w:tc>
          <w:tcPr>
            <w:tcW w:w="873" w:type="pct"/>
            <w:vMerge/>
            <w:vAlign w:val="center"/>
          </w:tcPr>
          <w:p w14:paraId="2958016E" w14:textId="77777777" w:rsidR="001C5BD9" w:rsidRPr="00A85913" w:rsidRDefault="001C5BD9" w:rsidP="00D469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056" w:type="pct"/>
            <w:gridSpan w:val="4"/>
            <w:vAlign w:val="center"/>
          </w:tcPr>
          <w:p w14:paraId="303B9761" w14:textId="77777777" w:rsidR="001C5BD9" w:rsidRPr="00A85913" w:rsidRDefault="001C5BD9" w:rsidP="001C5BD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071" w:type="pct"/>
            <w:gridSpan w:val="16"/>
            <w:vAlign w:val="center"/>
          </w:tcPr>
          <w:p w14:paraId="792B3A7A" w14:textId="77777777" w:rsidR="001C5BD9" w:rsidRPr="00A85913" w:rsidRDefault="001C5BD9" w:rsidP="00326DEC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485A9B" w:rsidRPr="00A85913" w14:paraId="78B7C7FF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D5533F9" w14:textId="77777777" w:rsidR="00485A9B" w:rsidRPr="00A85913" w:rsidRDefault="00485A9B" w:rsidP="00485A9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5530B" w:rsidRPr="00A85913" w14:paraId="15BD7BF8" w14:textId="77777777" w:rsidTr="005A1E85">
        <w:tc>
          <w:tcPr>
            <w:tcW w:w="873" w:type="pct"/>
            <w:vAlign w:val="center"/>
          </w:tcPr>
          <w:p w14:paraId="3D807B3F" w14:textId="77777777" w:rsidR="00B5530B" w:rsidRPr="00A85913" w:rsidRDefault="00B5530B" w:rsidP="00D469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30" w:name="_Hlk36643616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Length O.L</w:t>
            </w:r>
          </w:p>
        </w:tc>
        <w:tc>
          <w:tcPr>
            <w:tcW w:w="1056" w:type="pct"/>
            <w:gridSpan w:val="4"/>
            <w:vAlign w:val="center"/>
          </w:tcPr>
          <w:p w14:paraId="0504F23D" w14:textId="77777777" w:rsidR="00B5530B" w:rsidRPr="00A85913" w:rsidRDefault="00B5530B" w:rsidP="000C7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51" w:type="pct"/>
            <w:gridSpan w:val="3"/>
            <w:vAlign w:val="center"/>
          </w:tcPr>
          <w:p w14:paraId="29CDB32D" w14:textId="77777777" w:rsidR="00B5530B" w:rsidRPr="00A85913" w:rsidRDefault="00B5530B" w:rsidP="00B5530B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35F94D9" w14:textId="77777777" w:rsidR="00B5530B" w:rsidRPr="00A85913" w:rsidRDefault="00B5530B" w:rsidP="000C7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58" w:type="pct"/>
            <w:gridSpan w:val="4"/>
            <w:vAlign w:val="center"/>
          </w:tcPr>
          <w:p w14:paraId="14DE17F6" w14:textId="77777777" w:rsidR="00B5530B" w:rsidRPr="00A85913" w:rsidRDefault="00B5530B" w:rsidP="00B5530B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578" w:type="pct"/>
            <w:gridSpan w:val="4"/>
            <w:vAlign w:val="center"/>
          </w:tcPr>
          <w:p w14:paraId="2749E4A7" w14:textId="77777777" w:rsidR="00B5530B" w:rsidRPr="00A85913" w:rsidRDefault="00B5530B" w:rsidP="00B5530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Single</w:t>
            </w:r>
          </w:p>
        </w:tc>
        <w:tc>
          <w:tcPr>
            <w:tcW w:w="587" w:type="pct"/>
            <w:gridSpan w:val="2"/>
            <w:vAlign w:val="center"/>
          </w:tcPr>
          <w:p w14:paraId="58D59B8E" w14:textId="77777777" w:rsidR="00B5530B" w:rsidRPr="00A85913" w:rsidRDefault="00B5530B" w:rsidP="00B5530B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bookmarkEnd w:id="30"/>
      <w:tr w:rsidR="00326DEC" w:rsidRPr="00A85913" w14:paraId="05C82AAE" w14:textId="77777777" w:rsidTr="005A1E85">
        <w:tc>
          <w:tcPr>
            <w:tcW w:w="873" w:type="pct"/>
            <w:vAlign w:val="center"/>
          </w:tcPr>
          <w:p w14:paraId="2149835B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Height</w:t>
            </w:r>
          </w:p>
        </w:tc>
        <w:tc>
          <w:tcPr>
            <w:tcW w:w="538" w:type="pct"/>
            <w:gridSpan w:val="2"/>
            <w:vAlign w:val="center"/>
          </w:tcPr>
          <w:p w14:paraId="1C40FE9F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36”</w:t>
            </w:r>
          </w:p>
        </w:tc>
        <w:tc>
          <w:tcPr>
            <w:tcW w:w="518" w:type="pct"/>
            <w:gridSpan w:val="2"/>
            <w:vAlign w:val="center"/>
          </w:tcPr>
          <w:p w14:paraId="0474D4F6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  <w:vAlign w:val="center"/>
          </w:tcPr>
          <w:p w14:paraId="111A8184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520" w:type="pct"/>
            <w:gridSpan w:val="13"/>
            <w:vAlign w:val="center"/>
          </w:tcPr>
          <w:p w14:paraId="40E75582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485A9B" w:rsidRPr="00A85913" w14:paraId="61D1ADD7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B1A0F81" w14:textId="77777777" w:rsidR="00485A9B" w:rsidRPr="00A85913" w:rsidRDefault="00485A9B" w:rsidP="00F046E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7D54F3" w:rsidRPr="00A85913" w14:paraId="7B04D8B0" w14:textId="77777777" w:rsidTr="005A1E85">
        <w:tc>
          <w:tcPr>
            <w:tcW w:w="873" w:type="pct"/>
            <w:vAlign w:val="center"/>
          </w:tcPr>
          <w:p w14:paraId="4406F330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Shape</w:t>
            </w:r>
          </w:p>
        </w:tc>
        <w:tc>
          <w:tcPr>
            <w:tcW w:w="1056" w:type="pct"/>
            <w:gridSpan w:val="4"/>
            <w:vAlign w:val="center"/>
          </w:tcPr>
          <w:p w14:paraId="59AC495C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Straight</w:t>
            </w:r>
          </w:p>
        </w:tc>
        <w:tc>
          <w:tcPr>
            <w:tcW w:w="551" w:type="pct"/>
            <w:gridSpan w:val="3"/>
            <w:vAlign w:val="center"/>
          </w:tcPr>
          <w:p w14:paraId="41872EDB" w14:textId="77777777" w:rsidR="007D54F3" w:rsidRPr="00A85913" w:rsidRDefault="007D54F3" w:rsidP="007D54F3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3"/>
            <w:vAlign w:val="center"/>
          </w:tcPr>
          <w:p w14:paraId="7A1D58A1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U</w:t>
            </w:r>
          </w:p>
        </w:tc>
        <w:tc>
          <w:tcPr>
            <w:tcW w:w="658" w:type="pct"/>
            <w:gridSpan w:val="4"/>
            <w:vAlign w:val="center"/>
          </w:tcPr>
          <w:p w14:paraId="52DE06DB" w14:textId="77777777" w:rsidR="007D54F3" w:rsidRPr="00A85913" w:rsidRDefault="007D54F3" w:rsidP="007D54F3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5"/>
            <w:tcBorders>
              <w:right w:val="single" w:sz="4" w:space="0" w:color="auto"/>
            </w:tcBorders>
            <w:vAlign w:val="center"/>
          </w:tcPr>
          <w:p w14:paraId="2AB9EED4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90°</w:t>
            </w:r>
          </w:p>
        </w:tc>
        <w:tc>
          <w:tcPr>
            <w:tcW w:w="454" w:type="pct"/>
            <w:tcBorders>
              <w:left w:val="single" w:sz="4" w:space="0" w:color="auto"/>
            </w:tcBorders>
            <w:vAlign w:val="center"/>
          </w:tcPr>
          <w:p w14:paraId="3A0C0ABD" w14:textId="77777777" w:rsidR="007D54F3" w:rsidRPr="00A85913" w:rsidRDefault="007D54F3" w:rsidP="007D54F3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71640" w:rsidRPr="00A85913" w14:paraId="1FF770A8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03F9C496" w14:textId="77777777" w:rsidR="00C71640" w:rsidRPr="00A85913" w:rsidRDefault="00C71640" w:rsidP="00D5272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50A7AC31" w14:textId="77777777" w:rsidTr="005A1E85">
        <w:tc>
          <w:tcPr>
            <w:tcW w:w="873" w:type="pct"/>
            <w:vAlign w:val="center"/>
          </w:tcPr>
          <w:p w14:paraId="72A99F6A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Chain Type</w:t>
            </w:r>
          </w:p>
        </w:tc>
        <w:tc>
          <w:tcPr>
            <w:tcW w:w="1056" w:type="pct"/>
            <w:gridSpan w:val="4"/>
            <w:vAlign w:val="center"/>
          </w:tcPr>
          <w:p w14:paraId="7055A32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STD</w:t>
            </w:r>
          </w:p>
        </w:tc>
        <w:tc>
          <w:tcPr>
            <w:tcW w:w="551" w:type="pct"/>
            <w:gridSpan w:val="3"/>
            <w:vAlign w:val="center"/>
          </w:tcPr>
          <w:p w14:paraId="20614D43" w14:textId="77777777" w:rsidR="00DD4309" w:rsidRPr="00A85913" w:rsidRDefault="00DD4309" w:rsidP="00DD4309">
            <w:pPr>
              <w:pStyle w:val="ListParagraph"/>
              <w:ind w:left="77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3"/>
            <w:vAlign w:val="center"/>
          </w:tcPr>
          <w:p w14:paraId="4FDDD66F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Anti-Static</w:t>
            </w:r>
          </w:p>
        </w:tc>
        <w:tc>
          <w:tcPr>
            <w:tcW w:w="658" w:type="pct"/>
            <w:gridSpan w:val="4"/>
            <w:tcBorders>
              <w:right w:val="single" w:sz="4" w:space="0" w:color="auto"/>
            </w:tcBorders>
            <w:vAlign w:val="center"/>
          </w:tcPr>
          <w:p w14:paraId="0C784B07" w14:textId="77777777" w:rsidR="00DD4309" w:rsidRPr="00A85913" w:rsidRDefault="00DD4309" w:rsidP="00DD4309">
            <w:pPr>
              <w:pStyle w:val="ListParagraph"/>
              <w:ind w:left="0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2F1D4" w14:textId="77777777" w:rsidR="00DD4309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High Temp</w:t>
            </w:r>
          </w:p>
        </w:tc>
        <w:tc>
          <w:tcPr>
            <w:tcW w:w="454" w:type="pct"/>
            <w:tcBorders>
              <w:left w:val="single" w:sz="4" w:space="0" w:color="auto"/>
            </w:tcBorders>
            <w:vAlign w:val="center"/>
          </w:tcPr>
          <w:p w14:paraId="06644B41" w14:textId="77777777" w:rsidR="00DD4309" w:rsidRPr="00A85913" w:rsidRDefault="00DD4309" w:rsidP="00DD4309">
            <w:pPr>
              <w:pStyle w:val="ListParagraph"/>
              <w:ind w:left="-135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D4309" w:rsidRPr="00A85913" w14:paraId="645A479E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4B85BAC0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31" w:name="_Hlk67392240"/>
          </w:p>
        </w:tc>
      </w:tr>
      <w:bookmarkEnd w:id="31"/>
      <w:tr w:rsidR="00DD4309" w:rsidRPr="00A85913" w14:paraId="35864D59" w14:textId="77777777" w:rsidTr="005A1E85">
        <w:tc>
          <w:tcPr>
            <w:tcW w:w="873" w:type="pct"/>
            <w:vAlign w:val="center"/>
          </w:tcPr>
          <w:p w14:paraId="767A5981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Bed Type</w:t>
            </w:r>
          </w:p>
        </w:tc>
        <w:tc>
          <w:tcPr>
            <w:tcW w:w="1056" w:type="pct"/>
            <w:gridSpan w:val="4"/>
            <w:vAlign w:val="center"/>
          </w:tcPr>
          <w:p w14:paraId="4EC8934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Standard</w:t>
            </w:r>
          </w:p>
        </w:tc>
        <w:tc>
          <w:tcPr>
            <w:tcW w:w="1248" w:type="pct"/>
            <w:gridSpan w:val="6"/>
            <w:vAlign w:val="center"/>
          </w:tcPr>
          <w:p w14:paraId="7FC7473C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71" w:type="pct"/>
            <w:gridSpan w:val="7"/>
            <w:vAlign w:val="center"/>
          </w:tcPr>
          <w:p w14:paraId="1B04C25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Raised Bed</w:t>
            </w:r>
          </w:p>
        </w:tc>
        <w:tc>
          <w:tcPr>
            <w:tcW w:w="652" w:type="pct"/>
            <w:gridSpan w:val="3"/>
            <w:vAlign w:val="center"/>
          </w:tcPr>
          <w:p w14:paraId="20A0025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D4309" w:rsidRPr="00A85913" w14:paraId="74C92843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7C521A5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6914EC6D" w14:textId="77777777" w:rsidTr="005A1E85">
        <w:trPr>
          <w:trHeight w:val="288"/>
        </w:trPr>
        <w:tc>
          <w:tcPr>
            <w:tcW w:w="873" w:type="pct"/>
            <w:vAlign w:val="center"/>
          </w:tcPr>
          <w:p w14:paraId="641A7611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Layout #</w:t>
            </w:r>
          </w:p>
        </w:tc>
        <w:tc>
          <w:tcPr>
            <w:tcW w:w="4127" w:type="pct"/>
            <w:gridSpan w:val="20"/>
            <w:vAlign w:val="center"/>
          </w:tcPr>
          <w:p w14:paraId="66306162" w14:textId="77777777" w:rsidR="00DD4309" w:rsidRPr="00A85913" w:rsidRDefault="00DD4309" w:rsidP="00DD4309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DD4309" w:rsidRPr="00A85913" w14:paraId="56687F29" w14:textId="77777777" w:rsidTr="005A1E85">
        <w:trPr>
          <w:trHeight w:val="37"/>
        </w:trPr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2BF0D27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0C20C596" w14:textId="77777777" w:rsidTr="005A1E85">
        <w:tc>
          <w:tcPr>
            <w:tcW w:w="873" w:type="pct"/>
            <w:vAlign w:val="center"/>
          </w:tcPr>
          <w:p w14:paraId="01E33A9D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Tunnel Guard</w:t>
            </w:r>
          </w:p>
        </w:tc>
        <w:tc>
          <w:tcPr>
            <w:tcW w:w="1056" w:type="pct"/>
            <w:gridSpan w:val="4"/>
            <w:vAlign w:val="center"/>
          </w:tcPr>
          <w:p w14:paraId="054C500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5BA7292F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2"/>
            <w:vAlign w:val="center"/>
          </w:tcPr>
          <w:p w14:paraId="36E3DE96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3"/>
            <w:vAlign w:val="center"/>
          </w:tcPr>
          <w:p w14:paraId="5EDEE7F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2"/>
            <w:vAlign w:val="center"/>
          </w:tcPr>
          <w:p w14:paraId="2876203D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5"/>
            <w:vAlign w:val="center"/>
          </w:tcPr>
          <w:p w14:paraId="56BF8366" w14:textId="77777777" w:rsidR="00DD4309" w:rsidRPr="00A85913" w:rsidRDefault="000913F4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5"/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  <w:bookmarkEnd w:id="32"/>
          </w:p>
        </w:tc>
      </w:tr>
      <w:tr w:rsidR="00DD4309" w:rsidRPr="00A85913" w14:paraId="6288199E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048C3B0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60389E04" w14:textId="77777777" w:rsidTr="005A1E85">
        <w:tc>
          <w:tcPr>
            <w:tcW w:w="873" w:type="pct"/>
            <w:vAlign w:val="center"/>
          </w:tcPr>
          <w:p w14:paraId="1A4BA4B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Transf. Guide</w:t>
            </w:r>
          </w:p>
        </w:tc>
        <w:tc>
          <w:tcPr>
            <w:tcW w:w="1056" w:type="pct"/>
            <w:gridSpan w:val="4"/>
            <w:vAlign w:val="center"/>
          </w:tcPr>
          <w:p w14:paraId="62FA7337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3D22FF6A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2"/>
            <w:vAlign w:val="center"/>
          </w:tcPr>
          <w:p w14:paraId="02AD57B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3"/>
            <w:vAlign w:val="center"/>
          </w:tcPr>
          <w:p w14:paraId="4F0A7832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2"/>
            <w:vAlign w:val="center"/>
          </w:tcPr>
          <w:p w14:paraId="5FB1EDE8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5"/>
            <w:vAlign w:val="center"/>
          </w:tcPr>
          <w:p w14:paraId="4800C2A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D4309" w:rsidRPr="00A85913" w14:paraId="2BB6466F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7712EA5F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174F6" w:rsidRPr="00A85913" w14:paraId="115523DB" w14:textId="77777777" w:rsidTr="005A1E85">
        <w:tc>
          <w:tcPr>
            <w:tcW w:w="873" w:type="pct"/>
            <w:vAlign w:val="center"/>
          </w:tcPr>
          <w:p w14:paraId="0AB8D6FC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Wirecovers</w:t>
            </w:r>
          </w:p>
        </w:tc>
        <w:tc>
          <w:tcPr>
            <w:tcW w:w="459" w:type="pct"/>
            <w:vAlign w:val="center"/>
          </w:tcPr>
          <w:p w14:paraId="701C4009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4" w:type="pct"/>
            <w:gridSpan w:val="2"/>
            <w:vAlign w:val="center"/>
          </w:tcPr>
          <w:p w14:paraId="06D185D8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61" w:type="pct"/>
            <w:gridSpan w:val="7"/>
            <w:vAlign w:val="center"/>
          </w:tcPr>
          <w:p w14:paraId="2F086A97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4-section wireway</w:t>
            </w:r>
          </w:p>
        </w:tc>
        <w:tc>
          <w:tcPr>
            <w:tcW w:w="545" w:type="pct"/>
            <w:gridSpan w:val="3"/>
            <w:vAlign w:val="center"/>
          </w:tcPr>
          <w:p w14:paraId="70EDE264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2"/>
            <w:vAlign w:val="center"/>
          </w:tcPr>
          <w:p w14:paraId="711317BA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Trough</w:t>
            </w:r>
          </w:p>
        </w:tc>
        <w:tc>
          <w:tcPr>
            <w:tcW w:w="673" w:type="pct"/>
            <w:gridSpan w:val="5"/>
            <w:vAlign w:val="center"/>
          </w:tcPr>
          <w:p w14:paraId="04822F16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174F6" w:rsidRPr="00A85913" w14:paraId="4F9A9BBA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0A4D3944" w14:textId="77777777" w:rsidR="00C174F6" w:rsidRPr="00A85913" w:rsidRDefault="00C174F6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500FBA" w:rsidRPr="00A85913" w14:paraId="4B4E5874" w14:textId="77777777" w:rsidTr="005A1E85">
        <w:tc>
          <w:tcPr>
            <w:tcW w:w="873" w:type="pct"/>
            <w:vMerge w:val="restart"/>
            <w:vAlign w:val="center"/>
          </w:tcPr>
          <w:p w14:paraId="795506FC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Bottle Transfer</w:t>
            </w:r>
          </w:p>
        </w:tc>
        <w:tc>
          <w:tcPr>
            <w:tcW w:w="1122" w:type="pct"/>
            <w:gridSpan w:val="5"/>
            <w:vAlign w:val="center"/>
          </w:tcPr>
          <w:p w14:paraId="4DF9D846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Conveyor Infeed</w:t>
            </w:r>
          </w:p>
        </w:tc>
        <w:tc>
          <w:tcPr>
            <w:tcW w:w="333" w:type="pct"/>
            <w:vAlign w:val="center"/>
          </w:tcPr>
          <w:p w14:paraId="04EAD079" w14:textId="77777777" w:rsidR="00500FBA" w:rsidRPr="00500FBA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500FBA">
              <w:rPr>
                <w:rFonts w:ascii="Arial" w:hAnsi="Arial" w:cs="Arial"/>
                <w:b/>
                <w:sz w:val="24"/>
                <w:szCs w:val="24"/>
                <w:lang w:val="en-CA"/>
              </w:rPr>
              <w:t>End</w:t>
            </w:r>
          </w:p>
        </w:tc>
        <w:tc>
          <w:tcPr>
            <w:tcW w:w="251" w:type="pct"/>
            <w:gridSpan w:val="3"/>
            <w:vAlign w:val="center"/>
          </w:tcPr>
          <w:p w14:paraId="3F4C59AB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35" w:type="pct"/>
            <w:gridSpan w:val="2"/>
            <w:vAlign w:val="center"/>
          </w:tcPr>
          <w:p w14:paraId="6F18D94C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Machine Side</w:t>
            </w:r>
          </w:p>
        </w:tc>
        <w:tc>
          <w:tcPr>
            <w:tcW w:w="250" w:type="pct"/>
            <w:vAlign w:val="center"/>
          </w:tcPr>
          <w:p w14:paraId="27553332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66" w:type="pct"/>
            <w:gridSpan w:val="4"/>
            <w:vAlign w:val="center"/>
          </w:tcPr>
          <w:p w14:paraId="0A99BEF0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Oper. Side</w:t>
            </w:r>
          </w:p>
        </w:tc>
        <w:tc>
          <w:tcPr>
            <w:tcW w:w="670" w:type="pct"/>
            <w:gridSpan w:val="4"/>
            <w:vAlign w:val="center"/>
          </w:tcPr>
          <w:p w14:paraId="473EB263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500FBA" w:rsidRPr="00A85913" w14:paraId="0E38F514" w14:textId="77777777" w:rsidTr="005A1E85">
        <w:tc>
          <w:tcPr>
            <w:tcW w:w="873" w:type="pct"/>
            <w:vMerge/>
            <w:vAlign w:val="center"/>
          </w:tcPr>
          <w:p w14:paraId="17A447D7" w14:textId="77777777" w:rsidR="00500FBA" w:rsidRDefault="00500FBA" w:rsidP="00500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122" w:type="pct"/>
            <w:gridSpan w:val="5"/>
            <w:vAlign w:val="center"/>
          </w:tcPr>
          <w:p w14:paraId="1464B396" w14:textId="77777777" w:rsidR="00500FBA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Conveyor Outfeed</w:t>
            </w:r>
          </w:p>
        </w:tc>
        <w:tc>
          <w:tcPr>
            <w:tcW w:w="333" w:type="pct"/>
            <w:vAlign w:val="center"/>
          </w:tcPr>
          <w:p w14:paraId="764A48F9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 w:rsidRPr="00500FBA">
              <w:rPr>
                <w:rFonts w:ascii="Arial" w:hAnsi="Arial" w:cs="Arial"/>
                <w:b/>
                <w:sz w:val="24"/>
                <w:szCs w:val="24"/>
                <w:lang w:val="en-CA"/>
              </w:rPr>
              <w:t>End</w:t>
            </w:r>
          </w:p>
        </w:tc>
        <w:tc>
          <w:tcPr>
            <w:tcW w:w="251" w:type="pct"/>
            <w:gridSpan w:val="3"/>
            <w:vAlign w:val="center"/>
          </w:tcPr>
          <w:p w14:paraId="1ADE5D3D" w14:textId="5FE1F57E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35" w:type="pct"/>
            <w:gridSpan w:val="2"/>
            <w:vAlign w:val="center"/>
          </w:tcPr>
          <w:p w14:paraId="5FABAC79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Machine Side</w:t>
            </w:r>
          </w:p>
        </w:tc>
        <w:tc>
          <w:tcPr>
            <w:tcW w:w="250" w:type="pct"/>
            <w:vAlign w:val="center"/>
          </w:tcPr>
          <w:p w14:paraId="58048A74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66" w:type="pct"/>
            <w:gridSpan w:val="4"/>
            <w:vAlign w:val="center"/>
          </w:tcPr>
          <w:p w14:paraId="41405E94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Oper. Side</w:t>
            </w:r>
          </w:p>
        </w:tc>
        <w:tc>
          <w:tcPr>
            <w:tcW w:w="670" w:type="pct"/>
            <w:gridSpan w:val="4"/>
            <w:vAlign w:val="center"/>
          </w:tcPr>
          <w:p w14:paraId="5D7936D2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500FBA" w:rsidRPr="00A85913" w14:paraId="4597C091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3A1EAB20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500FBA" w:rsidRPr="00A85913" w14:paraId="1A35BF62" w14:textId="77777777" w:rsidTr="005A1E85">
        <w:trPr>
          <w:trHeight w:val="288"/>
        </w:trPr>
        <w:tc>
          <w:tcPr>
            <w:tcW w:w="873" w:type="pct"/>
            <w:shd w:val="clear" w:color="auto" w:fill="D9D9D9" w:themeFill="background1" w:themeFillShade="D9"/>
            <w:vAlign w:val="center"/>
          </w:tcPr>
          <w:p w14:paraId="69C361A0" w14:textId="77777777" w:rsidR="00500FBA" w:rsidRPr="00A85913" w:rsidRDefault="00500FBA" w:rsidP="00500FBA">
            <w:pPr>
              <w:tabs>
                <w:tab w:val="right" w:pos="1944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127" w:type="pct"/>
            <w:gridSpan w:val="20"/>
            <w:vAlign w:val="center"/>
          </w:tcPr>
          <w:p w14:paraId="078526FF" w14:textId="77777777" w:rsidR="00500FBA" w:rsidRPr="00A85913" w:rsidRDefault="00500FBA" w:rsidP="00500FB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1AFBD5AA" w14:textId="54CA3B0B" w:rsidR="0021409D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Euro guarding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7"/>
        <w:gridCol w:w="1299"/>
        <w:gridCol w:w="1877"/>
        <w:gridCol w:w="1888"/>
        <w:gridCol w:w="1625"/>
        <w:gridCol w:w="231"/>
        <w:gridCol w:w="729"/>
        <w:gridCol w:w="468"/>
        <w:gridCol w:w="1146"/>
      </w:tblGrid>
      <w:tr w:rsidR="00BC1FC8" w:rsidRPr="00A85913" w14:paraId="03C20DC8" w14:textId="77777777" w:rsidTr="009A2F13">
        <w:tc>
          <w:tcPr>
            <w:tcW w:w="3054" w:type="pct"/>
            <w:gridSpan w:val="4"/>
            <w:shd w:val="clear" w:color="auto" w:fill="E0E0E0"/>
            <w:vAlign w:val="center"/>
          </w:tcPr>
          <w:p w14:paraId="4A40A40A" w14:textId="77777777" w:rsidR="00BC1FC8" w:rsidRPr="00A85913" w:rsidRDefault="00BC1FC8" w:rsidP="009C2BD2">
            <w:pPr>
              <w:pStyle w:val="Heading1"/>
            </w:pPr>
            <w:r w:rsidRPr="00A85913">
              <w:t xml:space="preserve">Euro guarding </w:t>
            </w:r>
          </w:p>
        </w:tc>
        <w:tc>
          <w:tcPr>
            <w:tcW w:w="1198" w:type="pct"/>
            <w:gridSpan w:val="3"/>
            <w:vAlign w:val="center"/>
          </w:tcPr>
          <w:p w14:paraId="2CE1DFD6" w14:textId="77777777" w:rsidR="00BC1FC8" w:rsidRPr="00A85913" w:rsidRDefault="00BC1FC8" w:rsidP="00B7392D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szCs w:val="24"/>
                <w:lang w:val="en-CA"/>
              </w:rPr>
              <w:t>None</w:t>
            </w:r>
          </w:p>
        </w:tc>
        <w:tc>
          <w:tcPr>
            <w:tcW w:w="748" w:type="pct"/>
            <w:gridSpan w:val="2"/>
            <w:vAlign w:val="center"/>
          </w:tcPr>
          <w:p w14:paraId="7054E42A" w14:textId="6AC3D2CA" w:rsidR="00BC1FC8" w:rsidRPr="00A85913" w:rsidRDefault="008F1139" w:rsidP="008F113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{{eg_none_check}}</w:t>
            </w:r>
          </w:p>
        </w:tc>
      </w:tr>
      <w:tr w:rsidR="008F1139" w:rsidRPr="00A85913" w14:paraId="74EB194C" w14:textId="77777777" w:rsidTr="009A2F13">
        <w:trPr>
          <w:trHeight w:val="161"/>
        </w:trPr>
        <w:tc>
          <w:tcPr>
            <w:tcW w:w="707" w:type="pct"/>
            <w:vAlign w:val="center"/>
          </w:tcPr>
          <w:p w14:paraId="46976223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Panel material</w:t>
            </w:r>
          </w:p>
        </w:tc>
        <w:tc>
          <w:tcPr>
            <w:tcW w:w="602" w:type="pct"/>
            <w:vAlign w:val="center"/>
          </w:tcPr>
          <w:p w14:paraId="389CA032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Lexan</w:t>
            </w:r>
          </w:p>
        </w:tc>
        <w:tc>
          <w:tcPr>
            <w:tcW w:w="870" w:type="pct"/>
            <w:vAlign w:val="center"/>
          </w:tcPr>
          <w:p w14:paraId="6BBA82F1" w14:textId="30A855F3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{{eg_pnl_check}}</w:t>
            </w:r>
          </w:p>
        </w:tc>
        <w:tc>
          <w:tcPr>
            <w:tcW w:w="2073" w:type="pct"/>
            <w:gridSpan w:val="4"/>
            <w:vAlign w:val="center"/>
          </w:tcPr>
          <w:p w14:paraId="6D3E3D27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Tempered glass</w:t>
            </w:r>
          </w:p>
        </w:tc>
        <w:tc>
          <w:tcPr>
            <w:tcW w:w="748" w:type="pct"/>
            <w:gridSpan w:val="2"/>
            <w:vAlign w:val="center"/>
          </w:tcPr>
          <w:p w14:paraId="07BCE6B3" w14:textId="40B9CD72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{{eg_pmtg_check}}</w:t>
            </w:r>
          </w:p>
        </w:tc>
      </w:tr>
      <w:tr w:rsidR="008F1139" w:rsidRPr="00A85913" w14:paraId="64D1B7D4" w14:textId="77777777" w:rsidTr="009A2F13">
        <w:tc>
          <w:tcPr>
            <w:tcW w:w="707" w:type="pct"/>
            <w:vAlign w:val="center"/>
          </w:tcPr>
          <w:p w14:paraId="7A366241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33" w:name="_Hlk31091501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Switch type</w:t>
            </w:r>
          </w:p>
        </w:tc>
        <w:tc>
          <w:tcPr>
            <w:tcW w:w="602" w:type="pct"/>
            <w:vAlign w:val="center"/>
          </w:tcPr>
          <w:p w14:paraId="13645C50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Key switch</w:t>
            </w:r>
          </w:p>
        </w:tc>
        <w:tc>
          <w:tcPr>
            <w:tcW w:w="870" w:type="pct"/>
            <w:vAlign w:val="center"/>
          </w:tcPr>
          <w:p w14:paraId="0C3636EB" w14:textId="067BB160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{{eg_stkw_check}}</w:t>
            </w:r>
          </w:p>
        </w:tc>
        <w:tc>
          <w:tcPr>
            <w:tcW w:w="875" w:type="pct"/>
            <w:vAlign w:val="center"/>
          </w:tcPr>
          <w:p w14:paraId="16E57E49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Magnetic</w:t>
            </w:r>
          </w:p>
        </w:tc>
        <w:tc>
          <w:tcPr>
            <w:tcW w:w="753" w:type="pct"/>
            <w:vAlign w:val="center"/>
          </w:tcPr>
          <w:p w14:paraId="7D2A70BC" w14:textId="584C2342" w:rsidR="008329A3" w:rsidRPr="00A85913" w:rsidRDefault="008F1139" w:rsidP="008F113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{{eg_stm_check}}</w:t>
            </w:r>
          </w:p>
        </w:tc>
        <w:tc>
          <w:tcPr>
            <w:tcW w:w="445" w:type="pct"/>
            <w:gridSpan w:val="2"/>
            <w:vAlign w:val="center"/>
          </w:tcPr>
          <w:p w14:paraId="6033E1AB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748" w:type="pct"/>
            <w:gridSpan w:val="2"/>
            <w:vAlign w:val="center"/>
          </w:tcPr>
          <w:p w14:paraId="41654340" w14:textId="1F08282B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{{eg_sto_check}}</w:t>
            </w:r>
          </w:p>
        </w:tc>
      </w:tr>
      <w:tr w:rsidR="008F1139" w:rsidRPr="00A85913" w14:paraId="6A3E610C" w14:textId="77777777" w:rsidTr="00BA2780">
        <w:tc>
          <w:tcPr>
            <w:tcW w:w="707" w:type="pct"/>
            <w:vAlign w:val="center"/>
          </w:tcPr>
          <w:p w14:paraId="5C862817" w14:textId="77777777" w:rsidR="00326DEC" w:rsidRPr="00A85913" w:rsidRDefault="00326DEC" w:rsidP="00E5323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34" w:name="_Hlk80617654"/>
            <w:bookmarkEnd w:id="33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Reject Cover</w:t>
            </w:r>
          </w:p>
        </w:tc>
        <w:tc>
          <w:tcPr>
            <w:tcW w:w="602" w:type="pct"/>
            <w:vAlign w:val="center"/>
          </w:tcPr>
          <w:p w14:paraId="21BCDFA9" w14:textId="61A8D047" w:rsidR="00326DEC" w:rsidRPr="00A85913" w:rsidRDefault="008F1139" w:rsidP="008F113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{{eg_rc_check}}</w:t>
            </w:r>
          </w:p>
        </w:tc>
        <w:tc>
          <w:tcPr>
            <w:tcW w:w="870" w:type="pct"/>
            <w:vAlign w:val="center"/>
          </w:tcPr>
          <w:p w14:paraId="65DD200C" w14:textId="77777777" w:rsidR="00326DEC" w:rsidRPr="00A85913" w:rsidRDefault="00326DEC" w:rsidP="00E5323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875" w:type="pct"/>
            <w:vAlign w:val="center"/>
          </w:tcPr>
          <w:p w14:paraId="6F235B67" w14:textId="127B5FD3" w:rsidR="00326DEC" w:rsidRPr="00A85913" w:rsidRDefault="008F1139" w:rsidP="008F113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{{eg_rcnone_check}}</w:t>
            </w:r>
          </w:p>
        </w:tc>
        <w:tc>
          <w:tcPr>
            <w:tcW w:w="1946" w:type="pct"/>
            <w:gridSpan w:val="5"/>
            <w:vAlign w:val="center"/>
          </w:tcPr>
          <w:p w14:paraId="3A765F9A" w14:textId="77777777" w:rsidR="00326DEC" w:rsidRPr="00A85913" w:rsidRDefault="00326DEC" w:rsidP="00E5323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bookmarkEnd w:id="34"/>
      <w:tr w:rsidR="008F1139" w:rsidRPr="00A85913" w14:paraId="06897589" w14:textId="77777777" w:rsidTr="00BA2780">
        <w:tc>
          <w:tcPr>
            <w:tcW w:w="707" w:type="pct"/>
            <w:vAlign w:val="center"/>
          </w:tcPr>
          <w:p w14:paraId="761DFBD9" w14:textId="77777777" w:rsidR="00F168BD" w:rsidRPr="00A85913" w:rsidRDefault="00F168BD" w:rsidP="00F168B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Top Cover</w:t>
            </w:r>
          </w:p>
        </w:tc>
        <w:tc>
          <w:tcPr>
            <w:tcW w:w="602" w:type="pct"/>
            <w:vAlign w:val="center"/>
          </w:tcPr>
          <w:p w14:paraId="7753A2A6" w14:textId="77777777" w:rsidR="00F168BD" w:rsidRPr="00A85913" w:rsidRDefault="00F168BD" w:rsidP="00F168BD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870" w:type="pct"/>
            <w:vAlign w:val="center"/>
          </w:tcPr>
          <w:p w14:paraId="5E93AD05" w14:textId="16333B65" w:rsidR="00F168BD" w:rsidRPr="00A85913" w:rsidRDefault="008F1139" w:rsidP="008F113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{{eg_tcnone_check}}</w:t>
            </w:r>
          </w:p>
        </w:tc>
        <w:tc>
          <w:tcPr>
            <w:tcW w:w="875" w:type="pct"/>
            <w:vAlign w:val="center"/>
          </w:tcPr>
          <w:p w14:paraId="62617640" w14:textId="77777777" w:rsidR="00F168BD" w:rsidRPr="00A85913" w:rsidRDefault="00F168BD" w:rsidP="00F168BD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Yes</w:t>
            </w:r>
          </w:p>
        </w:tc>
        <w:tc>
          <w:tcPr>
            <w:tcW w:w="1946" w:type="pct"/>
            <w:gridSpan w:val="5"/>
            <w:vAlign w:val="center"/>
          </w:tcPr>
          <w:p w14:paraId="5002627F" w14:textId="6F8DD457" w:rsidR="00F168BD" w:rsidRPr="00A85913" w:rsidRDefault="008F1139" w:rsidP="008F113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{{eg_tcyes_check}}</w:t>
            </w:r>
          </w:p>
        </w:tc>
      </w:tr>
      <w:tr w:rsidR="008F1139" w:rsidRPr="00A85913" w14:paraId="3BD17A0A" w14:textId="77777777" w:rsidTr="00BA2780">
        <w:tc>
          <w:tcPr>
            <w:tcW w:w="707" w:type="pct"/>
            <w:vAlign w:val="center"/>
          </w:tcPr>
          <w:p w14:paraId="626EC29D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 Location Dim</w:t>
            </w:r>
          </w:p>
        </w:tc>
        <w:tc>
          <w:tcPr>
            <w:tcW w:w="602" w:type="pct"/>
            <w:vAlign w:val="center"/>
          </w:tcPr>
          <w:p w14:paraId="4E2CE391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Room HT</w:t>
            </w:r>
          </w:p>
        </w:tc>
        <w:tc>
          <w:tcPr>
            <w:tcW w:w="870" w:type="pct"/>
            <w:vAlign w:val="center"/>
          </w:tcPr>
          <w:p w14:paraId="2B23060C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875" w:type="pct"/>
            <w:vAlign w:val="center"/>
          </w:tcPr>
          <w:p w14:paraId="79ABC210" w14:textId="77777777" w:rsidR="009671DF" w:rsidRPr="009671DF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9671DF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Room Doorway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 HT</w:t>
            </w:r>
          </w:p>
        </w:tc>
        <w:tc>
          <w:tcPr>
            <w:tcW w:w="860" w:type="pct"/>
            <w:gridSpan w:val="2"/>
            <w:vAlign w:val="center"/>
          </w:tcPr>
          <w:p w14:paraId="4D40D97F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555" w:type="pct"/>
            <w:gridSpan w:val="2"/>
            <w:vAlign w:val="center"/>
          </w:tcPr>
          <w:p w14:paraId="4BE4B660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9671DF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Room Doorway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 W</w:t>
            </w:r>
          </w:p>
        </w:tc>
        <w:tc>
          <w:tcPr>
            <w:tcW w:w="531" w:type="pct"/>
            <w:vAlign w:val="center"/>
          </w:tcPr>
          <w:p w14:paraId="20356787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F168BD" w:rsidRPr="00A85913" w14:paraId="2B32DB46" w14:textId="77777777" w:rsidTr="00BA2780">
        <w:trPr>
          <w:trHeight w:val="288"/>
        </w:trPr>
        <w:tc>
          <w:tcPr>
            <w:tcW w:w="707" w:type="pct"/>
            <w:shd w:val="clear" w:color="auto" w:fill="D9D9D9" w:themeFill="background1" w:themeFillShade="D9"/>
            <w:vAlign w:val="center"/>
          </w:tcPr>
          <w:p w14:paraId="6E439CDC" w14:textId="77777777" w:rsidR="00F168BD" w:rsidRPr="00A85913" w:rsidRDefault="00F168BD" w:rsidP="00F168BD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lastRenderedPageBreak/>
              <w:t>Comments</w:t>
            </w:r>
          </w:p>
        </w:tc>
        <w:tc>
          <w:tcPr>
            <w:tcW w:w="4293" w:type="pct"/>
            <w:gridSpan w:val="8"/>
            <w:vAlign w:val="center"/>
          </w:tcPr>
          <w:p w14:paraId="32E58BD9" w14:textId="77777777" w:rsidR="00F168BD" w:rsidRPr="00A85913" w:rsidRDefault="00F168BD" w:rsidP="00F168BD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5912E54B" w14:textId="5645D8A2" w:rsidR="0021409D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Fat &amp; Sample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4"/>
        <w:gridCol w:w="1552"/>
        <w:gridCol w:w="1079"/>
        <w:gridCol w:w="1653"/>
        <w:gridCol w:w="2141"/>
        <w:gridCol w:w="2141"/>
      </w:tblGrid>
      <w:tr w:rsidR="006A7D66" w:rsidRPr="00A85913" w14:paraId="4693E979" w14:textId="77777777" w:rsidTr="005A1E8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4F3586B" w14:textId="77777777" w:rsidR="006A7D66" w:rsidRPr="00A85913" w:rsidRDefault="006A7D66" w:rsidP="009C2BD2">
            <w:pPr>
              <w:pStyle w:val="Heading1"/>
            </w:pPr>
            <w:r>
              <w:t>Fat &amp; Sample Requirements</w:t>
            </w:r>
          </w:p>
        </w:tc>
      </w:tr>
      <w:tr w:rsidR="006A7D66" w:rsidRPr="00A85913" w14:paraId="13A451A7" w14:textId="77777777" w:rsidTr="005A1E85">
        <w:trPr>
          <w:trHeight w:val="161"/>
        </w:trPr>
        <w:tc>
          <w:tcPr>
            <w:tcW w:w="1031" w:type="pct"/>
            <w:vAlign w:val="center"/>
          </w:tcPr>
          <w:p w14:paraId="33709050" w14:textId="77777777" w:rsidR="006A7D66" w:rsidRPr="00A85913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</w:t>
            </w:r>
          </w:p>
        </w:tc>
        <w:tc>
          <w:tcPr>
            <w:tcW w:w="719" w:type="pct"/>
            <w:vAlign w:val="center"/>
          </w:tcPr>
          <w:p w14:paraId="005D203D" w14:textId="77777777" w:rsidR="006A7D66" w:rsidRPr="00A55170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Format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</w:t>
            </w:r>
          </w:p>
        </w:tc>
        <w:tc>
          <w:tcPr>
            <w:tcW w:w="500" w:type="pct"/>
            <w:vAlign w:val="center"/>
          </w:tcPr>
          <w:p w14:paraId="0FAA691A" w14:textId="77777777" w:rsidR="006A7D66" w:rsidRPr="00A55170" w:rsidRDefault="006A7D66" w:rsidP="00415118">
            <w:pPr>
              <w:pStyle w:val="ListParagraph"/>
              <w:ind w:left="-108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758" w:type="pct"/>
            <w:gridSpan w:val="2"/>
            <w:vAlign w:val="center"/>
          </w:tcPr>
          <w:p w14:paraId="178ED2FB" w14:textId="77777777" w:rsidR="006A7D66" w:rsidRPr="00A55170" w:rsidRDefault="006A7D66" w:rsidP="00415118">
            <w:pPr>
              <w:pStyle w:val="ListParagraph"/>
              <w:ind w:left="324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Duration (min)</w:t>
            </w:r>
          </w:p>
        </w:tc>
        <w:tc>
          <w:tcPr>
            <w:tcW w:w="992" w:type="pct"/>
            <w:vAlign w:val="center"/>
          </w:tcPr>
          <w:p w14:paraId="5D40A26F" w14:textId="77777777" w:rsidR="006A7D66" w:rsidRPr="00A55170" w:rsidRDefault="006A7D66" w:rsidP="00415118">
            <w:pPr>
              <w:pStyle w:val="ListParagraph"/>
              <w:ind w:left="-108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6A7D66" w:rsidRPr="00A85913" w14:paraId="332AE9C5" w14:textId="77777777" w:rsidTr="005A1E85">
        <w:trPr>
          <w:trHeight w:val="161"/>
        </w:trPr>
        <w:tc>
          <w:tcPr>
            <w:tcW w:w="1031" w:type="pct"/>
            <w:vAlign w:val="center"/>
          </w:tcPr>
          <w:p w14:paraId="21DD2ABE" w14:textId="77777777" w:rsidR="006A7D66" w:rsidRPr="00A85913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Sample Return to </w:t>
            </w:r>
          </w:p>
        </w:tc>
        <w:tc>
          <w:tcPr>
            <w:tcW w:w="719" w:type="pct"/>
            <w:vAlign w:val="center"/>
          </w:tcPr>
          <w:p w14:paraId="3CBD81E8" w14:textId="77777777" w:rsidR="006A7D66" w:rsidRPr="00A55170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1266" w:type="pct"/>
            <w:gridSpan w:val="2"/>
            <w:vAlign w:val="center"/>
          </w:tcPr>
          <w:p w14:paraId="4D2D74AD" w14:textId="77777777" w:rsidR="006A7D66" w:rsidRPr="00A85913" w:rsidRDefault="006A7D66" w:rsidP="00415118">
            <w:pPr>
              <w:pStyle w:val="ListParagraph"/>
              <w:ind w:left="324"/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92" w:type="pct"/>
            <w:vAlign w:val="center"/>
          </w:tcPr>
          <w:p w14:paraId="63E1F10E" w14:textId="77777777" w:rsidR="006A7D66" w:rsidRPr="00A55170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Capmatic </w:t>
            </w:r>
          </w:p>
        </w:tc>
        <w:tc>
          <w:tcPr>
            <w:tcW w:w="992" w:type="pct"/>
            <w:vAlign w:val="center"/>
          </w:tcPr>
          <w:p w14:paraId="6DE9889D" w14:textId="77777777" w:rsidR="006A7D66" w:rsidRPr="00A85913" w:rsidRDefault="006A7D66" w:rsidP="00415118">
            <w:pPr>
              <w:pStyle w:val="ListParagraph"/>
              <w:ind w:left="324"/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A7D66" w:rsidRPr="00A85913" w14:paraId="57FC84C5" w14:textId="77777777" w:rsidTr="005A1E85">
        <w:trPr>
          <w:trHeight w:val="288"/>
        </w:trPr>
        <w:tc>
          <w:tcPr>
            <w:tcW w:w="1031" w:type="pct"/>
            <w:shd w:val="clear" w:color="auto" w:fill="D9D9D9" w:themeFill="background1" w:themeFillShade="D9"/>
            <w:vAlign w:val="center"/>
          </w:tcPr>
          <w:p w14:paraId="1056F26D" w14:textId="77777777" w:rsidR="006A7D66" w:rsidRPr="00A85913" w:rsidRDefault="006A7D66" w:rsidP="00415118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9" w:type="pct"/>
            <w:gridSpan w:val="5"/>
            <w:vAlign w:val="center"/>
          </w:tcPr>
          <w:p w14:paraId="729EFA7D" w14:textId="77777777" w:rsidR="006A7D66" w:rsidRPr="00A85913" w:rsidRDefault="006A7D66" w:rsidP="00415118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591B142C" w14:textId="27B8FD74" w:rsidR="00E64F25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Manual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139"/>
        <w:gridCol w:w="2074"/>
        <w:gridCol w:w="1129"/>
        <w:gridCol w:w="1042"/>
        <w:gridCol w:w="2154"/>
      </w:tblGrid>
      <w:tr w:rsidR="007D3EDA" w:rsidRPr="00A85913" w14:paraId="5A3F19A1" w14:textId="77777777" w:rsidTr="005A1E85">
        <w:tc>
          <w:tcPr>
            <w:tcW w:w="5000" w:type="pct"/>
            <w:gridSpan w:val="6"/>
            <w:shd w:val="clear" w:color="auto" w:fill="E0E0E0"/>
            <w:vAlign w:val="center"/>
          </w:tcPr>
          <w:p w14:paraId="445DB6EA" w14:textId="77777777" w:rsidR="00703003" w:rsidRPr="00A85913" w:rsidRDefault="00703003" w:rsidP="009C2BD2">
            <w:pPr>
              <w:pStyle w:val="Heading1"/>
            </w:pPr>
            <w:r w:rsidRPr="00A85913">
              <w:t>Manual Specifications</w:t>
            </w:r>
          </w:p>
        </w:tc>
      </w:tr>
      <w:tr w:rsidR="008329A3" w:rsidRPr="00A85913" w14:paraId="6A105808" w14:textId="77777777" w:rsidTr="005A1E85">
        <w:tc>
          <w:tcPr>
            <w:tcW w:w="1044" w:type="pct"/>
            <w:vMerge w:val="restart"/>
            <w:vAlign w:val="center"/>
          </w:tcPr>
          <w:p w14:paraId="41C72189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991" w:type="pct"/>
            <w:vAlign w:val="center"/>
          </w:tcPr>
          <w:p w14:paraId="0F5E5BC4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961" w:type="pct"/>
            <w:vAlign w:val="center"/>
          </w:tcPr>
          <w:p w14:paraId="31F31D42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06" w:type="pct"/>
            <w:gridSpan w:val="2"/>
            <w:vAlign w:val="center"/>
          </w:tcPr>
          <w:p w14:paraId="56B64983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998" w:type="pct"/>
            <w:vAlign w:val="center"/>
          </w:tcPr>
          <w:p w14:paraId="2A2F0CF2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3F320C" w:rsidRPr="00A85913" w14:paraId="62A9C837" w14:textId="77777777" w:rsidTr="005A1E85">
        <w:tc>
          <w:tcPr>
            <w:tcW w:w="1044" w:type="pct"/>
            <w:vMerge/>
            <w:vAlign w:val="center"/>
          </w:tcPr>
          <w:p w14:paraId="100E2CFC" w14:textId="77777777" w:rsidR="003F320C" w:rsidRPr="00A85913" w:rsidRDefault="003F320C" w:rsidP="00D469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991" w:type="pct"/>
            <w:vAlign w:val="center"/>
          </w:tcPr>
          <w:p w14:paraId="0AE07F9D" w14:textId="77777777" w:rsidR="003F320C" w:rsidRPr="00A85913" w:rsidRDefault="003F320C" w:rsidP="003F320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966" w:type="pct"/>
            <w:gridSpan w:val="4"/>
            <w:vAlign w:val="center"/>
          </w:tcPr>
          <w:p w14:paraId="618C6920" w14:textId="77777777" w:rsidR="003F320C" w:rsidRPr="00A85913" w:rsidRDefault="003F320C" w:rsidP="003F320C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8329A3" w:rsidRPr="00A85913" w14:paraId="5A4FD91A" w14:textId="77777777" w:rsidTr="005A1E85">
        <w:tc>
          <w:tcPr>
            <w:tcW w:w="2034" w:type="pct"/>
            <w:gridSpan w:val="2"/>
            <w:vAlign w:val="center"/>
          </w:tcPr>
          <w:p w14:paraId="2672CCC9" w14:textId="77777777" w:rsidR="008329A3" w:rsidRPr="00A85913" w:rsidRDefault="008329A3" w:rsidP="008329A3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Contact Material Certification</w:t>
            </w:r>
          </w:p>
        </w:tc>
        <w:tc>
          <w:tcPr>
            <w:tcW w:w="961" w:type="pct"/>
            <w:vAlign w:val="center"/>
          </w:tcPr>
          <w:p w14:paraId="1D26F697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7ACEC1D7" w14:textId="77777777" w:rsidR="008329A3" w:rsidRPr="00A85913" w:rsidRDefault="008329A3" w:rsidP="008329A3">
            <w:pPr>
              <w:jc w:val="center"/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3" w:type="pct"/>
            <w:vAlign w:val="center"/>
          </w:tcPr>
          <w:p w14:paraId="68EF3DC7" w14:textId="77777777" w:rsidR="008329A3" w:rsidRPr="00A85913" w:rsidRDefault="008329A3" w:rsidP="008329A3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3D21F20E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9305FA" w:rsidRPr="00A85913" w14:paraId="7F1EE396" w14:textId="77777777" w:rsidTr="005A1E85">
        <w:tc>
          <w:tcPr>
            <w:tcW w:w="2034" w:type="pct"/>
            <w:gridSpan w:val="2"/>
            <w:vAlign w:val="center"/>
          </w:tcPr>
          <w:p w14:paraId="4448A85D" w14:textId="77777777" w:rsidR="009305FA" w:rsidRPr="00A85913" w:rsidRDefault="009305FA" w:rsidP="00D869CD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Calibration</w:t>
            </w: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 Certification</w:t>
            </w:r>
          </w:p>
        </w:tc>
        <w:tc>
          <w:tcPr>
            <w:tcW w:w="961" w:type="pct"/>
            <w:vAlign w:val="center"/>
          </w:tcPr>
          <w:p w14:paraId="326FE388" w14:textId="77777777" w:rsidR="009305FA" w:rsidRPr="00A85913" w:rsidRDefault="009305FA" w:rsidP="00D869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0978B9E4" w14:textId="77777777" w:rsidR="009305FA" w:rsidRPr="00A85913" w:rsidRDefault="009305FA" w:rsidP="00D869CD">
            <w:pPr>
              <w:jc w:val="center"/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3" w:type="pct"/>
            <w:vAlign w:val="center"/>
          </w:tcPr>
          <w:p w14:paraId="77801F5D" w14:textId="77777777" w:rsidR="009305FA" w:rsidRPr="00A85913" w:rsidRDefault="009305FA" w:rsidP="00D869CD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09403431" w14:textId="77777777" w:rsidR="009305FA" w:rsidRPr="00A85913" w:rsidRDefault="009305FA" w:rsidP="00D869C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3A78D6" w:rsidRPr="00A85913" w14:paraId="28C1ACD3" w14:textId="77777777" w:rsidTr="005A1E85">
        <w:tc>
          <w:tcPr>
            <w:tcW w:w="2034" w:type="pct"/>
            <w:gridSpan w:val="2"/>
            <w:vAlign w:val="center"/>
          </w:tcPr>
          <w:p w14:paraId="5F0DDCA3" w14:textId="77777777" w:rsidR="003A78D6" w:rsidRPr="00A85913" w:rsidRDefault="003A78D6" w:rsidP="003A78D6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Preventive Maintenance Program </w:t>
            </w:r>
          </w:p>
        </w:tc>
        <w:tc>
          <w:tcPr>
            <w:tcW w:w="961" w:type="pct"/>
            <w:vAlign w:val="center"/>
          </w:tcPr>
          <w:p w14:paraId="31D64FD4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05C1401A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3" w:type="pct"/>
            <w:vAlign w:val="center"/>
          </w:tcPr>
          <w:p w14:paraId="61C4CEE1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564178BC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A2447E" w:rsidRPr="00A85913" w14:paraId="3F4A0816" w14:textId="77777777" w:rsidTr="005A1E85">
        <w:tc>
          <w:tcPr>
            <w:tcW w:w="1044" w:type="pct"/>
            <w:vAlign w:val="center"/>
          </w:tcPr>
          <w:p w14:paraId="290FDD0A" w14:textId="77777777" w:rsidR="00A2447E" w:rsidRPr="00A85913" w:rsidRDefault="00A2447E" w:rsidP="00A2447E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991" w:type="pct"/>
            <w:vAlign w:val="center"/>
          </w:tcPr>
          <w:p w14:paraId="609F9FEC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Electronic</w:t>
            </w:r>
          </w:p>
        </w:tc>
        <w:tc>
          <w:tcPr>
            <w:tcW w:w="961" w:type="pct"/>
            <w:vAlign w:val="center"/>
          </w:tcPr>
          <w:p w14:paraId="66C71206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06" w:type="pct"/>
            <w:gridSpan w:val="2"/>
            <w:vAlign w:val="center"/>
          </w:tcPr>
          <w:p w14:paraId="7E0B6297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Paper</w:t>
            </w:r>
          </w:p>
        </w:tc>
        <w:tc>
          <w:tcPr>
            <w:tcW w:w="998" w:type="pct"/>
            <w:vAlign w:val="center"/>
          </w:tcPr>
          <w:p w14:paraId="15D24913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A2447E" w:rsidRPr="00A85913" w14:paraId="362F815A" w14:textId="77777777" w:rsidTr="005A1E85">
        <w:tc>
          <w:tcPr>
            <w:tcW w:w="1044" w:type="pct"/>
            <w:vAlign w:val="center"/>
          </w:tcPr>
          <w:p w14:paraId="162517F3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Quantity</w:t>
            </w:r>
          </w:p>
        </w:tc>
        <w:tc>
          <w:tcPr>
            <w:tcW w:w="3956" w:type="pct"/>
            <w:gridSpan w:val="5"/>
            <w:vAlign w:val="center"/>
          </w:tcPr>
          <w:p w14:paraId="28148498" w14:textId="77777777" w:rsidR="00A2447E" w:rsidRPr="00A85913" w:rsidRDefault="00A2447E" w:rsidP="000A74B5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A2447E" w:rsidRPr="00A85913" w14:paraId="3D857791" w14:textId="77777777" w:rsidTr="005A1E85">
        <w:trPr>
          <w:trHeight w:val="195"/>
        </w:trPr>
        <w:tc>
          <w:tcPr>
            <w:tcW w:w="1044" w:type="pct"/>
            <w:shd w:val="clear" w:color="auto" w:fill="D9D9D9" w:themeFill="background1" w:themeFillShade="D9"/>
            <w:vAlign w:val="center"/>
          </w:tcPr>
          <w:p w14:paraId="57823422" w14:textId="77777777" w:rsidR="00A2447E" w:rsidRPr="00A85913" w:rsidRDefault="00A2447E" w:rsidP="00A2447E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56" w:type="pct"/>
            <w:gridSpan w:val="5"/>
            <w:vAlign w:val="center"/>
          </w:tcPr>
          <w:p w14:paraId="3916DF68" w14:textId="77777777" w:rsidR="00A2447E" w:rsidRPr="00A85913" w:rsidRDefault="00A2447E" w:rsidP="00A2447E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4448C6E6" w14:textId="521B5318" w:rsidR="00E06226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Validation Documents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943"/>
        <w:gridCol w:w="766"/>
        <w:gridCol w:w="930"/>
        <w:gridCol w:w="602"/>
        <w:gridCol w:w="1016"/>
        <w:gridCol w:w="876"/>
        <w:gridCol w:w="1239"/>
        <w:gridCol w:w="710"/>
        <w:gridCol w:w="1191"/>
        <w:gridCol w:w="701"/>
        <w:gridCol w:w="1101"/>
      </w:tblGrid>
      <w:tr w:rsidR="007D3EDA" w:rsidRPr="00A85913" w14:paraId="120E5E17" w14:textId="77777777" w:rsidTr="008C1177">
        <w:tc>
          <w:tcPr>
            <w:tcW w:w="5000" w:type="pct"/>
            <w:gridSpan w:val="12"/>
            <w:shd w:val="clear" w:color="auto" w:fill="E0E0E0"/>
            <w:vAlign w:val="center"/>
          </w:tcPr>
          <w:p w14:paraId="37033B80" w14:textId="77777777" w:rsidR="00703003" w:rsidRPr="00A85913" w:rsidRDefault="00703003" w:rsidP="009C2BD2">
            <w:pPr>
              <w:pStyle w:val="Heading1"/>
            </w:pPr>
            <w:r w:rsidRPr="00A85913">
              <w:t>Validation Documents</w:t>
            </w:r>
          </w:p>
        </w:tc>
      </w:tr>
      <w:tr w:rsidR="008C1177" w:rsidRPr="00A85913" w14:paraId="3F21319F" w14:textId="77777777" w:rsidTr="008C1177">
        <w:trPr>
          <w:trHeight w:val="285"/>
        </w:trPr>
        <w:tc>
          <w:tcPr>
            <w:tcW w:w="331" w:type="pct"/>
            <w:vAlign w:val="center"/>
          </w:tcPr>
          <w:p w14:paraId="4C3C61DC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FAT</w:t>
            </w:r>
          </w:p>
        </w:tc>
        <w:tc>
          <w:tcPr>
            <w:tcW w:w="437" w:type="pct"/>
            <w:vAlign w:val="center"/>
          </w:tcPr>
          <w:p w14:paraId="43831607" w14:textId="1279BD76" w:rsidR="00E96033" w:rsidRPr="00A85913" w:rsidRDefault="008C1177" w:rsidP="008C1177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{{vd_f_check}}</w:t>
            </w:r>
          </w:p>
        </w:tc>
        <w:tc>
          <w:tcPr>
            <w:tcW w:w="355" w:type="pct"/>
            <w:vAlign w:val="center"/>
          </w:tcPr>
          <w:p w14:paraId="16F0F3F8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SAT</w:t>
            </w:r>
          </w:p>
        </w:tc>
        <w:tc>
          <w:tcPr>
            <w:tcW w:w="431" w:type="pct"/>
            <w:vAlign w:val="center"/>
          </w:tcPr>
          <w:p w14:paraId="34CC3A60" w14:textId="1A0FFAEE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{{vd_s_check}}</w:t>
            </w:r>
          </w:p>
        </w:tc>
        <w:tc>
          <w:tcPr>
            <w:tcW w:w="279" w:type="pct"/>
            <w:vAlign w:val="center"/>
          </w:tcPr>
          <w:p w14:paraId="19E84114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DQ</w:t>
            </w:r>
          </w:p>
        </w:tc>
        <w:tc>
          <w:tcPr>
            <w:tcW w:w="471" w:type="pct"/>
            <w:vAlign w:val="center"/>
          </w:tcPr>
          <w:p w14:paraId="7E156BB0" w14:textId="78F72202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{{vd_d_check}}</w:t>
            </w:r>
          </w:p>
        </w:tc>
        <w:tc>
          <w:tcPr>
            <w:tcW w:w="406" w:type="pct"/>
            <w:vAlign w:val="center"/>
          </w:tcPr>
          <w:p w14:paraId="16D12D76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HDS/SDS</w:t>
            </w:r>
          </w:p>
        </w:tc>
        <w:tc>
          <w:tcPr>
            <w:tcW w:w="574" w:type="pct"/>
            <w:vAlign w:val="center"/>
          </w:tcPr>
          <w:p w14:paraId="71C9B858" w14:textId="430E13BD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{{vd_h_check}}</w:t>
            </w:r>
          </w:p>
        </w:tc>
        <w:tc>
          <w:tcPr>
            <w:tcW w:w="329" w:type="pct"/>
            <w:vAlign w:val="center"/>
          </w:tcPr>
          <w:p w14:paraId="62B1F5D0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FS/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DS</w:t>
            </w:r>
          </w:p>
        </w:tc>
        <w:tc>
          <w:tcPr>
            <w:tcW w:w="552" w:type="pct"/>
            <w:vAlign w:val="center"/>
          </w:tcPr>
          <w:p w14:paraId="6030117D" w14:textId="21685F12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{{vd_fd_check}}</w:t>
            </w:r>
          </w:p>
        </w:tc>
        <w:tc>
          <w:tcPr>
            <w:tcW w:w="325" w:type="pct"/>
            <w:vAlign w:val="center"/>
          </w:tcPr>
          <w:p w14:paraId="2F1BDBF3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IQ/OQ</w:t>
            </w:r>
          </w:p>
        </w:tc>
        <w:tc>
          <w:tcPr>
            <w:tcW w:w="510" w:type="pct"/>
            <w:vAlign w:val="center"/>
          </w:tcPr>
          <w:p w14:paraId="5AD1D690" w14:textId="667273BE" w:rsidR="00E96033" w:rsidRPr="00A85913" w:rsidRDefault="008C1177" w:rsidP="008C1177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{{vd_i_check}}</w:t>
            </w:r>
          </w:p>
        </w:tc>
      </w:tr>
      <w:tr w:rsidR="008C1177" w:rsidRPr="00A85913" w14:paraId="0B82D3BC" w14:textId="77777777" w:rsidTr="008C1177">
        <w:trPr>
          <w:trHeight w:val="285"/>
        </w:trPr>
        <w:tc>
          <w:tcPr>
            <w:tcW w:w="768" w:type="pct"/>
            <w:gridSpan w:val="2"/>
            <w:vAlign w:val="center"/>
          </w:tcPr>
          <w:p w14:paraId="77797C65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786" w:type="pct"/>
            <w:gridSpan w:val="2"/>
            <w:vAlign w:val="center"/>
          </w:tcPr>
          <w:p w14:paraId="0AA63484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0" w:type="pct"/>
            <w:gridSpan w:val="2"/>
            <w:vAlign w:val="center"/>
          </w:tcPr>
          <w:p w14:paraId="25396F51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980" w:type="pct"/>
            <w:gridSpan w:val="2"/>
            <w:vAlign w:val="center"/>
          </w:tcPr>
          <w:p w14:paraId="27703538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81" w:type="pct"/>
            <w:gridSpan w:val="2"/>
            <w:vAlign w:val="center"/>
          </w:tcPr>
          <w:p w14:paraId="16B66110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835" w:type="pct"/>
            <w:gridSpan w:val="2"/>
            <w:vAlign w:val="center"/>
          </w:tcPr>
          <w:p w14:paraId="6DB673BC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8C1177" w:rsidRPr="00A85913" w14:paraId="08599106" w14:textId="77777777" w:rsidTr="008C1177">
        <w:trPr>
          <w:trHeight w:val="288"/>
        </w:trPr>
        <w:tc>
          <w:tcPr>
            <w:tcW w:w="768" w:type="pct"/>
            <w:gridSpan w:val="2"/>
            <w:shd w:val="clear" w:color="auto" w:fill="D9D9D9" w:themeFill="background1" w:themeFillShade="D9"/>
            <w:vAlign w:val="center"/>
          </w:tcPr>
          <w:p w14:paraId="35017E15" w14:textId="77777777" w:rsidR="00E96033" w:rsidRPr="00A85913" w:rsidRDefault="00E96033" w:rsidP="00E96033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232" w:type="pct"/>
            <w:gridSpan w:val="10"/>
            <w:vAlign w:val="center"/>
          </w:tcPr>
          <w:p w14:paraId="154EBA9B" w14:textId="77777777" w:rsidR="00E96033" w:rsidRPr="00A85913" w:rsidRDefault="00E96033" w:rsidP="00E9603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F1D35F2" w14:textId="4EDCF9C4" w:rsidR="00E06226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Packing &amp; Transport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57"/>
        <w:gridCol w:w="831"/>
        <w:gridCol w:w="723"/>
        <w:gridCol w:w="1662"/>
        <w:gridCol w:w="830"/>
        <w:gridCol w:w="1718"/>
        <w:gridCol w:w="1740"/>
        <w:gridCol w:w="1829"/>
      </w:tblGrid>
      <w:tr w:rsidR="007D3EDA" w:rsidRPr="00A85913" w14:paraId="20FCD13D" w14:textId="77777777" w:rsidTr="005A1E85">
        <w:tc>
          <w:tcPr>
            <w:tcW w:w="5000" w:type="pct"/>
            <w:gridSpan w:val="8"/>
            <w:shd w:val="clear" w:color="auto" w:fill="E0E0E0"/>
            <w:vAlign w:val="center"/>
          </w:tcPr>
          <w:p w14:paraId="4EAB698B" w14:textId="77777777" w:rsidR="0021409D" w:rsidRPr="00A85913" w:rsidRDefault="0021409D" w:rsidP="009C2BD2">
            <w:pPr>
              <w:pStyle w:val="Heading1"/>
            </w:pPr>
            <w:r w:rsidRPr="00A85913">
              <w:t xml:space="preserve">Packaging </w:t>
            </w:r>
            <w:r w:rsidR="009647E2" w:rsidRPr="00A85913">
              <w:t>&amp;</w:t>
            </w:r>
            <w:r w:rsidR="003919F9" w:rsidRPr="00A85913">
              <w:t xml:space="preserve"> </w:t>
            </w:r>
            <w:r w:rsidRPr="00A85913">
              <w:t>Transport</w:t>
            </w:r>
          </w:p>
        </w:tc>
      </w:tr>
      <w:tr w:rsidR="0052043B" w:rsidRPr="00A85913" w14:paraId="2DA28752" w14:textId="77777777" w:rsidTr="005A1E85">
        <w:tc>
          <w:tcPr>
            <w:tcW w:w="1517" w:type="pct"/>
            <w:gridSpan w:val="2"/>
            <w:vAlign w:val="center"/>
          </w:tcPr>
          <w:p w14:paraId="1DF3DF8A" w14:textId="391598E6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Transport charges</w:t>
            </w:r>
          </w:p>
        </w:tc>
        <w:tc>
          <w:tcPr>
            <w:tcW w:w="1347" w:type="pct"/>
            <w:gridSpan w:val="3"/>
            <w:vAlign w:val="center"/>
          </w:tcPr>
          <w:p w14:paraId="2FD36476" w14:textId="2BE38059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440" w:type="pct"/>
            <w:vAlign w:val="center"/>
          </w:tcPr>
          <w:p w14:paraId="5BC1C69A" w14:textId="409FE7A0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{{pt_tcc_check}}</w:t>
            </w:r>
          </w:p>
        </w:tc>
        <w:tc>
          <w:tcPr>
            <w:tcW w:w="1204" w:type="pct"/>
            <w:vAlign w:val="center"/>
          </w:tcPr>
          <w:p w14:paraId="33ECE394" w14:textId="10A03690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492" w:type="pct"/>
            <w:vAlign w:val="center"/>
          </w:tcPr>
          <w:p w14:paraId="21E3723E" w14:textId="2FF623D8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{{pt_tccu_check}}</w:t>
            </w:r>
          </w:p>
        </w:tc>
      </w:tr>
      <w:tr w:rsidR="0052043B" w:rsidRPr="00A85913" w14:paraId="1510F0D0" w14:textId="77777777" w:rsidTr="00834A52">
        <w:tc>
          <w:tcPr>
            <w:tcW w:w="1517" w:type="pct"/>
            <w:gridSpan w:val="2"/>
          </w:tcPr>
          <w:p w14:paraId="4F2E239D" w14:textId="2D700110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by:</w:t>
            </w:r>
          </w:p>
        </w:tc>
        <w:tc>
          <w:tcPr>
            <w:tcW w:w="1347" w:type="pct"/>
            <w:gridSpan w:val="3"/>
            <w:vAlign w:val="center"/>
          </w:tcPr>
          <w:p w14:paraId="38191B2C" w14:textId="4E13D739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440" w:type="pct"/>
            <w:vAlign w:val="center"/>
          </w:tcPr>
          <w:p w14:paraId="3634385C" w14:textId="792B0541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{{pt_pbc_check}}</w:t>
            </w:r>
          </w:p>
        </w:tc>
        <w:tc>
          <w:tcPr>
            <w:tcW w:w="1204" w:type="pct"/>
            <w:vAlign w:val="center"/>
          </w:tcPr>
          <w:p w14:paraId="0C62DEF1" w14:textId="73287758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 / Not Incl.</w:t>
            </w:r>
          </w:p>
        </w:tc>
        <w:tc>
          <w:tcPr>
            <w:tcW w:w="492" w:type="pct"/>
            <w:vAlign w:val="center"/>
          </w:tcPr>
          <w:p w14:paraId="480F7BE6" w14:textId="65F3724C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{{pt_pbcu_check}}</w:t>
            </w:r>
          </w:p>
        </w:tc>
      </w:tr>
      <w:tr w:rsidR="0052043B" w:rsidRPr="00A85913" w14:paraId="754339A5" w14:textId="77777777" w:rsidTr="00834A52">
        <w:tc>
          <w:tcPr>
            <w:tcW w:w="1517" w:type="pct"/>
            <w:gridSpan w:val="2"/>
          </w:tcPr>
          <w:p w14:paraId="45F30F43" w14:textId="66AC7A5F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type</w:t>
            </w:r>
          </w:p>
        </w:tc>
        <w:tc>
          <w:tcPr>
            <w:tcW w:w="541" w:type="pct"/>
            <w:vAlign w:val="center"/>
          </w:tcPr>
          <w:p w14:paraId="189D63EB" w14:textId="7525BA2C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Skid</w:t>
            </w:r>
          </w:p>
        </w:tc>
        <w:tc>
          <w:tcPr>
            <w:tcW w:w="340" w:type="pct"/>
            <w:vAlign w:val="center"/>
          </w:tcPr>
          <w:p w14:paraId="690EFB65" w14:textId="723AF890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{{pt_pts_check}}</w:t>
            </w:r>
          </w:p>
        </w:tc>
        <w:tc>
          <w:tcPr>
            <w:tcW w:w="466" w:type="pct"/>
            <w:vAlign w:val="center"/>
          </w:tcPr>
          <w:p w14:paraId="7ECF4766" w14:textId="56839E5D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Crate</w:t>
            </w:r>
          </w:p>
        </w:tc>
        <w:tc>
          <w:tcPr>
            <w:tcW w:w="440" w:type="pct"/>
            <w:vAlign w:val="center"/>
          </w:tcPr>
          <w:p w14:paraId="70F321F7" w14:textId="67B30A4E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{{pt_ptc_check}}</w:t>
            </w:r>
          </w:p>
        </w:tc>
        <w:tc>
          <w:tcPr>
            <w:tcW w:w="1204" w:type="pct"/>
          </w:tcPr>
          <w:p w14:paraId="3A6B0222" w14:textId="5715DA6B" w:rsidR="0052043B" w:rsidRPr="00A85913" w:rsidRDefault="00030BEF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Sea Worthy</w:t>
            </w:r>
          </w:p>
        </w:tc>
        <w:tc>
          <w:tcPr>
            <w:tcW w:w="492" w:type="pct"/>
            <w:vAlign w:val="center"/>
          </w:tcPr>
          <w:p w14:paraId="363DA081" w14:textId="7D3037C3" w:rsidR="0052043B" w:rsidRPr="00A85913" w:rsidRDefault="00030BEF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{{pt_ptsw_check}}</w:t>
            </w:r>
          </w:p>
        </w:tc>
      </w:tr>
      <w:tr w:rsidR="00D974D2" w:rsidRPr="00A85913" w14:paraId="65953C02" w14:textId="77777777" w:rsidTr="005A1E85">
        <w:tc>
          <w:tcPr>
            <w:tcW w:w="790" w:type="pct"/>
            <w:shd w:val="clear" w:color="auto" w:fill="E0E0E0"/>
            <w:vAlign w:val="center"/>
          </w:tcPr>
          <w:p w14:paraId="2F076568" w14:textId="77777777" w:rsidR="00D974D2" w:rsidRPr="00A85913" w:rsidRDefault="00D974D2" w:rsidP="00D974D2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210" w:type="pct"/>
            <w:gridSpan w:val="7"/>
            <w:vAlign w:val="center"/>
          </w:tcPr>
          <w:p w14:paraId="49CA0100" w14:textId="77777777" w:rsidR="00D974D2" w:rsidRPr="00A85913" w:rsidRDefault="00D974D2" w:rsidP="00D974D2">
            <w:pPr>
              <w:pStyle w:val="Heading6"/>
              <w:numPr>
                <w:ilvl w:val="0"/>
                <w:numId w:val="6"/>
              </w:numPr>
              <w:jc w:val="left"/>
              <w:rPr>
                <w:b w:val="0"/>
                <w:lang w:val="en-CA"/>
              </w:rPr>
            </w:pPr>
          </w:p>
        </w:tc>
      </w:tr>
    </w:tbl>
    <w:p w14:paraId="292BFEDB" w14:textId="093F709A" w:rsidR="00132F73" w:rsidRPr="0080097A" w:rsidRDefault="001A48C0" w:rsidP="001A48C0">
      <w:pPr>
        <w:pStyle w:val="Heading4"/>
        <w:rPr>
          <w:sz w:val="22"/>
          <w:szCs w:val="22"/>
          <w:lang w:val="en-CA"/>
        </w:rPr>
      </w:pPr>
      <w:bookmarkStart w:id="35" w:name="_Hlk30505344"/>
      <w:r w:rsidRPr="0080097A">
        <w:rPr>
          <w:sz w:val="22"/>
          <w:szCs w:val="22"/>
          <w:lang w:val="en-CA"/>
        </w:rPr>
        <w:t>Warranty &amp; Install &amp; Spares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58"/>
        <w:gridCol w:w="903"/>
        <w:gridCol w:w="816"/>
        <w:gridCol w:w="1677"/>
        <w:gridCol w:w="684"/>
        <w:gridCol w:w="1852"/>
        <w:gridCol w:w="432"/>
        <w:gridCol w:w="1114"/>
        <w:gridCol w:w="1854"/>
      </w:tblGrid>
      <w:tr w:rsidR="00132F73" w:rsidRPr="00A85913" w14:paraId="0FB5E3CB" w14:textId="77777777" w:rsidTr="006674DD">
        <w:trPr>
          <w:jc w:val="center"/>
        </w:trPr>
        <w:tc>
          <w:tcPr>
            <w:tcW w:w="5000" w:type="pct"/>
            <w:gridSpan w:val="9"/>
            <w:shd w:val="clear" w:color="auto" w:fill="E0E0E0"/>
            <w:vAlign w:val="center"/>
          </w:tcPr>
          <w:p w14:paraId="17DCE124" w14:textId="77777777" w:rsidR="00132F73" w:rsidRPr="00A85913" w:rsidRDefault="00132F73" w:rsidP="009C2BD2">
            <w:pPr>
              <w:pStyle w:val="Heading1"/>
            </w:pPr>
            <w:r w:rsidRPr="00A85913">
              <w:t>Warranty &amp; Install &amp; Spares</w:t>
            </w:r>
          </w:p>
        </w:tc>
      </w:tr>
      <w:tr w:rsidR="00F6056B" w:rsidRPr="00A85913" w14:paraId="6644E075" w14:textId="77777777" w:rsidTr="006674DD">
        <w:trPr>
          <w:jc w:val="center"/>
        </w:trPr>
        <w:tc>
          <w:tcPr>
            <w:tcW w:w="1095" w:type="pct"/>
            <w:gridSpan w:val="2"/>
            <w:vAlign w:val="center"/>
          </w:tcPr>
          <w:p w14:paraId="4FF0A1AF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Warranty</w:t>
            </w:r>
          </w:p>
        </w:tc>
        <w:tc>
          <w:tcPr>
            <w:tcW w:w="1472" w:type="pct"/>
            <w:gridSpan w:val="3"/>
            <w:vAlign w:val="center"/>
          </w:tcPr>
          <w:p w14:paraId="5D77A697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858" w:type="pct"/>
            <w:vAlign w:val="center"/>
          </w:tcPr>
          <w:p w14:paraId="523EDDE6" w14:textId="626F9A97" w:rsidR="00132F73" w:rsidRPr="00A85913" w:rsidRDefault="00F6056B" w:rsidP="00F6056B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{{wi_war1_check}}</w:t>
            </w:r>
          </w:p>
        </w:tc>
        <w:tc>
          <w:tcPr>
            <w:tcW w:w="716" w:type="pct"/>
            <w:gridSpan w:val="2"/>
            <w:vAlign w:val="center"/>
          </w:tcPr>
          <w:p w14:paraId="50D3A1BC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859" w:type="pct"/>
            <w:vAlign w:val="center"/>
          </w:tcPr>
          <w:p w14:paraId="61F099B0" w14:textId="70C8DDA7" w:rsidR="00132F73" w:rsidRPr="00A85913" w:rsidRDefault="00F6056B" w:rsidP="00F6056B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{{wi_war2_check}}</w:t>
            </w:r>
          </w:p>
        </w:tc>
      </w:tr>
      <w:tr w:rsidR="00F6056B" w:rsidRPr="00A85913" w14:paraId="0C5D5E56" w14:textId="77777777" w:rsidTr="006674DD">
        <w:trPr>
          <w:jc w:val="center"/>
        </w:trPr>
        <w:tc>
          <w:tcPr>
            <w:tcW w:w="1095" w:type="pct"/>
            <w:gridSpan w:val="2"/>
            <w:shd w:val="clear" w:color="auto" w:fill="D9D9D9" w:themeFill="background1" w:themeFillShade="D9"/>
            <w:vAlign w:val="center"/>
          </w:tcPr>
          <w:p w14:paraId="7B63DB71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1472" w:type="pct"/>
            <w:gridSpan w:val="3"/>
            <w:shd w:val="clear" w:color="auto" w:fill="D9D9D9" w:themeFill="background1" w:themeFillShade="D9"/>
            <w:vAlign w:val="center"/>
          </w:tcPr>
          <w:p w14:paraId="40E67051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858" w:type="pct"/>
            <w:shd w:val="clear" w:color="auto" w:fill="D9D9D9" w:themeFill="background1" w:themeFillShade="D9"/>
            <w:vAlign w:val="center"/>
          </w:tcPr>
          <w:p w14:paraId="636FAD6A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716" w:type="pct"/>
            <w:gridSpan w:val="2"/>
            <w:shd w:val="clear" w:color="auto" w:fill="D9D9D9" w:themeFill="background1" w:themeFillShade="D9"/>
            <w:vAlign w:val="center"/>
          </w:tcPr>
          <w:p w14:paraId="4E5C9B1E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859" w:type="pct"/>
            <w:shd w:val="clear" w:color="auto" w:fill="D9D9D9" w:themeFill="background1" w:themeFillShade="D9"/>
            <w:vAlign w:val="center"/>
          </w:tcPr>
          <w:p w14:paraId="51B79F0C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09B8" w:rsidRPr="00A85913" w14:paraId="78A9CCCF" w14:textId="77777777" w:rsidTr="006674DD">
        <w:trPr>
          <w:jc w:val="center"/>
        </w:trPr>
        <w:tc>
          <w:tcPr>
            <w:tcW w:w="1095" w:type="pct"/>
            <w:gridSpan w:val="2"/>
          </w:tcPr>
          <w:p w14:paraId="74F8CDF3" w14:textId="139A14F5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Spares Kit</w:t>
            </w:r>
          </w:p>
        </w:tc>
        <w:tc>
          <w:tcPr>
            <w:tcW w:w="378" w:type="pct"/>
            <w:vAlign w:val="center"/>
          </w:tcPr>
          <w:p w14:paraId="0801D2C6" w14:textId="61812262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77" w:type="pct"/>
            <w:vAlign w:val="center"/>
          </w:tcPr>
          <w:p w14:paraId="48FFB432" w14:textId="44EFBD6B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7F1B6D">
              <w:rPr>
                <w:rFonts w:ascii="Arial" w:hAnsi="Arial" w:cs="Arial"/>
                <w:bCs/>
                <w:sz w:val="16"/>
                <w:szCs w:val="16"/>
                <w:lang w:val="en-CA"/>
              </w:rPr>
              <w:t>{{</w:t>
            </w:r>
            <w:r>
              <w:rPr>
                <w:rFonts w:ascii="Arial" w:hAnsi="Arial" w:cs="Arial"/>
                <w:bCs/>
                <w:sz w:val="16"/>
                <w:szCs w:val="16"/>
                <w:lang w:val="en-CA"/>
              </w:rPr>
              <w:t>sk_none_check}}</w:t>
            </w:r>
          </w:p>
        </w:tc>
        <w:tc>
          <w:tcPr>
            <w:tcW w:w="316" w:type="pct"/>
            <w:vAlign w:val="center"/>
          </w:tcPr>
          <w:p w14:paraId="14B0B9D5" w14:textId="200D8294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858" w:type="pct"/>
            <w:vAlign w:val="center"/>
          </w:tcPr>
          <w:p w14:paraId="5AD5E7C9" w14:textId="496EA0A6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{{sk_1yr_check}}</w:t>
            </w:r>
          </w:p>
        </w:tc>
        <w:tc>
          <w:tcPr>
            <w:tcW w:w="716" w:type="pct"/>
            <w:gridSpan w:val="2"/>
            <w:vAlign w:val="center"/>
          </w:tcPr>
          <w:p w14:paraId="5B29E7D4" w14:textId="43564685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859" w:type="pct"/>
            <w:vAlign w:val="center"/>
          </w:tcPr>
          <w:p w14:paraId="71AF99BD" w14:textId="2091B1A0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{{sk_2yr_check}}</w:t>
            </w:r>
          </w:p>
        </w:tc>
      </w:tr>
      <w:tr w:rsidR="00132F73" w:rsidRPr="00A85913" w14:paraId="51072FAE" w14:textId="77777777" w:rsidTr="006674DD">
        <w:trPr>
          <w:jc w:val="center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252329CC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36" w:name="_Hlk82594457"/>
          </w:p>
        </w:tc>
      </w:tr>
      <w:bookmarkEnd w:id="36"/>
      <w:tr w:rsidR="000209B8" w:rsidRPr="00A85913" w14:paraId="41911B66" w14:textId="77777777" w:rsidTr="006674DD">
        <w:trPr>
          <w:jc w:val="center"/>
        </w:trPr>
        <w:tc>
          <w:tcPr>
            <w:tcW w:w="1095" w:type="pct"/>
            <w:gridSpan w:val="2"/>
          </w:tcPr>
          <w:p w14:paraId="1BBD055F" w14:textId="54551BFF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Remote Tech. Service</w:t>
            </w:r>
          </w:p>
        </w:tc>
        <w:tc>
          <w:tcPr>
            <w:tcW w:w="1472" w:type="pct"/>
            <w:gridSpan w:val="3"/>
            <w:vAlign w:val="center"/>
          </w:tcPr>
          <w:p w14:paraId="3D83DB36" w14:textId="44903D2E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858" w:type="pct"/>
            <w:vAlign w:val="center"/>
          </w:tcPr>
          <w:p w14:paraId="067D8E52" w14:textId="28C0DC5B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</w:t>
            </w:r>
            <w:r w:rsidR="00C10056">
              <w:rPr>
                <w:rFonts w:ascii="Arial" w:hAnsi="Arial" w:cs="Arial"/>
                <w:sz w:val="16"/>
                <w:szCs w:val="16"/>
                <w:lang w:val="en-CA"/>
              </w:rPr>
              <w:t>w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>rts_none_check}}</w:t>
            </w:r>
          </w:p>
        </w:tc>
        <w:tc>
          <w:tcPr>
            <w:tcW w:w="716" w:type="pct"/>
            <w:gridSpan w:val="2"/>
            <w:vAlign w:val="center"/>
          </w:tcPr>
          <w:p w14:paraId="19C9A241" w14:textId="34317BAD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859" w:type="pct"/>
            <w:vAlign w:val="center"/>
          </w:tcPr>
          <w:p w14:paraId="67624F82" w14:textId="09D24995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C10056">
              <w:rPr>
                <w:rFonts w:ascii="Arial" w:hAnsi="Arial" w:cs="Arial"/>
                <w:lang w:val="en-CA"/>
              </w:rPr>
              <w:t>w</w:t>
            </w:r>
            <w:r>
              <w:rPr>
                <w:rFonts w:ascii="Arial" w:hAnsi="Arial" w:cs="Arial"/>
                <w:lang w:val="en-CA"/>
              </w:rPr>
              <w:t>rts_y_check}}</w:t>
            </w:r>
          </w:p>
        </w:tc>
      </w:tr>
      <w:tr w:rsidR="00421EC5" w:rsidRPr="00A85913" w14:paraId="604E2703" w14:textId="77777777" w:rsidTr="006674DD">
        <w:trPr>
          <w:jc w:val="center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76D4E47B" w14:textId="77777777" w:rsidR="00421EC5" w:rsidRPr="00A85913" w:rsidRDefault="00421EC5" w:rsidP="00B5186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674DD" w:rsidRPr="00A85913" w14:paraId="6A403354" w14:textId="77777777" w:rsidTr="006674DD">
        <w:trPr>
          <w:jc w:val="center"/>
        </w:trPr>
        <w:tc>
          <w:tcPr>
            <w:tcW w:w="1095" w:type="pct"/>
            <w:gridSpan w:val="2"/>
          </w:tcPr>
          <w:p w14:paraId="313B8052" w14:textId="54B45077" w:rsidR="006674DD" w:rsidRPr="00A85913" w:rsidRDefault="006674DD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lastRenderedPageBreak/>
              <w:t>Start-up Commissioning</w:t>
            </w:r>
          </w:p>
        </w:tc>
        <w:tc>
          <w:tcPr>
            <w:tcW w:w="378" w:type="pct"/>
            <w:vAlign w:val="center"/>
          </w:tcPr>
          <w:p w14:paraId="52B6A8A6" w14:textId="5392AA0E" w:rsidR="006674DD" w:rsidRPr="00A85913" w:rsidRDefault="006674DD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77" w:type="pct"/>
            <w:vAlign w:val="center"/>
          </w:tcPr>
          <w:p w14:paraId="4470C07F" w14:textId="6539227D" w:rsidR="006674DD" w:rsidRPr="00A85913" w:rsidRDefault="006674DD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{{stpc_none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>_check}}</w:t>
            </w:r>
          </w:p>
        </w:tc>
        <w:tc>
          <w:tcPr>
            <w:tcW w:w="1375" w:type="pct"/>
            <w:gridSpan w:val="3"/>
            <w:vAlign w:val="center"/>
          </w:tcPr>
          <w:p w14:paraId="2FD986F4" w14:textId="7CD60916" w:rsidR="006674DD" w:rsidRPr="00094A26" w:rsidRDefault="006674DD" w:rsidP="000209B8">
            <w:pPr>
              <w:pStyle w:val="Heading6"/>
              <w:ind w:left="720"/>
              <w:rPr>
                <w:bCs w:val="0"/>
                <w:highlight w:val="yellow"/>
                <w:lang w:val="en-CA"/>
              </w:rPr>
            </w:pPr>
            <w:r w:rsidRPr="00A85913">
              <w:rPr>
                <w:szCs w:val="24"/>
                <w:lang w:val="en-CA"/>
              </w:rPr>
              <w:t xml:space="preserve">Yes – </w:t>
            </w:r>
            <w:r w:rsidR="007B243F">
              <w:rPr>
                <w:szCs w:val="24"/>
                <w:lang w:val="en-CA"/>
              </w:rPr>
              <w:t>#</w:t>
            </w:r>
            <w:r w:rsidRPr="00A85913">
              <w:rPr>
                <w:szCs w:val="24"/>
                <w:lang w:val="en-CA"/>
              </w:rPr>
              <w:t xml:space="preserve"> of days</w:t>
            </w:r>
          </w:p>
        </w:tc>
        <w:tc>
          <w:tcPr>
            <w:tcW w:w="1375" w:type="pct"/>
            <w:gridSpan w:val="2"/>
            <w:vAlign w:val="center"/>
          </w:tcPr>
          <w:p w14:paraId="349599F6" w14:textId="0C3638C7" w:rsidR="006674DD" w:rsidRPr="00094A26" w:rsidRDefault="006674DD" w:rsidP="000209B8">
            <w:pPr>
              <w:pStyle w:val="Heading6"/>
              <w:ind w:left="720"/>
              <w:rPr>
                <w:bCs w:val="0"/>
                <w:highlight w:val="yellow"/>
                <w:lang w:val="en-CA"/>
              </w:rPr>
            </w:pPr>
            <w:r>
              <w:rPr>
                <w:b w:val="0"/>
                <w:lang w:val="en-CA"/>
              </w:rPr>
              <w:t>{{stpc_yes}}</w:t>
            </w:r>
          </w:p>
        </w:tc>
      </w:tr>
      <w:tr w:rsidR="00132F73" w:rsidRPr="00A85913" w14:paraId="29AF1D52" w14:textId="77777777" w:rsidTr="006674DD">
        <w:trPr>
          <w:jc w:val="center"/>
        </w:trPr>
        <w:tc>
          <w:tcPr>
            <w:tcW w:w="676" w:type="pct"/>
            <w:shd w:val="clear" w:color="auto" w:fill="E0E0E0"/>
            <w:vAlign w:val="center"/>
          </w:tcPr>
          <w:p w14:paraId="3BFE09DD" w14:textId="77777777" w:rsidR="00132F73" w:rsidRPr="00A85913" w:rsidRDefault="00132F73" w:rsidP="00C876E9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324" w:type="pct"/>
            <w:gridSpan w:val="8"/>
            <w:vAlign w:val="center"/>
          </w:tcPr>
          <w:p w14:paraId="1BCD2FCA" w14:textId="77777777" w:rsidR="00132F73" w:rsidRPr="00A85913" w:rsidRDefault="006272C2" w:rsidP="00C876E9">
            <w:pPr>
              <w:pStyle w:val="Heading6"/>
              <w:numPr>
                <w:ilvl w:val="0"/>
                <w:numId w:val="6"/>
              </w:numPr>
              <w:jc w:val="left"/>
              <w:rPr>
                <w:b w:val="0"/>
                <w:lang w:val="en-CA"/>
              </w:rPr>
            </w:pPr>
            <w:r w:rsidRPr="00094A26">
              <w:rPr>
                <w:bCs w:val="0"/>
                <w:highlight w:val="yellow"/>
                <w:lang w:val="en-CA"/>
              </w:rPr>
              <w:t>Cut &amp; Paste from Quote</w:t>
            </w:r>
          </w:p>
        </w:tc>
      </w:tr>
    </w:tbl>
    <w:p w14:paraId="3E048A76" w14:textId="012DD3AE" w:rsidR="00132F73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Revision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3"/>
        <w:gridCol w:w="2162"/>
        <w:gridCol w:w="4983"/>
        <w:gridCol w:w="1882"/>
      </w:tblGrid>
      <w:tr w:rsidR="007D3EDA" w:rsidRPr="00A85913" w14:paraId="7EA55623" w14:textId="77777777" w:rsidTr="005A1E85">
        <w:tc>
          <w:tcPr>
            <w:tcW w:w="5000" w:type="pct"/>
            <w:gridSpan w:val="4"/>
            <w:shd w:val="clear" w:color="auto" w:fill="E0E0E0"/>
            <w:vAlign w:val="center"/>
          </w:tcPr>
          <w:p w14:paraId="4F40A922" w14:textId="77777777" w:rsidR="00607229" w:rsidRPr="00A85913" w:rsidRDefault="00607229" w:rsidP="009C2BD2">
            <w:pPr>
              <w:pStyle w:val="Heading1"/>
            </w:pPr>
            <w:r w:rsidRPr="00A85913">
              <w:t>Revision Log</w:t>
            </w:r>
          </w:p>
        </w:tc>
      </w:tr>
      <w:tr w:rsidR="00607229" w:rsidRPr="00A85913" w14:paraId="472C00C1" w14:textId="77777777" w:rsidTr="005A1E85">
        <w:trPr>
          <w:trHeight w:val="288"/>
        </w:trPr>
        <w:tc>
          <w:tcPr>
            <w:tcW w:w="817" w:type="pct"/>
            <w:shd w:val="clear" w:color="auto" w:fill="D9D9D9" w:themeFill="background1" w:themeFillShade="D9"/>
            <w:vAlign w:val="center"/>
          </w:tcPr>
          <w:p w14:paraId="27E68649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 ID: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14:paraId="51BA64E0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</w:t>
            </w:r>
          </w:p>
        </w:tc>
        <w:tc>
          <w:tcPr>
            <w:tcW w:w="2309" w:type="pct"/>
            <w:shd w:val="clear" w:color="auto" w:fill="D9D9D9" w:themeFill="background1" w:themeFillShade="D9"/>
            <w:vAlign w:val="center"/>
          </w:tcPr>
          <w:p w14:paraId="76BCD4B7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872" w:type="pct"/>
            <w:shd w:val="clear" w:color="auto" w:fill="D9D9D9" w:themeFill="background1" w:themeFillShade="D9"/>
            <w:vAlign w:val="center"/>
          </w:tcPr>
          <w:p w14:paraId="45396D89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By:</w:t>
            </w:r>
          </w:p>
        </w:tc>
      </w:tr>
      <w:tr w:rsidR="004D683D" w:rsidRPr="00A85913" w14:paraId="1E2D5FA6" w14:textId="77777777" w:rsidTr="005A1E85">
        <w:trPr>
          <w:trHeight w:val="288"/>
        </w:trPr>
        <w:tc>
          <w:tcPr>
            <w:tcW w:w="817" w:type="pct"/>
            <w:vAlign w:val="center"/>
          </w:tcPr>
          <w:p w14:paraId="7E25B9BC" w14:textId="71CA0DF0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1002" w:type="pct"/>
            <w:vAlign w:val="center"/>
          </w:tcPr>
          <w:p w14:paraId="08536865" w14:textId="5216A18B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2309" w:type="pct"/>
            <w:vAlign w:val="center"/>
          </w:tcPr>
          <w:p w14:paraId="02D8B15A" w14:textId="4940215F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872" w:type="pct"/>
            <w:vAlign w:val="center"/>
          </w:tcPr>
          <w:p w14:paraId="4E18882F" w14:textId="3C4D051D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</w:tr>
      <w:bookmarkEnd w:id="35"/>
    </w:tbl>
    <w:p w14:paraId="4DBB355A" w14:textId="77777777" w:rsidR="00607229" w:rsidRDefault="00607229" w:rsidP="007D3EDA">
      <w:pPr>
        <w:rPr>
          <w:lang w:val="en-CA"/>
        </w:rPr>
      </w:pPr>
    </w:p>
    <w:p w14:paraId="21FA9391" w14:textId="77777777" w:rsidR="00E71873" w:rsidRDefault="00E71873" w:rsidP="007D3EDA">
      <w:pPr>
        <w:rPr>
          <w:lang w:val="en-CA"/>
        </w:rPr>
      </w:pPr>
      <w:r>
        <w:rPr>
          <w:lang w:val="en-CA"/>
        </w:rPr>
        <w:t>Legend:* = Quote Template details, no</w:t>
      </w:r>
      <w:r w:rsidR="00282A6E">
        <w:rPr>
          <w:lang w:val="en-CA"/>
        </w:rPr>
        <w:t>t</w:t>
      </w:r>
      <w:r>
        <w:rPr>
          <w:lang w:val="en-CA"/>
        </w:rPr>
        <w:t>* = Quoted</w:t>
      </w:r>
    </w:p>
    <w:p w14:paraId="24FBDB4C" w14:textId="77777777" w:rsidR="00E71873" w:rsidRPr="00A85913" w:rsidRDefault="00E71873" w:rsidP="007D3EDA">
      <w:pPr>
        <w:rPr>
          <w:lang w:val="en-CA"/>
        </w:rPr>
      </w:pPr>
    </w:p>
    <w:sectPr w:rsidR="00E71873" w:rsidRPr="00A85913" w:rsidSect="009D10D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41" w:right="720" w:bottom="36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1B1B" w14:textId="77777777" w:rsidR="00F176AB" w:rsidRDefault="00F176AB">
      <w:r>
        <w:separator/>
      </w:r>
    </w:p>
  </w:endnote>
  <w:endnote w:type="continuationSeparator" w:id="0">
    <w:p w14:paraId="37F767D3" w14:textId="77777777" w:rsidR="00F176AB" w:rsidRDefault="00F1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5C71" w14:textId="77777777" w:rsidR="001509E7" w:rsidRDefault="001509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2289A" w14:textId="77777777" w:rsidR="001509E7" w:rsidRDefault="001509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08E6" w14:textId="77777777" w:rsidR="001E4B3D" w:rsidRDefault="001E4B3D" w:rsidP="001E4B3D">
    <w:pPr>
      <w:pStyle w:val="Footer"/>
      <w:ind w:right="360"/>
      <w:jc w:val="center"/>
      <w:rPr>
        <w:rFonts w:ascii="Arial" w:hAnsi="Arial"/>
        <w:snapToGrid w:val="0"/>
      </w:rPr>
    </w:pPr>
    <w:r>
      <w:rPr>
        <w:noProof/>
        <w:lang w:val="en-CA" w:eastAsia="en-CA"/>
      </w:rPr>
      <mc:AlternateContent>
        <mc:Choice Requires="wps">
          <w:drawing>
            <wp:anchor distT="4294967295" distB="4294967295" distL="114300" distR="114300" simplePos="0" relativeHeight="251659264" behindDoc="0" locked="0" layoutInCell="0" allowOverlap="1" wp14:anchorId="4FA5C5CC" wp14:editId="25A20006">
              <wp:simplePos x="0" y="0"/>
              <wp:positionH relativeFrom="column">
                <wp:posOffset>-29845</wp:posOffset>
              </wp:positionH>
              <wp:positionV relativeFrom="paragraph">
                <wp:posOffset>109219</wp:posOffset>
              </wp:positionV>
              <wp:extent cx="7398385" cy="0"/>
              <wp:effectExtent l="0" t="0" r="1206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8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ED0E0E" id="Line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8.6pt" to="580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" o:allowincell="f"/>
          </w:pict>
        </mc:Fallback>
      </mc:AlternateContent>
    </w:r>
  </w:p>
  <w:p w14:paraId="1C935EC9" w14:textId="77777777" w:rsidR="001E4B3D" w:rsidRPr="00B5196E" w:rsidRDefault="001E4B3D" w:rsidP="001E4B3D">
    <w:pPr>
      <w:pStyle w:val="Footer"/>
      <w:jc w:val="center"/>
      <w:rPr>
        <w:rFonts w:ascii="Arial" w:hAnsi="Arial"/>
        <w:snapToGrid w:val="0"/>
        <w:sz w:val="10"/>
        <w:szCs w:val="10"/>
        <w:lang w:val="fr-CA"/>
      </w:rPr>
    </w:pPr>
  </w:p>
  <w:tbl>
    <w:tblPr>
      <w:tblW w:w="0" w:type="auto"/>
      <w:tblInd w:w="108" w:type="dxa"/>
      <w:tblLook w:val="01E0" w:firstRow="1" w:lastRow="1" w:firstColumn="1" w:lastColumn="1" w:noHBand="0" w:noVBand="0"/>
    </w:tblPr>
    <w:tblGrid>
      <w:gridCol w:w="5397"/>
      <w:gridCol w:w="5295"/>
    </w:tblGrid>
    <w:tr w:rsidR="001E4B3D" w:rsidRPr="005004BE" w14:paraId="356D555C" w14:textId="77777777" w:rsidTr="00025F0A">
      <w:tc>
        <w:tcPr>
          <w:tcW w:w="11552" w:type="dxa"/>
          <w:gridSpan w:val="2"/>
        </w:tcPr>
        <w:p w14:paraId="5CA808FA" w14:textId="77777777" w:rsidR="001E4B3D" w:rsidRPr="00035DA2" w:rsidRDefault="001E4B3D" w:rsidP="001E4B3D">
          <w:pPr>
            <w:pStyle w:val="Footer"/>
            <w:jc w:val="center"/>
            <w:rPr>
              <w:rFonts w:ascii="Arial" w:hAnsi="Arial"/>
              <w:snapToGrid w:val="0"/>
              <w:lang w:val="fr-CA"/>
            </w:rPr>
          </w:pPr>
          <w:r w:rsidRPr="00035DA2">
            <w:rPr>
              <w:rFonts w:ascii="Arial" w:hAnsi="Arial"/>
              <w:snapToGrid w:val="0"/>
              <w:lang w:val="fr-CA"/>
            </w:rPr>
            <w:t>ÉQUIPEMENTS DE PRODUCTION ET CONDITIONNEMENT – PACKAGING &amp; PRODUCTION MACHINERY</w:t>
          </w:r>
        </w:p>
      </w:tc>
    </w:tr>
    <w:tr w:rsidR="001E4B3D" w14:paraId="5C8DC612" w14:textId="77777777" w:rsidTr="00025F0A">
      <w:tc>
        <w:tcPr>
          <w:tcW w:w="5722" w:type="dxa"/>
        </w:tcPr>
        <w:p w14:paraId="3E706B89" w14:textId="77777777" w:rsidR="001E4B3D" w:rsidRPr="000D087D" w:rsidRDefault="001E4B3D" w:rsidP="001E4B3D">
          <w:pPr>
            <w:pStyle w:val="Footer"/>
            <w:tabs>
              <w:tab w:val="clear" w:pos="4320"/>
              <w:tab w:val="clear" w:pos="8640"/>
              <w:tab w:val="left" w:pos="4380"/>
            </w:tabs>
            <w:rPr>
              <w:rFonts w:ascii="Arial" w:hAnsi="Arial"/>
              <w:snapToGrid w:val="0"/>
              <w:sz w:val="12"/>
              <w:szCs w:val="12"/>
              <w:lang w:val="en-CA"/>
            </w:rPr>
          </w:pPr>
          <w:r w:rsidRPr="000D087D"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Template Revision date: </w:t>
          </w:r>
          <w:r>
            <w:rPr>
              <w:rFonts w:ascii="Arial" w:hAnsi="Arial"/>
              <w:snapToGrid w:val="0"/>
              <w:sz w:val="12"/>
              <w:szCs w:val="12"/>
              <w:lang w:val="en-CA"/>
            </w:rPr>
            <w:t>Aug 8</w:t>
          </w:r>
          <w:r w:rsidRPr="00173775">
            <w:rPr>
              <w:rFonts w:ascii="Arial" w:hAnsi="Arial"/>
              <w:snapToGrid w:val="0"/>
              <w:sz w:val="12"/>
              <w:szCs w:val="12"/>
              <w:vertAlign w:val="superscript"/>
              <w:lang w:val="en-CA"/>
            </w:rPr>
            <w:t>th</w:t>
          </w:r>
          <w:r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 2023</w:t>
          </w:r>
          <w:r>
            <w:rPr>
              <w:rFonts w:ascii="Arial" w:hAnsi="Arial"/>
              <w:snapToGrid w:val="0"/>
              <w:sz w:val="12"/>
              <w:szCs w:val="12"/>
              <w:lang w:val="en-CA"/>
            </w:rPr>
            <w:tab/>
          </w:r>
        </w:p>
      </w:tc>
      <w:tc>
        <w:tcPr>
          <w:tcW w:w="5830" w:type="dxa"/>
        </w:tcPr>
        <w:p w14:paraId="79DA3AB0" w14:textId="77777777" w:rsidR="001E4B3D" w:rsidRPr="00173775" w:rsidRDefault="001E4B3D" w:rsidP="001E4B3D">
          <w:pPr>
            <w:pStyle w:val="Footer"/>
            <w:jc w:val="right"/>
            <w:rPr>
              <w:rFonts w:ascii="Arial" w:hAnsi="Arial" w:cs="Arial"/>
              <w:snapToGrid w:val="0"/>
              <w:sz w:val="10"/>
              <w:szCs w:val="10"/>
              <w:lang w:val="en-CA"/>
            </w:rPr>
          </w:pPr>
        </w:p>
        <w:p w14:paraId="440A5C8F" w14:textId="77777777" w:rsidR="001E4B3D" w:rsidRPr="00035DA2" w:rsidRDefault="001E4B3D" w:rsidP="001E4B3D">
          <w:pPr>
            <w:pStyle w:val="Footer"/>
            <w:jc w:val="right"/>
            <w:rPr>
              <w:rFonts w:ascii="Arial" w:hAnsi="Arial" w:cs="Arial"/>
              <w:snapToGrid w:val="0"/>
              <w:lang w:val="fr-CA"/>
            </w:rPr>
          </w:pPr>
          <w:r w:rsidRPr="00035DA2">
            <w:rPr>
              <w:rFonts w:ascii="Arial" w:hAnsi="Arial" w:cs="Arial"/>
              <w:snapToGrid w:val="0"/>
              <w:lang w:val="fr-CA"/>
            </w:rPr>
            <w:t xml:space="preserve">Page 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begin"/>
          </w:r>
          <w:r w:rsidRPr="00035DA2">
            <w:rPr>
              <w:rFonts w:ascii="Arial" w:hAnsi="Arial" w:cs="Arial"/>
              <w:snapToGrid w:val="0"/>
              <w:lang w:val="fr-CA"/>
            </w:rPr>
            <w:instrText xml:space="preserve"> PAGE   \* MERGEFORMAT </w:instrTex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separate"/>
          </w:r>
          <w:r>
            <w:rPr>
              <w:rFonts w:ascii="Arial" w:hAnsi="Arial" w:cs="Arial"/>
              <w:snapToGrid w:val="0"/>
              <w:lang w:val="fr-CA"/>
            </w:rPr>
            <w:t>1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end"/>
          </w:r>
          <w:r w:rsidRPr="00035DA2">
            <w:rPr>
              <w:rFonts w:ascii="Arial" w:hAnsi="Arial" w:cs="Arial"/>
              <w:snapToGrid w:val="0"/>
              <w:lang w:val="fr-CA"/>
            </w:rPr>
            <w:t xml:space="preserve"> / </w:t>
          </w:r>
          <w:r w:rsidRPr="00035DA2">
            <w:rPr>
              <w:rStyle w:val="PageNumber"/>
              <w:rFonts w:ascii="Arial" w:hAnsi="Arial" w:cs="Arial"/>
            </w:rPr>
            <w:fldChar w:fldCharType="begin"/>
          </w:r>
          <w:r w:rsidRPr="00035DA2">
            <w:rPr>
              <w:rStyle w:val="PageNumber"/>
              <w:rFonts w:ascii="Arial" w:hAnsi="Arial" w:cs="Arial"/>
            </w:rPr>
            <w:instrText xml:space="preserve"> NUMPAGES </w:instrText>
          </w:r>
          <w:r w:rsidRPr="00035DA2">
            <w:rPr>
              <w:rStyle w:val="PageNumber"/>
              <w:rFonts w:ascii="Arial" w:hAnsi="Arial" w:cs="Arial"/>
            </w:rPr>
            <w:fldChar w:fldCharType="separate"/>
          </w:r>
          <w:r>
            <w:rPr>
              <w:rStyle w:val="PageNumber"/>
              <w:rFonts w:ascii="Arial" w:hAnsi="Arial" w:cs="Arial"/>
            </w:rPr>
            <w:t>6</w:t>
          </w:r>
          <w:r w:rsidRPr="00035DA2">
            <w:rPr>
              <w:rStyle w:val="PageNumber"/>
              <w:rFonts w:ascii="Arial" w:hAnsi="Arial" w:cs="Arial"/>
            </w:rPr>
            <w:fldChar w:fldCharType="end"/>
          </w:r>
        </w:p>
      </w:tc>
    </w:tr>
  </w:tbl>
  <w:p w14:paraId="45F47E80" w14:textId="77777777" w:rsidR="001E4B3D" w:rsidRPr="009A6BB0" w:rsidRDefault="001E4B3D" w:rsidP="001E4B3D">
    <w:pPr>
      <w:rPr>
        <w:sz w:val="2"/>
        <w:szCs w:val="2"/>
        <w:lang w:val="en-CA"/>
      </w:rPr>
    </w:pPr>
  </w:p>
  <w:p w14:paraId="45A6B38C" w14:textId="77777777" w:rsidR="001509E7" w:rsidRPr="001E4B3D" w:rsidRDefault="001509E7" w:rsidP="001E4B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582FA" w14:textId="77777777" w:rsidR="001E4B3D" w:rsidRDefault="001E4B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D5DC" w14:textId="77777777" w:rsidR="00F176AB" w:rsidRDefault="00F176AB">
      <w:r>
        <w:separator/>
      </w:r>
    </w:p>
  </w:footnote>
  <w:footnote w:type="continuationSeparator" w:id="0">
    <w:p w14:paraId="453802BD" w14:textId="77777777" w:rsidR="00F176AB" w:rsidRDefault="00F17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D450" w14:textId="77777777" w:rsidR="001E4B3D" w:rsidRDefault="001E4B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0D31" w14:textId="77777777" w:rsidR="001E4B3D" w:rsidRDefault="001E4B3D" w:rsidP="001E4B3D">
    <w:pPr>
      <w:pStyle w:val="Header"/>
    </w:pPr>
    <w:r>
      <w:rPr>
        <w:noProof/>
        <w:lang w:val="en-CA" w:eastAsia="en-CA"/>
      </w:rPr>
      <w:drawing>
        <wp:inline distT="0" distB="0" distL="0" distR="0" wp14:anchorId="097CFE24" wp14:editId="1B2E714A">
          <wp:extent cx="7209155" cy="887730"/>
          <wp:effectExtent l="0" t="0" r="0" b="7620"/>
          <wp:docPr id="10" name="Picture 10" descr="Info header -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 header -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91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5418B8" w14:textId="77777777" w:rsidR="001E4B3D" w:rsidRPr="00B5196E" w:rsidRDefault="001E4B3D" w:rsidP="001E4B3D">
    <w:pPr>
      <w:pStyle w:val="Heading5"/>
      <w:pBdr>
        <w:bottom w:val="single" w:sz="12" w:space="1" w:color="auto"/>
      </w:pBdr>
      <w:jc w:val="left"/>
      <w:rPr>
        <w:b/>
        <w:bCs/>
        <w:sz w:val="28"/>
        <w:szCs w:val="28"/>
      </w:rPr>
    </w:pPr>
    <w:r w:rsidRPr="00B5196E">
      <w:rPr>
        <w:b/>
        <w:bCs/>
        <w:sz w:val="28"/>
        <w:szCs w:val="28"/>
      </w:rPr>
      <w:t>GENERAL ORDER ACKNOWLEDGEMENT</w:t>
    </w:r>
  </w:p>
  <w:p w14:paraId="54C0B374" w14:textId="77777777" w:rsidR="001509E7" w:rsidRPr="009A6BB0" w:rsidRDefault="001509E7" w:rsidP="009A6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DA8C" w14:textId="77777777" w:rsidR="001E4B3D" w:rsidRDefault="001E4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399D0"/>
    <w:multiLevelType w:val="hybridMultilevel"/>
    <w:tmpl w:val="BE4AC30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42020B"/>
    <w:multiLevelType w:val="hybridMultilevel"/>
    <w:tmpl w:val="55B6A2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02F52"/>
    <w:multiLevelType w:val="hybridMultilevel"/>
    <w:tmpl w:val="6BA6348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A25BD"/>
    <w:multiLevelType w:val="hybridMultilevel"/>
    <w:tmpl w:val="55F6522E"/>
    <w:lvl w:ilvl="0" w:tplc="DA6C1B5E">
      <w:start w:val="2"/>
      <w:numFmt w:val="bullet"/>
      <w:lvlText w:val="-"/>
      <w:lvlJc w:val="left"/>
      <w:pPr>
        <w:ind w:left="68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" w15:restartNumberingAfterBreak="0">
    <w:nsid w:val="15BE4A41"/>
    <w:multiLevelType w:val="hybridMultilevel"/>
    <w:tmpl w:val="07164178"/>
    <w:lvl w:ilvl="0" w:tplc="2400968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5" w15:restartNumberingAfterBreak="0">
    <w:nsid w:val="1AC1034E"/>
    <w:multiLevelType w:val="hybridMultilevel"/>
    <w:tmpl w:val="06261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947F5"/>
    <w:multiLevelType w:val="hybridMultilevel"/>
    <w:tmpl w:val="2E0CCCCA"/>
    <w:lvl w:ilvl="0" w:tplc="0D0E55A6">
      <w:start w:val="9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C220B"/>
    <w:multiLevelType w:val="hybridMultilevel"/>
    <w:tmpl w:val="1292ACE2"/>
    <w:lvl w:ilvl="0" w:tplc="37CCF858">
      <w:numFmt w:val="bullet"/>
      <w:lvlText w:val=""/>
      <w:lvlJc w:val="left"/>
      <w:pPr>
        <w:ind w:left="684" w:hanging="360"/>
      </w:pPr>
      <w:rPr>
        <w:rFonts w:ascii="Symbol" w:eastAsia="Times New Roman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8" w15:restartNumberingAfterBreak="0">
    <w:nsid w:val="36AFBF29"/>
    <w:multiLevelType w:val="hybridMultilevel"/>
    <w:tmpl w:val="28869BC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C275916"/>
    <w:multiLevelType w:val="hybridMultilevel"/>
    <w:tmpl w:val="BDE0DA1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B2AF4"/>
    <w:multiLevelType w:val="hybridMultilevel"/>
    <w:tmpl w:val="0B1472AA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1C147D"/>
    <w:multiLevelType w:val="hybridMultilevel"/>
    <w:tmpl w:val="85AC76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C1B9F"/>
    <w:multiLevelType w:val="hybridMultilevel"/>
    <w:tmpl w:val="D83E6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A4B10"/>
    <w:multiLevelType w:val="hybridMultilevel"/>
    <w:tmpl w:val="4EE875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71FC9"/>
    <w:multiLevelType w:val="hybridMultilevel"/>
    <w:tmpl w:val="1AC8E53A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93248"/>
    <w:multiLevelType w:val="hybridMultilevel"/>
    <w:tmpl w:val="4B42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A09D5"/>
    <w:multiLevelType w:val="hybridMultilevel"/>
    <w:tmpl w:val="E6642C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F5B43"/>
    <w:multiLevelType w:val="hybridMultilevel"/>
    <w:tmpl w:val="CDD60032"/>
    <w:lvl w:ilvl="0" w:tplc="0C0C000B">
      <w:start w:val="1"/>
      <w:numFmt w:val="bullet"/>
      <w:lvlText w:val=""/>
      <w:lvlJc w:val="left"/>
      <w:pPr>
        <w:ind w:left="1128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8" w15:restartNumberingAfterBreak="0">
    <w:nsid w:val="78E08E55"/>
    <w:multiLevelType w:val="hybridMultilevel"/>
    <w:tmpl w:val="90E30FC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92C6A7B"/>
    <w:multiLevelType w:val="hybridMultilevel"/>
    <w:tmpl w:val="026E921A"/>
    <w:lvl w:ilvl="0" w:tplc="10090009">
      <w:start w:val="1"/>
      <w:numFmt w:val="bullet"/>
      <w:lvlText w:val=""/>
      <w:lvlJc w:val="left"/>
      <w:pPr>
        <w:ind w:left="4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63170747">
    <w:abstractNumId w:val="11"/>
  </w:num>
  <w:num w:numId="2" w16cid:durableId="2060011654">
    <w:abstractNumId w:val="5"/>
  </w:num>
  <w:num w:numId="3" w16cid:durableId="458762832">
    <w:abstractNumId w:val="1"/>
  </w:num>
  <w:num w:numId="4" w16cid:durableId="932471192">
    <w:abstractNumId w:val="6"/>
  </w:num>
  <w:num w:numId="5" w16cid:durableId="1899976186">
    <w:abstractNumId w:val="15"/>
  </w:num>
  <w:num w:numId="6" w16cid:durableId="39059516">
    <w:abstractNumId w:val="2"/>
  </w:num>
  <w:num w:numId="7" w16cid:durableId="815343212">
    <w:abstractNumId w:val="13"/>
  </w:num>
  <w:num w:numId="8" w16cid:durableId="7803293">
    <w:abstractNumId w:val="16"/>
  </w:num>
  <w:num w:numId="9" w16cid:durableId="2018843267">
    <w:abstractNumId w:val="4"/>
  </w:num>
  <w:num w:numId="10" w16cid:durableId="816998751">
    <w:abstractNumId w:val="10"/>
  </w:num>
  <w:num w:numId="11" w16cid:durableId="1831404545">
    <w:abstractNumId w:val="9"/>
  </w:num>
  <w:num w:numId="12" w16cid:durableId="1738090811">
    <w:abstractNumId w:val="3"/>
  </w:num>
  <w:num w:numId="13" w16cid:durableId="982199799">
    <w:abstractNumId w:val="12"/>
  </w:num>
  <w:num w:numId="14" w16cid:durableId="1943219434">
    <w:abstractNumId w:val="7"/>
  </w:num>
  <w:num w:numId="15" w16cid:durableId="377509730">
    <w:abstractNumId w:val="0"/>
  </w:num>
  <w:num w:numId="16" w16cid:durableId="123278053">
    <w:abstractNumId w:val="19"/>
  </w:num>
  <w:num w:numId="17" w16cid:durableId="1610501540">
    <w:abstractNumId w:val="14"/>
  </w:num>
  <w:num w:numId="18" w16cid:durableId="101188869">
    <w:abstractNumId w:val="8"/>
  </w:num>
  <w:num w:numId="19" w16cid:durableId="538275771">
    <w:abstractNumId w:val="18"/>
  </w:num>
  <w:num w:numId="20" w16cid:durableId="4425301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7F9"/>
    <w:rsid w:val="00003301"/>
    <w:rsid w:val="000069B9"/>
    <w:rsid w:val="000070B6"/>
    <w:rsid w:val="000070E7"/>
    <w:rsid w:val="0000795F"/>
    <w:rsid w:val="000109DA"/>
    <w:rsid w:val="00011C46"/>
    <w:rsid w:val="00013402"/>
    <w:rsid w:val="00014E52"/>
    <w:rsid w:val="00017D0B"/>
    <w:rsid w:val="000209B8"/>
    <w:rsid w:val="00021597"/>
    <w:rsid w:val="0002227E"/>
    <w:rsid w:val="0002271F"/>
    <w:rsid w:val="0002412C"/>
    <w:rsid w:val="00024ED9"/>
    <w:rsid w:val="00026469"/>
    <w:rsid w:val="000269ED"/>
    <w:rsid w:val="00030BEF"/>
    <w:rsid w:val="0003321B"/>
    <w:rsid w:val="00034006"/>
    <w:rsid w:val="000343BC"/>
    <w:rsid w:val="00035DA2"/>
    <w:rsid w:val="00037880"/>
    <w:rsid w:val="000378A4"/>
    <w:rsid w:val="00041CCD"/>
    <w:rsid w:val="000457EF"/>
    <w:rsid w:val="00047218"/>
    <w:rsid w:val="00050B98"/>
    <w:rsid w:val="000514A7"/>
    <w:rsid w:val="000515F6"/>
    <w:rsid w:val="00051A4D"/>
    <w:rsid w:val="00053A63"/>
    <w:rsid w:val="00053DDA"/>
    <w:rsid w:val="0005454C"/>
    <w:rsid w:val="00057C3B"/>
    <w:rsid w:val="00060083"/>
    <w:rsid w:val="00060DBC"/>
    <w:rsid w:val="00063B9E"/>
    <w:rsid w:val="00063E29"/>
    <w:rsid w:val="00067205"/>
    <w:rsid w:val="00070726"/>
    <w:rsid w:val="00070F6E"/>
    <w:rsid w:val="00071F14"/>
    <w:rsid w:val="000759AC"/>
    <w:rsid w:val="00075E6A"/>
    <w:rsid w:val="00077C6C"/>
    <w:rsid w:val="00080B5E"/>
    <w:rsid w:val="000813F6"/>
    <w:rsid w:val="00081DD9"/>
    <w:rsid w:val="00081E1D"/>
    <w:rsid w:val="000832B5"/>
    <w:rsid w:val="00084445"/>
    <w:rsid w:val="00084DFF"/>
    <w:rsid w:val="000857FC"/>
    <w:rsid w:val="0008668B"/>
    <w:rsid w:val="000877B9"/>
    <w:rsid w:val="00087DD8"/>
    <w:rsid w:val="000913F4"/>
    <w:rsid w:val="000913F7"/>
    <w:rsid w:val="000939BB"/>
    <w:rsid w:val="00094A26"/>
    <w:rsid w:val="000A0E01"/>
    <w:rsid w:val="000A29F1"/>
    <w:rsid w:val="000A4AA7"/>
    <w:rsid w:val="000A60C7"/>
    <w:rsid w:val="000A74B5"/>
    <w:rsid w:val="000C0DB4"/>
    <w:rsid w:val="000C373E"/>
    <w:rsid w:val="000C3D85"/>
    <w:rsid w:val="000C4BC1"/>
    <w:rsid w:val="000C5592"/>
    <w:rsid w:val="000C67F0"/>
    <w:rsid w:val="000C746F"/>
    <w:rsid w:val="000D164A"/>
    <w:rsid w:val="000D165E"/>
    <w:rsid w:val="000D24CB"/>
    <w:rsid w:val="000E3FFD"/>
    <w:rsid w:val="000E6B2A"/>
    <w:rsid w:val="000F2A2B"/>
    <w:rsid w:val="000F4F0E"/>
    <w:rsid w:val="000F547A"/>
    <w:rsid w:val="000F5894"/>
    <w:rsid w:val="000F7C62"/>
    <w:rsid w:val="00100435"/>
    <w:rsid w:val="00101BEE"/>
    <w:rsid w:val="001025D7"/>
    <w:rsid w:val="00102E70"/>
    <w:rsid w:val="00102F2A"/>
    <w:rsid w:val="00110259"/>
    <w:rsid w:val="00110ECA"/>
    <w:rsid w:val="001121A2"/>
    <w:rsid w:val="00114398"/>
    <w:rsid w:val="00115742"/>
    <w:rsid w:val="00116300"/>
    <w:rsid w:val="00116D84"/>
    <w:rsid w:val="0012226B"/>
    <w:rsid w:val="0012253E"/>
    <w:rsid w:val="001226F8"/>
    <w:rsid w:val="0012345D"/>
    <w:rsid w:val="0012493F"/>
    <w:rsid w:val="00126AA8"/>
    <w:rsid w:val="00132F73"/>
    <w:rsid w:val="001338FB"/>
    <w:rsid w:val="00137B80"/>
    <w:rsid w:val="0014092B"/>
    <w:rsid w:val="001435C0"/>
    <w:rsid w:val="00146ABB"/>
    <w:rsid w:val="00147AA4"/>
    <w:rsid w:val="001509E7"/>
    <w:rsid w:val="00151FD1"/>
    <w:rsid w:val="00153F16"/>
    <w:rsid w:val="00157F7F"/>
    <w:rsid w:val="00164AC5"/>
    <w:rsid w:val="00164EBC"/>
    <w:rsid w:val="00165F01"/>
    <w:rsid w:val="00166237"/>
    <w:rsid w:val="00166D02"/>
    <w:rsid w:val="0016705D"/>
    <w:rsid w:val="00167221"/>
    <w:rsid w:val="001748C4"/>
    <w:rsid w:val="001769A8"/>
    <w:rsid w:val="00177237"/>
    <w:rsid w:val="00180665"/>
    <w:rsid w:val="00181DCD"/>
    <w:rsid w:val="0018275E"/>
    <w:rsid w:val="0018539D"/>
    <w:rsid w:val="001879DD"/>
    <w:rsid w:val="00187A46"/>
    <w:rsid w:val="001937B0"/>
    <w:rsid w:val="00195A54"/>
    <w:rsid w:val="00196191"/>
    <w:rsid w:val="001A1224"/>
    <w:rsid w:val="001A13E1"/>
    <w:rsid w:val="001A18BB"/>
    <w:rsid w:val="001A2EF2"/>
    <w:rsid w:val="001A2F61"/>
    <w:rsid w:val="001A48C0"/>
    <w:rsid w:val="001A52A7"/>
    <w:rsid w:val="001B0DF1"/>
    <w:rsid w:val="001B10F9"/>
    <w:rsid w:val="001B5187"/>
    <w:rsid w:val="001C059E"/>
    <w:rsid w:val="001C2075"/>
    <w:rsid w:val="001C360E"/>
    <w:rsid w:val="001C5BD9"/>
    <w:rsid w:val="001C6168"/>
    <w:rsid w:val="001C764F"/>
    <w:rsid w:val="001D1077"/>
    <w:rsid w:val="001D158F"/>
    <w:rsid w:val="001D2911"/>
    <w:rsid w:val="001D2C56"/>
    <w:rsid w:val="001D4559"/>
    <w:rsid w:val="001D6290"/>
    <w:rsid w:val="001E0C32"/>
    <w:rsid w:val="001E4B3D"/>
    <w:rsid w:val="001E65D5"/>
    <w:rsid w:val="001F6994"/>
    <w:rsid w:val="001F7D09"/>
    <w:rsid w:val="0020178C"/>
    <w:rsid w:val="002023FF"/>
    <w:rsid w:val="00202A1A"/>
    <w:rsid w:val="00202AF8"/>
    <w:rsid w:val="00204656"/>
    <w:rsid w:val="002070C8"/>
    <w:rsid w:val="00210E0C"/>
    <w:rsid w:val="00213F64"/>
    <w:rsid w:val="0021409D"/>
    <w:rsid w:val="00215A03"/>
    <w:rsid w:val="00222617"/>
    <w:rsid w:val="00230F4E"/>
    <w:rsid w:val="00231066"/>
    <w:rsid w:val="002313A4"/>
    <w:rsid w:val="00232AC8"/>
    <w:rsid w:val="00245C99"/>
    <w:rsid w:val="00250929"/>
    <w:rsid w:val="0025207A"/>
    <w:rsid w:val="00252920"/>
    <w:rsid w:val="00255963"/>
    <w:rsid w:val="00257A62"/>
    <w:rsid w:val="00260607"/>
    <w:rsid w:val="0026204C"/>
    <w:rsid w:val="00262F68"/>
    <w:rsid w:val="002657A1"/>
    <w:rsid w:val="00270D11"/>
    <w:rsid w:val="00271E30"/>
    <w:rsid w:val="00272AEB"/>
    <w:rsid w:val="00273F5D"/>
    <w:rsid w:val="00274476"/>
    <w:rsid w:val="00275A44"/>
    <w:rsid w:val="00276277"/>
    <w:rsid w:val="00276635"/>
    <w:rsid w:val="00277447"/>
    <w:rsid w:val="00280675"/>
    <w:rsid w:val="0028118C"/>
    <w:rsid w:val="00282A6E"/>
    <w:rsid w:val="002944CB"/>
    <w:rsid w:val="002B6AA2"/>
    <w:rsid w:val="002C0B3B"/>
    <w:rsid w:val="002C1BA8"/>
    <w:rsid w:val="002C2749"/>
    <w:rsid w:val="002C3B4E"/>
    <w:rsid w:val="002C4927"/>
    <w:rsid w:val="002C55C9"/>
    <w:rsid w:val="002C6395"/>
    <w:rsid w:val="002C6968"/>
    <w:rsid w:val="002D01DE"/>
    <w:rsid w:val="002D0716"/>
    <w:rsid w:val="002D0750"/>
    <w:rsid w:val="002D0D4F"/>
    <w:rsid w:val="002D1ACE"/>
    <w:rsid w:val="002D1F76"/>
    <w:rsid w:val="002D7EB8"/>
    <w:rsid w:val="002E0607"/>
    <w:rsid w:val="002E20E8"/>
    <w:rsid w:val="002E763A"/>
    <w:rsid w:val="002E7B9E"/>
    <w:rsid w:val="002F09FC"/>
    <w:rsid w:val="002F2432"/>
    <w:rsid w:val="002F2B98"/>
    <w:rsid w:val="002F5146"/>
    <w:rsid w:val="002F6169"/>
    <w:rsid w:val="002F7AE8"/>
    <w:rsid w:val="003008D4"/>
    <w:rsid w:val="00303A4B"/>
    <w:rsid w:val="0030538F"/>
    <w:rsid w:val="0030590E"/>
    <w:rsid w:val="00306275"/>
    <w:rsid w:val="00313175"/>
    <w:rsid w:val="00314447"/>
    <w:rsid w:val="00316382"/>
    <w:rsid w:val="003164B0"/>
    <w:rsid w:val="003166C1"/>
    <w:rsid w:val="00316FEC"/>
    <w:rsid w:val="00317777"/>
    <w:rsid w:val="003232C9"/>
    <w:rsid w:val="00326DEC"/>
    <w:rsid w:val="00327A69"/>
    <w:rsid w:val="003302FE"/>
    <w:rsid w:val="00330542"/>
    <w:rsid w:val="003317B5"/>
    <w:rsid w:val="003331DC"/>
    <w:rsid w:val="00334278"/>
    <w:rsid w:val="003412AC"/>
    <w:rsid w:val="00343EA8"/>
    <w:rsid w:val="00345065"/>
    <w:rsid w:val="0034555B"/>
    <w:rsid w:val="00345B80"/>
    <w:rsid w:val="00352D93"/>
    <w:rsid w:val="00355285"/>
    <w:rsid w:val="0035636C"/>
    <w:rsid w:val="00356B0B"/>
    <w:rsid w:val="0036200B"/>
    <w:rsid w:val="00362FED"/>
    <w:rsid w:val="00363007"/>
    <w:rsid w:val="00363DFA"/>
    <w:rsid w:val="003702C1"/>
    <w:rsid w:val="00372F8A"/>
    <w:rsid w:val="00373637"/>
    <w:rsid w:val="00374DEB"/>
    <w:rsid w:val="00377E63"/>
    <w:rsid w:val="00383F7A"/>
    <w:rsid w:val="00384B05"/>
    <w:rsid w:val="00385CBC"/>
    <w:rsid w:val="00386B3D"/>
    <w:rsid w:val="003919F9"/>
    <w:rsid w:val="003944E1"/>
    <w:rsid w:val="00394BE6"/>
    <w:rsid w:val="003A78D6"/>
    <w:rsid w:val="003A7E06"/>
    <w:rsid w:val="003B0A77"/>
    <w:rsid w:val="003B1D80"/>
    <w:rsid w:val="003B36C8"/>
    <w:rsid w:val="003B3A95"/>
    <w:rsid w:val="003B4954"/>
    <w:rsid w:val="003C1B67"/>
    <w:rsid w:val="003C6109"/>
    <w:rsid w:val="003D0C7B"/>
    <w:rsid w:val="003D32EB"/>
    <w:rsid w:val="003D5246"/>
    <w:rsid w:val="003D657F"/>
    <w:rsid w:val="003E00C7"/>
    <w:rsid w:val="003E0C65"/>
    <w:rsid w:val="003E189A"/>
    <w:rsid w:val="003E18D3"/>
    <w:rsid w:val="003E2CA5"/>
    <w:rsid w:val="003E31D2"/>
    <w:rsid w:val="003E3285"/>
    <w:rsid w:val="003E4CD9"/>
    <w:rsid w:val="003E5DFC"/>
    <w:rsid w:val="003F1A29"/>
    <w:rsid w:val="003F1DDB"/>
    <w:rsid w:val="003F320C"/>
    <w:rsid w:val="003F42EF"/>
    <w:rsid w:val="003F5200"/>
    <w:rsid w:val="004035DE"/>
    <w:rsid w:val="004046B3"/>
    <w:rsid w:val="00406056"/>
    <w:rsid w:val="00406643"/>
    <w:rsid w:val="0040674A"/>
    <w:rsid w:val="0041187E"/>
    <w:rsid w:val="00416FAB"/>
    <w:rsid w:val="00421EC5"/>
    <w:rsid w:val="00423DB8"/>
    <w:rsid w:val="00424384"/>
    <w:rsid w:val="00424623"/>
    <w:rsid w:val="00424662"/>
    <w:rsid w:val="0042720D"/>
    <w:rsid w:val="0042787C"/>
    <w:rsid w:val="00430D63"/>
    <w:rsid w:val="00432CA8"/>
    <w:rsid w:val="0043521C"/>
    <w:rsid w:val="004355C6"/>
    <w:rsid w:val="004355D8"/>
    <w:rsid w:val="00435ABB"/>
    <w:rsid w:val="00436A87"/>
    <w:rsid w:val="004408F9"/>
    <w:rsid w:val="004414B7"/>
    <w:rsid w:val="00444151"/>
    <w:rsid w:val="00446427"/>
    <w:rsid w:val="00450C9E"/>
    <w:rsid w:val="004510A2"/>
    <w:rsid w:val="00451858"/>
    <w:rsid w:val="004550BF"/>
    <w:rsid w:val="00460BAD"/>
    <w:rsid w:val="00465B3D"/>
    <w:rsid w:val="004714D2"/>
    <w:rsid w:val="004718E2"/>
    <w:rsid w:val="00472FBB"/>
    <w:rsid w:val="0047724A"/>
    <w:rsid w:val="00477AD9"/>
    <w:rsid w:val="0048125A"/>
    <w:rsid w:val="00485A9B"/>
    <w:rsid w:val="0048681B"/>
    <w:rsid w:val="00490695"/>
    <w:rsid w:val="00490BD3"/>
    <w:rsid w:val="00491B46"/>
    <w:rsid w:val="00494586"/>
    <w:rsid w:val="00495271"/>
    <w:rsid w:val="00495AE1"/>
    <w:rsid w:val="0049671E"/>
    <w:rsid w:val="00496FB2"/>
    <w:rsid w:val="00497F99"/>
    <w:rsid w:val="004A275D"/>
    <w:rsid w:val="004A6797"/>
    <w:rsid w:val="004A6936"/>
    <w:rsid w:val="004A72DD"/>
    <w:rsid w:val="004B1F97"/>
    <w:rsid w:val="004B3968"/>
    <w:rsid w:val="004B623E"/>
    <w:rsid w:val="004B665F"/>
    <w:rsid w:val="004C0ED5"/>
    <w:rsid w:val="004C1B98"/>
    <w:rsid w:val="004C285E"/>
    <w:rsid w:val="004C2CD3"/>
    <w:rsid w:val="004C4DB9"/>
    <w:rsid w:val="004C5041"/>
    <w:rsid w:val="004D03C7"/>
    <w:rsid w:val="004D4238"/>
    <w:rsid w:val="004D4766"/>
    <w:rsid w:val="004D4FE5"/>
    <w:rsid w:val="004D683D"/>
    <w:rsid w:val="004E2081"/>
    <w:rsid w:val="004E56F7"/>
    <w:rsid w:val="004E59EB"/>
    <w:rsid w:val="004F097B"/>
    <w:rsid w:val="004F1C37"/>
    <w:rsid w:val="004F2E6A"/>
    <w:rsid w:val="005004BE"/>
    <w:rsid w:val="00500DAD"/>
    <w:rsid w:val="00500FBA"/>
    <w:rsid w:val="0050208D"/>
    <w:rsid w:val="00503CF4"/>
    <w:rsid w:val="0051026A"/>
    <w:rsid w:val="00510848"/>
    <w:rsid w:val="0051287B"/>
    <w:rsid w:val="0051770F"/>
    <w:rsid w:val="0052043B"/>
    <w:rsid w:val="005224DA"/>
    <w:rsid w:val="00525450"/>
    <w:rsid w:val="00530D7A"/>
    <w:rsid w:val="005316C5"/>
    <w:rsid w:val="005323BA"/>
    <w:rsid w:val="00534A60"/>
    <w:rsid w:val="00537D16"/>
    <w:rsid w:val="0054097D"/>
    <w:rsid w:val="005418D1"/>
    <w:rsid w:val="005463E5"/>
    <w:rsid w:val="00547F07"/>
    <w:rsid w:val="00551EA5"/>
    <w:rsid w:val="00553FBE"/>
    <w:rsid w:val="00554A4F"/>
    <w:rsid w:val="005600F9"/>
    <w:rsid w:val="0056028E"/>
    <w:rsid w:val="00562B6A"/>
    <w:rsid w:val="00563B64"/>
    <w:rsid w:val="00564803"/>
    <w:rsid w:val="005741C3"/>
    <w:rsid w:val="00575324"/>
    <w:rsid w:val="00575F75"/>
    <w:rsid w:val="0057742C"/>
    <w:rsid w:val="00585933"/>
    <w:rsid w:val="005878E9"/>
    <w:rsid w:val="00591130"/>
    <w:rsid w:val="0059134A"/>
    <w:rsid w:val="005942CD"/>
    <w:rsid w:val="00595C36"/>
    <w:rsid w:val="00597108"/>
    <w:rsid w:val="005A1D26"/>
    <w:rsid w:val="005A1E85"/>
    <w:rsid w:val="005A66F4"/>
    <w:rsid w:val="005B2400"/>
    <w:rsid w:val="005B2957"/>
    <w:rsid w:val="005C5210"/>
    <w:rsid w:val="005C5AB9"/>
    <w:rsid w:val="005C7AD3"/>
    <w:rsid w:val="005D16D3"/>
    <w:rsid w:val="005D17E8"/>
    <w:rsid w:val="005D2CAB"/>
    <w:rsid w:val="005D6C28"/>
    <w:rsid w:val="005D7635"/>
    <w:rsid w:val="005E18BC"/>
    <w:rsid w:val="005E6179"/>
    <w:rsid w:val="005E726E"/>
    <w:rsid w:val="005F0186"/>
    <w:rsid w:val="005F0B08"/>
    <w:rsid w:val="005F2847"/>
    <w:rsid w:val="005F2DD6"/>
    <w:rsid w:val="005F7FB2"/>
    <w:rsid w:val="00602AA6"/>
    <w:rsid w:val="006040C6"/>
    <w:rsid w:val="00607229"/>
    <w:rsid w:val="00610061"/>
    <w:rsid w:val="006134BA"/>
    <w:rsid w:val="00613DB3"/>
    <w:rsid w:val="006144B4"/>
    <w:rsid w:val="00614548"/>
    <w:rsid w:val="00617B4A"/>
    <w:rsid w:val="006222A0"/>
    <w:rsid w:val="00623ED3"/>
    <w:rsid w:val="00624062"/>
    <w:rsid w:val="00625798"/>
    <w:rsid w:val="00625C99"/>
    <w:rsid w:val="00626539"/>
    <w:rsid w:val="006272C2"/>
    <w:rsid w:val="006306C3"/>
    <w:rsid w:val="006324D5"/>
    <w:rsid w:val="0063488E"/>
    <w:rsid w:val="00641F17"/>
    <w:rsid w:val="00643A93"/>
    <w:rsid w:val="00643BEB"/>
    <w:rsid w:val="00647053"/>
    <w:rsid w:val="00651CE0"/>
    <w:rsid w:val="00653FB1"/>
    <w:rsid w:val="00655497"/>
    <w:rsid w:val="00655505"/>
    <w:rsid w:val="006624BA"/>
    <w:rsid w:val="0066367B"/>
    <w:rsid w:val="0066429C"/>
    <w:rsid w:val="00664DE2"/>
    <w:rsid w:val="00665F48"/>
    <w:rsid w:val="0066684C"/>
    <w:rsid w:val="00666C75"/>
    <w:rsid w:val="006674DD"/>
    <w:rsid w:val="00667D69"/>
    <w:rsid w:val="0067285B"/>
    <w:rsid w:val="00676A3A"/>
    <w:rsid w:val="006810D3"/>
    <w:rsid w:val="006869E5"/>
    <w:rsid w:val="00693313"/>
    <w:rsid w:val="006955DD"/>
    <w:rsid w:val="006956F7"/>
    <w:rsid w:val="00697C51"/>
    <w:rsid w:val="006A1A06"/>
    <w:rsid w:val="006A200A"/>
    <w:rsid w:val="006A20C3"/>
    <w:rsid w:val="006A3530"/>
    <w:rsid w:val="006A37CF"/>
    <w:rsid w:val="006A3DFF"/>
    <w:rsid w:val="006A44E3"/>
    <w:rsid w:val="006A473C"/>
    <w:rsid w:val="006A5A4B"/>
    <w:rsid w:val="006A7D66"/>
    <w:rsid w:val="006B1946"/>
    <w:rsid w:val="006B4B52"/>
    <w:rsid w:val="006C13C7"/>
    <w:rsid w:val="006C1555"/>
    <w:rsid w:val="006C1681"/>
    <w:rsid w:val="006C5F77"/>
    <w:rsid w:val="006C6B2B"/>
    <w:rsid w:val="006D0936"/>
    <w:rsid w:val="006D16CC"/>
    <w:rsid w:val="006D1A74"/>
    <w:rsid w:val="006D1C4E"/>
    <w:rsid w:val="006E57F7"/>
    <w:rsid w:val="006E5A9C"/>
    <w:rsid w:val="006F1457"/>
    <w:rsid w:val="006F5417"/>
    <w:rsid w:val="006F6497"/>
    <w:rsid w:val="006F66B9"/>
    <w:rsid w:val="007003EC"/>
    <w:rsid w:val="00703003"/>
    <w:rsid w:val="0070574D"/>
    <w:rsid w:val="00705EA2"/>
    <w:rsid w:val="00710EF5"/>
    <w:rsid w:val="007114C4"/>
    <w:rsid w:val="007128AD"/>
    <w:rsid w:val="00713276"/>
    <w:rsid w:val="0071496A"/>
    <w:rsid w:val="0071657C"/>
    <w:rsid w:val="0071724C"/>
    <w:rsid w:val="0072762A"/>
    <w:rsid w:val="00732CCD"/>
    <w:rsid w:val="00735932"/>
    <w:rsid w:val="00736CE0"/>
    <w:rsid w:val="007404CF"/>
    <w:rsid w:val="00742399"/>
    <w:rsid w:val="0074444B"/>
    <w:rsid w:val="00745138"/>
    <w:rsid w:val="0075158C"/>
    <w:rsid w:val="00756909"/>
    <w:rsid w:val="00756A82"/>
    <w:rsid w:val="00760146"/>
    <w:rsid w:val="00760B3E"/>
    <w:rsid w:val="00760E25"/>
    <w:rsid w:val="00763CE0"/>
    <w:rsid w:val="007648E2"/>
    <w:rsid w:val="007648EF"/>
    <w:rsid w:val="00764EE2"/>
    <w:rsid w:val="007679D6"/>
    <w:rsid w:val="007716F2"/>
    <w:rsid w:val="00773650"/>
    <w:rsid w:val="00774136"/>
    <w:rsid w:val="00774AAC"/>
    <w:rsid w:val="00775899"/>
    <w:rsid w:val="00776552"/>
    <w:rsid w:val="007765B3"/>
    <w:rsid w:val="00780916"/>
    <w:rsid w:val="00782564"/>
    <w:rsid w:val="00784F6D"/>
    <w:rsid w:val="00785B6B"/>
    <w:rsid w:val="00786ACE"/>
    <w:rsid w:val="007908F4"/>
    <w:rsid w:val="007A0270"/>
    <w:rsid w:val="007A2989"/>
    <w:rsid w:val="007A4789"/>
    <w:rsid w:val="007A5794"/>
    <w:rsid w:val="007A7D99"/>
    <w:rsid w:val="007B0EF1"/>
    <w:rsid w:val="007B1F6E"/>
    <w:rsid w:val="007B243F"/>
    <w:rsid w:val="007B2C67"/>
    <w:rsid w:val="007B2CA9"/>
    <w:rsid w:val="007C0C87"/>
    <w:rsid w:val="007C1D06"/>
    <w:rsid w:val="007C258F"/>
    <w:rsid w:val="007C29C3"/>
    <w:rsid w:val="007C58FD"/>
    <w:rsid w:val="007D0771"/>
    <w:rsid w:val="007D305D"/>
    <w:rsid w:val="007D3173"/>
    <w:rsid w:val="007D3D02"/>
    <w:rsid w:val="007D3EDA"/>
    <w:rsid w:val="007D47FE"/>
    <w:rsid w:val="007D54F3"/>
    <w:rsid w:val="007D5F26"/>
    <w:rsid w:val="007D5FAB"/>
    <w:rsid w:val="007D62F7"/>
    <w:rsid w:val="007E2CC5"/>
    <w:rsid w:val="007E5151"/>
    <w:rsid w:val="007F0BBA"/>
    <w:rsid w:val="007F2AC4"/>
    <w:rsid w:val="007F35D6"/>
    <w:rsid w:val="007F3AF7"/>
    <w:rsid w:val="007F5F2B"/>
    <w:rsid w:val="0080097A"/>
    <w:rsid w:val="00801A7F"/>
    <w:rsid w:val="00801BBE"/>
    <w:rsid w:val="0080614D"/>
    <w:rsid w:val="0081134D"/>
    <w:rsid w:val="00816CBA"/>
    <w:rsid w:val="008204DF"/>
    <w:rsid w:val="00821FC2"/>
    <w:rsid w:val="00822D3C"/>
    <w:rsid w:val="00825BA2"/>
    <w:rsid w:val="008304FB"/>
    <w:rsid w:val="008329A3"/>
    <w:rsid w:val="008335CE"/>
    <w:rsid w:val="00835931"/>
    <w:rsid w:val="008363D6"/>
    <w:rsid w:val="008365EB"/>
    <w:rsid w:val="008375D0"/>
    <w:rsid w:val="0083798E"/>
    <w:rsid w:val="00841DBE"/>
    <w:rsid w:val="008434A0"/>
    <w:rsid w:val="008444E3"/>
    <w:rsid w:val="0084672F"/>
    <w:rsid w:val="00847CB1"/>
    <w:rsid w:val="008506E0"/>
    <w:rsid w:val="00852C9A"/>
    <w:rsid w:val="00857BCB"/>
    <w:rsid w:val="00860C54"/>
    <w:rsid w:val="008614F1"/>
    <w:rsid w:val="008633F5"/>
    <w:rsid w:val="0086775C"/>
    <w:rsid w:val="00870109"/>
    <w:rsid w:val="0087082C"/>
    <w:rsid w:val="0087095C"/>
    <w:rsid w:val="008742DF"/>
    <w:rsid w:val="0087618D"/>
    <w:rsid w:val="008818CA"/>
    <w:rsid w:val="008829AA"/>
    <w:rsid w:val="00891788"/>
    <w:rsid w:val="00892E8B"/>
    <w:rsid w:val="00893656"/>
    <w:rsid w:val="0089717E"/>
    <w:rsid w:val="008A1311"/>
    <w:rsid w:val="008A2414"/>
    <w:rsid w:val="008A2577"/>
    <w:rsid w:val="008A37BD"/>
    <w:rsid w:val="008A3897"/>
    <w:rsid w:val="008A5D99"/>
    <w:rsid w:val="008A620A"/>
    <w:rsid w:val="008A76E7"/>
    <w:rsid w:val="008B081E"/>
    <w:rsid w:val="008B20C5"/>
    <w:rsid w:val="008B2735"/>
    <w:rsid w:val="008C04E8"/>
    <w:rsid w:val="008C094F"/>
    <w:rsid w:val="008C0F1C"/>
    <w:rsid w:val="008C1177"/>
    <w:rsid w:val="008C47E7"/>
    <w:rsid w:val="008D1238"/>
    <w:rsid w:val="008D17E5"/>
    <w:rsid w:val="008D5F30"/>
    <w:rsid w:val="008D6155"/>
    <w:rsid w:val="008D77C4"/>
    <w:rsid w:val="008E06F5"/>
    <w:rsid w:val="008E3D75"/>
    <w:rsid w:val="008E402B"/>
    <w:rsid w:val="008E4786"/>
    <w:rsid w:val="008F1139"/>
    <w:rsid w:val="008F1D32"/>
    <w:rsid w:val="008F35C1"/>
    <w:rsid w:val="008F6DE2"/>
    <w:rsid w:val="0090052A"/>
    <w:rsid w:val="0090063F"/>
    <w:rsid w:val="00904994"/>
    <w:rsid w:val="0090529F"/>
    <w:rsid w:val="0091118C"/>
    <w:rsid w:val="00911724"/>
    <w:rsid w:val="00911BF6"/>
    <w:rsid w:val="009129CD"/>
    <w:rsid w:val="00917958"/>
    <w:rsid w:val="009200AC"/>
    <w:rsid w:val="00925667"/>
    <w:rsid w:val="00927687"/>
    <w:rsid w:val="0093055F"/>
    <w:rsid w:val="009305FA"/>
    <w:rsid w:val="009313CE"/>
    <w:rsid w:val="00934A62"/>
    <w:rsid w:val="00934D76"/>
    <w:rsid w:val="00936C41"/>
    <w:rsid w:val="00943194"/>
    <w:rsid w:val="009434A7"/>
    <w:rsid w:val="009448E3"/>
    <w:rsid w:val="00946F52"/>
    <w:rsid w:val="00952CA4"/>
    <w:rsid w:val="009546F3"/>
    <w:rsid w:val="009549C8"/>
    <w:rsid w:val="00954DE6"/>
    <w:rsid w:val="009566C2"/>
    <w:rsid w:val="00960337"/>
    <w:rsid w:val="009640C7"/>
    <w:rsid w:val="009647E2"/>
    <w:rsid w:val="009668F8"/>
    <w:rsid w:val="009671DF"/>
    <w:rsid w:val="009737EA"/>
    <w:rsid w:val="00975FB2"/>
    <w:rsid w:val="00976E83"/>
    <w:rsid w:val="0098015B"/>
    <w:rsid w:val="0098072E"/>
    <w:rsid w:val="0098087B"/>
    <w:rsid w:val="00981106"/>
    <w:rsid w:val="00981FE9"/>
    <w:rsid w:val="00984918"/>
    <w:rsid w:val="00986577"/>
    <w:rsid w:val="00986814"/>
    <w:rsid w:val="00986873"/>
    <w:rsid w:val="00994097"/>
    <w:rsid w:val="009963A8"/>
    <w:rsid w:val="009A2F13"/>
    <w:rsid w:val="009A6BB0"/>
    <w:rsid w:val="009B00E7"/>
    <w:rsid w:val="009B0AF2"/>
    <w:rsid w:val="009B19DC"/>
    <w:rsid w:val="009B3C73"/>
    <w:rsid w:val="009B4518"/>
    <w:rsid w:val="009B59A8"/>
    <w:rsid w:val="009B5D62"/>
    <w:rsid w:val="009B706F"/>
    <w:rsid w:val="009C05A5"/>
    <w:rsid w:val="009C08D9"/>
    <w:rsid w:val="009C13E7"/>
    <w:rsid w:val="009C2BD2"/>
    <w:rsid w:val="009D10D8"/>
    <w:rsid w:val="009D216F"/>
    <w:rsid w:val="009D5F41"/>
    <w:rsid w:val="009D6861"/>
    <w:rsid w:val="009D7AE3"/>
    <w:rsid w:val="009E023A"/>
    <w:rsid w:val="009E0CAB"/>
    <w:rsid w:val="009E139E"/>
    <w:rsid w:val="009E20C7"/>
    <w:rsid w:val="009E5803"/>
    <w:rsid w:val="009F1100"/>
    <w:rsid w:val="009F44EE"/>
    <w:rsid w:val="009F499F"/>
    <w:rsid w:val="009F7F8B"/>
    <w:rsid w:val="00A008AD"/>
    <w:rsid w:val="00A01DFB"/>
    <w:rsid w:val="00A01E86"/>
    <w:rsid w:val="00A037C4"/>
    <w:rsid w:val="00A060C8"/>
    <w:rsid w:val="00A10F8B"/>
    <w:rsid w:val="00A138F5"/>
    <w:rsid w:val="00A1569D"/>
    <w:rsid w:val="00A15F18"/>
    <w:rsid w:val="00A21E65"/>
    <w:rsid w:val="00A23520"/>
    <w:rsid w:val="00A2447E"/>
    <w:rsid w:val="00A27178"/>
    <w:rsid w:val="00A31FC7"/>
    <w:rsid w:val="00A329AC"/>
    <w:rsid w:val="00A331E4"/>
    <w:rsid w:val="00A3438F"/>
    <w:rsid w:val="00A35D3D"/>
    <w:rsid w:val="00A3636F"/>
    <w:rsid w:val="00A43D0F"/>
    <w:rsid w:val="00A449D4"/>
    <w:rsid w:val="00A465EA"/>
    <w:rsid w:val="00A51AA7"/>
    <w:rsid w:val="00A51F87"/>
    <w:rsid w:val="00A52141"/>
    <w:rsid w:val="00A52EDB"/>
    <w:rsid w:val="00A54729"/>
    <w:rsid w:val="00A55443"/>
    <w:rsid w:val="00A55DAC"/>
    <w:rsid w:val="00A62C86"/>
    <w:rsid w:val="00A63554"/>
    <w:rsid w:val="00A65128"/>
    <w:rsid w:val="00A70A15"/>
    <w:rsid w:val="00A759D0"/>
    <w:rsid w:val="00A8425B"/>
    <w:rsid w:val="00A843B1"/>
    <w:rsid w:val="00A85913"/>
    <w:rsid w:val="00A90E47"/>
    <w:rsid w:val="00A91AFD"/>
    <w:rsid w:val="00A93466"/>
    <w:rsid w:val="00A94273"/>
    <w:rsid w:val="00A94BF7"/>
    <w:rsid w:val="00A95BD9"/>
    <w:rsid w:val="00A97EB5"/>
    <w:rsid w:val="00AA0AF5"/>
    <w:rsid w:val="00AA4708"/>
    <w:rsid w:val="00AA67CA"/>
    <w:rsid w:val="00AA7262"/>
    <w:rsid w:val="00AB153F"/>
    <w:rsid w:val="00AB4986"/>
    <w:rsid w:val="00AB50C7"/>
    <w:rsid w:val="00AB675C"/>
    <w:rsid w:val="00AC11E3"/>
    <w:rsid w:val="00AC2AC0"/>
    <w:rsid w:val="00AC3008"/>
    <w:rsid w:val="00AC3383"/>
    <w:rsid w:val="00AC4EAD"/>
    <w:rsid w:val="00AC5EBA"/>
    <w:rsid w:val="00AC5EE1"/>
    <w:rsid w:val="00AC5F5E"/>
    <w:rsid w:val="00AC6D33"/>
    <w:rsid w:val="00AC7AAD"/>
    <w:rsid w:val="00AC7DB6"/>
    <w:rsid w:val="00AD172A"/>
    <w:rsid w:val="00AD270D"/>
    <w:rsid w:val="00AD4371"/>
    <w:rsid w:val="00AD4CD0"/>
    <w:rsid w:val="00AD57D9"/>
    <w:rsid w:val="00AD6E68"/>
    <w:rsid w:val="00AE050C"/>
    <w:rsid w:val="00AE3AD9"/>
    <w:rsid w:val="00AE4A70"/>
    <w:rsid w:val="00AE58E0"/>
    <w:rsid w:val="00AE77AA"/>
    <w:rsid w:val="00AF1982"/>
    <w:rsid w:val="00AF234C"/>
    <w:rsid w:val="00AF4D6E"/>
    <w:rsid w:val="00AF5E33"/>
    <w:rsid w:val="00AF70BA"/>
    <w:rsid w:val="00AF7D6D"/>
    <w:rsid w:val="00AF7E16"/>
    <w:rsid w:val="00B00DBC"/>
    <w:rsid w:val="00B01E30"/>
    <w:rsid w:val="00B02A9C"/>
    <w:rsid w:val="00B03F47"/>
    <w:rsid w:val="00B06E2E"/>
    <w:rsid w:val="00B15E86"/>
    <w:rsid w:val="00B17358"/>
    <w:rsid w:val="00B23857"/>
    <w:rsid w:val="00B240BE"/>
    <w:rsid w:val="00B244D6"/>
    <w:rsid w:val="00B25C9A"/>
    <w:rsid w:val="00B26AB6"/>
    <w:rsid w:val="00B26C08"/>
    <w:rsid w:val="00B310F7"/>
    <w:rsid w:val="00B3481E"/>
    <w:rsid w:val="00B34B8E"/>
    <w:rsid w:val="00B3541A"/>
    <w:rsid w:val="00B357C4"/>
    <w:rsid w:val="00B35A13"/>
    <w:rsid w:val="00B35A49"/>
    <w:rsid w:val="00B36088"/>
    <w:rsid w:val="00B36D73"/>
    <w:rsid w:val="00B40601"/>
    <w:rsid w:val="00B41486"/>
    <w:rsid w:val="00B43718"/>
    <w:rsid w:val="00B43EFA"/>
    <w:rsid w:val="00B51393"/>
    <w:rsid w:val="00B5196E"/>
    <w:rsid w:val="00B52B8F"/>
    <w:rsid w:val="00B54FDC"/>
    <w:rsid w:val="00B5530B"/>
    <w:rsid w:val="00B640E0"/>
    <w:rsid w:val="00B641D5"/>
    <w:rsid w:val="00B6649B"/>
    <w:rsid w:val="00B706A0"/>
    <w:rsid w:val="00B70E96"/>
    <w:rsid w:val="00B71405"/>
    <w:rsid w:val="00B7179A"/>
    <w:rsid w:val="00B7392D"/>
    <w:rsid w:val="00B76090"/>
    <w:rsid w:val="00B824EE"/>
    <w:rsid w:val="00B8260D"/>
    <w:rsid w:val="00B85FA2"/>
    <w:rsid w:val="00B877BB"/>
    <w:rsid w:val="00B8791F"/>
    <w:rsid w:val="00B91CDD"/>
    <w:rsid w:val="00B923A7"/>
    <w:rsid w:val="00B92C1B"/>
    <w:rsid w:val="00B92D6D"/>
    <w:rsid w:val="00B957F9"/>
    <w:rsid w:val="00BA2780"/>
    <w:rsid w:val="00BB2A61"/>
    <w:rsid w:val="00BB738B"/>
    <w:rsid w:val="00BB7471"/>
    <w:rsid w:val="00BC047D"/>
    <w:rsid w:val="00BC1D33"/>
    <w:rsid w:val="00BC1FC8"/>
    <w:rsid w:val="00BC2940"/>
    <w:rsid w:val="00BC4890"/>
    <w:rsid w:val="00BC5411"/>
    <w:rsid w:val="00BC5521"/>
    <w:rsid w:val="00BC6EAD"/>
    <w:rsid w:val="00BD3BD5"/>
    <w:rsid w:val="00BD7BC8"/>
    <w:rsid w:val="00BE7B3C"/>
    <w:rsid w:val="00BF1A4D"/>
    <w:rsid w:val="00BF3887"/>
    <w:rsid w:val="00BF3ACA"/>
    <w:rsid w:val="00BF3D35"/>
    <w:rsid w:val="00BF43AB"/>
    <w:rsid w:val="00BF4A63"/>
    <w:rsid w:val="00BF4CDF"/>
    <w:rsid w:val="00BF523A"/>
    <w:rsid w:val="00BF6F0A"/>
    <w:rsid w:val="00BF77A9"/>
    <w:rsid w:val="00C000E8"/>
    <w:rsid w:val="00C06D6F"/>
    <w:rsid w:val="00C07A62"/>
    <w:rsid w:val="00C10056"/>
    <w:rsid w:val="00C11131"/>
    <w:rsid w:val="00C12713"/>
    <w:rsid w:val="00C15309"/>
    <w:rsid w:val="00C159E7"/>
    <w:rsid w:val="00C174F6"/>
    <w:rsid w:val="00C1753B"/>
    <w:rsid w:val="00C200A2"/>
    <w:rsid w:val="00C20403"/>
    <w:rsid w:val="00C21EB6"/>
    <w:rsid w:val="00C2214A"/>
    <w:rsid w:val="00C23933"/>
    <w:rsid w:val="00C25144"/>
    <w:rsid w:val="00C309EE"/>
    <w:rsid w:val="00C31C25"/>
    <w:rsid w:val="00C32723"/>
    <w:rsid w:val="00C32DC3"/>
    <w:rsid w:val="00C371B4"/>
    <w:rsid w:val="00C41859"/>
    <w:rsid w:val="00C435CC"/>
    <w:rsid w:val="00C43D0A"/>
    <w:rsid w:val="00C44EA0"/>
    <w:rsid w:val="00C45743"/>
    <w:rsid w:val="00C46815"/>
    <w:rsid w:val="00C46C51"/>
    <w:rsid w:val="00C62AE7"/>
    <w:rsid w:val="00C62E9C"/>
    <w:rsid w:val="00C64334"/>
    <w:rsid w:val="00C71640"/>
    <w:rsid w:val="00C72EB2"/>
    <w:rsid w:val="00C73B7A"/>
    <w:rsid w:val="00C75068"/>
    <w:rsid w:val="00C75C5C"/>
    <w:rsid w:val="00C76595"/>
    <w:rsid w:val="00C76BF4"/>
    <w:rsid w:val="00C84634"/>
    <w:rsid w:val="00C903DB"/>
    <w:rsid w:val="00C91E3F"/>
    <w:rsid w:val="00C92B1F"/>
    <w:rsid w:val="00C92C3C"/>
    <w:rsid w:val="00C94066"/>
    <w:rsid w:val="00C94CE5"/>
    <w:rsid w:val="00C95E00"/>
    <w:rsid w:val="00C96515"/>
    <w:rsid w:val="00C96993"/>
    <w:rsid w:val="00CA0962"/>
    <w:rsid w:val="00CA1412"/>
    <w:rsid w:val="00CA3903"/>
    <w:rsid w:val="00CA454B"/>
    <w:rsid w:val="00CA470C"/>
    <w:rsid w:val="00CA5EA7"/>
    <w:rsid w:val="00CA6D48"/>
    <w:rsid w:val="00CA7DB8"/>
    <w:rsid w:val="00CB0041"/>
    <w:rsid w:val="00CB00C5"/>
    <w:rsid w:val="00CB0E4A"/>
    <w:rsid w:val="00CB54B7"/>
    <w:rsid w:val="00CB55F1"/>
    <w:rsid w:val="00CC0653"/>
    <w:rsid w:val="00CC1139"/>
    <w:rsid w:val="00CC26BC"/>
    <w:rsid w:val="00CC48D3"/>
    <w:rsid w:val="00CC73B1"/>
    <w:rsid w:val="00CC7F7A"/>
    <w:rsid w:val="00CD07C3"/>
    <w:rsid w:val="00CD18F2"/>
    <w:rsid w:val="00CD5A2A"/>
    <w:rsid w:val="00CD6843"/>
    <w:rsid w:val="00CD7DC6"/>
    <w:rsid w:val="00CE1DB9"/>
    <w:rsid w:val="00CE31BE"/>
    <w:rsid w:val="00CE4982"/>
    <w:rsid w:val="00CE5601"/>
    <w:rsid w:val="00CE6E87"/>
    <w:rsid w:val="00CF058A"/>
    <w:rsid w:val="00CF29EF"/>
    <w:rsid w:val="00CF57F5"/>
    <w:rsid w:val="00CF76F6"/>
    <w:rsid w:val="00CF7829"/>
    <w:rsid w:val="00D00A8C"/>
    <w:rsid w:val="00D01720"/>
    <w:rsid w:val="00D02233"/>
    <w:rsid w:val="00D05603"/>
    <w:rsid w:val="00D12250"/>
    <w:rsid w:val="00D1340F"/>
    <w:rsid w:val="00D15121"/>
    <w:rsid w:val="00D175FA"/>
    <w:rsid w:val="00D2027C"/>
    <w:rsid w:val="00D21080"/>
    <w:rsid w:val="00D25695"/>
    <w:rsid w:val="00D27A9A"/>
    <w:rsid w:val="00D4037A"/>
    <w:rsid w:val="00D40DBC"/>
    <w:rsid w:val="00D469B5"/>
    <w:rsid w:val="00D537D8"/>
    <w:rsid w:val="00D55A56"/>
    <w:rsid w:val="00D55C6F"/>
    <w:rsid w:val="00D577E1"/>
    <w:rsid w:val="00D617EA"/>
    <w:rsid w:val="00D63E5C"/>
    <w:rsid w:val="00D66A35"/>
    <w:rsid w:val="00D67664"/>
    <w:rsid w:val="00D703BD"/>
    <w:rsid w:val="00D7158A"/>
    <w:rsid w:val="00D71C1B"/>
    <w:rsid w:val="00D720A2"/>
    <w:rsid w:val="00D7285C"/>
    <w:rsid w:val="00D7299C"/>
    <w:rsid w:val="00D73B04"/>
    <w:rsid w:val="00D84DB1"/>
    <w:rsid w:val="00D8694C"/>
    <w:rsid w:val="00D90221"/>
    <w:rsid w:val="00D91DE4"/>
    <w:rsid w:val="00D9302F"/>
    <w:rsid w:val="00D936B3"/>
    <w:rsid w:val="00D93EDE"/>
    <w:rsid w:val="00D974D2"/>
    <w:rsid w:val="00D978CE"/>
    <w:rsid w:val="00DA116A"/>
    <w:rsid w:val="00DA139C"/>
    <w:rsid w:val="00DA1C4C"/>
    <w:rsid w:val="00DA2BB0"/>
    <w:rsid w:val="00DA49E1"/>
    <w:rsid w:val="00DA7575"/>
    <w:rsid w:val="00DA761F"/>
    <w:rsid w:val="00DB2AF2"/>
    <w:rsid w:val="00DB3E2B"/>
    <w:rsid w:val="00DB6B83"/>
    <w:rsid w:val="00DB766A"/>
    <w:rsid w:val="00DC2203"/>
    <w:rsid w:val="00DC58BD"/>
    <w:rsid w:val="00DC5F96"/>
    <w:rsid w:val="00DC67F7"/>
    <w:rsid w:val="00DC76BF"/>
    <w:rsid w:val="00DD156E"/>
    <w:rsid w:val="00DD1D2B"/>
    <w:rsid w:val="00DD4309"/>
    <w:rsid w:val="00DD5D71"/>
    <w:rsid w:val="00DE13C9"/>
    <w:rsid w:val="00DE2BF6"/>
    <w:rsid w:val="00DE5BB6"/>
    <w:rsid w:val="00DE67C0"/>
    <w:rsid w:val="00DF5877"/>
    <w:rsid w:val="00DF667D"/>
    <w:rsid w:val="00DF7B12"/>
    <w:rsid w:val="00DF7EF0"/>
    <w:rsid w:val="00E002A9"/>
    <w:rsid w:val="00E013B8"/>
    <w:rsid w:val="00E04605"/>
    <w:rsid w:val="00E05F70"/>
    <w:rsid w:val="00E06226"/>
    <w:rsid w:val="00E068A4"/>
    <w:rsid w:val="00E0798C"/>
    <w:rsid w:val="00E07F24"/>
    <w:rsid w:val="00E11437"/>
    <w:rsid w:val="00E146F5"/>
    <w:rsid w:val="00E169F7"/>
    <w:rsid w:val="00E20E3A"/>
    <w:rsid w:val="00E26674"/>
    <w:rsid w:val="00E26712"/>
    <w:rsid w:val="00E27986"/>
    <w:rsid w:val="00E30100"/>
    <w:rsid w:val="00E35D84"/>
    <w:rsid w:val="00E361B7"/>
    <w:rsid w:val="00E37F1C"/>
    <w:rsid w:val="00E43753"/>
    <w:rsid w:val="00E43D8F"/>
    <w:rsid w:val="00E5146A"/>
    <w:rsid w:val="00E53238"/>
    <w:rsid w:val="00E553D3"/>
    <w:rsid w:val="00E56C69"/>
    <w:rsid w:val="00E61293"/>
    <w:rsid w:val="00E612E1"/>
    <w:rsid w:val="00E62A19"/>
    <w:rsid w:val="00E64DB9"/>
    <w:rsid w:val="00E64F25"/>
    <w:rsid w:val="00E64F3A"/>
    <w:rsid w:val="00E659CB"/>
    <w:rsid w:val="00E65E0C"/>
    <w:rsid w:val="00E664B7"/>
    <w:rsid w:val="00E669AF"/>
    <w:rsid w:val="00E70767"/>
    <w:rsid w:val="00E71873"/>
    <w:rsid w:val="00E74015"/>
    <w:rsid w:val="00E7513C"/>
    <w:rsid w:val="00E75F94"/>
    <w:rsid w:val="00E7790C"/>
    <w:rsid w:val="00E8117F"/>
    <w:rsid w:val="00E814B9"/>
    <w:rsid w:val="00E841CB"/>
    <w:rsid w:val="00E84C45"/>
    <w:rsid w:val="00E93D4B"/>
    <w:rsid w:val="00E96033"/>
    <w:rsid w:val="00E96057"/>
    <w:rsid w:val="00E96179"/>
    <w:rsid w:val="00E979FB"/>
    <w:rsid w:val="00EA0A16"/>
    <w:rsid w:val="00EA1D4D"/>
    <w:rsid w:val="00EA2321"/>
    <w:rsid w:val="00EA3980"/>
    <w:rsid w:val="00EA3E7C"/>
    <w:rsid w:val="00EA4339"/>
    <w:rsid w:val="00EA44F6"/>
    <w:rsid w:val="00EA5171"/>
    <w:rsid w:val="00EA56AE"/>
    <w:rsid w:val="00EA62E9"/>
    <w:rsid w:val="00EA69D6"/>
    <w:rsid w:val="00EA6E7D"/>
    <w:rsid w:val="00EB0246"/>
    <w:rsid w:val="00EB0549"/>
    <w:rsid w:val="00EB2DFE"/>
    <w:rsid w:val="00EB3519"/>
    <w:rsid w:val="00EB39D2"/>
    <w:rsid w:val="00EB5BAD"/>
    <w:rsid w:val="00EB67DC"/>
    <w:rsid w:val="00EC2CFD"/>
    <w:rsid w:val="00EC51B6"/>
    <w:rsid w:val="00EC5847"/>
    <w:rsid w:val="00EC6621"/>
    <w:rsid w:val="00ED324D"/>
    <w:rsid w:val="00ED6DC2"/>
    <w:rsid w:val="00ED7780"/>
    <w:rsid w:val="00ED7F6C"/>
    <w:rsid w:val="00ED7F6F"/>
    <w:rsid w:val="00EE299F"/>
    <w:rsid w:val="00EE4C5D"/>
    <w:rsid w:val="00EE5133"/>
    <w:rsid w:val="00EE697E"/>
    <w:rsid w:val="00EE7525"/>
    <w:rsid w:val="00EE7BC4"/>
    <w:rsid w:val="00EF1914"/>
    <w:rsid w:val="00EF3297"/>
    <w:rsid w:val="00EF35EF"/>
    <w:rsid w:val="00F0410D"/>
    <w:rsid w:val="00F046EA"/>
    <w:rsid w:val="00F054F5"/>
    <w:rsid w:val="00F06CE5"/>
    <w:rsid w:val="00F10132"/>
    <w:rsid w:val="00F15C5A"/>
    <w:rsid w:val="00F168BD"/>
    <w:rsid w:val="00F170CA"/>
    <w:rsid w:val="00F176AB"/>
    <w:rsid w:val="00F21DDB"/>
    <w:rsid w:val="00F220FF"/>
    <w:rsid w:val="00F23D0F"/>
    <w:rsid w:val="00F24F3B"/>
    <w:rsid w:val="00F25599"/>
    <w:rsid w:val="00F34BE7"/>
    <w:rsid w:val="00F37FF9"/>
    <w:rsid w:val="00F43641"/>
    <w:rsid w:val="00F44915"/>
    <w:rsid w:val="00F47FB1"/>
    <w:rsid w:val="00F55BDA"/>
    <w:rsid w:val="00F6056B"/>
    <w:rsid w:val="00F63AB2"/>
    <w:rsid w:val="00F63ADF"/>
    <w:rsid w:val="00F6599A"/>
    <w:rsid w:val="00F6634F"/>
    <w:rsid w:val="00F67D6E"/>
    <w:rsid w:val="00F71821"/>
    <w:rsid w:val="00F71A07"/>
    <w:rsid w:val="00F71A36"/>
    <w:rsid w:val="00F72B9A"/>
    <w:rsid w:val="00F8080A"/>
    <w:rsid w:val="00F80A2C"/>
    <w:rsid w:val="00F812FF"/>
    <w:rsid w:val="00F83840"/>
    <w:rsid w:val="00F83A78"/>
    <w:rsid w:val="00F87D06"/>
    <w:rsid w:val="00F9117C"/>
    <w:rsid w:val="00F91351"/>
    <w:rsid w:val="00F93164"/>
    <w:rsid w:val="00F963FE"/>
    <w:rsid w:val="00F966BC"/>
    <w:rsid w:val="00F96FCB"/>
    <w:rsid w:val="00FA08E8"/>
    <w:rsid w:val="00FA3718"/>
    <w:rsid w:val="00FA3CE6"/>
    <w:rsid w:val="00FA44E5"/>
    <w:rsid w:val="00FA626F"/>
    <w:rsid w:val="00FA70CF"/>
    <w:rsid w:val="00FB2AE0"/>
    <w:rsid w:val="00FB46FC"/>
    <w:rsid w:val="00FC1E1E"/>
    <w:rsid w:val="00FC20A6"/>
    <w:rsid w:val="00FC2CFB"/>
    <w:rsid w:val="00FC2DC7"/>
    <w:rsid w:val="00FC66C2"/>
    <w:rsid w:val="00FD23CA"/>
    <w:rsid w:val="00FD23E9"/>
    <w:rsid w:val="00FD6FBB"/>
    <w:rsid w:val="00FE6B18"/>
    <w:rsid w:val="00FF06A6"/>
    <w:rsid w:val="00FF0F66"/>
    <w:rsid w:val="00FF4472"/>
    <w:rsid w:val="00FF4B09"/>
    <w:rsid w:val="00FF7006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3609F0"/>
  <w15:docId w15:val="{CD55D80A-ECB7-4DD4-9991-8F062340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qFormat="1"/>
    <w:lsdException w:name="heading 5" w:locked="1" w:uiPriority="0" w:qFormat="1"/>
    <w:lsdException w:name="heading 6" w:lock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DEB"/>
    <w:rPr>
      <w:sz w:val="20"/>
      <w:szCs w:val="20"/>
      <w:lang w:val="en-US" w:eastAsia="en-US"/>
    </w:rPr>
  </w:style>
  <w:style w:type="paragraph" w:styleId="Heading1">
    <w:name w:val="heading 1"/>
    <w:basedOn w:val="Heading6"/>
    <w:next w:val="Normal"/>
    <w:link w:val="Heading1Char"/>
    <w:uiPriority w:val="99"/>
    <w:qFormat/>
    <w:rsid w:val="00EE7BC4"/>
    <w:pPr>
      <w:outlineLvl w:val="0"/>
    </w:pPr>
    <w:rPr>
      <w:color w:val="FF0000"/>
      <w:sz w:val="28"/>
      <w:szCs w:val="28"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25D7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025D7"/>
    <w:pPr>
      <w:keepNext/>
      <w:outlineLvl w:val="2"/>
    </w:pPr>
    <w:rPr>
      <w:rFonts w:ascii="Arial Narrow" w:hAnsi="Arial Narrow"/>
      <w:color w:val="FF0000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025D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025D7"/>
    <w:pPr>
      <w:keepNext/>
      <w:jc w:val="center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025D7"/>
    <w:pPr>
      <w:keepNext/>
      <w:jc w:val="center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025D7"/>
    <w:pPr>
      <w:keepNext/>
      <w:jc w:val="center"/>
      <w:outlineLvl w:val="6"/>
    </w:pPr>
    <w:rPr>
      <w:rFonts w:ascii="Arial" w:hAnsi="Arial" w:cs="Arial"/>
      <w:sz w:val="3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025D7"/>
    <w:pPr>
      <w:keepNext/>
      <w:jc w:val="center"/>
      <w:outlineLvl w:val="7"/>
    </w:pPr>
    <w:rPr>
      <w:rFonts w:ascii="Arial" w:hAnsi="Arial" w:cs="Arial"/>
      <w:b/>
      <w:bCs/>
      <w:sz w:val="4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E7BC4"/>
    <w:rPr>
      <w:rFonts w:ascii="Arial" w:hAnsi="Arial" w:cs="Arial"/>
      <w:b/>
      <w:bCs/>
      <w:color w:val="FF0000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Calibri" w:hAnsi="Calibri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rsid w:val="001025D7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1025D7"/>
    <w:rPr>
      <w:rFonts w:cs="Times New Roman"/>
    </w:rPr>
  </w:style>
  <w:style w:type="table" w:styleId="TableGrid">
    <w:name w:val="Table Grid"/>
    <w:basedOn w:val="TableNormal"/>
    <w:uiPriority w:val="99"/>
    <w:rsid w:val="009A6BB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1E65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1E65D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03003"/>
    <w:pPr>
      <w:ind w:left="720"/>
      <w:contextualSpacing/>
    </w:pPr>
  </w:style>
  <w:style w:type="paragraph" w:customStyle="1" w:styleId="Default">
    <w:name w:val="Default"/>
    <w:rsid w:val="00E062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02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2E7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2E70"/>
    <w:rPr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2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2E70"/>
    <w:rPr>
      <w:b/>
      <w:bCs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62A19"/>
    <w:rPr>
      <w:color w:val="808080"/>
    </w:rPr>
  </w:style>
  <w:style w:type="character" w:styleId="Strong">
    <w:name w:val="Strong"/>
    <w:basedOn w:val="DefaultParagraphFont"/>
    <w:qFormat/>
    <w:locked/>
    <w:rsid w:val="00FA44E5"/>
    <w:rPr>
      <w:b/>
      <w:bCs/>
    </w:rPr>
  </w:style>
  <w:style w:type="character" w:styleId="Emphasis">
    <w:name w:val="Emphasis"/>
    <w:basedOn w:val="DefaultParagraphFont"/>
    <w:qFormat/>
    <w:locked/>
    <w:rsid w:val="006B4B52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051A4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cuments\Capmatic%20-%20Python\GOA_Axxx_Ox_Machine_Customer_R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4C741-F30D-4A14-8BD7-4A72724E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GOA_Axxx_Ox_Machine_Customer_Rx.dotx</Template>
  <TotalTime>6470</TotalTime>
  <Pages>17</Pages>
  <Words>3162</Words>
  <Characters>17396</Characters>
  <Application>Microsoft Office Word</Application>
  <DocSecurity>0</DocSecurity>
  <Lines>144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GENERAL ORDER ACKNOWLEDGEMENT</vt:lpstr>
      <vt:lpstr>GENERAL ORDER ACKNOWLEDGEMENT</vt:lpstr>
    </vt:vector>
  </TitlesOfParts>
  <Company>Capmatic Ltd.</Company>
  <LinksUpToDate>false</LinksUpToDate>
  <CharactersWithSpaces>20517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ORDER ACKNOWLEDGEMENT</dc:title>
  <dc:subject>GOA</dc:subject>
  <dc:creator>Lenovo</dc:creator>
  <cp:lastModifiedBy>Bruno Canavarros Girard</cp:lastModifiedBy>
  <cp:revision>138</cp:revision>
  <cp:lastPrinted>2011-01-15T19:31:00Z</cp:lastPrinted>
  <dcterms:created xsi:type="dcterms:W3CDTF">2023-07-24T14:23:00Z</dcterms:created>
  <dcterms:modified xsi:type="dcterms:W3CDTF">2025-05-31T21:40:00Z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R0</vt:lpwstr>
  </property>
  <property fmtid="{D5CDD505-2E9C-101B-9397-08002B2CF9AE}" pid="3" name="CNumber">
    <vt:lpwstr>C017569</vt:lpwstr>
  </property>
  <property fmtid="{D5CDD505-2E9C-101B-9397-08002B2CF9AE}" pid="4" name="Project">
    <vt:lpwstr>A2477</vt:lpwstr>
  </property>
  <property fmtid="{D5CDD505-2E9C-101B-9397-08002B2CF9AE}" pid="5" name="Customer">
    <vt:lpwstr>FREEDOM CANNABIS</vt:lpwstr>
  </property>
  <property fmtid="{D5CDD505-2E9C-101B-9397-08002B2CF9AE}" pid="6" name="Description">
    <vt:lpwstr>GOA</vt:lpwstr>
  </property>
  <property fmtid="{D5CDD505-2E9C-101B-9397-08002B2CF9AE}" pid="7" name="Design State">
    <vt:lpwstr>Work In Progress</vt:lpwstr>
  </property>
  <property fmtid="{D5CDD505-2E9C-101B-9397-08002B2CF9AE}" pid="8" name="Customer Number">
    <vt:lpwstr>CFRE20</vt:lpwstr>
  </property>
  <property fmtid="{D5CDD505-2E9C-101B-9397-08002B2CF9AE}" pid="9" name="MACHINE MODEL">
    <vt:lpwstr>ALPHA</vt:lpwstr>
  </property>
  <property fmtid="{D5CDD505-2E9C-101B-9397-08002B2CF9AE}" pid="10" name="Version">
    <vt:i4>0</vt:i4>
  </property>
  <property fmtid="{D5CDD505-2E9C-101B-9397-08002B2CF9AE}" pid="11" name="MODEL NUMBER">
    <vt:lpwstr>SCL</vt:lpwstr>
  </property>
</Properties>
</file>